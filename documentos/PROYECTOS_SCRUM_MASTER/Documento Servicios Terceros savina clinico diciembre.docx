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Pr="0008177A" w:rsidRDefault="009B5572" w:rsidP="0008177A">
      <w:pPr>
        <w:jc w:val="both"/>
        <w:rPr>
          <w:lang w:val="es-MX"/>
        </w:rPr>
      </w:pPr>
    </w:p>
    <w:p w:rsidR="002C43A9" w:rsidRDefault="002C43A9" w:rsidP="002C43A9"/>
    <w:p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Clínico</w:t>
      </w: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:rsidR="002C43A9" w:rsidRPr="00440110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Enero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:rsidR="002C43A9" w:rsidRDefault="002C43A9" w:rsidP="002C43A9"/>
    <w:p w:rsidR="00A37223" w:rsidRDefault="00A37223" w:rsidP="00A37223">
      <w:pPr>
        <w:spacing w:after="0"/>
      </w:pPr>
    </w:p>
    <w:p w:rsidR="00A37223" w:rsidRDefault="00A37223" w:rsidP="00A37223">
      <w:pPr>
        <w:spacing w:after="0"/>
      </w:pPr>
    </w:p>
    <w:p w:rsidR="002C43A9" w:rsidRDefault="002C43A9" w:rsidP="002C43A9"/>
    <w:p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3E6B98" w:rsidRDefault="003E6B98"/>
    <w:p w:rsidR="004B7D60" w:rsidRDefault="004B7D60" w:rsidP="004B7D60">
      <w:pPr>
        <w:jc w:val="center"/>
      </w:pPr>
      <w:r>
        <w:t>Recepcionado por:</w:t>
      </w:r>
    </w:p>
    <w:p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4B7D60" w:rsidRDefault="004B7D60"/>
    <w:p w:rsidR="004B7D60" w:rsidRDefault="004B7D60"/>
    <w:p w:rsidR="00A37223" w:rsidRDefault="00A37223">
      <w:r>
        <w:br w:type="page"/>
      </w:r>
    </w:p>
    <w:p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:rsidR="002C43A9" w:rsidRPr="00560F59" w:rsidRDefault="002C43A9" w:rsidP="002C43A9"/>
        <w:p w:rsidR="00F3130B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bookmarkStart w:id="1" w:name="_GoBack"/>
          <w:bookmarkEnd w:id="1"/>
          <w:r w:rsidR="00F3130B" w:rsidRPr="00BB66E3">
            <w:rPr>
              <w:rStyle w:val="Hipervnculo"/>
              <w:noProof/>
            </w:rPr>
            <w:fldChar w:fldCharType="begin"/>
          </w:r>
          <w:r w:rsidR="00F3130B" w:rsidRPr="00BB66E3">
            <w:rPr>
              <w:rStyle w:val="Hipervnculo"/>
              <w:noProof/>
            </w:rPr>
            <w:instrText xml:space="preserve"> </w:instrText>
          </w:r>
          <w:r w:rsidR="00F3130B">
            <w:rPr>
              <w:noProof/>
            </w:rPr>
            <w:instrText>HYPERLINK \l "_Toc503804419"</w:instrText>
          </w:r>
          <w:r w:rsidR="00F3130B" w:rsidRPr="00BB66E3">
            <w:rPr>
              <w:rStyle w:val="Hipervnculo"/>
              <w:noProof/>
            </w:rPr>
            <w:instrText xml:space="preserve"> </w:instrText>
          </w:r>
          <w:r w:rsidR="00F3130B" w:rsidRPr="00BB66E3">
            <w:rPr>
              <w:rStyle w:val="Hipervnculo"/>
              <w:noProof/>
            </w:rPr>
          </w:r>
          <w:r w:rsidR="00F3130B" w:rsidRPr="00BB66E3">
            <w:rPr>
              <w:rStyle w:val="Hipervnculo"/>
              <w:noProof/>
            </w:rPr>
            <w:fldChar w:fldCharType="separate"/>
          </w:r>
          <w:r w:rsidR="00F3130B" w:rsidRPr="00BB66E3">
            <w:rPr>
              <w:rStyle w:val="Hipervnculo"/>
              <w:noProof/>
            </w:rPr>
            <w:t>1.</w:t>
          </w:r>
          <w:r w:rsidR="00F3130B">
            <w:rPr>
              <w:rFonts w:eastAsiaTheme="minorEastAsia"/>
              <w:noProof/>
              <w:lang w:val="es-CL" w:eastAsia="es-CL"/>
            </w:rPr>
            <w:tab/>
          </w:r>
          <w:r w:rsidR="00F3130B" w:rsidRPr="00BB66E3">
            <w:rPr>
              <w:rStyle w:val="Hipervnculo"/>
              <w:noProof/>
            </w:rPr>
            <w:t>Objetivos del documento</w:t>
          </w:r>
          <w:r w:rsidR="00F3130B">
            <w:rPr>
              <w:noProof/>
              <w:webHidden/>
            </w:rPr>
            <w:tab/>
          </w:r>
          <w:r w:rsidR="00F3130B">
            <w:rPr>
              <w:noProof/>
              <w:webHidden/>
            </w:rPr>
            <w:fldChar w:fldCharType="begin"/>
          </w:r>
          <w:r w:rsidR="00F3130B">
            <w:rPr>
              <w:noProof/>
              <w:webHidden/>
            </w:rPr>
            <w:instrText xml:space="preserve"> PAGEREF _Toc503804419 \h </w:instrText>
          </w:r>
          <w:r w:rsidR="00F3130B">
            <w:rPr>
              <w:noProof/>
              <w:webHidden/>
            </w:rPr>
          </w:r>
          <w:r w:rsidR="00F3130B">
            <w:rPr>
              <w:noProof/>
              <w:webHidden/>
            </w:rPr>
            <w:fldChar w:fldCharType="separate"/>
          </w:r>
          <w:r w:rsidR="00F3130B">
            <w:rPr>
              <w:noProof/>
              <w:webHidden/>
            </w:rPr>
            <w:t>4</w:t>
          </w:r>
          <w:r w:rsidR="00F3130B">
            <w:rPr>
              <w:noProof/>
              <w:webHidden/>
            </w:rPr>
            <w:fldChar w:fldCharType="end"/>
          </w:r>
          <w:r w:rsidR="00F3130B" w:rsidRPr="00BB66E3">
            <w:rPr>
              <w:rStyle w:val="Hipervnculo"/>
              <w:noProof/>
            </w:rPr>
            <w:fldChar w:fldCharType="end"/>
          </w:r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0" w:history="1">
            <w:r w:rsidRPr="00BB66E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Informe de Correctivos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1" w:history="1">
            <w:r w:rsidRPr="00BB66E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Informe de Evolutivos/Normativos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2" w:history="1">
            <w:r w:rsidRPr="00BB66E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3" w:history="1">
            <w:r w:rsidRPr="00BB66E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Solicitud de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4" w:history="1">
            <w:r w:rsidRPr="00BB66E3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resumen de horas por tipo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30B" w:rsidRDefault="00F3130B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3804425" w:history="1">
            <w:r w:rsidRPr="00BB66E3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BB66E3">
              <w:rPr>
                <w:rStyle w:val="Hipervnculo"/>
                <w:noProof/>
              </w:rPr>
              <w:t>Resumen de horas por tipo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:rsidR="000D4F77" w:rsidRDefault="000D4F77" w:rsidP="002C43A9"/>
    <w:p w:rsidR="000D4F77" w:rsidRDefault="00347B0A" w:rsidP="00347B0A">
      <w:pPr>
        <w:tabs>
          <w:tab w:val="left" w:pos="6915"/>
        </w:tabs>
      </w:pPr>
      <w:r>
        <w:tab/>
      </w:r>
    </w:p>
    <w:p w:rsidR="000D4F77" w:rsidRDefault="000D4F77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0D4F77" w:rsidRDefault="000D4F77" w:rsidP="002C43A9"/>
    <w:p w:rsidR="000D4F77" w:rsidRDefault="000D4F77" w:rsidP="002C43A9"/>
    <w:p w:rsidR="000D4F77" w:rsidRDefault="000D4F77" w:rsidP="002C43A9"/>
    <w:p w:rsidR="00D60D23" w:rsidRDefault="00D60D23">
      <w:r>
        <w:br w:type="page"/>
      </w:r>
    </w:p>
    <w:p w:rsidR="000D4F77" w:rsidRDefault="0022771B" w:rsidP="00596A8D">
      <w:pPr>
        <w:pStyle w:val="Ttulo1"/>
      </w:pPr>
      <w:bookmarkStart w:id="2" w:name="_Toc503804419"/>
      <w:r>
        <w:lastRenderedPageBreak/>
        <w:t>Objetivos del documento</w:t>
      </w:r>
      <w:bookmarkEnd w:id="2"/>
    </w:p>
    <w:p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84197A">
        <w:t>Diciembre</w:t>
      </w:r>
      <w:r>
        <w:t xml:space="preserve"> </w:t>
      </w:r>
      <w:r w:rsidR="0084197A">
        <w:t>2017</w:t>
      </w:r>
      <w:r w:rsidR="003F5B80">
        <w:t xml:space="preserve"> </w:t>
      </w:r>
      <w:r>
        <w:t xml:space="preserve">y 31 de </w:t>
      </w:r>
      <w:r w:rsidR="0084197A">
        <w:t>Diciembre 2017</w:t>
      </w:r>
      <w:r>
        <w:t>.</w:t>
      </w:r>
      <w:r w:rsidR="005A1E07">
        <w:t xml:space="preserve"> En él se explicaran en que consistieron los requerimientos correctivos, evolutivos, normativos y otros que fueron realizados durante el periodo mencionado.</w:t>
      </w:r>
    </w:p>
    <w:p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llenaran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:rsidR="0022771B" w:rsidRDefault="0022771B">
      <w:r>
        <w:br w:type="page"/>
      </w:r>
    </w:p>
    <w:p w:rsidR="004C1234" w:rsidRDefault="00DD29A5" w:rsidP="00347B0A">
      <w:pPr>
        <w:pStyle w:val="Ttulo1"/>
        <w:spacing w:before="0" w:line="360" w:lineRule="auto"/>
        <w:ind w:left="284" w:hanging="284"/>
      </w:pPr>
      <w:bookmarkStart w:id="3" w:name="_Toc503804420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3"/>
    </w:p>
    <w:p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9550C1" w:rsidTr="0084197A">
        <w:trPr>
          <w:trHeight w:val="389"/>
        </w:trPr>
        <w:tc>
          <w:tcPr>
            <w:tcW w:w="1178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SavCli</w:t>
            </w:r>
          </w:p>
        </w:tc>
        <w:tc>
          <w:tcPr>
            <w:tcW w:w="1134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151791</w:t>
            </w:r>
          </w:p>
        </w:tc>
        <w:tc>
          <w:tcPr>
            <w:tcW w:w="4253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Reporte en Excel sobre SAT generadas</w:t>
            </w:r>
          </w:p>
        </w:tc>
        <w:tc>
          <w:tcPr>
            <w:tcW w:w="1984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 xml:space="preserve">Terminado </w:t>
            </w:r>
          </w:p>
        </w:tc>
        <w:tc>
          <w:tcPr>
            <w:tcW w:w="1781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8</w:t>
            </w:r>
          </w:p>
        </w:tc>
      </w:tr>
      <w:tr w:rsidR="009550C1" w:rsidTr="0084197A">
        <w:trPr>
          <w:trHeight w:val="389"/>
        </w:trPr>
        <w:tc>
          <w:tcPr>
            <w:tcW w:w="1178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SavCli</w:t>
            </w:r>
          </w:p>
        </w:tc>
        <w:tc>
          <w:tcPr>
            <w:tcW w:w="1134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148564</w:t>
            </w:r>
          </w:p>
        </w:tc>
        <w:tc>
          <w:tcPr>
            <w:tcW w:w="4253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Traspaso de solicitudes de un médico a otro</w:t>
            </w:r>
          </w:p>
        </w:tc>
        <w:tc>
          <w:tcPr>
            <w:tcW w:w="1984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Terminado/se sube al cab para producción</w:t>
            </w:r>
          </w:p>
        </w:tc>
        <w:tc>
          <w:tcPr>
            <w:tcW w:w="1781" w:type="dxa"/>
          </w:tcPr>
          <w:p w:rsidR="009550C1" w:rsidRDefault="0084197A" w:rsidP="00DF28E4">
            <w:pPr>
              <w:spacing w:line="360" w:lineRule="auto"/>
              <w:jc w:val="both"/>
            </w:pPr>
            <w:r>
              <w:t>6</w:t>
            </w:r>
          </w:p>
        </w:tc>
      </w:tr>
      <w:tr w:rsidR="0084197A" w:rsidTr="0084197A">
        <w:trPr>
          <w:trHeight w:val="389"/>
        </w:trPr>
        <w:tc>
          <w:tcPr>
            <w:tcW w:w="1178" w:type="dxa"/>
          </w:tcPr>
          <w:p w:rsidR="0084197A" w:rsidRDefault="0084197A" w:rsidP="00DF28E4">
            <w:pPr>
              <w:spacing w:line="360" w:lineRule="auto"/>
              <w:jc w:val="both"/>
            </w:pPr>
            <w:r>
              <w:t>SavCli</w:t>
            </w:r>
          </w:p>
        </w:tc>
        <w:tc>
          <w:tcPr>
            <w:tcW w:w="1134" w:type="dxa"/>
          </w:tcPr>
          <w:p w:rsidR="0084197A" w:rsidRDefault="0084197A" w:rsidP="00DF28E4">
            <w:pPr>
              <w:spacing w:line="360" w:lineRule="auto"/>
              <w:jc w:val="both"/>
            </w:pPr>
            <w:r>
              <w:t>s/n</w:t>
            </w:r>
          </w:p>
        </w:tc>
        <w:tc>
          <w:tcPr>
            <w:tcW w:w="4253" w:type="dxa"/>
          </w:tcPr>
          <w:p w:rsidR="0084197A" w:rsidRDefault="0084197A" w:rsidP="00DF28E4">
            <w:pPr>
              <w:spacing w:line="360" w:lineRule="auto"/>
              <w:jc w:val="both"/>
            </w:pPr>
            <w:r>
              <w:t>Error de ambiente demo de savina</w:t>
            </w:r>
          </w:p>
        </w:tc>
        <w:tc>
          <w:tcPr>
            <w:tcW w:w="1984" w:type="dxa"/>
          </w:tcPr>
          <w:p w:rsidR="0084197A" w:rsidRDefault="0084197A" w:rsidP="00DF28E4">
            <w:pPr>
              <w:spacing w:line="360" w:lineRule="auto"/>
              <w:jc w:val="both"/>
            </w:pPr>
            <w:r>
              <w:t>Enviado a operaciones</w:t>
            </w:r>
          </w:p>
        </w:tc>
        <w:tc>
          <w:tcPr>
            <w:tcW w:w="1781" w:type="dxa"/>
          </w:tcPr>
          <w:p w:rsidR="0084197A" w:rsidRDefault="0084197A" w:rsidP="00DF28E4">
            <w:pPr>
              <w:spacing w:line="360" w:lineRule="auto"/>
              <w:jc w:val="both"/>
            </w:pPr>
            <w:r>
              <w:t>36.5</w:t>
            </w:r>
          </w:p>
        </w:tc>
      </w:tr>
    </w:tbl>
    <w:p w:rsidR="00347B0A" w:rsidRDefault="00347B0A" w:rsidP="00DF28E4">
      <w:pPr>
        <w:spacing w:after="0" w:line="360" w:lineRule="auto"/>
        <w:jc w:val="both"/>
      </w:pPr>
    </w:p>
    <w:p w:rsidR="00F65F1D" w:rsidRDefault="00DD29A5" w:rsidP="009550C1">
      <w:pPr>
        <w:pStyle w:val="Ttulo1"/>
        <w:spacing w:before="0" w:line="360" w:lineRule="auto"/>
        <w:ind w:left="284" w:hanging="284"/>
      </w:pPr>
      <w:bookmarkStart w:id="4" w:name="_Toc503804421"/>
      <w:r>
        <w:t>Informe</w:t>
      </w:r>
      <w:r w:rsidR="009550C1">
        <w:t xml:space="preserve"> de Evolutivos/Normativos</w:t>
      </w:r>
      <w:bookmarkEnd w:id="4"/>
    </w:p>
    <w:p w:rsidR="009550C1" w:rsidRDefault="009550C1" w:rsidP="00DF28E4">
      <w:pPr>
        <w:spacing w:after="0" w:line="360" w:lineRule="auto"/>
        <w:jc w:val="both"/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820"/>
        <w:gridCol w:w="1276"/>
        <w:gridCol w:w="1922"/>
      </w:tblGrid>
      <w:tr w:rsidR="009550C1" w:rsidRPr="00E76ACD" w:rsidTr="00CE173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820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276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9550C1" w:rsidTr="00CE1731">
        <w:trPr>
          <w:trHeight w:val="389"/>
        </w:trPr>
        <w:tc>
          <w:tcPr>
            <w:tcW w:w="1178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134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4820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276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922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</w:tr>
      <w:tr w:rsidR="009550C1" w:rsidTr="00CE1731">
        <w:trPr>
          <w:trHeight w:val="389"/>
        </w:trPr>
        <w:tc>
          <w:tcPr>
            <w:tcW w:w="1178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134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4820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276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  <w:tc>
          <w:tcPr>
            <w:tcW w:w="1922" w:type="dxa"/>
          </w:tcPr>
          <w:p w:rsidR="009550C1" w:rsidRDefault="009550C1" w:rsidP="00CE1731">
            <w:pPr>
              <w:spacing w:line="360" w:lineRule="auto"/>
              <w:jc w:val="both"/>
            </w:pP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F65F1D" w:rsidRDefault="00F65F1D" w:rsidP="00F65F1D">
      <w:pPr>
        <w:pStyle w:val="Ttulo1"/>
        <w:spacing w:before="0" w:line="360" w:lineRule="auto"/>
        <w:ind w:left="284" w:hanging="284"/>
      </w:pPr>
      <w:bookmarkStart w:id="5" w:name="_Toc503804422"/>
      <w:r>
        <w:t>Riesgos</w:t>
      </w:r>
      <w:bookmarkEnd w:id="5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3119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3685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701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3119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3685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701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</w:tbl>
    <w:p w:rsidR="00F65F1D" w:rsidRDefault="00F65F1D" w:rsidP="00F65F1D">
      <w:pPr>
        <w:rPr>
          <w:lang w:val="es-CL" w:eastAsia="es-CL"/>
        </w:rPr>
      </w:pPr>
    </w:p>
    <w:p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6" w:name="_Toc503804423"/>
      <w:r>
        <w:t>Solicitud de pendientes</w:t>
      </w:r>
      <w:bookmarkEnd w:id="6"/>
    </w:p>
    <w:p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lastRenderedPageBreak/>
              <w:t>152247</w:t>
            </w:r>
          </w:p>
        </w:tc>
        <w:tc>
          <w:tcPr>
            <w:tcW w:w="2835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Número de visualización de solicitudes en los listados</w:t>
            </w:r>
          </w:p>
        </w:tc>
        <w:tc>
          <w:tcPr>
            <w:tcW w:w="2982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En evaluación de factibilidad para encontrar la mejor forma de paginar</w:t>
            </w:r>
          </w:p>
        </w:tc>
        <w:tc>
          <w:tcPr>
            <w:tcW w:w="1696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Victor Coronado</w:t>
            </w:r>
          </w:p>
        </w:tc>
        <w:tc>
          <w:tcPr>
            <w:tcW w:w="1848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136839</w:t>
            </w:r>
          </w:p>
        </w:tc>
        <w:tc>
          <w:tcPr>
            <w:tcW w:w="2835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Problema en duplicación de apellidos</w:t>
            </w:r>
          </w:p>
        </w:tc>
        <w:tc>
          <w:tcPr>
            <w:tcW w:w="2982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No abordado aún por falta de HH</w:t>
            </w:r>
          </w:p>
        </w:tc>
        <w:tc>
          <w:tcPr>
            <w:tcW w:w="1696" w:type="dxa"/>
          </w:tcPr>
          <w:p w:rsidR="00F65F1D" w:rsidRDefault="0084197A" w:rsidP="00D40252">
            <w:pPr>
              <w:spacing w:line="360" w:lineRule="auto"/>
              <w:jc w:val="both"/>
            </w:pPr>
            <w:r>
              <w:t>Victor Coronado</w:t>
            </w:r>
          </w:p>
        </w:tc>
        <w:tc>
          <w:tcPr>
            <w:tcW w:w="1848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  <w:tr w:rsidR="0084197A" w:rsidTr="0084197A">
        <w:trPr>
          <w:trHeight w:val="389"/>
          <w:jc w:val="center"/>
        </w:trPr>
        <w:tc>
          <w:tcPr>
            <w:tcW w:w="1696" w:type="dxa"/>
          </w:tcPr>
          <w:p w:rsidR="0084197A" w:rsidRDefault="0084197A" w:rsidP="0084197A">
            <w:pPr>
              <w:spacing w:line="360" w:lineRule="auto"/>
              <w:jc w:val="both"/>
            </w:pPr>
            <w:r>
              <w:t>132679</w:t>
            </w:r>
          </w:p>
        </w:tc>
        <w:tc>
          <w:tcPr>
            <w:tcW w:w="2835" w:type="dxa"/>
          </w:tcPr>
          <w:p w:rsidR="0084197A" w:rsidRDefault="0084197A" w:rsidP="0084197A">
            <w:pPr>
              <w:spacing w:line="360" w:lineRule="auto"/>
              <w:jc w:val="both"/>
            </w:pPr>
            <w:r>
              <w:t>Modificación de registros de solicitudes de casos clínicos</w:t>
            </w:r>
          </w:p>
        </w:tc>
        <w:tc>
          <w:tcPr>
            <w:tcW w:w="2982" w:type="dxa"/>
          </w:tcPr>
          <w:p w:rsidR="0084197A" w:rsidRDefault="0084197A" w:rsidP="0084197A">
            <w:pPr>
              <w:spacing w:line="360" w:lineRule="auto"/>
              <w:jc w:val="both"/>
            </w:pPr>
            <w:r>
              <w:t>No abordado aún por falta de HH</w:t>
            </w:r>
          </w:p>
        </w:tc>
        <w:tc>
          <w:tcPr>
            <w:tcW w:w="1696" w:type="dxa"/>
          </w:tcPr>
          <w:p w:rsidR="0084197A" w:rsidRDefault="0084197A" w:rsidP="0084197A">
            <w:pPr>
              <w:spacing w:line="360" w:lineRule="auto"/>
              <w:jc w:val="both"/>
            </w:pPr>
            <w:r>
              <w:t>Víctor Coronado</w:t>
            </w:r>
          </w:p>
        </w:tc>
        <w:tc>
          <w:tcPr>
            <w:tcW w:w="1848" w:type="dxa"/>
          </w:tcPr>
          <w:p w:rsidR="0084197A" w:rsidRDefault="0084197A" w:rsidP="0084197A">
            <w:pPr>
              <w:spacing w:line="360" w:lineRule="auto"/>
              <w:jc w:val="both"/>
            </w:pP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E76ACD" w:rsidRDefault="00E76ACD">
      <w:r>
        <w:br w:type="page"/>
      </w:r>
    </w:p>
    <w:p w:rsidR="0022771B" w:rsidRDefault="00E76ACD" w:rsidP="00E76ACD">
      <w:pPr>
        <w:pStyle w:val="Ttulo1"/>
        <w:spacing w:before="0" w:line="360" w:lineRule="auto"/>
        <w:ind w:left="284" w:hanging="284"/>
      </w:pPr>
      <w:bookmarkStart w:id="7" w:name="_Toc503804424"/>
      <w:r>
        <w:lastRenderedPageBreak/>
        <w:t xml:space="preserve">resumen de horas por tipo de </w:t>
      </w:r>
      <w:r w:rsidR="00726582">
        <w:t>requerimientos</w:t>
      </w:r>
      <w:bookmarkEnd w:id="7"/>
    </w:p>
    <w:p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50.5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50.5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03804425"/>
      <w:r>
        <w:t>Resumen de horas por tipo de tareas</w:t>
      </w:r>
      <w:bookmarkEnd w:id="8"/>
    </w:p>
    <w:p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:rsidTr="00EB4FF9">
        <w:trPr>
          <w:jc w:val="center"/>
        </w:trPr>
        <w:tc>
          <w:tcPr>
            <w:tcW w:w="3256" w:type="dxa"/>
          </w:tcPr>
          <w:p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:rsidR="009550C1" w:rsidRPr="000746D7" w:rsidRDefault="00F3130B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:rsidR="00726582" w:rsidRPr="000746D7" w:rsidRDefault="00F3130B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42.5</w:t>
            </w:r>
          </w:p>
        </w:tc>
      </w:tr>
      <w:tr w:rsidR="00801237" w:rsidTr="00EB4FF9">
        <w:trPr>
          <w:jc w:val="center"/>
        </w:trPr>
        <w:tc>
          <w:tcPr>
            <w:tcW w:w="3256" w:type="dxa"/>
          </w:tcPr>
          <w:p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726582" w:rsidRPr="000746D7" w:rsidRDefault="00F3130B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50.5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0B0" w:rsidRDefault="004D00B0" w:rsidP="00956675">
      <w:pPr>
        <w:spacing w:after="0" w:line="240" w:lineRule="auto"/>
      </w:pPr>
      <w:r>
        <w:separator/>
      </w:r>
    </w:p>
  </w:endnote>
  <w:endnote w:type="continuationSeparator" w:id="0">
    <w:p w:rsidR="004D00B0" w:rsidRDefault="004D00B0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7D5BD99B" wp14:editId="47B81B59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7CFE11E6" wp14:editId="3A01AC53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F3130B">
      <w:rPr>
        <w:noProof/>
        <w:sz w:val="12"/>
        <w:szCs w:val="12"/>
      </w:rPr>
      <w:t>7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F3130B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17EB2B05" wp14:editId="33DE2C12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6D4D6C6D" wp14:editId="4E459326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F3130B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F3130B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290C4A25" wp14:editId="578546E8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2EFE077A" wp14:editId="62719AF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0B0" w:rsidRDefault="004D00B0" w:rsidP="00956675">
      <w:pPr>
        <w:spacing w:after="0" w:line="240" w:lineRule="auto"/>
      </w:pPr>
      <w:r>
        <w:separator/>
      </w:r>
    </w:p>
  </w:footnote>
  <w:footnote w:type="continuationSeparator" w:id="0">
    <w:p w:rsidR="004D00B0" w:rsidRDefault="004D00B0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08B3786A" wp14:editId="681F23C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0DACFFCF" wp14:editId="40DE729A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DACFFCF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30DF65F2" wp14:editId="0556D341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6EF30C06" wp14:editId="7D2130D8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6D3CCB16" wp14:editId="4B51A191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8EEA6DB" wp14:editId="1683DFA0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B77047B" wp14:editId="2FF3C2D1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C2377"/>
    <w:rsid w:val="000D3547"/>
    <w:rsid w:val="000D4F77"/>
    <w:rsid w:val="000D79FC"/>
    <w:rsid w:val="000E0A21"/>
    <w:rsid w:val="000E33FC"/>
    <w:rsid w:val="000F6EB8"/>
    <w:rsid w:val="00102460"/>
    <w:rsid w:val="00103895"/>
    <w:rsid w:val="00106CDE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210A6E"/>
    <w:rsid w:val="00214822"/>
    <w:rsid w:val="00221021"/>
    <w:rsid w:val="0022771B"/>
    <w:rsid w:val="0023137F"/>
    <w:rsid w:val="00231EF3"/>
    <w:rsid w:val="00234205"/>
    <w:rsid w:val="00236DE9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6B98"/>
    <w:rsid w:val="003F5B80"/>
    <w:rsid w:val="003F6A17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C0E3D"/>
    <w:rsid w:val="005C7F91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63B9F"/>
    <w:rsid w:val="00765EF8"/>
    <w:rsid w:val="00767E5C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428B3"/>
    <w:rsid w:val="00E42CA7"/>
    <w:rsid w:val="00E43D6F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ACF1F1420434438C208441ADFAC003" ma:contentTypeVersion="1" ma:contentTypeDescription="Crear nuevo documento." ma:contentTypeScope="" ma:versionID="57f7aa852a71096a8c75bc51742d8ebc">
  <xsd:schema xmlns:xsd="http://www.w3.org/2001/XMLSchema" xmlns:p="http://schemas.microsoft.com/office/2006/metadata/properties" xmlns:ns2="f0c45fe7-3da9-4f7d-a5e0-9a1c357f4d08" targetNamespace="http://schemas.microsoft.com/office/2006/metadata/properties" ma:root="true" ma:fieldsID="8e56acf5177bf8c14e150e8c45d2a0e3" ns2:_="">
    <xsd:import namespace="f0c45fe7-3da9-4f7d-a5e0-9a1c357f4d08"/>
    <xsd:element name="properties">
      <xsd:complexType>
        <xsd:sequence>
          <xsd:element name="documentManagement">
            <xsd:complexType>
              <xsd:all>
                <xsd:element ref="ns2:Autor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f0c45fe7-3da9-4f7d-a5e0-9a1c357f4d08" elementFormDefault="qualified">
    <xsd:import namespace="http://schemas.microsoft.com/office/2006/documentManagement/types"/>
    <xsd:element name="Autor" ma:index="8" ma:displayName="Autor" ma:default="Rayen Salud" ma:description="Generó el activo" ma:internalName="Autor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Autor xmlns="f0c45fe7-3da9-4f7d-a5e0-9a1c357f4d08">Rayen Salud</Autor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547B6D-F4F2-4EDF-8F9B-CCC77E573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c45fe7-3da9-4f7d-a5e0-9a1c357f4d08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  <ds:schemaRef ds:uri="f0c45fe7-3da9-4f7d-a5e0-9a1c357f4d08"/>
  </ds:schemaRefs>
</ds:datastoreItem>
</file>

<file path=customXml/itemProps4.xml><?xml version="1.0" encoding="utf-8"?>
<ds:datastoreItem xmlns:ds="http://schemas.openxmlformats.org/officeDocument/2006/customXml" ds:itemID="{E7B46C4F-D041-4FB0-BE57-D7D2E201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1</TotalTime>
  <Pages>7</Pages>
  <Words>474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3081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Victor Coronado</cp:lastModifiedBy>
  <cp:revision>2</cp:revision>
  <cp:lastPrinted>2017-03-06T18:36:00Z</cp:lastPrinted>
  <dcterms:created xsi:type="dcterms:W3CDTF">2018-01-15T21:32:00Z</dcterms:created>
  <dcterms:modified xsi:type="dcterms:W3CDTF">2018-01-15T21:32:00Z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0x01010081ACF1F1420434438C208441ADFAC003</vt:lpwstr>
  </property>
</Properties>
</file>