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CCA" w:rsidRDefault="00396CCA" w:rsidP="00396CCA">
      <w:pPr>
        <w:jc w:val="both"/>
        <w:rPr>
          <w:lang w:val="es-MX"/>
        </w:rPr>
      </w:pPr>
      <w:bookmarkStart w:id="0" w:name="_Hlk499023426"/>
      <w:bookmarkEnd w:id="0"/>
    </w:p>
    <w:p w:rsidR="00396CCA" w:rsidRDefault="00396CCA" w:rsidP="00396CCA">
      <w:pPr>
        <w:jc w:val="both"/>
        <w:rPr>
          <w:lang w:val="es-MX"/>
        </w:rPr>
      </w:pPr>
    </w:p>
    <w:p w:rsidR="00396CCA" w:rsidRDefault="00396CCA" w:rsidP="00396CCA">
      <w:pPr>
        <w:jc w:val="both"/>
        <w:rPr>
          <w:lang w:val="es-MX"/>
        </w:rPr>
      </w:pPr>
    </w:p>
    <w:p w:rsidR="00396CCA" w:rsidRDefault="00396CCA" w:rsidP="0008177A">
      <w:pPr>
        <w:jc w:val="both"/>
        <w:rPr>
          <w:lang w:val="es-MX"/>
        </w:rPr>
      </w:pPr>
    </w:p>
    <w:p w:rsidR="009B5572" w:rsidRDefault="009B5572" w:rsidP="0008177A">
      <w:pPr>
        <w:jc w:val="both"/>
        <w:rPr>
          <w:lang w:val="es-MX"/>
        </w:rPr>
      </w:pPr>
    </w:p>
    <w:p w:rsidR="009B5572" w:rsidRDefault="009B5572" w:rsidP="0008177A">
      <w:pPr>
        <w:jc w:val="both"/>
        <w:rPr>
          <w:lang w:val="es-MX"/>
        </w:rPr>
      </w:pPr>
    </w:p>
    <w:p w:rsidR="009B5572" w:rsidRPr="0008177A" w:rsidRDefault="009B5572" w:rsidP="0008177A">
      <w:pPr>
        <w:jc w:val="both"/>
        <w:rPr>
          <w:lang w:val="es-MX"/>
        </w:rPr>
      </w:pPr>
    </w:p>
    <w:p w:rsidR="002C43A9" w:rsidRDefault="002C43A9" w:rsidP="002C43A9"/>
    <w:p w:rsidR="0008177A" w:rsidRPr="00A9125F" w:rsidRDefault="008B2249" w:rsidP="00A9125F">
      <w:pPr>
        <w:jc w:val="center"/>
        <w:rPr>
          <w:b/>
          <w:color w:val="92D050" w:themeColor="text2"/>
          <w:sz w:val="52"/>
        </w:rPr>
      </w:pPr>
      <w:r>
        <w:rPr>
          <w:b/>
          <w:color w:val="92D050" w:themeColor="text2"/>
          <w:sz w:val="52"/>
        </w:rPr>
        <w:t>Informe</w:t>
      </w:r>
    </w:p>
    <w:p w:rsidR="00801D15" w:rsidRPr="00A9125F" w:rsidRDefault="00A9125F" w:rsidP="00A51609">
      <w:pPr>
        <w:jc w:val="center"/>
        <w:rPr>
          <w:rFonts w:ascii="Arial Narrow" w:hAnsi="Arial Narrow" w:cs="Arial"/>
          <w:bCs/>
          <w:i/>
          <w:color w:val="000000"/>
          <w:sz w:val="20"/>
          <w:szCs w:val="28"/>
        </w:rPr>
      </w:pP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“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Avance de S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 xml:space="preserve">ervicios a 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T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erceros</w:t>
      </w: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”</w:t>
      </w:r>
    </w:p>
    <w:p w:rsidR="00801D15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Savina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 </w:t>
      </w:r>
      <w:r w:rsidR="003E5211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Paciente</w:t>
      </w: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2C43A9" w:rsidRPr="00440110" w:rsidRDefault="00DF28E4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Versión 1</w:t>
      </w:r>
      <w:r w:rsidR="00BD29F7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:rsidR="002C43A9" w:rsidRPr="00440110" w:rsidRDefault="003E5211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Febrero</w:t>
      </w:r>
      <w:r w:rsidR="00BA0E5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 w:rsidR="00A51609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2018</w:t>
      </w:r>
    </w:p>
    <w:p w:rsidR="002C43A9" w:rsidRDefault="002C43A9" w:rsidP="002C43A9">
      <w:pPr>
        <w:rPr>
          <w:rFonts w:ascii="Arial Narrow" w:hAnsi="Arial Narrow" w:cs="Arial"/>
          <w:sz w:val="28"/>
          <w:szCs w:val="28"/>
        </w:rPr>
      </w:pPr>
    </w:p>
    <w:p w:rsidR="002C43A9" w:rsidRDefault="002C43A9" w:rsidP="002C43A9"/>
    <w:p w:rsidR="00A37223" w:rsidRDefault="00A37223" w:rsidP="00A37223">
      <w:pPr>
        <w:spacing w:after="0"/>
      </w:pPr>
    </w:p>
    <w:p w:rsidR="00A37223" w:rsidRDefault="00A37223" w:rsidP="00A37223">
      <w:pPr>
        <w:spacing w:after="0"/>
      </w:pPr>
    </w:p>
    <w:p w:rsidR="002C43A9" w:rsidRDefault="002C43A9" w:rsidP="002C43A9"/>
    <w:p w:rsidR="00A37223" w:rsidRDefault="00A37223">
      <w:pPr>
        <w:sectPr w:rsidR="00A37223" w:rsidSect="00FA4AC1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E6B98" w:rsidRPr="003E6B98" w:rsidRDefault="003E6B98" w:rsidP="003E6B98">
      <w:pPr>
        <w:jc w:val="center"/>
        <w:rPr>
          <w:b/>
          <w:smallCaps/>
          <w:sz w:val="28"/>
        </w:rPr>
      </w:pPr>
      <w:r w:rsidRPr="003E6B98">
        <w:rPr>
          <w:b/>
          <w:smallCaps/>
          <w:sz w:val="28"/>
        </w:rPr>
        <w:lastRenderedPageBreak/>
        <w:t>Aprobaciones</w:t>
      </w:r>
    </w:p>
    <w:p w:rsidR="003E6B98" w:rsidRDefault="003E6B98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BA0E5D" w:rsidRPr="002F79A7" w:rsidTr="0042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Elaborador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Revisor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Aprobador</w:t>
            </w:r>
          </w:p>
        </w:tc>
      </w:tr>
      <w:tr w:rsidR="00BA0E5D" w:rsidRPr="002F79A7" w:rsidTr="00425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:rsidR="00DF28E4" w:rsidRPr="002F79A7" w:rsidRDefault="00A51609" w:rsidP="00DF28E4">
            <w:pPr>
              <w:pStyle w:val="Piedepgina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Miguel Reyes</w:t>
            </w:r>
          </w:p>
          <w:p w:rsidR="00BA0E5D" w:rsidRPr="00A51609" w:rsidRDefault="00A51609" w:rsidP="00DF28E4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 w:rsidRPr="00A51609"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Jefe de Continuidad</w:t>
            </w:r>
          </w:p>
        </w:tc>
        <w:tc>
          <w:tcPr>
            <w:tcW w:w="1667" w:type="pct"/>
            <w:shd w:val="clear" w:color="auto" w:fill="FFFFFF" w:themeFill="background1"/>
          </w:tcPr>
          <w:p w:rsidR="00BA0E5D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A51609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Claudio Torrejón</w:t>
            </w:r>
          </w:p>
          <w:p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Subgerente de Tecnología e Innovación</w:t>
            </w:r>
          </w:p>
          <w:p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BA0E5D" w:rsidRPr="002F79A7" w:rsidRDefault="00BA0E5D" w:rsidP="00A5160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:rsidR="00BA0E5D" w:rsidRPr="002F79A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:rsidR="00DF28E4" w:rsidRPr="00121108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Eric Mosnich</w:t>
            </w:r>
          </w:p>
          <w:p w:rsidR="00DF28E4" w:rsidRPr="00121108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 w:rsidRPr="00121108">
              <w:rPr>
                <w:rFonts w:eastAsia="Calibri"/>
                <w:color w:val="3F3F3F" w:themeColor="text1"/>
                <w:sz w:val="16"/>
                <w:szCs w:val="16"/>
              </w:rPr>
              <w:t xml:space="preserve">Gerente </w:t>
            </w:r>
            <w:r w:rsidR="00A51609">
              <w:rPr>
                <w:rFonts w:eastAsia="Calibri"/>
                <w:color w:val="3F3F3F" w:themeColor="text1"/>
                <w:sz w:val="16"/>
                <w:szCs w:val="16"/>
              </w:rPr>
              <w:t>de Tecnología e Innovación</w:t>
            </w:r>
          </w:p>
          <w:p w:rsidR="00BA0E5D" w:rsidRPr="005F1BE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:rsidR="003E6B98" w:rsidRDefault="003E6B98"/>
    <w:p w:rsidR="004B7D60" w:rsidRDefault="004B7D60" w:rsidP="004B7D60">
      <w:pPr>
        <w:jc w:val="center"/>
      </w:pPr>
      <w:r>
        <w:t>Recepcionado por:</w:t>
      </w:r>
    </w:p>
    <w:p w:rsidR="004B7D60" w:rsidRDefault="004B7D60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4B7D60" w:rsidRPr="002F79A7" w:rsidTr="00EB4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:rsidR="004B7D60" w:rsidRPr="00041F28" w:rsidRDefault="004B7D60" w:rsidP="00EB4FF9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Nombre</w:t>
            </w:r>
            <w:r w:rsidR="0022771B">
              <w:rPr>
                <w:rFonts w:eastAsia="Calibri"/>
                <w:sz w:val="16"/>
                <w:szCs w:val="16"/>
              </w:rPr>
              <w:t xml:space="preserve"> y Cargo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:rsidR="004B7D60" w:rsidRPr="00041F28" w:rsidRDefault="0022771B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Área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:rsidR="004B7D60" w:rsidRPr="00041F28" w:rsidRDefault="004B7D60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Empresa</w:t>
            </w:r>
          </w:p>
        </w:tc>
      </w:tr>
      <w:tr w:rsidR="004B7D60" w:rsidRPr="002F79A7" w:rsidTr="00EB4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:rsidR="004B7D60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Inti Paredes</w:t>
            </w:r>
          </w:p>
          <w:p w:rsidR="0022771B" w:rsidRPr="00A51609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:rsidR="004B7D60" w:rsidRPr="002F79A7" w:rsidRDefault="004B7D60" w:rsidP="0022771B">
            <w:pPr>
              <w:pStyle w:val="Piedepgin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:rsidR="004B7D60" w:rsidRPr="005F1BE7" w:rsidRDefault="004B7D60" w:rsidP="00EB4FF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:rsidR="004B7D60" w:rsidRDefault="004B7D60"/>
    <w:p w:rsidR="004B7D60" w:rsidRDefault="004B7D60"/>
    <w:p w:rsidR="00A37223" w:rsidRDefault="00A37223">
      <w:r>
        <w:br w:type="page"/>
      </w:r>
    </w:p>
    <w:p w:rsidR="002C43A9" w:rsidRPr="00BA0E5D" w:rsidRDefault="002C43A9" w:rsidP="00BA0E5D">
      <w:pPr>
        <w:jc w:val="center"/>
        <w:rPr>
          <w:b/>
          <w:smallCaps/>
          <w:sz w:val="28"/>
        </w:rPr>
      </w:pPr>
      <w:r w:rsidRPr="00BA0E5D">
        <w:rPr>
          <w:b/>
          <w:smallCaps/>
          <w:sz w:val="28"/>
        </w:rPr>
        <w:lastRenderedPageBreak/>
        <w:t>Tabla de Contenidos</w:t>
      </w:r>
      <w:bookmarkStart w:id="1" w:name="_GoBack"/>
      <w:bookmarkEnd w:id="1"/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p w:rsidR="002C43A9" w:rsidRPr="00560F59" w:rsidRDefault="002C43A9" w:rsidP="002C43A9"/>
        <w:p w:rsidR="005036F9" w:rsidRDefault="002C43A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hyperlink w:anchor="_Toc505756924" w:history="1">
            <w:r w:rsidR="005036F9" w:rsidRPr="00B83AEF">
              <w:rPr>
                <w:rStyle w:val="Hipervnculo"/>
                <w:noProof/>
              </w:rPr>
              <w:t>1.</w:t>
            </w:r>
            <w:r w:rsidR="005036F9">
              <w:rPr>
                <w:rFonts w:eastAsiaTheme="minorEastAsia"/>
                <w:noProof/>
                <w:lang w:val="es-CL" w:eastAsia="es-CL"/>
              </w:rPr>
              <w:tab/>
            </w:r>
            <w:r w:rsidR="005036F9" w:rsidRPr="00B83AEF">
              <w:rPr>
                <w:rStyle w:val="Hipervnculo"/>
                <w:noProof/>
              </w:rPr>
              <w:t>Objetivos del documento</w:t>
            </w:r>
            <w:r w:rsidR="005036F9">
              <w:rPr>
                <w:noProof/>
                <w:webHidden/>
              </w:rPr>
              <w:tab/>
            </w:r>
            <w:r w:rsidR="005036F9">
              <w:rPr>
                <w:noProof/>
                <w:webHidden/>
              </w:rPr>
              <w:fldChar w:fldCharType="begin"/>
            </w:r>
            <w:r w:rsidR="005036F9">
              <w:rPr>
                <w:noProof/>
                <w:webHidden/>
              </w:rPr>
              <w:instrText xml:space="preserve"> PAGEREF _Toc505756924 \h </w:instrText>
            </w:r>
            <w:r w:rsidR="005036F9">
              <w:rPr>
                <w:noProof/>
                <w:webHidden/>
              </w:rPr>
            </w:r>
            <w:r w:rsidR="005036F9">
              <w:rPr>
                <w:noProof/>
                <w:webHidden/>
              </w:rPr>
              <w:fldChar w:fldCharType="separate"/>
            </w:r>
            <w:r w:rsidR="005036F9">
              <w:rPr>
                <w:noProof/>
                <w:webHidden/>
              </w:rPr>
              <w:t>4</w:t>
            </w:r>
            <w:r w:rsidR="005036F9">
              <w:rPr>
                <w:noProof/>
                <w:webHidden/>
              </w:rPr>
              <w:fldChar w:fldCharType="end"/>
            </w:r>
          </w:hyperlink>
        </w:p>
        <w:p w:rsidR="005036F9" w:rsidRDefault="005036F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925" w:history="1">
            <w:r w:rsidRPr="00B83AE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83AEF">
              <w:rPr>
                <w:rStyle w:val="Hipervnculo"/>
                <w:noProof/>
              </w:rPr>
              <w:t>Informe de Correctivos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6F9" w:rsidRDefault="005036F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926" w:history="1">
            <w:r w:rsidRPr="00B83AEF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83AEF">
              <w:rPr>
                <w:rStyle w:val="Hipervnculo"/>
                <w:noProof/>
              </w:rPr>
              <w:t>Informe de Evolutivos/Normativos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6F9" w:rsidRDefault="005036F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927" w:history="1">
            <w:r w:rsidRPr="00B83AEF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83AEF">
              <w:rPr>
                <w:rStyle w:val="Hipervnculo"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6F9" w:rsidRDefault="005036F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928" w:history="1">
            <w:r w:rsidRPr="00B83AEF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83AEF">
              <w:rPr>
                <w:rStyle w:val="Hipervnculo"/>
                <w:noProof/>
              </w:rPr>
              <w:t>Solicitud de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6F9" w:rsidRDefault="005036F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929" w:history="1">
            <w:r w:rsidRPr="00B83AEF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83AEF">
              <w:rPr>
                <w:rStyle w:val="Hipervnculo"/>
                <w:noProof/>
              </w:rPr>
              <w:t>resumen de horas por tipo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6F9" w:rsidRDefault="005036F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930" w:history="1">
            <w:r w:rsidRPr="00B83AEF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83AEF">
              <w:rPr>
                <w:rStyle w:val="Hipervnculo"/>
                <w:noProof/>
              </w:rPr>
              <w:t>Resumen de horas por tipo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3A9" w:rsidRPr="00560F59" w:rsidRDefault="002C43A9" w:rsidP="002C43A9">
          <w:pPr>
            <w:pStyle w:val="Sinespaciado"/>
          </w:pPr>
          <w:r w:rsidRPr="00560F59">
            <w:fldChar w:fldCharType="end"/>
          </w:r>
        </w:p>
      </w:sdtContent>
    </w:sdt>
    <w:p w:rsidR="000D4F77" w:rsidRDefault="000D4F77" w:rsidP="002C43A9"/>
    <w:p w:rsidR="000D4F77" w:rsidRDefault="00347B0A" w:rsidP="00347B0A">
      <w:pPr>
        <w:tabs>
          <w:tab w:val="left" w:pos="6915"/>
        </w:tabs>
      </w:pPr>
      <w:r>
        <w:tab/>
      </w:r>
    </w:p>
    <w:p w:rsidR="000D4F77" w:rsidRDefault="000D4F77" w:rsidP="002C43A9"/>
    <w:p w:rsidR="0043373A" w:rsidRDefault="0043373A" w:rsidP="002C43A9"/>
    <w:p w:rsidR="0043373A" w:rsidRDefault="0043373A" w:rsidP="002C43A9"/>
    <w:p w:rsidR="0043373A" w:rsidRDefault="0043373A" w:rsidP="002C43A9"/>
    <w:p w:rsidR="0043373A" w:rsidRDefault="0043373A" w:rsidP="002C43A9"/>
    <w:p w:rsidR="0043373A" w:rsidRDefault="0043373A" w:rsidP="002C43A9"/>
    <w:p w:rsidR="000D4F77" w:rsidRDefault="000D4F77" w:rsidP="002C43A9"/>
    <w:p w:rsidR="000D4F77" w:rsidRDefault="000D4F77" w:rsidP="002C43A9"/>
    <w:p w:rsidR="000D4F77" w:rsidRDefault="000D4F77" w:rsidP="002C43A9"/>
    <w:p w:rsidR="00D60D23" w:rsidRDefault="00D60D23">
      <w:r>
        <w:br w:type="page"/>
      </w:r>
    </w:p>
    <w:p w:rsidR="000D4F77" w:rsidRDefault="0022771B" w:rsidP="00596A8D">
      <w:pPr>
        <w:pStyle w:val="Ttulo1"/>
      </w:pPr>
      <w:bookmarkStart w:id="2" w:name="_Toc505756924"/>
      <w:r>
        <w:lastRenderedPageBreak/>
        <w:t>Objetivos del documento</w:t>
      </w:r>
      <w:bookmarkEnd w:id="2"/>
    </w:p>
    <w:p w:rsidR="0022771B" w:rsidRDefault="0022771B" w:rsidP="0022771B">
      <w:pPr>
        <w:spacing w:after="0" w:line="360" w:lineRule="auto"/>
        <w:jc w:val="both"/>
      </w:pPr>
      <w:r w:rsidRPr="00A5536C">
        <w:t xml:space="preserve">El objetivo principal del presente documento es detallar </w:t>
      </w:r>
      <w:r w:rsidR="005A1E07">
        <w:t xml:space="preserve">y transparentar los servicios prestados </w:t>
      </w:r>
      <w:r w:rsidRPr="00A5536C">
        <w:t xml:space="preserve">por </w:t>
      </w:r>
      <w:r w:rsidRPr="0022771B">
        <w:rPr>
          <w:rFonts w:cs="Arial"/>
          <w:b/>
          <w:color w:val="92D050" w:themeColor="text2"/>
        </w:rPr>
        <w:t>RayenSalud</w:t>
      </w:r>
      <w:r>
        <w:rPr>
          <w:rFonts w:cs="Arial"/>
          <w:b/>
        </w:rPr>
        <w:t xml:space="preserve"> </w:t>
      </w:r>
      <w:r w:rsidRPr="005A1E07">
        <w:rPr>
          <w:rFonts w:cs="Arial"/>
          <w:b/>
          <w:color w:val="92D050" w:themeColor="text2"/>
        </w:rPr>
        <w:t>Spa</w:t>
      </w:r>
      <w:r w:rsidRPr="005A1E07" w:rsidDel="00894AD6">
        <w:t xml:space="preserve"> </w:t>
      </w:r>
      <w:r w:rsidR="005A1E07" w:rsidRPr="005A1E07">
        <w:t>en detalle</w:t>
      </w:r>
      <w:r w:rsidR="005A1E07">
        <w:rPr>
          <w:rFonts w:cs="Arial"/>
          <w:b/>
        </w:rPr>
        <w:t xml:space="preserve"> </w:t>
      </w:r>
      <w:r>
        <w:t xml:space="preserve">durante el periodo comprendido entre el 01 de </w:t>
      </w:r>
      <w:r w:rsidR="005036F9">
        <w:t>Enero</w:t>
      </w:r>
      <w:r>
        <w:t xml:space="preserve"> </w:t>
      </w:r>
      <w:r w:rsidR="0084197A">
        <w:t>2017</w:t>
      </w:r>
      <w:r w:rsidR="003F5B80">
        <w:t xml:space="preserve"> </w:t>
      </w:r>
      <w:r>
        <w:t xml:space="preserve">y 31 de </w:t>
      </w:r>
      <w:r w:rsidR="005036F9">
        <w:t>Enero</w:t>
      </w:r>
      <w:r w:rsidR="0084197A">
        <w:t xml:space="preserve"> 2017</w:t>
      </w:r>
      <w:r>
        <w:t>.</w:t>
      </w:r>
      <w:r w:rsidR="005A1E07">
        <w:t xml:space="preserve"> En él se explicaran en que consistieron los requerimientos correctivos, evolutivos, normativos y otros que fueron realizados durante el periodo mencionado.</w:t>
      </w:r>
    </w:p>
    <w:p w:rsidR="005A1E07" w:rsidRPr="0089319D" w:rsidRDefault="005A1E07" w:rsidP="0022771B">
      <w:pPr>
        <w:spacing w:after="0" w:line="360" w:lineRule="auto"/>
        <w:jc w:val="both"/>
      </w:pPr>
      <w:r>
        <w:t>Para terminar el ciclo de</w:t>
      </w:r>
      <w:r w:rsidR="00DF7180">
        <w:t>l</w:t>
      </w:r>
      <w:r>
        <w:t xml:space="preserve"> proceso</w:t>
      </w:r>
      <w:r w:rsidR="009B304A">
        <w:t>,</w:t>
      </w:r>
      <w:r>
        <w:t xml:space="preserve"> se llenaran los campos “recepcionado por:” </w:t>
      </w:r>
      <w:r w:rsidR="00C929F0">
        <w:t xml:space="preserve">con la persona responsable por parte del cliente el cual deberá enviar un correo de aceptación o reparos </w:t>
      </w:r>
      <w:r w:rsidR="00CD22A8">
        <w:t>del documento.</w:t>
      </w:r>
      <w:r w:rsidR="009B304A">
        <w:t xml:space="preserve"> Este correo deberá llegar durante 48 horas de corrido o en caso contrario se dará por aprobado en presente documento.</w:t>
      </w:r>
    </w:p>
    <w:p w:rsidR="0022771B" w:rsidRDefault="0022771B">
      <w:r>
        <w:br w:type="page"/>
      </w:r>
    </w:p>
    <w:p w:rsidR="004C1234" w:rsidRDefault="00DD29A5" w:rsidP="00347B0A">
      <w:pPr>
        <w:pStyle w:val="Ttulo1"/>
        <w:spacing w:before="0" w:line="360" w:lineRule="auto"/>
        <w:ind w:left="284" w:hanging="284"/>
      </w:pPr>
      <w:bookmarkStart w:id="3" w:name="_Toc505756925"/>
      <w:r>
        <w:lastRenderedPageBreak/>
        <w:t>Informe</w:t>
      </w:r>
      <w:r w:rsidR="0022771B">
        <w:t xml:space="preserve"> de </w:t>
      </w:r>
      <w:r w:rsidR="009550C1">
        <w:t>Correctivos</w:t>
      </w:r>
      <w:bookmarkEnd w:id="3"/>
    </w:p>
    <w:p w:rsidR="001E5EFF" w:rsidRPr="001E5EFF" w:rsidRDefault="001E5EFF" w:rsidP="001E5EFF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p w:rsidR="00DF28E4" w:rsidRDefault="00DF28E4" w:rsidP="00DF28E4">
      <w:pPr>
        <w:spacing w:after="0" w:line="360" w:lineRule="auto"/>
        <w:jc w:val="both"/>
        <w:rPr>
          <w:lang w:eastAsia="es-CL"/>
        </w:rPr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253"/>
        <w:gridCol w:w="1984"/>
        <w:gridCol w:w="1781"/>
      </w:tblGrid>
      <w:tr w:rsidR="009550C1" w:rsidRPr="00E76ACD" w:rsidTr="0084197A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253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984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781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DC7FDE" w:rsidTr="0084197A">
        <w:trPr>
          <w:trHeight w:val="389"/>
        </w:trPr>
        <w:tc>
          <w:tcPr>
            <w:tcW w:w="1178" w:type="dxa"/>
          </w:tcPr>
          <w:p w:rsidR="00DC7FDE" w:rsidRDefault="00DC7FDE" w:rsidP="00DC7FDE">
            <w:pPr>
              <w:spacing w:line="360" w:lineRule="auto"/>
              <w:jc w:val="both"/>
            </w:pPr>
          </w:p>
        </w:tc>
        <w:tc>
          <w:tcPr>
            <w:tcW w:w="1134" w:type="dxa"/>
          </w:tcPr>
          <w:p w:rsidR="00DC7FDE" w:rsidRDefault="00DC7FDE" w:rsidP="00DC7FDE">
            <w:pPr>
              <w:spacing w:line="360" w:lineRule="auto"/>
              <w:jc w:val="both"/>
            </w:pPr>
          </w:p>
        </w:tc>
        <w:tc>
          <w:tcPr>
            <w:tcW w:w="4253" w:type="dxa"/>
          </w:tcPr>
          <w:p w:rsidR="00DC7FDE" w:rsidRPr="00AD4C89" w:rsidRDefault="00DC7FDE" w:rsidP="00DC7FDE">
            <w:pPr>
              <w:spacing w:line="360" w:lineRule="auto"/>
              <w:jc w:val="both"/>
            </w:pPr>
          </w:p>
        </w:tc>
        <w:tc>
          <w:tcPr>
            <w:tcW w:w="1984" w:type="dxa"/>
          </w:tcPr>
          <w:p w:rsidR="00DC7FDE" w:rsidRDefault="00DC7FDE" w:rsidP="00DC7FDE">
            <w:pPr>
              <w:spacing w:line="360" w:lineRule="auto"/>
              <w:jc w:val="both"/>
            </w:pPr>
          </w:p>
        </w:tc>
        <w:tc>
          <w:tcPr>
            <w:tcW w:w="1781" w:type="dxa"/>
          </w:tcPr>
          <w:p w:rsidR="00DC7FDE" w:rsidRDefault="00DC7FDE" w:rsidP="00DC7FDE">
            <w:pPr>
              <w:tabs>
                <w:tab w:val="left" w:pos="1050"/>
              </w:tabs>
              <w:spacing w:line="360" w:lineRule="auto"/>
              <w:jc w:val="both"/>
            </w:pPr>
          </w:p>
        </w:tc>
      </w:tr>
    </w:tbl>
    <w:p w:rsidR="00347B0A" w:rsidRDefault="00347B0A" w:rsidP="00DF28E4">
      <w:pPr>
        <w:spacing w:after="0" w:line="360" w:lineRule="auto"/>
        <w:jc w:val="both"/>
      </w:pPr>
    </w:p>
    <w:p w:rsidR="00F65F1D" w:rsidRDefault="00DD29A5" w:rsidP="009550C1">
      <w:pPr>
        <w:pStyle w:val="Ttulo1"/>
        <w:spacing w:before="0" w:line="360" w:lineRule="auto"/>
        <w:ind w:left="284" w:hanging="284"/>
      </w:pPr>
      <w:bookmarkStart w:id="4" w:name="_Toc505756926"/>
      <w:r>
        <w:t>Informe</w:t>
      </w:r>
      <w:r w:rsidR="009550C1">
        <w:t xml:space="preserve"> de Evolutivos/Normativos</w:t>
      </w:r>
      <w:bookmarkEnd w:id="4"/>
    </w:p>
    <w:p w:rsidR="009550C1" w:rsidRPr="00E449C1" w:rsidRDefault="00E449C1" w:rsidP="00E449C1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536"/>
        <w:gridCol w:w="1560"/>
        <w:gridCol w:w="1922"/>
      </w:tblGrid>
      <w:tr w:rsidR="009550C1" w:rsidRPr="00E76ACD" w:rsidTr="00E449C1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536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560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922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27461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La plataforma envía 3 notificaciones al paciente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12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27464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Setear DNS de Instancias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6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27463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>
              <w:t>Pagar Horas a través de webpay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center" w:pos="782"/>
              </w:tabs>
              <w:spacing w:line="360" w:lineRule="auto"/>
              <w:jc w:val="both"/>
            </w:pPr>
            <w:r>
              <w:t>18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27465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1E5EFF">
              <w:t>La aplicación está pensada para hacer uso de diferentes convenios médicos,</w:t>
            </w:r>
            <w:r>
              <w:t xml:space="preserve"> Informe Evolutivo.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4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27466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1E5EFF">
              <w:t>El officer debiese poder registrar en la plataforma que los exámenes de un paciente están listos para poder enviar el recordatorio con la información correcta del estado de los exámenes</w:t>
            </w:r>
            <w:r>
              <w:t>, Informe Evolutivo.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4</w:t>
            </w:r>
          </w:p>
        </w:tc>
      </w:tr>
      <w:tr w:rsidR="00E449C1" w:rsidRPr="00E449C1" w:rsidTr="00E449C1">
        <w:trPr>
          <w:trHeight w:val="389"/>
        </w:trPr>
        <w:tc>
          <w:tcPr>
            <w:tcW w:w="1178" w:type="dxa"/>
          </w:tcPr>
          <w:p w:rsidR="00E449C1" w:rsidRPr="00E449C1" w:rsidRDefault="00E449C1" w:rsidP="00E449C1">
            <w:pPr>
              <w:spacing w:line="360" w:lineRule="auto"/>
              <w:jc w:val="both"/>
            </w:pPr>
            <w:r w:rsidRPr="00E449C1">
              <w:t>Savpa</w:t>
            </w:r>
          </w:p>
        </w:tc>
        <w:tc>
          <w:tcPr>
            <w:tcW w:w="1134" w:type="dxa"/>
          </w:tcPr>
          <w:p w:rsidR="00E449C1" w:rsidRPr="00E449C1" w:rsidRDefault="00E449C1" w:rsidP="00E449C1">
            <w:pPr>
              <w:spacing w:line="360" w:lineRule="auto"/>
              <w:jc w:val="both"/>
            </w:pPr>
            <w:r w:rsidRPr="00E449C1">
              <w:t>s/n</w:t>
            </w:r>
          </w:p>
        </w:tc>
        <w:tc>
          <w:tcPr>
            <w:tcW w:w="4536" w:type="dxa"/>
          </w:tcPr>
          <w:p w:rsidR="00E449C1" w:rsidRPr="00E449C1" w:rsidRDefault="00E449C1" w:rsidP="00E449C1">
            <w:pPr>
              <w:spacing w:line="360" w:lineRule="auto"/>
              <w:jc w:val="both"/>
            </w:pPr>
            <w:r w:rsidRPr="00E449C1">
              <w:t>Riesgo 15%</w:t>
            </w:r>
          </w:p>
        </w:tc>
        <w:tc>
          <w:tcPr>
            <w:tcW w:w="1560" w:type="dxa"/>
          </w:tcPr>
          <w:p w:rsidR="00E449C1" w:rsidRPr="00E449C1" w:rsidRDefault="00E449C1" w:rsidP="00E449C1">
            <w:pPr>
              <w:spacing w:line="360" w:lineRule="auto"/>
              <w:jc w:val="both"/>
            </w:pPr>
            <w:r w:rsidRPr="00E449C1">
              <w:t>Terminado</w:t>
            </w:r>
          </w:p>
        </w:tc>
        <w:tc>
          <w:tcPr>
            <w:tcW w:w="1922" w:type="dxa"/>
          </w:tcPr>
          <w:p w:rsidR="00E449C1" w:rsidRP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 w:rsidRPr="00E449C1">
              <w:t>22.2</w:t>
            </w:r>
          </w:p>
        </w:tc>
      </w:tr>
    </w:tbl>
    <w:p w:rsidR="00F65F1D" w:rsidRDefault="00F65F1D" w:rsidP="00DF28E4">
      <w:pPr>
        <w:spacing w:after="0" w:line="360" w:lineRule="auto"/>
        <w:jc w:val="both"/>
      </w:pPr>
    </w:p>
    <w:p w:rsidR="00F65F1D" w:rsidRDefault="00F65F1D" w:rsidP="00DF28E4">
      <w:pPr>
        <w:spacing w:after="0" w:line="360" w:lineRule="auto"/>
        <w:jc w:val="both"/>
      </w:pPr>
    </w:p>
    <w:p w:rsidR="00E3130C" w:rsidRDefault="00E3130C" w:rsidP="00DF28E4">
      <w:pPr>
        <w:spacing w:after="0" w:line="360" w:lineRule="auto"/>
        <w:jc w:val="both"/>
      </w:pPr>
    </w:p>
    <w:p w:rsidR="00E3130C" w:rsidRDefault="00E3130C" w:rsidP="00DF28E4">
      <w:pPr>
        <w:spacing w:after="0" w:line="360" w:lineRule="auto"/>
        <w:jc w:val="both"/>
      </w:pPr>
    </w:p>
    <w:p w:rsidR="00F65F1D" w:rsidRDefault="00F65F1D" w:rsidP="00F65F1D">
      <w:pPr>
        <w:pStyle w:val="Ttulo1"/>
        <w:spacing w:before="0" w:line="360" w:lineRule="auto"/>
        <w:ind w:left="284" w:hanging="284"/>
      </w:pPr>
      <w:bookmarkStart w:id="5" w:name="_Toc505756927"/>
      <w:r>
        <w:lastRenderedPageBreak/>
        <w:t>Riesgos</w:t>
      </w:r>
      <w:bookmarkEnd w:id="5"/>
    </w:p>
    <w:tbl>
      <w:tblPr>
        <w:tblStyle w:val="Tablaconcuadrcula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3685"/>
        <w:gridCol w:w="1701"/>
      </w:tblGrid>
      <w:tr w:rsidR="00F65F1D" w:rsidRPr="00E76ACD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3119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 del Riesgo</w:t>
            </w:r>
          </w:p>
        </w:tc>
        <w:tc>
          <w:tcPr>
            <w:tcW w:w="3685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Acción Mitigadora</w:t>
            </w:r>
          </w:p>
        </w:tc>
        <w:tc>
          <w:tcPr>
            <w:tcW w:w="1701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E3130C" w:rsidP="00D4025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119" w:type="dxa"/>
          </w:tcPr>
          <w:p w:rsidR="00F65F1D" w:rsidRDefault="00E3130C" w:rsidP="00D40252">
            <w:pPr>
              <w:spacing w:line="360" w:lineRule="auto"/>
              <w:jc w:val="both"/>
            </w:pPr>
            <w:r>
              <w:t>Porcentaje definido por el desarrollador externo que corresponde al 15% del total de horas.</w:t>
            </w:r>
          </w:p>
        </w:tc>
        <w:tc>
          <w:tcPr>
            <w:tcW w:w="3685" w:type="dxa"/>
          </w:tcPr>
          <w:p w:rsidR="00F65F1D" w:rsidRDefault="005036F9" w:rsidP="00D40252">
            <w:pPr>
              <w:spacing w:line="360" w:lineRule="auto"/>
              <w:jc w:val="both"/>
            </w:pPr>
            <w:r>
              <w:t>S</w:t>
            </w:r>
            <w:r w:rsidR="00E3130C">
              <w:t>e asume como parte del desarrollo externo</w:t>
            </w:r>
          </w:p>
        </w:tc>
        <w:tc>
          <w:tcPr>
            <w:tcW w:w="1701" w:type="dxa"/>
          </w:tcPr>
          <w:p w:rsidR="00F65F1D" w:rsidRDefault="00E3130C" w:rsidP="00D40252">
            <w:pPr>
              <w:spacing w:line="360" w:lineRule="auto"/>
              <w:jc w:val="both"/>
            </w:pPr>
            <w:r>
              <w:t>Terminado</w:t>
            </w:r>
          </w:p>
        </w:tc>
      </w:tr>
    </w:tbl>
    <w:p w:rsidR="00F65F1D" w:rsidRDefault="00F65F1D" w:rsidP="00F65F1D">
      <w:pPr>
        <w:rPr>
          <w:lang w:val="es-CL" w:eastAsia="es-CL"/>
        </w:rPr>
      </w:pPr>
    </w:p>
    <w:p w:rsidR="00F65F1D" w:rsidRPr="00F65F1D" w:rsidRDefault="00F65F1D" w:rsidP="00F65F1D">
      <w:pPr>
        <w:pStyle w:val="Ttulo1"/>
        <w:spacing w:before="0" w:line="360" w:lineRule="auto"/>
        <w:ind w:left="284" w:hanging="284"/>
      </w:pPr>
      <w:bookmarkStart w:id="6" w:name="_Toc505756928"/>
      <w:r>
        <w:t>Solicitud de pendientes</w:t>
      </w:r>
      <w:bookmarkEnd w:id="6"/>
    </w:p>
    <w:p w:rsidR="00F65F1D" w:rsidRDefault="00F65F1D" w:rsidP="00DF28E4">
      <w:pPr>
        <w:spacing w:after="0" w:line="360" w:lineRule="auto"/>
        <w:jc w:val="both"/>
      </w:pPr>
    </w:p>
    <w:tbl>
      <w:tblPr>
        <w:tblStyle w:val="Tablaconcuadrcula"/>
        <w:tblW w:w="11057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982"/>
        <w:gridCol w:w="1696"/>
        <w:gridCol w:w="1848"/>
      </w:tblGrid>
      <w:tr w:rsidR="00F65F1D" w:rsidRPr="00E76ACD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2835" w:type="dxa"/>
            <w:shd w:val="clear" w:color="auto" w:fill="6DA92D" w:themeFill="text2" w:themeFillShade="BF"/>
          </w:tcPr>
          <w:p w:rsidR="00F65F1D" w:rsidRPr="00BD0EB9" w:rsidRDefault="00F65F1D" w:rsidP="00F65F1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2982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Observaciones</w:t>
            </w:r>
          </w:p>
        </w:tc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1848" w:type="dxa"/>
            <w:shd w:val="clear" w:color="auto" w:fill="6DA92D" w:themeFill="text2" w:themeFillShade="BF"/>
          </w:tcPr>
          <w:p w:rsidR="00F65F1D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Fecha de Entrega</w:t>
            </w: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835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982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696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848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</w:tr>
    </w:tbl>
    <w:p w:rsidR="00F65F1D" w:rsidRDefault="00F65F1D" w:rsidP="00DF28E4">
      <w:pPr>
        <w:spacing w:after="0" w:line="360" w:lineRule="auto"/>
        <w:jc w:val="both"/>
      </w:pPr>
    </w:p>
    <w:p w:rsidR="00F65F1D" w:rsidRDefault="00F65F1D" w:rsidP="00DF28E4">
      <w:pPr>
        <w:spacing w:after="0" w:line="360" w:lineRule="auto"/>
        <w:jc w:val="both"/>
      </w:pPr>
    </w:p>
    <w:p w:rsidR="00E76ACD" w:rsidRDefault="00E76ACD">
      <w:r>
        <w:br w:type="page"/>
      </w:r>
    </w:p>
    <w:p w:rsidR="0022771B" w:rsidRDefault="00E76ACD" w:rsidP="00E76ACD">
      <w:pPr>
        <w:pStyle w:val="Ttulo1"/>
        <w:spacing w:before="0" w:line="360" w:lineRule="auto"/>
        <w:ind w:left="284" w:hanging="284"/>
      </w:pPr>
      <w:bookmarkStart w:id="7" w:name="_Toc505756929"/>
      <w:r>
        <w:lastRenderedPageBreak/>
        <w:t xml:space="preserve">resumen de horas por tipo de </w:t>
      </w:r>
      <w:r w:rsidR="00726582">
        <w:t>requerimientos</w:t>
      </w:r>
      <w:bookmarkEnd w:id="7"/>
    </w:p>
    <w:p w:rsidR="00E76ACD" w:rsidRPr="000746D7" w:rsidRDefault="00E76ACD" w:rsidP="00DF28E4">
      <w:pPr>
        <w:spacing w:after="0" w:line="36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E76ACD" w:rsidRPr="000746D7" w:rsidTr="00BD0EB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Evolutivos</w:t>
            </w:r>
          </w:p>
        </w:tc>
        <w:tc>
          <w:tcPr>
            <w:tcW w:w="2693" w:type="dxa"/>
          </w:tcPr>
          <w:p w:rsidR="00E76ACD" w:rsidRDefault="005036F9" w:rsidP="00DF28E4">
            <w:pPr>
              <w:spacing w:line="360" w:lineRule="auto"/>
              <w:jc w:val="both"/>
            </w:pPr>
            <w:r>
              <w:t>66</w:t>
            </w:r>
            <w:r w:rsidR="00E449C1">
              <w:t>.2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Normativos</w:t>
            </w:r>
          </w:p>
        </w:tc>
        <w:tc>
          <w:tcPr>
            <w:tcW w:w="2693" w:type="dxa"/>
          </w:tcPr>
          <w:p w:rsidR="00E76ACD" w:rsidRDefault="00F3130B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Correctivos</w:t>
            </w:r>
          </w:p>
        </w:tc>
        <w:tc>
          <w:tcPr>
            <w:tcW w:w="2693" w:type="dxa"/>
          </w:tcPr>
          <w:p w:rsidR="00E76ACD" w:rsidRDefault="00E449C1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BD0EB9" w:rsidP="00BD0EB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:rsidR="00E76ACD" w:rsidRDefault="005036F9" w:rsidP="00DF28E4">
            <w:pPr>
              <w:spacing w:line="360" w:lineRule="auto"/>
              <w:jc w:val="both"/>
            </w:pPr>
            <w:r>
              <w:t>66</w:t>
            </w:r>
            <w:r w:rsidR="00E449C1">
              <w:t>.2</w:t>
            </w:r>
          </w:p>
        </w:tc>
      </w:tr>
    </w:tbl>
    <w:p w:rsidR="00E76ACD" w:rsidRDefault="00E76ACD" w:rsidP="00DF28E4">
      <w:pPr>
        <w:spacing w:after="0" w:line="360" w:lineRule="auto"/>
        <w:jc w:val="both"/>
      </w:pPr>
    </w:p>
    <w:p w:rsidR="00726582" w:rsidRDefault="00726582" w:rsidP="00726582">
      <w:pPr>
        <w:pStyle w:val="Ttulo1"/>
        <w:spacing w:before="0" w:line="360" w:lineRule="auto"/>
        <w:ind w:left="284" w:hanging="284"/>
      </w:pPr>
      <w:bookmarkStart w:id="8" w:name="_Toc505756930"/>
      <w:r>
        <w:t>Resumen de horas por tipo de tareas</w:t>
      </w:r>
      <w:bookmarkEnd w:id="8"/>
    </w:p>
    <w:p w:rsidR="00726582" w:rsidRDefault="00726582" w:rsidP="00DF28E4">
      <w:pPr>
        <w:spacing w:after="0"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726582" w:rsidTr="00EB4FF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Gestión TI</w:t>
            </w:r>
          </w:p>
        </w:tc>
        <w:tc>
          <w:tcPr>
            <w:tcW w:w="2693" w:type="dxa"/>
          </w:tcPr>
          <w:p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9550C1" w:rsidTr="00EB4FF9">
        <w:trPr>
          <w:jc w:val="center"/>
        </w:trPr>
        <w:tc>
          <w:tcPr>
            <w:tcW w:w="3256" w:type="dxa"/>
          </w:tcPr>
          <w:p w:rsidR="009550C1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693" w:type="dxa"/>
          </w:tcPr>
          <w:p w:rsidR="009550C1" w:rsidRPr="000746D7" w:rsidRDefault="005036F9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Análisis</w:t>
            </w:r>
          </w:p>
        </w:tc>
        <w:tc>
          <w:tcPr>
            <w:tcW w:w="2693" w:type="dxa"/>
          </w:tcPr>
          <w:p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</w:t>
            </w:r>
          </w:p>
        </w:tc>
        <w:tc>
          <w:tcPr>
            <w:tcW w:w="2693" w:type="dxa"/>
          </w:tcPr>
          <w:p w:rsidR="00726582" w:rsidRPr="000746D7" w:rsidRDefault="005036F9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</w:t>
            </w:r>
            <w:r w:rsidR="00E449C1">
              <w:rPr>
                <w:sz w:val="20"/>
                <w:szCs w:val="20"/>
              </w:rPr>
              <w:t>.2</w:t>
            </w:r>
          </w:p>
        </w:tc>
      </w:tr>
      <w:tr w:rsidR="00801237" w:rsidTr="00EB4FF9">
        <w:trPr>
          <w:jc w:val="center"/>
        </w:trPr>
        <w:tc>
          <w:tcPr>
            <w:tcW w:w="3256" w:type="dxa"/>
          </w:tcPr>
          <w:p w:rsidR="00801237" w:rsidRPr="000746D7" w:rsidRDefault="009550C1" w:rsidP="009550C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 Integraciones</w:t>
            </w:r>
          </w:p>
        </w:tc>
        <w:tc>
          <w:tcPr>
            <w:tcW w:w="2693" w:type="dxa"/>
          </w:tcPr>
          <w:p w:rsidR="00801237" w:rsidRPr="000746D7" w:rsidRDefault="0080123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9550C1" w:rsidP="000746D7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Pre-Producción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Producción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:rsidR="00726582" w:rsidRPr="000746D7" w:rsidRDefault="005036F9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  <w:r w:rsidR="00E449C1">
              <w:rPr>
                <w:sz w:val="20"/>
                <w:szCs w:val="20"/>
              </w:rPr>
              <w:t>.2</w:t>
            </w:r>
          </w:p>
        </w:tc>
      </w:tr>
    </w:tbl>
    <w:p w:rsidR="00E76ACD" w:rsidRDefault="00E76ACD" w:rsidP="00DF28E4">
      <w:pPr>
        <w:spacing w:after="0" w:line="360" w:lineRule="auto"/>
        <w:jc w:val="both"/>
      </w:pPr>
    </w:p>
    <w:p w:rsidR="00726582" w:rsidRDefault="00726582" w:rsidP="00DF28E4">
      <w:pPr>
        <w:spacing w:after="0" w:line="360" w:lineRule="auto"/>
        <w:jc w:val="both"/>
      </w:pPr>
    </w:p>
    <w:sectPr w:rsidR="00726582" w:rsidSect="00BA0E5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18" w:right="170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60C" w:rsidRDefault="00AD660C" w:rsidP="00956675">
      <w:pPr>
        <w:spacing w:after="0" w:line="240" w:lineRule="auto"/>
      </w:pPr>
      <w:r>
        <w:separator/>
      </w:r>
    </w:p>
  </w:endnote>
  <w:endnote w:type="continuationSeparator" w:id="0">
    <w:p w:rsidR="00AD660C" w:rsidRDefault="00AD660C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>
    <w:pPr>
      <w:pStyle w:val="Piedepgina"/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1312" behindDoc="0" locked="0" layoutInCell="1" allowOverlap="1" wp14:anchorId="7D5BD99B" wp14:editId="47B81B59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5168" behindDoc="0" locked="0" layoutInCell="1" allowOverlap="1" wp14:anchorId="7CFE11E6" wp14:editId="3A01AC53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08177A">
    <w:pPr>
      <w:pStyle w:val="Piedepgina"/>
      <w:pBdr>
        <w:top w:val="single" w:sz="4" w:space="0" w:color="auto"/>
      </w:pBdr>
      <w:tabs>
        <w:tab w:val="left" w:pos="6120"/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5036F9">
      <w:rPr>
        <w:noProof/>
        <w:sz w:val="12"/>
        <w:szCs w:val="12"/>
      </w:rPr>
      <w:t>5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5036F9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4144" behindDoc="0" locked="0" layoutInCell="1" allowOverlap="1" wp14:anchorId="17EB2B05" wp14:editId="33DE2C12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0" locked="0" layoutInCell="1" allowOverlap="1" wp14:anchorId="6D4D6C6D" wp14:editId="4E459326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3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:rsidR="00253804" w:rsidRDefault="0025380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3E6B98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5036F9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5036F9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9264" behindDoc="0" locked="0" layoutInCell="1" allowOverlap="1" wp14:anchorId="290C4A25" wp14:editId="578546E8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2EFE077A" wp14:editId="62719AF3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4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:rsidR="00253804" w:rsidRDefault="002538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60C" w:rsidRDefault="00AD660C" w:rsidP="00956675">
      <w:pPr>
        <w:spacing w:after="0" w:line="240" w:lineRule="auto"/>
      </w:pPr>
      <w:r>
        <w:separator/>
      </w:r>
    </w:p>
  </w:footnote>
  <w:footnote w:type="continuationSeparator" w:id="0">
    <w:p w:rsidR="00AD660C" w:rsidRDefault="00AD660C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3360" behindDoc="1" locked="0" layoutInCell="1" allowOverlap="1" wp14:anchorId="08B3786A" wp14:editId="681F23CB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0885247"/>
        <w:docPartObj>
          <w:docPartGallery w:val="Page Numbers (Margins)"/>
          <w:docPartUnique/>
        </w:docPartObj>
      </w:sdtPr>
      <w:sdtEndPr/>
      <w:sdtContent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0DACFFCF" wp14:editId="40DE729A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57885" cy="329565"/>
                  <wp:effectExtent l="0" t="0" r="6350" b="635"/>
                  <wp:wrapNone/>
                  <wp:docPr id="2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788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3804" w:rsidRPr="00FA4AC1" w:rsidRDefault="0025380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3D0752" w:rsidRPr="003D0752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2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DACFFCF" id="Rectangle 1" o:spid="_x0000_s1026" style="position:absolute;left:0;text-align:left;margin-left:16.35pt;margin-top:0;width:67.55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" o:allowincell="f" stroked="f">
                  <v:textbox>
                    <w:txbxContent>
                      <w:p w:rsidR="00253804" w:rsidRPr="00FA4AC1" w:rsidRDefault="00253804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3D0752" w:rsidRPr="003D0752">
                          <w:rPr>
                            <w:noProof/>
                            <w:color w:val="3F3F3F" w:themeColor="text1"/>
                            <w:sz w:val="20"/>
                          </w:rPr>
                          <w:t>2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val="es-CL" w:eastAsia="es-CL"/>
      </w:rPr>
      <w:drawing>
        <wp:anchor distT="0" distB="0" distL="114300" distR="114300" simplePos="0" relativeHeight="251656192" behindDoc="1" locked="0" layoutInCell="1" allowOverlap="1" wp14:anchorId="30DF65F2" wp14:editId="0556D341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6EF30C06" wp14:editId="7D2130D8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1072" behindDoc="1" locked="0" layoutInCell="1" allowOverlap="1" wp14:anchorId="6D3CCB16" wp14:editId="4B51A191">
          <wp:simplePos x="0" y="0"/>
          <wp:positionH relativeFrom="column">
            <wp:posOffset>-1117600</wp:posOffset>
          </wp:positionH>
          <wp:positionV relativeFrom="paragraph">
            <wp:posOffset>-476885</wp:posOffset>
          </wp:positionV>
          <wp:extent cx="7823200" cy="10107295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:rsidTr="00425225">
      <w:trPr>
        <w:trHeight w:val="703"/>
      </w:trPr>
      <w:tc>
        <w:tcPr>
          <w:tcW w:w="1554" w:type="pct"/>
          <w:vAlign w:val="center"/>
        </w:tcPr>
        <w:p w:rsidR="00253804" w:rsidRDefault="00253804" w:rsidP="00BA0E5D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8EEA6DB" wp14:editId="1683DFA0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7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:rsidR="00253804" w:rsidRDefault="00F65F1D" w:rsidP="00BA0E5D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Informe de Servicios</w:t>
          </w:r>
        </w:p>
        <w:p w:rsidR="00253804" w:rsidRPr="002F79A7" w:rsidRDefault="00253804" w:rsidP="00BA0E5D">
          <w:pPr>
            <w:pStyle w:val="Encabezado"/>
            <w:jc w:val="right"/>
            <w:rPr>
              <w:i/>
              <w:sz w:val="16"/>
              <w:szCs w:val="16"/>
            </w:rPr>
          </w:pPr>
          <w:r>
            <w:rPr>
              <w:sz w:val="16"/>
              <w:szCs w:val="16"/>
            </w:rPr>
            <w:t>Versión 1.0</w:t>
          </w:r>
        </w:p>
      </w:tc>
    </w:tr>
  </w:tbl>
  <w:p w:rsidR="00253804" w:rsidRPr="003E6B98" w:rsidRDefault="00253804" w:rsidP="003E6B98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:rsidTr="00425225">
      <w:trPr>
        <w:trHeight w:val="703"/>
      </w:trPr>
      <w:tc>
        <w:tcPr>
          <w:tcW w:w="1554" w:type="pct"/>
          <w:vAlign w:val="center"/>
        </w:tcPr>
        <w:p w:rsidR="00253804" w:rsidRDefault="00253804" w:rsidP="00BA0E5D">
          <w:pPr>
            <w:pStyle w:val="Encabezado"/>
          </w:pPr>
          <w:bookmarkStart w:id="9" w:name="_Hlk490673855"/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B77047B" wp14:editId="2FF3C2D1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6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:rsidR="00253804" w:rsidRDefault="00726582" w:rsidP="00DF28E4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Informe </w:t>
          </w:r>
          <w:r w:rsidR="00F65F1D">
            <w:rPr>
              <w:sz w:val="16"/>
              <w:szCs w:val="16"/>
            </w:rPr>
            <w:t>de Servicios</w:t>
          </w:r>
        </w:p>
        <w:p w:rsidR="00253804" w:rsidRPr="002F79A7" w:rsidRDefault="00253804" w:rsidP="00DF28E4">
          <w:pPr>
            <w:pStyle w:val="Encabezado"/>
            <w:jc w:val="right"/>
            <w:rPr>
              <w:i/>
              <w:sz w:val="16"/>
              <w:szCs w:val="16"/>
            </w:rPr>
          </w:pPr>
          <w:r w:rsidRPr="00757A64">
            <w:rPr>
              <w:sz w:val="16"/>
              <w:szCs w:val="16"/>
            </w:rPr>
            <w:t>Versi</w:t>
          </w:r>
          <w:r>
            <w:rPr>
              <w:sz w:val="16"/>
              <w:szCs w:val="16"/>
            </w:rPr>
            <w:t>ón 1.0</w:t>
          </w:r>
        </w:p>
      </w:tc>
    </w:tr>
    <w:bookmarkEnd w:id="9"/>
  </w:tbl>
  <w:p w:rsidR="00253804" w:rsidRDefault="00253804" w:rsidP="003E6B9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8531E"/>
    <w:multiLevelType w:val="hybridMultilevel"/>
    <w:tmpl w:val="400A376A"/>
    <w:lvl w:ilvl="0" w:tplc="D7FA3A3A">
      <w:start w:val="1"/>
      <w:numFmt w:val="decimal"/>
      <w:lvlText w:val="5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1" w15:restartNumberingAfterBreak="0">
    <w:nsid w:val="0D3F6710"/>
    <w:multiLevelType w:val="hybridMultilevel"/>
    <w:tmpl w:val="A0FC4E50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07EE8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97E"/>
    <w:multiLevelType w:val="hybridMultilevel"/>
    <w:tmpl w:val="3B0465AC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722F"/>
    <w:multiLevelType w:val="hybridMultilevel"/>
    <w:tmpl w:val="CB2AA718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83F88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7CBC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6783D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A21D27"/>
    <w:multiLevelType w:val="hybridMultilevel"/>
    <w:tmpl w:val="A218F13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825B6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DE7818"/>
    <w:multiLevelType w:val="hybridMultilevel"/>
    <w:tmpl w:val="13A28602"/>
    <w:lvl w:ilvl="0" w:tplc="3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B30409"/>
    <w:multiLevelType w:val="hybridMultilevel"/>
    <w:tmpl w:val="33AEE516"/>
    <w:lvl w:ilvl="0" w:tplc="22080B8E">
      <w:start w:val="1"/>
      <w:numFmt w:val="decimal"/>
      <w:pStyle w:val="Ttulo2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86E29"/>
    <w:multiLevelType w:val="hybridMultilevel"/>
    <w:tmpl w:val="B73E7918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010B5"/>
    <w:multiLevelType w:val="hybridMultilevel"/>
    <w:tmpl w:val="3BFCBD74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84F27"/>
    <w:multiLevelType w:val="hybridMultilevel"/>
    <w:tmpl w:val="860E6A1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708D2"/>
    <w:multiLevelType w:val="hybridMultilevel"/>
    <w:tmpl w:val="FCB43960"/>
    <w:lvl w:ilvl="0" w:tplc="969C4DE6">
      <w:numFmt w:val="bullet"/>
      <w:lvlText w:val="-"/>
      <w:lvlJc w:val="left"/>
      <w:pPr>
        <w:ind w:left="1776" w:hanging="360"/>
      </w:pPr>
      <w:rPr>
        <w:rFonts w:ascii="Verdana" w:eastAsiaTheme="minorHAnsi" w:hAnsi="Verdana" w:cstheme="minorBidi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E7A1D9C"/>
    <w:multiLevelType w:val="hybridMultilevel"/>
    <w:tmpl w:val="C6F40226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D3B"/>
    <w:multiLevelType w:val="hybridMultilevel"/>
    <w:tmpl w:val="0480EB5A"/>
    <w:lvl w:ilvl="0" w:tplc="282C63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54E16E9"/>
    <w:multiLevelType w:val="hybridMultilevel"/>
    <w:tmpl w:val="317A75F0"/>
    <w:lvl w:ilvl="0" w:tplc="4B243CC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053C6"/>
    <w:multiLevelType w:val="hybridMultilevel"/>
    <w:tmpl w:val="9DE01C7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66A"/>
    <w:multiLevelType w:val="multilevel"/>
    <w:tmpl w:val="472CEC9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8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C5090E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01F4D"/>
    <w:multiLevelType w:val="hybridMultilevel"/>
    <w:tmpl w:val="48903848"/>
    <w:lvl w:ilvl="0" w:tplc="76EA5146">
      <w:start w:val="1"/>
      <w:numFmt w:val="decimal"/>
      <w:lvlText w:val="6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3" w15:restartNumberingAfterBreak="0">
    <w:nsid w:val="5AE83B32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61959"/>
    <w:multiLevelType w:val="hybridMultilevel"/>
    <w:tmpl w:val="3F728238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3E3762"/>
    <w:multiLevelType w:val="hybridMultilevel"/>
    <w:tmpl w:val="FD24EB94"/>
    <w:lvl w:ilvl="0" w:tplc="1C94CD02">
      <w:start w:val="1"/>
      <w:numFmt w:val="decimal"/>
      <w:lvlText w:val="4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6" w15:restartNumberingAfterBreak="0">
    <w:nsid w:val="714E07DB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7580E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93E05"/>
    <w:multiLevelType w:val="hybridMultilevel"/>
    <w:tmpl w:val="25E0593E"/>
    <w:lvl w:ilvl="0" w:tplc="76EA5146">
      <w:start w:val="1"/>
      <w:numFmt w:val="decimal"/>
      <w:lvlText w:val="6.%1"/>
      <w:lvlJc w:val="left"/>
      <w:pPr>
        <w:ind w:left="720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B5B7B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8"/>
  </w:num>
  <w:num w:numId="4">
    <w:abstractNumId w:val="25"/>
  </w:num>
  <w:num w:numId="5">
    <w:abstractNumId w:val="7"/>
  </w:num>
  <w:num w:numId="6">
    <w:abstractNumId w:val="0"/>
  </w:num>
  <w:num w:numId="7">
    <w:abstractNumId w:val="10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14"/>
  </w:num>
  <w:num w:numId="13">
    <w:abstractNumId w:val="28"/>
  </w:num>
  <w:num w:numId="14">
    <w:abstractNumId w:val="21"/>
  </w:num>
  <w:num w:numId="15">
    <w:abstractNumId w:val="19"/>
  </w:num>
  <w:num w:numId="16">
    <w:abstractNumId w:val="17"/>
  </w:num>
  <w:num w:numId="17">
    <w:abstractNumId w:val="8"/>
  </w:num>
  <w:num w:numId="18">
    <w:abstractNumId w:val="12"/>
  </w:num>
  <w:num w:numId="19">
    <w:abstractNumId w:val="1"/>
  </w:num>
  <w:num w:numId="20">
    <w:abstractNumId w:val="29"/>
  </w:num>
  <w:num w:numId="21">
    <w:abstractNumId w:val="6"/>
  </w:num>
  <w:num w:numId="22">
    <w:abstractNumId w:val="26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16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6A"/>
    <w:rsid w:val="000057A5"/>
    <w:rsid w:val="000133E6"/>
    <w:rsid w:val="00013BA3"/>
    <w:rsid w:val="0001407B"/>
    <w:rsid w:val="00015782"/>
    <w:rsid w:val="00016C83"/>
    <w:rsid w:val="00024140"/>
    <w:rsid w:val="00027D87"/>
    <w:rsid w:val="000340DC"/>
    <w:rsid w:val="0004103A"/>
    <w:rsid w:val="000455C2"/>
    <w:rsid w:val="000524BF"/>
    <w:rsid w:val="00053956"/>
    <w:rsid w:val="00061D33"/>
    <w:rsid w:val="000629F0"/>
    <w:rsid w:val="00066A06"/>
    <w:rsid w:val="000701E3"/>
    <w:rsid w:val="000746D7"/>
    <w:rsid w:val="000810BB"/>
    <w:rsid w:val="0008177A"/>
    <w:rsid w:val="00087C64"/>
    <w:rsid w:val="000A4223"/>
    <w:rsid w:val="000B07CF"/>
    <w:rsid w:val="000B094E"/>
    <w:rsid w:val="000C2377"/>
    <w:rsid w:val="000D3547"/>
    <w:rsid w:val="000D4F77"/>
    <w:rsid w:val="000D79FC"/>
    <w:rsid w:val="000E0A21"/>
    <w:rsid w:val="000E33FC"/>
    <w:rsid w:val="000F57FD"/>
    <w:rsid w:val="000F6EB8"/>
    <w:rsid w:val="00102460"/>
    <w:rsid w:val="00103895"/>
    <w:rsid w:val="00106CDE"/>
    <w:rsid w:val="0011586A"/>
    <w:rsid w:val="001255E7"/>
    <w:rsid w:val="001264D5"/>
    <w:rsid w:val="00137952"/>
    <w:rsid w:val="00141C0E"/>
    <w:rsid w:val="001439D2"/>
    <w:rsid w:val="00152BFA"/>
    <w:rsid w:val="00156A76"/>
    <w:rsid w:val="00164E53"/>
    <w:rsid w:val="001729F4"/>
    <w:rsid w:val="0017593D"/>
    <w:rsid w:val="00177E54"/>
    <w:rsid w:val="00184FD2"/>
    <w:rsid w:val="001A54B6"/>
    <w:rsid w:val="001A6FF1"/>
    <w:rsid w:val="001C25AD"/>
    <w:rsid w:val="001D1DC2"/>
    <w:rsid w:val="001E0864"/>
    <w:rsid w:val="001E3409"/>
    <w:rsid w:val="001E4E5A"/>
    <w:rsid w:val="001E50CD"/>
    <w:rsid w:val="001E5EFF"/>
    <w:rsid w:val="00210A6E"/>
    <w:rsid w:val="00214822"/>
    <w:rsid w:val="00221021"/>
    <w:rsid w:val="0022771B"/>
    <w:rsid w:val="0023137F"/>
    <w:rsid w:val="00231EF3"/>
    <w:rsid w:val="00234205"/>
    <w:rsid w:val="00236DE9"/>
    <w:rsid w:val="00237E82"/>
    <w:rsid w:val="0024058F"/>
    <w:rsid w:val="00247020"/>
    <w:rsid w:val="002470FA"/>
    <w:rsid w:val="00253804"/>
    <w:rsid w:val="00253ACD"/>
    <w:rsid w:val="00263968"/>
    <w:rsid w:val="002739D1"/>
    <w:rsid w:val="00276977"/>
    <w:rsid w:val="00281D22"/>
    <w:rsid w:val="002908BD"/>
    <w:rsid w:val="002A40D3"/>
    <w:rsid w:val="002A5064"/>
    <w:rsid w:val="002B7A56"/>
    <w:rsid w:val="002B7D58"/>
    <w:rsid w:val="002C109F"/>
    <w:rsid w:val="002C43A9"/>
    <w:rsid w:val="002D1E29"/>
    <w:rsid w:val="002D6264"/>
    <w:rsid w:val="002E5D0F"/>
    <w:rsid w:val="002F1065"/>
    <w:rsid w:val="00311969"/>
    <w:rsid w:val="003136FD"/>
    <w:rsid w:val="00313C68"/>
    <w:rsid w:val="00325B5C"/>
    <w:rsid w:val="00326865"/>
    <w:rsid w:val="003310D7"/>
    <w:rsid w:val="0033168A"/>
    <w:rsid w:val="00343E0C"/>
    <w:rsid w:val="00346AF3"/>
    <w:rsid w:val="00347B0A"/>
    <w:rsid w:val="003506BA"/>
    <w:rsid w:val="00372FEA"/>
    <w:rsid w:val="00374A23"/>
    <w:rsid w:val="00377F34"/>
    <w:rsid w:val="003838F1"/>
    <w:rsid w:val="003877DD"/>
    <w:rsid w:val="0039083C"/>
    <w:rsid w:val="00396CCA"/>
    <w:rsid w:val="0039713E"/>
    <w:rsid w:val="003A1BB3"/>
    <w:rsid w:val="003A2848"/>
    <w:rsid w:val="003B23D2"/>
    <w:rsid w:val="003C180D"/>
    <w:rsid w:val="003C2ADD"/>
    <w:rsid w:val="003C3E78"/>
    <w:rsid w:val="003C7569"/>
    <w:rsid w:val="003C78A9"/>
    <w:rsid w:val="003D0549"/>
    <w:rsid w:val="003D0752"/>
    <w:rsid w:val="003D5E7D"/>
    <w:rsid w:val="003D66A7"/>
    <w:rsid w:val="003E5211"/>
    <w:rsid w:val="003E6B98"/>
    <w:rsid w:val="003F5B80"/>
    <w:rsid w:val="003F6A17"/>
    <w:rsid w:val="00414CFB"/>
    <w:rsid w:val="00414F29"/>
    <w:rsid w:val="004160E5"/>
    <w:rsid w:val="00422A6A"/>
    <w:rsid w:val="00425225"/>
    <w:rsid w:val="004334CD"/>
    <w:rsid w:val="0043373A"/>
    <w:rsid w:val="00444D05"/>
    <w:rsid w:val="0044540D"/>
    <w:rsid w:val="004461EE"/>
    <w:rsid w:val="0044747C"/>
    <w:rsid w:val="00461078"/>
    <w:rsid w:val="004669ED"/>
    <w:rsid w:val="004738AA"/>
    <w:rsid w:val="0047498C"/>
    <w:rsid w:val="004763E2"/>
    <w:rsid w:val="00481789"/>
    <w:rsid w:val="00493A09"/>
    <w:rsid w:val="00495875"/>
    <w:rsid w:val="004975AD"/>
    <w:rsid w:val="004B7D60"/>
    <w:rsid w:val="004C1234"/>
    <w:rsid w:val="004C2913"/>
    <w:rsid w:val="004D00B0"/>
    <w:rsid w:val="004D3277"/>
    <w:rsid w:val="004E3655"/>
    <w:rsid w:val="004F0D30"/>
    <w:rsid w:val="004F1A3F"/>
    <w:rsid w:val="005036F9"/>
    <w:rsid w:val="00503FEF"/>
    <w:rsid w:val="00510466"/>
    <w:rsid w:val="00517671"/>
    <w:rsid w:val="00517E48"/>
    <w:rsid w:val="005274B4"/>
    <w:rsid w:val="00535363"/>
    <w:rsid w:val="00541915"/>
    <w:rsid w:val="005439A6"/>
    <w:rsid w:val="00545882"/>
    <w:rsid w:val="00546CD3"/>
    <w:rsid w:val="0055458E"/>
    <w:rsid w:val="0055611E"/>
    <w:rsid w:val="00564449"/>
    <w:rsid w:val="00571F3E"/>
    <w:rsid w:val="00573566"/>
    <w:rsid w:val="00574B52"/>
    <w:rsid w:val="005832DD"/>
    <w:rsid w:val="00592391"/>
    <w:rsid w:val="00593C82"/>
    <w:rsid w:val="00596A8D"/>
    <w:rsid w:val="005A021D"/>
    <w:rsid w:val="005A1595"/>
    <w:rsid w:val="005A1E07"/>
    <w:rsid w:val="005C0E3D"/>
    <w:rsid w:val="005C7F91"/>
    <w:rsid w:val="005D5A63"/>
    <w:rsid w:val="005D5CB2"/>
    <w:rsid w:val="00616D47"/>
    <w:rsid w:val="00623133"/>
    <w:rsid w:val="00624D48"/>
    <w:rsid w:val="00637325"/>
    <w:rsid w:val="00640F0A"/>
    <w:rsid w:val="00641062"/>
    <w:rsid w:val="00657876"/>
    <w:rsid w:val="00660002"/>
    <w:rsid w:val="00674417"/>
    <w:rsid w:val="00696A0B"/>
    <w:rsid w:val="006A4D67"/>
    <w:rsid w:val="006B1093"/>
    <w:rsid w:val="006B522F"/>
    <w:rsid w:val="006D43E3"/>
    <w:rsid w:val="006D74B3"/>
    <w:rsid w:val="006E2515"/>
    <w:rsid w:val="006F1445"/>
    <w:rsid w:val="006F4BDA"/>
    <w:rsid w:val="007022FC"/>
    <w:rsid w:val="0070567B"/>
    <w:rsid w:val="007068D0"/>
    <w:rsid w:val="00713F93"/>
    <w:rsid w:val="007145B8"/>
    <w:rsid w:val="007218DB"/>
    <w:rsid w:val="00721932"/>
    <w:rsid w:val="00722769"/>
    <w:rsid w:val="00726582"/>
    <w:rsid w:val="00740F65"/>
    <w:rsid w:val="007469C7"/>
    <w:rsid w:val="0075380C"/>
    <w:rsid w:val="00763B9F"/>
    <w:rsid w:val="00765EF8"/>
    <w:rsid w:val="00767E5C"/>
    <w:rsid w:val="00772EBA"/>
    <w:rsid w:val="00776D9C"/>
    <w:rsid w:val="0078569F"/>
    <w:rsid w:val="00785DC9"/>
    <w:rsid w:val="00797D5E"/>
    <w:rsid w:val="007B1D9A"/>
    <w:rsid w:val="007D4757"/>
    <w:rsid w:val="007E5335"/>
    <w:rsid w:val="007F3E9A"/>
    <w:rsid w:val="00801237"/>
    <w:rsid w:val="00801D15"/>
    <w:rsid w:val="0080216B"/>
    <w:rsid w:val="00803DC7"/>
    <w:rsid w:val="00806CBA"/>
    <w:rsid w:val="00810619"/>
    <w:rsid w:val="00814917"/>
    <w:rsid w:val="00816128"/>
    <w:rsid w:val="00816324"/>
    <w:rsid w:val="008240CE"/>
    <w:rsid w:val="00832D46"/>
    <w:rsid w:val="00834670"/>
    <w:rsid w:val="0084197A"/>
    <w:rsid w:val="008432C2"/>
    <w:rsid w:val="00850766"/>
    <w:rsid w:val="00852854"/>
    <w:rsid w:val="0087204B"/>
    <w:rsid w:val="0089319D"/>
    <w:rsid w:val="00893FC4"/>
    <w:rsid w:val="008A372D"/>
    <w:rsid w:val="008A3AC3"/>
    <w:rsid w:val="008A5B4A"/>
    <w:rsid w:val="008A6609"/>
    <w:rsid w:val="008B0077"/>
    <w:rsid w:val="008B2249"/>
    <w:rsid w:val="008B2460"/>
    <w:rsid w:val="008C6DB7"/>
    <w:rsid w:val="008E39EE"/>
    <w:rsid w:val="008E6A82"/>
    <w:rsid w:val="008F304A"/>
    <w:rsid w:val="008F3EA0"/>
    <w:rsid w:val="008F6EC1"/>
    <w:rsid w:val="00905314"/>
    <w:rsid w:val="00921661"/>
    <w:rsid w:val="00922440"/>
    <w:rsid w:val="00930587"/>
    <w:rsid w:val="0093365C"/>
    <w:rsid w:val="00934048"/>
    <w:rsid w:val="009550C1"/>
    <w:rsid w:val="00956675"/>
    <w:rsid w:val="009567F4"/>
    <w:rsid w:val="00960077"/>
    <w:rsid w:val="00960088"/>
    <w:rsid w:val="009643D1"/>
    <w:rsid w:val="00966BDB"/>
    <w:rsid w:val="00973109"/>
    <w:rsid w:val="009742BD"/>
    <w:rsid w:val="00974C5E"/>
    <w:rsid w:val="009759AD"/>
    <w:rsid w:val="0097644E"/>
    <w:rsid w:val="0099004D"/>
    <w:rsid w:val="00993E9D"/>
    <w:rsid w:val="0099598B"/>
    <w:rsid w:val="00996A8D"/>
    <w:rsid w:val="009A7351"/>
    <w:rsid w:val="009B02B6"/>
    <w:rsid w:val="009B304A"/>
    <w:rsid w:val="009B489A"/>
    <w:rsid w:val="009B5572"/>
    <w:rsid w:val="009C5332"/>
    <w:rsid w:val="009C5BB7"/>
    <w:rsid w:val="009C6257"/>
    <w:rsid w:val="009C72F7"/>
    <w:rsid w:val="009D12DD"/>
    <w:rsid w:val="009E0C5B"/>
    <w:rsid w:val="009E11CC"/>
    <w:rsid w:val="009E7883"/>
    <w:rsid w:val="009F2E2D"/>
    <w:rsid w:val="00A04FCC"/>
    <w:rsid w:val="00A07D93"/>
    <w:rsid w:val="00A24EE8"/>
    <w:rsid w:val="00A30CED"/>
    <w:rsid w:val="00A37223"/>
    <w:rsid w:val="00A51609"/>
    <w:rsid w:val="00A54D59"/>
    <w:rsid w:val="00A54FA5"/>
    <w:rsid w:val="00A60ACA"/>
    <w:rsid w:val="00A62BD5"/>
    <w:rsid w:val="00A64803"/>
    <w:rsid w:val="00A67273"/>
    <w:rsid w:val="00A80C38"/>
    <w:rsid w:val="00A86281"/>
    <w:rsid w:val="00A86774"/>
    <w:rsid w:val="00A9125F"/>
    <w:rsid w:val="00A95B4B"/>
    <w:rsid w:val="00AA176B"/>
    <w:rsid w:val="00AB1C3B"/>
    <w:rsid w:val="00AB2102"/>
    <w:rsid w:val="00AB7136"/>
    <w:rsid w:val="00AC0A45"/>
    <w:rsid w:val="00AD4702"/>
    <w:rsid w:val="00AD49F0"/>
    <w:rsid w:val="00AD4C89"/>
    <w:rsid w:val="00AD660C"/>
    <w:rsid w:val="00AD771B"/>
    <w:rsid w:val="00AF318D"/>
    <w:rsid w:val="00AF723E"/>
    <w:rsid w:val="00B0372D"/>
    <w:rsid w:val="00B135EC"/>
    <w:rsid w:val="00B213E5"/>
    <w:rsid w:val="00B30A22"/>
    <w:rsid w:val="00B405FC"/>
    <w:rsid w:val="00B535CC"/>
    <w:rsid w:val="00B60145"/>
    <w:rsid w:val="00B66423"/>
    <w:rsid w:val="00B709F0"/>
    <w:rsid w:val="00B77276"/>
    <w:rsid w:val="00B80D44"/>
    <w:rsid w:val="00B83CCB"/>
    <w:rsid w:val="00B91578"/>
    <w:rsid w:val="00B9520A"/>
    <w:rsid w:val="00B96E35"/>
    <w:rsid w:val="00BA0E5D"/>
    <w:rsid w:val="00BA2EAD"/>
    <w:rsid w:val="00BA7B8D"/>
    <w:rsid w:val="00BC77AB"/>
    <w:rsid w:val="00BD0EB9"/>
    <w:rsid w:val="00BD1C77"/>
    <w:rsid w:val="00BD29F7"/>
    <w:rsid w:val="00BF52A2"/>
    <w:rsid w:val="00C0013F"/>
    <w:rsid w:val="00C036AB"/>
    <w:rsid w:val="00C11470"/>
    <w:rsid w:val="00C1148F"/>
    <w:rsid w:val="00C24C14"/>
    <w:rsid w:val="00C2533F"/>
    <w:rsid w:val="00C31005"/>
    <w:rsid w:val="00C46CC9"/>
    <w:rsid w:val="00C525E2"/>
    <w:rsid w:val="00C52C1D"/>
    <w:rsid w:val="00C5613D"/>
    <w:rsid w:val="00C62EED"/>
    <w:rsid w:val="00C631DA"/>
    <w:rsid w:val="00C717C7"/>
    <w:rsid w:val="00C74BAB"/>
    <w:rsid w:val="00C83ADD"/>
    <w:rsid w:val="00C929F0"/>
    <w:rsid w:val="00C97216"/>
    <w:rsid w:val="00CA1ACB"/>
    <w:rsid w:val="00CA510F"/>
    <w:rsid w:val="00CA6AC3"/>
    <w:rsid w:val="00CB2149"/>
    <w:rsid w:val="00CC3001"/>
    <w:rsid w:val="00CC5715"/>
    <w:rsid w:val="00CD22A8"/>
    <w:rsid w:val="00CE5CD1"/>
    <w:rsid w:val="00CE65EB"/>
    <w:rsid w:val="00CF3818"/>
    <w:rsid w:val="00CF3B6B"/>
    <w:rsid w:val="00CF5C02"/>
    <w:rsid w:val="00D02369"/>
    <w:rsid w:val="00D17ED1"/>
    <w:rsid w:val="00D27514"/>
    <w:rsid w:val="00D3397C"/>
    <w:rsid w:val="00D3527B"/>
    <w:rsid w:val="00D37B7E"/>
    <w:rsid w:val="00D40798"/>
    <w:rsid w:val="00D4435F"/>
    <w:rsid w:val="00D60D23"/>
    <w:rsid w:val="00D71077"/>
    <w:rsid w:val="00D7701D"/>
    <w:rsid w:val="00D9073A"/>
    <w:rsid w:val="00D930F7"/>
    <w:rsid w:val="00D93503"/>
    <w:rsid w:val="00DA3112"/>
    <w:rsid w:val="00DA57D8"/>
    <w:rsid w:val="00DA582D"/>
    <w:rsid w:val="00DB4B45"/>
    <w:rsid w:val="00DC37BE"/>
    <w:rsid w:val="00DC7FDE"/>
    <w:rsid w:val="00DD29A5"/>
    <w:rsid w:val="00DD5B7E"/>
    <w:rsid w:val="00DE3EB7"/>
    <w:rsid w:val="00DF2632"/>
    <w:rsid w:val="00DF28E4"/>
    <w:rsid w:val="00DF52FD"/>
    <w:rsid w:val="00DF7180"/>
    <w:rsid w:val="00E03303"/>
    <w:rsid w:val="00E13692"/>
    <w:rsid w:val="00E14E19"/>
    <w:rsid w:val="00E160B4"/>
    <w:rsid w:val="00E162C5"/>
    <w:rsid w:val="00E2329A"/>
    <w:rsid w:val="00E24784"/>
    <w:rsid w:val="00E25519"/>
    <w:rsid w:val="00E27601"/>
    <w:rsid w:val="00E3130C"/>
    <w:rsid w:val="00E428B3"/>
    <w:rsid w:val="00E42CA7"/>
    <w:rsid w:val="00E43D6F"/>
    <w:rsid w:val="00E449C1"/>
    <w:rsid w:val="00E57BEB"/>
    <w:rsid w:val="00E61C36"/>
    <w:rsid w:val="00E65D91"/>
    <w:rsid w:val="00E67061"/>
    <w:rsid w:val="00E76ACD"/>
    <w:rsid w:val="00E9316F"/>
    <w:rsid w:val="00EA5A48"/>
    <w:rsid w:val="00EB29B7"/>
    <w:rsid w:val="00EC4881"/>
    <w:rsid w:val="00ED4A62"/>
    <w:rsid w:val="00EF77A5"/>
    <w:rsid w:val="00F00622"/>
    <w:rsid w:val="00F050E0"/>
    <w:rsid w:val="00F122B7"/>
    <w:rsid w:val="00F12B8E"/>
    <w:rsid w:val="00F15672"/>
    <w:rsid w:val="00F21EA9"/>
    <w:rsid w:val="00F22495"/>
    <w:rsid w:val="00F23F76"/>
    <w:rsid w:val="00F24DE8"/>
    <w:rsid w:val="00F304ED"/>
    <w:rsid w:val="00F3130B"/>
    <w:rsid w:val="00F37823"/>
    <w:rsid w:val="00F5168A"/>
    <w:rsid w:val="00F65F1D"/>
    <w:rsid w:val="00F67D46"/>
    <w:rsid w:val="00F72764"/>
    <w:rsid w:val="00F76DA5"/>
    <w:rsid w:val="00F837CB"/>
    <w:rsid w:val="00F84821"/>
    <w:rsid w:val="00F851A9"/>
    <w:rsid w:val="00F958E0"/>
    <w:rsid w:val="00FA4AC1"/>
    <w:rsid w:val="00FB13C2"/>
    <w:rsid w:val="00FB1E17"/>
    <w:rsid w:val="00FB33ED"/>
    <w:rsid w:val="00FC138B"/>
    <w:rsid w:val="00FC1F8B"/>
    <w:rsid w:val="00FC3C9B"/>
    <w:rsid w:val="00FC61BB"/>
    <w:rsid w:val="00FD14B7"/>
    <w:rsid w:val="00FE1460"/>
    <w:rsid w:val="00FE282F"/>
    <w:rsid w:val="00FE2B8F"/>
    <w:rsid w:val="00FE584B"/>
    <w:rsid w:val="00FF11A7"/>
    <w:rsid w:val="00FF219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558E87CB-3684-4C97-A68C-730908F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B96E35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D0F"/>
    <w:pPr>
      <w:keepNext/>
      <w:keepLines/>
      <w:numPr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39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39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39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39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96E35"/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2E5D0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5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ablanormal1">
    <w:name w:val="Plain Table 1"/>
    <w:basedOn w:val="Tablanormal"/>
    <w:uiPriority w:val="99"/>
    <w:rsid w:val="003E6B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">
    <w:name w:val="Grid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Tabladelista6concolores">
    <w:name w:val="List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3F3F3F" w:themeColor="text1"/>
        <w:bottom w:val="single" w:sz="4" w:space="0" w:color="3F3F3F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uadrculadetablaclara">
    <w:name w:val="Grid Table Light"/>
    <w:basedOn w:val="Tablanormal"/>
    <w:uiPriority w:val="99"/>
    <w:rsid w:val="00081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sid w:val="00592391"/>
    <w:rPr>
      <w:rFonts w:asciiTheme="majorHAnsi" w:eastAsiaTheme="majorEastAsia" w:hAnsiTheme="majorHAnsi" w:cstheme="majorBidi"/>
      <w:color w:val="00572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391"/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391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391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975AD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178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C138B"/>
    <w:rPr>
      <w:color w:val="00CC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figueroa\Descargas\DOT-000-Plantilla-de-Definicio&#769;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ACF1F1420434438C208441ADFAC003" ma:contentTypeVersion="1" ma:contentTypeDescription="Crear nuevo documento." ma:contentTypeScope="" ma:versionID="57f7aa852a71096a8c75bc51742d8ebc">
  <xsd:schema xmlns:xsd="http://www.w3.org/2001/XMLSchema" xmlns:p="http://schemas.microsoft.com/office/2006/metadata/properties" xmlns:ns2="f0c45fe7-3da9-4f7d-a5e0-9a1c357f4d08" targetNamespace="http://schemas.microsoft.com/office/2006/metadata/properties" ma:root="true" ma:fieldsID="8e56acf5177bf8c14e150e8c45d2a0e3" ns2:_="">
    <xsd:import namespace="f0c45fe7-3da9-4f7d-a5e0-9a1c357f4d08"/>
    <xsd:element name="properties">
      <xsd:complexType>
        <xsd:sequence>
          <xsd:element name="documentManagement">
            <xsd:complexType>
              <xsd:all>
                <xsd:element ref="ns2:Autor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f0c45fe7-3da9-4f7d-a5e0-9a1c357f4d08" elementFormDefault="qualified">
    <xsd:import namespace="http://schemas.microsoft.com/office/2006/documentManagement/types"/>
    <xsd:element name="Autor" ma:index="8" ma:displayName="Autor" ma:default="Rayen Salud" ma:description="Generó el activo" ma:internalName="Autor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Autor xmlns="f0c45fe7-3da9-4f7d-a5e0-9a1c357f4d08">Rayen Salud</Autor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547B6D-F4F2-4EDF-8F9B-CCC77E573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c45fe7-3da9-4f7d-a5e0-9a1c357f4d08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69C42579-D8C5-40D3-B033-370A1A7AF3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8F4469-33C4-486F-98CB-A6AAB53A7347}">
  <ds:schemaRefs>
    <ds:schemaRef ds:uri="http://schemas.microsoft.com/office/2006/metadata/properties"/>
    <ds:schemaRef ds:uri="f0c45fe7-3da9-4f7d-a5e0-9a1c357f4d08"/>
  </ds:schemaRefs>
</ds:datastoreItem>
</file>

<file path=customXml/itemProps4.xml><?xml version="1.0" encoding="utf-8"?>
<ds:datastoreItem xmlns:ds="http://schemas.openxmlformats.org/officeDocument/2006/customXml" ds:itemID="{B2EED2BC-4067-4280-BC65-BA23E1E6C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DOT-000-Plantilla-de-Definición.dotx</Template>
  <TotalTime>2</TotalTime>
  <Pages>7</Pages>
  <Words>509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Definición</vt:lpstr>
    </vt:vector>
  </TitlesOfParts>
  <Company/>
  <LinksUpToDate>false</LinksUpToDate>
  <CharactersWithSpaces>3305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Definición</dc:title>
  <dc:subject/>
  <dc:creator>Daniela Figueroa</dc:creator>
  <cp:keywords/>
  <dc:description/>
  <cp:lastModifiedBy>Victor Coronado</cp:lastModifiedBy>
  <cp:revision>3</cp:revision>
  <cp:lastPrinted>2017-03-06T18:36:00Z</cp:lastPrinted>
  <dcterms:created xsi:type="dcterms:W3CDTF">2018-02-07T11:45:00Z</dcterms:created>
  <dcterms:modified xsi:type="dcterms:W3CDTF">2018-02-07T11:53:00Z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0x01010081ACF1F1420434438C208441ADFAC003</vt:lpwstr>
  </property>
</Properties>
</file>