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F7FAE4" w14:textId="77777777" w:rsidR="004230B6" w:rsidRDefault="000A6713" w:rsidP="002B1802">
      <w:pPr>
        <w:ind w:firstLine="0"/>
      </w:pPr>
      <w:r>
        <w:rPr>
          <w:noProof/>
          <w:lang w:val="es-CL" w:eastAsia="es-CL"/>
        </w:rPr>
        <w:drawing>
          <wp:anchor distT="0" distB="0" distL="114300" distR="114300" simplePos="0" relativeHeight="251659776" behindDoc="1" locked="0" layoutInCell="1" allowOverlap="1" wp14:anchorId="609257EF" wp14:editId="69445AA4">
            <wp:simplePos x="0" y="0"/>
            <wp:positionH relativeFrom="column">
              <wp:posOffset>1662475</wp:posOffset>
            </wp:positionH>
            <wp:positionV relativeFrom="paragraph">
              <wp:posOffset>-1052195</wp:posOffset>
            </wp:positionV>
            <wp:extent cx="6476567" cy="4573893"/>
            <wp:effectExtent l="0" t="0" r="635" b="0"/>
            <wp:wrapNone/>
            <wp:docPr id="7" name="Imagen 7" descr="Marca de agua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Marca de agua 80%"/>
                    <pic:cNvPicPr>
                      <a:picLocks noChangeAspect="1" noChangeArrowheads="1"/>
                    </pic:cNvPicPr>
                  </pic:nvPicPr>
                  <pic:blipFill rotWithShape="1">
                    <a:blip r:embed="rId9"/>
                    <a:srcRect t="13820" b="14091"/>
                    <a:stretch/>
                  </pic:blipFill>
                  <pic:spPr bwMode="auto">
                    <a:xfrm>
                      <a:off x="0" y="0"/>
                      <a:ext cx="6476567" cy="45738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0BCD2" w14:textId="77777777" w:rsidR="004230B6" w:rsidRPr="008F5ED2" w:rsidRDefault="005135DD" w:rsidP="002B1802">
      <w:pPr>
        <w:ind w:firstLine="0"/>
      </w:pPr>
      <w:r>
        <w:rPr>
          <w:b/>
          <w:noProof/>
          <w:sz w:val="40"/>
          <w:lang w:val="es-CL" w:eastAsia="es-CL"/>
        </w:rPr>
        <mc:AlternateContent>
          <mc:Choice Requires="wps">
            <w:drawing>
              <wp:anchor distT="0" distB="0" distL="114300" distR="114300" simplePos="0" relativeHeight="251657728" behindDoc="0" locked="0" layoutInCell="0" allowOverlap="1" wp14:anchorId="7E563837" wp14:editId="4CB792BC">
                <wp:simplePos x="0" y="0"/>
                <wp:positionH relativeFrom="page">
                  <wp:posOffset>3075940</wp:posOffset>
                </wp:positionH>
                <wp:positionV relativeFrom="topMargin">
                  <wp:posOffset>2266950</wp:posOffset>
                </wp:positionV>
                <wp:extent cx="4495800" cy="2101850"/>
                <wp:effectExtent l="8890" t="9525" r="48260" b="317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5800" cy="2101850"/>
                        </a:xfrm>
                        <a:prstGeom prst="rect">
                          <a:avLst/>
                        </a:prstGeom>
                        <a:solidFill>
                          <a:srgbClr val="FFFFFF"/>
                        </a:solidFill>
                        <a:ln w="3175">
                          <a:solidFill>
                            <a:schemeClr val="tx1">
                              <a:lumMod val="95000"/>
                              <a:lumOff val="5000"/>
                            </a:schemeClr>
                          </a:solidFill>
                          <a:miter lim="800000"/>
                          <a:headEnd/>
                          <a:tailEnd/>
                        </a:ln>
                        <a:effectLst>
                          <a:outerShdw dist="57238" dir="2021404" algn="ctr" rotWithShape="0">
                            <a:srgbClr val="000000"/>
                          </a:outerShdw>
                        </a:effectLst>
                      </wps:spPr>
                      <wps:txbx>
                        <w:txbxContent>
                          <w:p w14:paraId="186106C6" w14:textId="77777777" w:rsidR="00946E3C" w:rsidRDefault="00946E3C" w:rsidP="002B1802">
                            <w:pPr>
                              <w:pStyle w:val="TituloPortada"/>
                              <w:ind w:left="0"/>
                            </w:pPr>
                          </w:p>
                          <w:p w14:paraId="5D4D8E3A" w14:textId="77777777" w:rsidR="00946E3C" w:rsidRDefault="00946E3C" w:rsidP="002B1802">
                            <w:pPr>
                              <w:pStyle w:val="TituloPortada"/>
                              <w:ind w:left="0"/>
                            </w:pPr>
                          </w:p>
                          <w:p w14:paraId="03563F09" w14:textId="77777777" w:rsidR="00946E3C" w:rsidRPr="00D573B6" w:rsidRDefault="00946E3C" w:rsidP="002B1802">
                            <w:pPr>
                              <w:pStyle w:val="TituloPortada"/>
                              <w:spacing w:before="80"/>
                              <w:ind w:left="0"/>
                            </w:pPr>
                            <w:r w:rsidRPr="00D573B6">
                              <w:t xml:space="preserve">DISEÑO DETALLADO DE LA SOLICITUD DE MODIFICACIÓN: </w:t>
                            </w:r>
                          </w:p>
                          <w:p w14:paraId="1EBCE854" w14:textId="77777777" w:rsidR="00946E3C" w:rsidRPr="00D573B6" w:rsidRDefault="00946E3C" w:rsidP="002B1802">
                            <w:pPr>
                              <w:pStyle w:val="TituloPortada"/>
                              <w:spacing w:before="80"/>
                              <w:ind w:left="0"/>
                            </w:pPr>
                          </w:p>
                          <w:p w14:paraId="5029B0DC" w14:textId="2C9DBC9D" w:rsidR="00946E3C" w:rsidRPr="00D573B6" w:rsidRDefault="00946E3C" w:rsidP="002B1802">
                            <w:pPr>
                              <w:pStyle w:val="TituloPortada"/>
                              <w:spacing w:before="80"/>
                              <w:ind w:left="0"/>
                            </w:pPr>
                            <w:r w:rsidRPr="00D573B6">
                              <w:t>DF_</w:t>
                            </w:r>
                            <w:sdt>
                              <w:sdtPr>
                                <w:alias w:val="Req. Saydex"/>
                                <w:tag w:val="reqSaydex"/>
                                <w:id w:val="6112151"/>
                                <w:lock w:val="sdtLocked"/>
                                <w:placeholder>
                                  <w:docPart w:val="393A99EB666947EA963733D765DE486B"/>
                                </w:placeholder>
                                <w:dataBinding w:xpath="/root[1]/documento[1]/reqSaydex[1]" w:storeItemID="{56578001-EFAB-42E6-A10E-4104DBE20FE8}"/>
                                <w:text/>
                              </w:sdtPr>
                              <w:sdtEndPr/>
                              <w:sdtContent>
                                <w:r>
                                  <w:t>20006</w:t>
                                </w:r>
                              </w:sdtContent>
                            </w:sdt>
                            <w:r w:rsidRPr="00D573B6">
                              <w:t>_</w:t>
                            </w:r>
                            <w:sdt>
                              <w:sdtPr>
                                <w:alias w:val="Código Mantis"/>
                                <w:tag w:val="codMantis"/>
                                <w:id w:val="9575986"/>
                                <w:lock w:val="sdtLocked"/>
                                <w:placeholder>
                                  <w:docPart w:val="393A99EB666947EA963733D765DE486B"/>
                                </w:placeholder>
                                <w:dataBinding w:xpath="/root[1]/documento[1]/codMantis[1]" w:storeItemID="{56578001-EFAB-42E6-A10E-4104DBE20FE8}"/>
                                <w:text/>
                              </w:sdtPr>
                              <w:sdtEndPr/>
                              <w:sdtContent>
                                <w:r>
                                  <w:t>146690</w:t>
                                </w:r>
                              </w:sdtContent>
                            </w:sdt>
                          </w:p>
                          <w:p w14:paraId="6A72D9A9" w14:textId="77777777" w:rsidR="00946E3C" w:rsidRDefault="00946E3C" w:rsidP="002B1802">
                            <w:pPr>
                              <w:pStyle w:val="DescripcinMantis"/>
                            </w:pPr>
                          </w:p>
                          <w:sdt>
                            <w:sdtPr>
                              <w:rPr>
                                <w:rFonts w:ascii="Trebuchet MS" w:hAnsi="Trebuchet MS"/>
                                <w:bCs/>
                                <w:color w:val="555555"/>
                                <w:szCs w:val="24"/>
                                <w:lang w:val="es-ES_tradnl" w:eastAsia="es-ES_tradnl"/>
                              </w:rPr>
                              <w:alias w:val="Descripción Mantis"/>
                              <w:tag w:val="descMantis"/>
                              <w:id w:val="6112153"/>
                              <w:lock w:val="sdtLocked"/>
                              <w:placeholder>
                                <w:docPart w:val="393A99EB666947EA963733D765DE486B"/>
                              </w:placeholder>
                              <w:dataBinding w:xpath="/root[1]/documento[1]/descMantis[1]" w:storeItemID="{56578001-EFAB-42E6-A10E-4104DBE20FE8}"/>
                              <w:text/>
                            </w:sdtPr>
                            <w:sdtEndPr/>
                            <w:sdtContent>
                              <w:p w14:paraId="53151E42" w14:textId="5008271B" w:rsidR="00946E3C" w:rsidRPr="00AA1057" w:rsidRDefault="00946E3C" w:rsidP="002B1802">
                                <w:pPr>
                                  <w:pStyle w:val="DescripcinMantis"/>
                                </w:pPr>
                                <w:r>
                                  <w:rPr>
                                    <w:rFonts w:ascii="Trebuchet MS" w:hAnsi="Trebuchet MS"/>
                                    <w:bCs/>
                                    <w:color w:val="555555"/>
                                    <w:szCs w:val="24"/>
                                    <w:lang w:val="es-ES_tradnl" w:eastAsia="es-ES_tradnl"/>
                                  </w:rPr>
                                  <w:t>Modificación de tipo usuario por Florence Gestión</w:t>
                                </w:r>
                              </w:p>
                            </w:sdtContent>
                          </w:sdt>
                        </w:txbxContent>
                      </wps:txbx>
                      <wps:bodyPr rot="0" vert="horz" wrap="square" lIns="76200" tIns="76200" rIns="76200" bIns="762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63837" id="Rectangle 2" o:spid="_x0000_s1026" style="position:absolute;margin-left:242.2pt;margin-top:178.5pt;width:354pt;height:16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" o:allowincell="f" strokecolor="#0d0d0d [3069]" strokeweight=".25pt">
                <v:shadow on="t" color="black" offset="3.75pt,2.5pt"/>
                <v:textbox inset="6pt,6pt,6pt,6pt">
                  <w:txbxContent>
                    <w:p w14:paraId="186106C6" w14:textId="77777777" w:rsidR="00946E3C" w:rsidRDefault="00946E3C" w:rsidP="002B1802">
                      <w:pPr>
                        <w:pStyle w:val="TituloPortada"/>
                        <w:ind w:left="0"/>
                      </w:pPr>
                    </w:p>
                    <w:p w14:paraId="5D4D8E3A" w14:textId="77777777" w:rsidR="00946E3C" w:rsidRDefault="00946E3C" w:rsidP="002B1802">
                      <w:pPr>
                        <w:pStyle w:val="TituloPortada"/>
                        <w:ind w:left="0"/>
                      </w:pPr>
                    </w:p>
                    <w:p w14:paraId="03563F09" w14:textId="77777777" w:rsidR="00946E3C" w:rsidRPr="00D573B6" w:rsidRDefault="00946E3C" w:rsidP="002B1802">
                      <w:pPr>
                        <w:pStyle w:val="TituloPortada"/>
                        <w:spacing w:before="80"/>
                        <w:ind w:left="0"/>
                      </w:pPr>
                      <w:r w:rsidRPr="00D573B6">
                        <w:t xml:space="preserve">DISEÑO DETALLADO DE LA SOLICITUD DE MODIFICACIÓN: </w:t>
                      </w:r>
                    </w:p>
                    <w:p w14:paraId="1EBCE854" w14:textId="77777777" w:rsidR="00946E3C" w:rsidRPr="00D573B6" w:rsidRDefault="00946E3C" w:rsidP="002B1802">
                      <w:pPr>
                        <w:pStyle w:val="TituloPortada"/>
                        <w:spacing w:before="80"/>
                        <w:ind w:left="0"/>
                      </w:pPr>
                    </w:p>
                    <w:p w14:paraId="5029B0DC" w14:textId="2C9DBC9D" w:rsidR="00946E3C" w:rsidRPr="00D573B6" w:rsidRDefault="00946E3C" w:rsidP="002B1802">
                      <w:pPr>
                        <w:pStyle w:val="TituloPortada"/>
                        <w:spacing w:before="80"/>
                        <w:ind w:left="0"/>
                      </w:pPr>
                      <w:r w:rsidRPr="00D573B6">
                        <w:t>DF_</w:t>
                      </w:r>
                      <w:sdt>
                        <w:sdtPr>
                          <w:alias w:val="Req. Saydex"/>
                          <w:tag w:val="reqSaydex"/>
                          <w:id w:val="6112151"/>
                          <w:lock w:val="sdtLocked"/>
                          <w:placeholder>
                            <w:docPart w:val="393A99EB666947EA963733D765DE486B"/>
                          </w:placeholder>
                          <w:dataBinding w:xpath="/root[1]/documento[1]/reqSaydex[1]" w:storeItemID="{56578001-EFAB-42E6-A10E-4104DBE20FE8}"/>
                          <w:text/>
                        </w:sdtPr>
                        <w:sdtEndPr/>
                        <w:sdtContent>
                          <w:r>
                            <w:t>20006</w:t>
                          </w:r>
                        </w:sdtContent>
                      </w:sdt>
                      <w:r w:rsidRPr="00D573B6">
                        <w:t>_</w:t>
                      </w:r>
                      <w:sdt>
                        <w:sdtPr>
                          <w:alias w:val="Código Mantis"/>
                          <w:tag w:val="codMantis"/>
                          <w:id w:val="9575986"/>
                          <w:lock w:val="sdtLocked"/>
                          <w:placeholder>
                            <w:docPart w:val="393A99EB666947EA963733D765DE486B"/>
                          </w:placeholder>
                          <w:dataBinding w:xpath="/root[1]/documento[1]/codMantis[1]" w:storeItemID="{56578001-EFAB-42E6-A10E-4104DBE20FE8}"/>
                          <w:text/>
                        </w:sdtPr>
                        <w:sdtEndPr/>
                        <w:sdtContent>
                          <w:r>
                            <w:t>146690</w:t>
                          </w:r>
                        </w:sdtContent>
                      </w:sdt>
                    </w:p>
                    <w:p w14:paraId="6A72D9A9" w14:textId="77777777" w:rsidR="00946E3C" w:rsidRDefault="00946E3C" w:rsidP="002B1802">
                      <w:pPr>
                        <w:pStyle w:val="DescripcinMantis"/>
                      </w:pPr>
                    </w:p>
                    <w:sdt>
                      <w:sdtPr>
                        <w:rPr>
                          <w:rFonts w:ascii="Trebuchet MS" w:hAnsi="Trebuchet MS"/>
                          <w:bCs/>
                          <w:color w:val="555555"/>
                          <w:szCs w:val="24"/>
                          <w:lang w:val="es-ES_tradnl" w:eastAsia="es-ES_tradnl"/>
                        </w:rPr>
                        <w:alias w:val="Descripción Mantis"/>
                        <w:tag w:val="descMantis"/>
                        <w:id w:val="6112153"/>
                        <w:lock w:val="sdtLocked"/>
                        <w:placeholder>
                          <w:docPart w:val="393A99EB666947EA963733D765DE486B"/>
                        </w:placeholder>
                        <w:dataBinding w:xpath="/root[1]/documento[1]/descMantis[1]" w:storeItemID="{56578001-EFAB-42E6-A10E-4104DBE20FE8}"/>
                        <w:text/>
                      </w:sdtPr>
                      <w:sdtEndPr/>
                      <w:sdtContent>
                        <w:p w14:paraId="53151E42" w14:textId="5008271B" w:rsidR="00946E3C" w:rsidRPr="00AA1057" w:rsidRDefault="00946E3C" w:rsidP="002B1802">
                          <w:pPr>
                            <w:pStyle w:val="DescripcinMantis"/>
                          </w:pPr>
                          <w:r>
                            <w:rPr>
                              <w:rFonts w:ascii="Trebuchet MS" w:hAnsi="Trebuchet MS"/>
                              <w:bCs/>
                              <w:color w:val="555555"/>
                              <w:szCs w:val="24"/>
                              <w:lang w:val="es-ES_tradnl" w:eastAsia="es-ES_tradnl"/>
                            </w:rPr>
                            <w:t>Modificación de tipo usuario por Florence Gestión</w:t>
                          </w:r>
                        </w:p>
                      </w:sdtContent>
                    </w:sdt>
                  </w:txbxContent>
                </v:textbox>
                <w10:wrap anchorx="page" anchory="margin"/>
              </v:rect>
            </w:pict>
          </mc:Fallback>
        </mc:AlternateContent>
      </w:r>
    </w:p>
    <w:p w14:paraId="7F387C68" w14:textId="77777777" w:rsidR="004230B6" w:rsidRPr="008F5ED2" w:rsidRDefault="004230B6" w:rsidP="002B1802">
      <w:pPr>
        <w:ind w:firstLine="0"/>
      </w:pPr>
    </w:p>
    <w:p w14:paraId="3509A3DC" w14:textId="77777777" w:rsidR="0086617A" w:rsidRDefault="0086617A" w:rsidP="002B1802">
      <w:pPr>
        <w:ind w:firstLine="0"/>
      </w:pPr>
    </w:p>
    <w:p w14:paraId="4DDFEEFC" w14:textId="77777777" w:rsidR="0086617A" w:rsidRDefault="0086617A" w:rsidP="002B1802">
      <w:pPr>
        <w:ind w:firstLine="0"/>
      </w:pPr>
    </w:p>
    <w:p w14:paraId="22E01F00" w14:textId="77777777" w:rsidR="0086617A" w:rsidRDefault="0086617A" w:rsidP="002B1802">
      <w:pPr>
        <w:ind w:firstLine="0"/>
      </w:pPr>
    </w:p>
    <w:p w14:paraId="0B121A98" w14:textId="77777777" w:rsidR="004230B6" w:rsidRPr="008F5ED2" w:rsidRDefault="004230B6" w:rsidP="002B1802">
      <w:pPr>
        <w:ind w:firstLine="0"/>
      </w:pPr>
    </w:p>
    <w:p w14:paraId="5092F9A8" w14:textId="77777777" w:rsidR="004230B6" w:rsidRPr="008F5ED2" w:rsidRDefault="004230B6" w:rsidP="002B1802">
      <w:pPr>
        <w:ind w:firstLine="0"/>
      </w:pPr>
    </w:p>
    <w:p w14:paraId="318083F7" w14:textId="77777777" w:rsidR="00C2790E" w:rsidRPr="008F4FB6" w:rsidRDefault="00C2790E" w:rsidP="002B1802">
      <w:pPr>
        <w:ind w:firstLine="0"/>
      </w:pPr>
    </w:p>
    <w:p w14:paraId="2A535DB8" w14:textId="77777777" w:rsidR="00F631A5" w:rsidRPr="008F4FB6" w:rsidRDefault="00F631A5" w:rsidP="002B1802">
      <w:pPr>
        <w:ind w:firstLine="0"/>
      </w:pPr>
    </w:p>
    <w:p w14:paraId="5B3F1E27" w14:textId="77777777" w:rsidR="00F631A5" w:rsidRDefault="00F631A5" w:rsidP="002B1802">
      <w:pPr>
        <w:spacing w:line="360" w:lineRule="auto"/>
        <w:ind w:firstLine="0"/>
        <w:jc w:val="center"/>
        <w:rPr>
          <w:rFonts w:ascii="Arial" w:hAnsi="Arial" w:cs="Arial"/>
          <w:b/>
          <w:sz w:val="28"/>
        </w:rPr>
      </w:pPr>
      <w:r>
        <w:rPr>
          <w:rFonts w:ascii="Arial" w:hAnsi="Arial" w:cs="Arial"/>
          <w:b/>
          <w:sz w:val="28"/>
        </w:rPr>
        <w:t>CHILE</w:t>
      </w:r>
    </w:p>
    <w:p w14:paraId="1F74B4DB" w14:textId="1BF3CE70" w:rsidR="00C2790E" w:rsidRDefault="000A6713" w:rsidP="002B1802">
      <w:pPr>
        <w:spacing w:line="360" w:lineRule="auto"/>
        <w:ind w:firstLine="0"/>
        <w:jc w:val="center"/>
        <w:rPr>
          <w:szCs w:val="26"/>
        </w:rPr>
      </w:pPr>
      <w:r>
        <w:rPr>
          <w:rFonts w:ascii="Arial" w:hAnsi="Arial" w:cs="Arial"/>
          <w:noProof/>
          <w:sz w:val="28"/>
          <w:lang w:val="es-CL" w:eastAsia="es-CL"/>
        </w:rPr>
        <mc:AlternateContent>
          <mc:Choice Requires="wps">
            <w:drawing>
              <wp:anchor distT="0" distB="0" distL="114300" distR="114300" simplePos="0" relativeHeight="251661824" behindDoc="0" locked="0" layoutInCell="1" allowOverlap="1" wp14:anchorId="398520C5" wp14:editId="434703AD">
                <wp:simplePos x="0" y="0"/>
                <wp:positionH relativeFrom="column">
                  <wp:posOffset>-573405</wp:posOffset>
                </wp:positionH>
                <wp:positionV relativeFrom="paragraph">
                  <wp:posOffset>899795</wp:posOffset>
                </wp:positionV>
                <wp:extent cx="10751150" cy="109813"/>
                <wp:effectExtent l="0" t="0" r="0" b="5080"/>
                <wp:wrapNone/>
                <wp:docPr id="82" name="Rectángulo 82"/>
                <wp:cNvGraphicFramePr/>
                <a:graphic xmlns:a="http://schemas.openxmlformats.org/drawingml/2006/main">
                  <a:graphicData uri="http://schemas.microsoft.com/office/word/2010/wordprocessingShape">
                    <wps:wsp>
                      <wps:cNvSpPr/>
                      <wps:spPr>
                        <a:xfrm>
                          <a:off x="0" y="0"/>
                          <a:ext cx="10751150" cy="10981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35EDF" id="Rectángulo 82" o:spid="_x0000_s1026" style="position:absolute;margin-left:-45.15pt;margin-top:70.85pt;width:846.55pt;height:8.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" fillcolor="#c00000" stroked="f" strokeweight="2pt"/>
            </w:pict>
          </mc:Fallback>
        </mc:AlternateContent>
      </w:r>
      <w:sdt>
        <w:sdtPr>
          <w:rPr>
            <w:rFonts w:ascii="Arial" w:hAnsi="Arial" w:cs="Arial"/>
            <w:sz w:val="28"/>
          </w:rPr>
          <w:alias w:val="Código Mantis"/>
          <w:tag w:val="codMantis"/>
          <w:id w:val="9575973"/>
          <w:placeholder>
            <w:docPart w:val="9B94BF82738A4679A77FF14D4D2B0084"/>
          </w:placeholder>
          <w:dataBinding w:xpath="/root[1]/documento[1]/codMantis[1]" w:storeItemID="{56578001-EFAB-42E6-A10E-4104DBE20FE8}"/>
          <w:text/>
        </w:sdtPr>
        <w:sdtEndPr/>
        <w:sdtContent>
          <w:r w:rsidR="00946E3C">
            <w:rPr>
              <w:rFonts w:ascii="Arial" w:hAnsi="Arial" w:cs="Arial"/>
              <w:sz w:val="28"/>
            </w:rPr>
            <w:t>146690</w:t>
          </w:r>
        </w:sdtContent>
      </w:sdt>
    </w:p>
    <w:p w14:paraId="5B4B049B" w14:textId="77777777" w:rsidR="004230B6" w:rsidRPr="008F5ED2" w:rsidRDefault="004230B6" w:rsidP="002B1802">
      <w:pPr>
        <w:spacing w:line="360" w:lineRule="auto"/>
        <w:ind w:firstLine="0"/>
        <w:rPr>
          <w:rFonts w:ascii="Arial" w:hAnsi="Arial" w:cs="Arial"/>
          <w:sz w:val="28"/>
        </w:rPr>
        <w:sectPr w:rsidR="004230B6" w:rsidRPr="008F5ED2" w:rsidSect="00F631A5">
          <w:headerReference w:type="default" r:id="rId10"/>
          <w:footerReference w:type="default" r:id="rId11"/>
          <w:headerReference w:type="first" r:id="rId12"/>
          <w:footerReference w:type="first" r:id="rId13"/>
          <w:pgSz w:w="16840" w:h="11907" w:orient="landscape" w:code="9"/>
          <w:pgMar w:top="1701" w:right="851" w:bottom="1418" w:left="851" w:header="851" w:footer="0" w:gutter="0"/>
          <w:cols w:space="720"/>
          <w:titlePg/>
          <w:docGrid w:linePitch="272"/>
        </w:sectPr>
      </w:pPr>
    </w:p>
    <w:p w14:paraId="67FCA059" w14:textId="77777777" w:rsidR="004230B6" w:rsidRPr="00CD0347" w:rsidRDefault="004230B6" w:rsidP="00CD0347">
      <w:pPr>
        <w:rPr>
          <w:b/>
        </w:rPr>
      </w:pPr>
      <w:r w:rsidRPr="00CD0347">
        <w:rPr>
          <w:b/>
        </w:rPr>
        <w:lastRenderedPageBreak/>
        <w:t>INDICE</w:t>
      </w:r>
    </w:p>
    <w:p w14:paraId="61A061B4" w14:textId="77777777" w:rsidR="004230B6" w:rsidRPr="008F5ED2" w:rsidRDefault="004230B6">
      <w:pPr>
        <w:widowControl w:val="0"/>
        <w:tabs>
          <w:tab w:val="left" w:pos="0"/>
          <w:tab w:val="left" w:pos="567"/>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right"/>
        <w:rPr>
          <w:rFonts w:ascii="Arial" w:hAnsi="Arial" w:cs="Arial"/>
          <w:b/>
          <w:sz w:val="24"/>
          <w:u w:val="single"/>
        </w:rPr>
      </w:pPr>
    </w:p>
    <w:p w14:paraId="0E9FFEB3" w14:textId="77777777" w:rsidR="00E66410" w:rsidRDefault="004B4918">
      <w:pPr>
        <w:pStyle w:val="TDC1"/>
        <w:rPr>
          <w:rFonts w:asciiTheme="minorHAnsi" w:eastAsiaTheme="minorEastAsia" w:hAnsiTheme="minorHAnsi" w:cstheme="minorBidi"/>
          <w:b w:val="0"/>
          <w:caps w:val="0"/>
          <w:color w:val="auto"/>
          <w:szCs w:val="22"/>
        </w:rPr>
      </w:pPr>
      <w:r w:rsidRPr="00C53CC6">
        <w:fldChar w:fldCharType="begin"/>
      </w:r>
      <w:r w:rsidR="00D15361" w:rsidRPr="00C53CC6">
        <w:instrText xml:space="preserve"> TOC \o "1-1" \h \z </w:instrText>
      </w:r>
      <w:r w:rsidRPr="00C53CC6">
        <w:fldChar w:fldCharType="separate"/>
      </w:r>
      <w:hyperlink w:anchor="_Toc493848934" w:history="1">
        <w:r w:rsidR="00E66410" w:rsidRPr="00F22C45">
          <w:rPr>
            <w:rStyle w:val="Hipervnculo"/>
          </w:rPr>
          <w:t>1.</w:t>
        </w:r>
        <w:r w:rsidR="00E66410">
          <w:rPr>
            <w:rFonts w:asciiTheme="minorHAnsi" w:eastAsiaTheme="minorEastAsia" w:hAnsiTheme="minorHAnsi" w:cstheme="minorBidi"/>
            <w:b w:val="0"/>
            <w:caps w:val="0"/>
            <w:color w:val="auto"/>
            <w:szCs w:val="22"/>
          </w:rPr>
          <w:tab/>
        </w:r>
        <w:r w:rsidR="00E66410" w:rsidRPr="00F22C45">
          <w:rPr>
            <w:rStyle w:val="Hipervnculo"/>
          </w:rPr>
          <w:t>CONTROL DEL DOCUMENTO (Cumplimentar por el proyecto)</w:t>
        </w:r>
        <w:r w:rsidR="00E66410">
          <w:rPr>
            <w:webHidden/>
          </w:rPr>
          <w:tab/>
        </w:r>
        <w:r w:rsidR="00E66410">
          <w:rPr>
            <w:webHidden/>
          </w:rPr>
          <w:fldChar w:fldCharType="begin"/>
        </w:r>
        <w:r w:rsidR="00E66410">
          <w:rPr>
            <w:webHidden/>
          </w:rPr>
          <w:instrText xml:space="preserve"> PAGEREF _Toc493848934 \h </w:instrText>
        </w:r>
        <w:r w:rsidR="00E66410">
          <w:rPr>
            <w:webHidden/>
          </w:rPr>
        </w:r>
        <w:r w:rsidR="00E66410">
          <w:rPr>
            <w:webHidden/>
          </w:rPr>
          <w:fldChar w:fldCharType="separate"/>
        </w:r>
        <w:r w:rsidR="00E66410">
          <w:rPr>
            <w:webHidden/>
          </w:rPr>
          <w:t>3</w:t>
        </w:r>
        <w:r w:rsidR="00E66410">
          <w:rPr>
            <w:webHidden/>
          </w:rPr>
          <w:fldChar w:fldCharType="end"/>
        </w:r>
      </w:hyperlink>
    </w:p>
    <w:p w14:paraId="2AFAD126" w14:textId="77777777" w:rsidR="00E66410" w:rsidRDefault="008F6A57">
      <w:pPr>
        <w:pStyle w:val="TDC1"/>
        <w:rPr>
          <w:rFonts w:asciiTheme="minorHAnsi" w:eastAsiaTheme="minorEastAsia" w:hAnsiTheme="minorHAnsi" w:cstheme="minorBidi"/>
          <w:b w:val="0"/>
          <w:caps w:val="0"/>
          <w:color w:val="auto"/>
          <w:szCs w:val="22"/>
        </w:rPr>
      </w:pPr>
      <w:hyperlink w:anchor="_Toc493848935" w:history="1">
        <w:r w:rsidR="00E66410" w:rsidRPr="00F22C45">
          <w:rPr>
            <w:rStyle w:val="Hipervnculo"/>
          </w:rPr>
          <w:t>2.</w:t>
        </w:r>
        <w:r w:rsidR="00E66410">
          <w:rPr>
            <w:rFonts w:asciiTheme="minorHAnsi" w:eastAsiaTheme="minorEastAsia" w:hAnsiTheme="minorHAnsi" w:cstheme="minorBidi"/>
            <w:b w:val="0"/>
            <w:caps w:val="0"/>
            <w:color w:val="auto"/>
            <w:szCs w:val="22"/>
          </w:rPr>
          <w:tab/>
        </w:r>
        <w:r w:rsidR="00E66410" w:rsidRPr="00F22C45">
          <w:rPr>
            <w:rStyle w:val="Hipervnculo"/>
          </w:rPr>
          <w:t>DESCRIPCIÓN FUNCIONAL DE LAS MODIFICACIONES</w:t>
        </w:r>
        <w:r w:rsidR="00E66410">
          <w:rPr>
            <w:webHidden/>
          </w:rPr>
          <w:tab/>
        </w:r>
        <w:r w:rsidR="00E66410">
          <w:rPr>
            <w:webHidden/>
          </w:rPr>
          <w:fldChar w:fldCharType="begin"/>
        </w:r>
        <w:r w:rsidR="00E66410">
          <w:rPr>
            <w:webHidden/>
          </w:rPr>
          <w:instrText xml:space="preserve"> PAGEREF _Toc493848935 \h </w:instrText>
        </w:r>
        <w:r w:rsidR="00E66410">
          <w:rPr>
            <w:webHidden/>
          </w:rPr>
        </w:r>
        <w:r w:rsidR="00E66410">
          <w:rPr>
            <w:webHidden/>
          </w:rPr>
          <w:fldChar w:fldCharType="separate"/>
        </w:r>
        <w:r w:rsidR="00E66410">
          <w:rPr>
            <w:webHidden/>
          </w:rPr>
          <w:t>4</w:t>
        </w:r>
        <w:r w:rsidR="00E66410">
          <w:rPr>
            <w:webHidden/>
          </w:rPr>
          <w:fldChar w:fldCharType="end"/>
        </w:r>
      </w:hyperlink>
    </w:p>
    <w:p w14:paraId="73367A84" w14:textId="77777777" w:rsidR="00E66410" w:rsidRDefault="008F6A57">
      <w:pPr>
        <w:pStyle w:val="TDC1"/>
        <w:rPr>
          <w:rFonts w:asciiTheme="minorHAnsi" w:eastAsiaTheme="minorEastAsia" w:hAnsiTheme="minorHAnsi" w:cstheme="minorBidi"/>
          <w:b w:val="0"/>
          <w:caps w:val="0"/>
          <w:color w:val="auto"/>
          <w:szCs w:val="22"/>
        </w:rPr>
      </w:pPr>
      <w:hyperlink w:anchor="_Toc493848936" w:history="1">
        <w:r w:rsidR="00E66410" w:rsidRPr="00F22C45">
          <w:rPr>
            <w:rStyle w:val="Hipervnculo"/>
          </w:rPr>
          <w:t>3.</w:t>
        </w:r>
        <w:r w:rsidR="00E66410">
          <w:rPr>
            <w:rFonts w:asciiTheme="minorHAnsi" w:eastAsiaTheme="minorEastAsia" w:hAnsiTheme="minorHAnsi" w:cstheme="minorBidi"/>
            <w:b w:val="0"/>
            <w:caps w:val="0"/>
            <w:color w:val="auto"/>
            <w:szCs w:val="22"/>
          </w:rPr>
          <w:tab/>
        </w:r>
        <w:r w:rsidR="00E66410" w:rsidRPr="00F22C45">
          <w:rPr>
            <w:rStyle w:val="Hipervnculo"/>
          </w:rPr>
          <w:t>INVENTARIO DE LOS PROGRAMAS AFECTADOS</w:t>
        </w:r>
        <w:r w:rsidR="00E66410">
          <w:rPr>
            <w:webHidden/>
          </w:rPr>
          <w:tab/>
        </w:r>
        <w:r w:rsidR="00E66410">
          <w:rPr>
            <w:webHidden/>
          </w:rPr>
          <w:fldChar w:fldCharType="begin"/>
        </w:r>
        <w:r w:rsidR="00E66410">
          <w:rPr>
            <w:webHidden/>
          </w:rPr>
          <w:instrText xml:space="preserve"> PAGEREF _Toc493848936 \h </w:instrText>
        </w:r>
        <w:r w:rsidR="00E66410">
          <w:rPr>
            <w:webHidden/>
          </w:rPr>
        </w:r>
        <w:r w:rsidR="00E66410">
          <w:rPr>
            <w:webHidden/>
          </w:rPr>
          <w:fldChar w:fldCharType="separate"/>
        </w:r>
        <w:r w:rsidR="00E66410">
          <w:rPr>
            <w:webHidden/>
          </w:rPr>
          <w:t>9</w:t>
        </w:r>
        <w:r w:rsidR="00E66410">
          <w:rPr>
            <w:webHidden/>
          </w:rPr>
          <w:fldChar w:fldCharType="end"/>
        </w:r>
      </w:hyperlink>
    </w:p>
    <w:p w14:paraId="0C070062" w14:textId="77777777" w:rsidR="00E66410" w:rsidRDefault="008F6A57">
      <w:pPr>
        <w:pStyle w:val="TDC1"/>
        <w:rPr>
          <w:rFonts w:asciiTheme="minorHAnsi" w:eastAsiaTheme="minorEastAsia" w:hAnsiTheme="minorHAnsi" w:cstheme="minorBidi"/>
          <w:b w:val="0"/>
          <w:caps w:val="0"/>
          <w:color w:val="auto"/>
          <w:szCs w:val="22"/>
        </w:rPr>
      </w:pPr>
      <w:hyperlink w:anchor="_Toc493848937" w:history="1">
        <w:r w:rsidR="00E66410" w:rsidRPr="00F22C45">
          <w:rPr>
            <w:rStyle w:val="Hipervnculo"/>
          </w:rPr>
          <w:t>4.</w:t>
        </w:r>
        <w:r w:rsidR="00E66410">
          <w:rPr>
            <w:rFonts w:asciiTheme="minorHAnsi" w:eastAsiaTheme="minorEastAsia" w:hAnsiTheme="minorHAnsi" w:cstheme="minorBidi"/>
            <w:b w:val="0"/>
            <w:caps w:val="0"/>
            <w:color w:val="auto"/>
            <w:szCs w:val="22"/>
          </w:rPr>
          <w:tab/>
        </w:r>
        <w:r w:rsidR="00E66410" w:rsidRPr="00F22C45">
          <w:rPr>
            <w:rStyle w:val="Hipervnculo"/>
          </w:rPr>
          <w:t>MODIFICACIONES DE BASE DE DATOS</w:t>
        </w:r>
        <w:r w:rsidR="00E66410">
          <w:rPr>
            <w:webHidden/>
          </w:rPr>
          <w:tab/>
        </w:r>
        <w:r w:rsidR="00E66410">
          <w:rPr>
            <w:webHidden/>
          </w:rPr>
          <w:fldChar w:fldCharType="begin"/>
        </w:r>
        <w:r w:rsidR="00E66410">
          <w:rPr>
            <w:webHidden/>
          </w:rPr>
          <w:instrText xml:space="preserve"> PAGEREF _Toc493848937 \h </w:instrText>
        </w:r>
        <w:r w:rsidR="00E66410">
          <w:rPr>
            <w:webHidden/>
          </w:rPr>
        </w:r>
        <w:r w:rsidR="00E66410">
          <w:rPr>
            <w:webHidden/>
          </w:rPr>
          <w:fldChar w:fldCharType="separate"/>
        </w:r>
        <w:r w:rsidR="00E66410">
          <w:rPr>
            <w:webHidden/>
          </w:rPr>
          <w:t>10</w:t>
        </w:r>
        <w:r w:rsidR="00E66410">
          <w:rPr>
            <w:webHidden/>
          </w:rPr>
          <w:fldChar w:fldCharType="end"/>
        </w:r>
      </w:hyperlink>
    </w:p>
    <w:p w14:paraId="03A66EC5" w14:textId="77777777" w:rsidR="00E66410" w:rsidRDefault="008F6A57">
      <w:pPr>
        <w:pStyle w:val="TDC1"/>
        <w:rPr>
          <w:rFonts w:asciiTheme="minorHAnsi" w:eastAsiaTheme="minorEastAsia" w:hAnsiTheme="minorHAnsi" w:cstheme="minorBidi"/>
          <w:b w:val="0"/>
          <w:caps w:val="0"/>
          <w:color w:val="auto"/>
          <w:szCs w:val="22"/>
        </w:rPr>
      </w:pPr>
      <w:hyperlink w:anchor="_Toc493848938" w:history="1">
        <w:r w:rsidR="00E66410" w:rsidRPr="00F22C45">
          <w:rPr>
            <w:rStyle w:val="Hipervnculo"/>
          </w:rPr>
          <w:t>5.</w:t>
        </w:r>
        <w:r w:rsidR="00E66410">
          <w:rPr>
            <w:rFonts w:asciiTheme="minorHAnsi" w:eastAsiaTheme="minorEastAsia" w:hAnsiTheme="minorHAnsi" w:cstheme="minorBidi"/>
            <w:b w:val="0"/>
            <w:caps w:val="0"/>
            <w:color w:val="auto"/>
            <w:szCs w:val="22"/>
          </w:rPr>
          <w:tab/>
        </w:r>
        <w:r w:rsidR="00E66410" w:rsidRPr="00F22C45">
          <w:rPr>
            <w:rStyle w:val="Hipervnculo"/>
          </w:rPr>
          <w:t>MODIFICACION DE LOS CÓDIGOS DEL SISTEMA</w:t>
        </w:r>
        <w:r w:rsidR="00E66410">
          <w:rPr>
            <w:webHidden/>
          </w:rPr>
          <w:tab/>
        </w:r>
        <w:r w:rsidR="00E66410">
          <w:rPr>
            <w:webHidden/>
          </w:rPr>
          <w:fldChar w:fldCharType="begin"/>
        </w:r>
        <w:r w:rsidR="00E66410">
          <w:rPr>
            <w:webHidden/>
          </w:rPr>
          <w:instrText xml:space="preserve"> PAGEREF _Toc493848938 \h </w:instrText>
        </w:r>
        <w:r w:rsidR="00E66410">
          <w:rPr>
            <w:webHidden/>
          </w:rPr>
        </w:r>
        <w:r w:rsidR="00E66410">
          <w:rPr>
            <w:webHidden/>
          </w:rPr>
          <w:fldChar w:fldCharType="separate"/>
        </w:r>
        <w:r w:rsidR="00E66410">
          <w:rPr>
            <w:webHidden/>
          </w:rPr>
          <w:t>11</w:t>
        </w:r>
        <w:r w:rsidR="00E66410">
          <w:rPr>
            <w:webHidden/>
          </w:rPr>
          <w:fldChar w:fldCharType="end"/>
        </w:r>
      </w:hyperlink>
    </w:p>
    <w:p w14:paraId="22F433C4" w14:textId="77777777" w:rsidR="00E66410" w:rsidRDefault="008F6A57">
      <w:pPr>
        <w:pStyle w:val="TDC1"/>
        <w:rPr>
          <w:rFonts w:asciiTheme="minorHAnsi" w:eastAsiaTheme="minorEastAsia" w:hAnsiTheme="minorHAnsi" w:cstheme="minorBidi"/>
          <w:b w:val="0"/>
          <w:caps w:val="0"/>
          <w:color w:val="auto"/>
          <w:szCs w:val="22"/>
        </w:rPr>
      </w:pPr>
      <w:hyperlink w:anchor="_Toc493848939" w:history="1">
        <w:r w:rsidR="00E66410" w:rsidRPr="00F22C45">
          <w:rPr>
            <w:rStyle w:val="Hipervnculo"/>
          </w:rPr>
          <w:t>6.</w:t>
        </w:r>
        <w:r w:rsidR="00E66410">
          <w:rPr>
            <w:rFonts w:asciiTheme="minorHAnsi" w:eastAsiaTheme="minorEastAsia" w:hAnsiTheme="minorHAnsi" w:cstheme="minorBidi"/>
            <w:b w:val="0"/>
            <w:caps w:val="0"/>
            <w:color w:val="auto"/>
            <w:szCs w:val="22"/>
          </w:rPr>
          <w:tab/>
        </w:r>
        <w:r w:rsidR="00E66410" w:rsidRPr="00F22C45">
          <w:rPr>
            <w:rStyle w:val="Hipervnculo"/>
          </w:rPr>
          <w:t>MODIFICACION DE LOS PARÁMETROS DEL SISTEMA</w:t>
        </w:r>
        <w:r w:rsidR="00E66410">
          <w:rPr>
            <w:webHidden/>
          </w:rPr>
          <w:tab/>
        </w:r>
        <w:r w:rsidR="00E66410">
          <w:rPr>
            <w:webHidden/>
          </w:rPr>
          <w:fldChar w:fldCharType="begin"/>
        </w:r>
        <w:r w:rsidR="00E66410">
          <w:rPr>
            <w:webHidden/>
          </w:rPr>
          <w:instrText xml:space="preserve"> PAGEREF _Toc493848939 \h </w:instrText>
        </w:r>
        <w:r w:rsidR="00E66410">
          <w:rPr>
            <w:webHidden/>
          </w:rPr>
        </w:r>
        <w:r w:rsidR="00E66410">
          <w:rPr>
            <w:webHidden/>
          </w:rPr>
          <w:fldChar w:fldCharType="separate"/>
        </w:r>
        <w:r w:rsidR="00E66410">
          <w:rPr>
            <w:webHidden/>
          </w:rPr>
          <w:t>12</w:t>
        </w:r>
        <w:r w:rsidR="00E66410">
          <w:rPr>
            <w:webHidden/>
          </w:rPr>
          <w:fldChar w:fldCharType="end"/>
        </w:r>
      </w:hyperlink>
    </w:p>
    <w:p w14:paraId="0D72A286" w14:textId="77777777" w:rsidR="00E66410" w:rsidRDefault="008F6A57">
      <w:pPr>
        <w:pStyle w:val="TDC1"/>
        <w:rPr>
          <w:rFonts w:asciiTheme="minorHAnsi" w:eastAsiaTheme="minorEastAsia" w:hAnsiTheme="minorHAnsi" w:cstheme="minorBidi"/>
          <w:b w:val="0"/>
          <w:caps w:val="0"/>
          <w:color w:val="auto"/>
          <w:szCs w:val="22"/>
        </w:rPr>
      </w:pPr>
      <w:hyperlink w:anchor="_Toc493848940" w:history="1">
        <w:r w:rsidR="00E66410" w:rsidRPr="00F22C45">
          <w:rPr>
            <w:rStyle w:val="Hipervnculo"/>
          </w:rPr>
          <w:t>7.</w:t>
        </w:r>
        <w:r w:rsidR="00E66410">
          <w:rPr>
            <w:rFonts w:asciiTheme="minorHAnsi" w:eastAsiaTheme="minorEastAsia" w:hAnsiTheme="minorHAnsi" w:cstheme="minorBidi"/>
            <w:b w:val="0"/>
            <w:caps w:val="0"/>
            <w:color w:val="auto"/>
            <w:szCs w:val="22"/>
          </w:rPr>
          <w:tab/>
        </w:r>
        <w:r w:rsidR="00E66410" w:rsidRPr="00F22C45">
          <w:rPr>
            <w:rStyle w:val="Hipervnculo"/>
          </w:rPr>
          <w:t>MODIFICACION DE SECUENCIALES</w:t>
        </w:r>
        <w:r w:rsidR="00E66410">
          <w:rPr>
            <w:webHidden/>
          </w:rPr>
          <w:tab/>
        </w:r>
        <w:r w:rsidR="00E66410">
          <w:rPr>
            <w:webHidden/>
          </w:rPr>
          <w:fldChar w:fldCharType="begin"/>
        </w:r>
        <w:r w:rsidR="00E66410">
          <w:rPr>
            <w:webHidden/>
          </w:rPr>
          <w:instrText xml:space="preserve"> PAGEREF _Toc493848940 \h </w:instrText>
        </w:r>
        <w:r w:rsidR="00E66410">
          <w:rPr>
            <w:webHidden/>
          </w:rPr>
        </w:r>
        <w:r w:rsidR="00E66410">
          <w:rPr>
            <w:webHidden/>
          </w:rPr>
          <w:fldChar w:fldCharType="separate"/>
        </w:r>
        <w:r w:rsidR="00E66410">
          <w:rPr>
            <w:webHidden/>
          </w:rPr>
          <w:t>13</w:t>
        </w:r>
        <w:r w:rsidR="00E66410">
          <w:rPr>
            <w:webHidden/>
          </w:rPr>
          <w:fldChar w:fldCharType="end"/>
        </w:r>
      </w:hyperlink>
    </w:p>
    <w:p w14:paraId="01D1AAA0" w14:textId="77777777" w:rsidR="00E66410" w:rsidRDefault="008F6A57">
      <w:pPr>
        <w:pStyle w:val="TDC1"/>
        <w:rPr>
          <w:rFonts w:asciiTheme="minorHAnsi" w:eastAsiaTheme="minorEastAsia" w:hAnsiTheme="minorHAnsi" w:cstheme="minorBidi"/>
          <w:b w:val="0"/>
          <w:caps w:val="0"/>
          <w:color w:val="auto"/>
          <w:szCs w:val="22"/>
        </w:rPr>
      </w:pPr>
      <w:hyperlink w:anchor="_Toc493848941" w:history="1">
        <w:r w:rsidR="00E66410" w:rsidRPr="00F22C45">
          <w:rPr>
            <w:rStyle w:val="Hipervnculo"/>
          </w:rPr>
          <w:t>8.</w:t>
        </w:r>
        <w:r w:rsidR="00E66410">
          <w:rPr>
            <w:rFonts w:asciiTheme="minorHAnsi" w:eastAsiaTheme="minorEastAsia" w:hAnsiTheme="minorHAnsi" w:cstheme="minorBidi"/>
            <w:b w:val="0"/>
            <w:caps w:val="0"/>
            <w:color w:val="auto"/>
            <w:szCs w:val="22"/>
          </w:rPr>
          <w:tab/>
        </w:r>
        <w:r w:rsidR="00E66410" w:rsidRPr="00F22C45">
          <w:rPr>
            <w:rStyle w:val="Hipervnculo"/>
          </w:rPr>
          <w:t>ESPECIFICACIÓN TÉCNICA DE LAS MODIFICACIONES</w:t>
        </w:r>
        <w:r w:rsidR="00E66410">
          <w:rPr>
            <w:webHidden/>
          </w:rPr>
          <w:tab/>
        </w:r>
        <w:r w:rsidR="00E66410">
          <w:rPr>
            <w:webHidden/>
          </w:rPr>
          <w:fldChar w:fldCharType="begin"/>
        </w:r>
        <w:r w:rsidR="00E66410">
          <w:rPr>
            <w:webHidden/>
          </w:rPr>
          <w:instrText xml:space="preserve"> PAGEREF _Toc493848941 \h </w:instrText>
        </w:r>
        <w:r w:rsidR="00E66410">
          <w:rPr>
            <w:webHidden/>
          </w:rPr>
        </w:r>
        <w:r w:rsidR="00E66410">
          <w:rPr>
            <w:webHidden/>
          </w:rPr>
          <w:fldChar w:fldCharType="separate"/>
        </w:r>
        <w:r w:rsidR="00E66410">
          <w:rPr>
            <w:webHidden/>
          </w:rPr>
          <w:t>14</w:t>
        </w:r>
        <w:r w:rsidR="00E66410">
          <w:rPr>
            <w:webHidden/>
          </w:rPr>
          <w:fldChar w:fldCharType="end"/>
        </w:r>
      </w:hyperlink>
    </w:p>
    <w:p w14:paraId="638B7B96" w14:textId="77777777" w:rsidR="00E66410" w:rsidRDefault="008F6A57">
      <w:pPr>
        <w:pStyle w:val="TDC1"/>
        <w:rPr>
          <w:rFonts w:asciiTheme="minorHAnsi" w:eastAsiaTheme="minorEastAsia" w:hAnsiTheme="minorHAnsi" w:cstheme="minorBidi"/>
          <w:b w:val="0"/>
          <w:caps w:val="0"/>
          <w:color w:val="auto"/>
          <w:szCs w:val="22"/>
        </w:rPr>
      </w:pPr>
      <w:hyperlink w:anchor="_Toc493848942" w:history="1">
        <w:r w:rsidR="00E66410" w:rsidRPr="00F22C45">
          <w:rPr>
            <w:rStyle w:val="Hipervnculo"/>
          </w:rPr>
          <w:t>9.</w:t>
        </w:r>
        <w:r w:rsidR="00E66410">
          <w:rPr>
            <w:rFonts w:asciiTheme="minorHAnsi" w:eastAsiaTheme="minorEastAsia" w:hAnsiTheme="minorHAnsi" w:cstheme="minorBidi"/>
            <w:b w:val="0"/>
            <w:caps w:val="0"/>
            <w:color w:val="auto"/>
            <w:szCs w:val="22"/>
          </w:rPr>
          <w:tab/>
        </w:r>
        <w:r w:rsidR="00E66410" w:rsidRPr="00F22C45">
          <w:rPr>
            <w:rStyle w:val="Hipervnculo"/>
          </w:rPr>
          <w:t>INTERFACES EXTERNAS</w:t>
        </w:r>
        <w:r w:rsidR="00E66410">
          <w:rPr>
            <w:webHidden/>
          </w:rPr>
          <w:tab/>
        </w:r>
        <w:r w:rsidR="00E66410">
          <w:rPr>
            <w:webHidden/>
          </w:rPr>
          <w:fldChar w:fldCharType="begin"/>
        </w:r>
        <w:r w:rsidR="00E66410">
          <w:rPr>
            <w:webHidden/>
          </w:rPr>
          <w:instrText xml:space="preserve"> PAGEREF _Toc493848942 \h </w:instrText>
        </w:r>
        <w:r w:rsidR="00E66410">
          <w:rPr>
            <w:webHidden/>
          </w:rPr>
        </w:r>
        <w:r w:rsidR="00E66410">
          <w:rPr>
            <w:webHidden/>
          </w:rPr>
          <w:fldChar w:fldCharType="separate"/>
        </w:r>
        <w:r w:rsidR="00E66410">
          <w:rPr>
            <w:webHidden/>
          </w:rPr>
          <w:t>15</w:t>
        </w:r>
        <w:r w:rsidR="00E66410">
          <w:rPr>
            <w:webHidden/>
          </w:rPr>
          <w:fldChar w:fldCharType="end"/>
        </w:r>
      </w:hyperlink>
    </w:p>
    <w:p w14:paraId="791123ED" w14:textId="77777777" w:rsidR="00E66410" w:rsidRDefault="008F6A57">
      <w:pPr>
        <w:pStyle w:val="TDC1"/>
        <w:rPr>
          <w:rFonts w:asciiTheme="minorHAnsi" w:eastAsiaTheme="minorEastAsia" w:hAnsiTheme="minorHAnsi" w:cstheme="minorBidi"/>
          <w:b w:val="0"/>
          <w:caps w:val="0"/>
          <w:color w:val="auto"/>
          <w:szCs w:val="22"/>
        </w:rPr>
      </w:pPr>
      <w:hyperlink w:anchor="_Toc493848943" w:history="1">
        <w:r w:rsidR="00E66410" w:rsidRPr="00F22C45">
          <w:rPr>
            <w:rStyle w:val="Hipervnculo"/>
          </w:rPr>
          <w:t>10.</w:t>
        </w:r>
        <w:r w:rsidR="00E66410">
          <w:rPr>
            <w:rFonts w:asciiTheme="minorHAnsi" w:eastAsiaTheme="minorEastAsia" w:hAnsiTheme="minorHAnsi" w:cstheme="minorBidi"/>
            <w:b w:val="0"/>
            <w:caps w:val="0"/>
            <w:color w:val="auto"/>
            <w:szCs w:val="22"/>
          </w:rPr>
          <w:tab/>
        </w:r>
        <w:r w:rsidR="00E66410" w:rsidRPr="00F22C45">
          <w:rPr>
            <w:rStyle w:val="Hipervnculo"/>
          </w:rPr>
          <w:t>CASOS DE PRUEBA</w:t>
        </w:r>
        <w:r w:rsidR="00E66410">
          <w:rPr>
            <w:webHidden/>
          </w:rPr>
          <w:tab/>
        </w:r>
        <w:r w:rsidR="00E66410">
          <w:rPr>
            <w:webHidden/>
          </w:rPr>
          <w:fldChar w:fldCharType="begin"/>
        </w:r>
        <w:r w:rsidR="00E66410">
          <w:rPr>
            <w:webHidden/>
          </w:rPr>
          <w:instrText xml:space="preserve"> PAGEREF _Toc493848943 \h </w:instrText>
        </w:r>
        <w:r w:rsidR="00E66410">
          <w:rPr>
            <w:webHidden/>
          </w:rPr>
        </w:r>
        <w:r w:rsidR="00E66410">
          <w:rPr>
            <w:webHidden/>
          </w:rPr>
          <w:fldChar w:fldCharType="separate"/>
        </w:r>
        <w:r w:rsidR="00E66410">
          <w:rPr>
            <w:webHidden/>
          </w:rPr>
          <w:t>16</w:t>
        </w:r>
        <w:r w:rsidR="00E66410">
          <w:rPr>
            <w:webHidden/>
          </w:rPr>
          <w:fldChar w:fldCharType="end"/>
        </w:r>
      </w:hyperlink>
    </w:p>
    <w:p w14:paraId="25B5C1F4" w14:textId="77777777" w:rsidR="004230B6" w:rsidRPr="008F5ED2" w:rsidRDefault="004B4918">
      <w:pPr>
        <w:widowControl w:val="0"/>
        <w:tabs>
          <w:tab w:val="left" w:pos="0"/>
          <w:tab w:val="left" w:pos="567"/>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rPr>
          <w:rFonts w:ascii="Arial" w:hAnsi="Arial" w:cs="Arial"/>
          <w:b/>
          <w:sz w:val="24"/>
          <w:u w:val="single"/>
        </w:rPr>
      </w:pPr>
      <w:r w:rsidRPr="00C53CC6">
        <w:rPr>
          <w:rFonts w:ascii="Arial" w:hAnsi="Arial" w:cs="Arial"/>
          <w:b/>
          <w:caps/>
          <w:noProof/>
          <w:u w:val="single"/>
        </w:rPr>
        <w:fldChar w:fldCharType="end"/>
      </w:r>
      <w:r w:rsidR="004230B6" w:rsidRPr="008F5ED2">
        <w:rPr>
          <w:rFonts w:ascii="Arial" w:hAnsi="Arial" w:cs="Arial"/>
          <w:b/>
          <w:sz w:val="24"/>
          <w:u w:val="single"/>
        </w:rPr>
        <w:br w:type="page"/>
      </w:r>
    </w:p>
    <w:p w14:paraId="48DE714D" w14:textId="77777777" w:rsidR="00894922" w:rsidRDefault="00894922" w:rsidP="00642DD0">
      <w:pPr>
        <w:pStyle w:val="Ttulo1"/>
      </w:pPr>
      <w:bookmarkStart w:id="0" w:name="_Toc493848934"/>
      <w:bookmarkStart w:id="1" w:name="_Toc410296874"/>
      <w:r>
        <w:lastRenderedPageBreak/>
        <w:t>CONTROL DEL DOCUMENTO (Cumplimentar por el proyecto)</w:t>
      </w:r>
      <w:bookmarkEnd w:id="0"/>
    </w:p>
    <w:p w14:paraId="18AD71A3" w14:textId="77777777" w:rsidR="00894922" w:rsidRPr="008E4FC0" w:rsidRDefault="00894922" w:rsidP="008E4FC0">
      <w:pPr>
        <w:rPr>
          <w:b/>
        </w:rPr>
      </w:pPr>
      <w:r w:rsidRPr="008E4FC0">
        <w:rPr>
          <w:b/>
        </w:rPr>
        <w:t>Descripción</w:t>
      </w:r>
    </w:p>
    <w:p w14:paraId="50ED4BD0" w14:textId="08887157" w:rsidR="00894922" w:rsidRDefault="008F6A57" w:rsidP="008E4FC0">
      <w:pPr>
        <w:rPr>
          <w:rFonts w:ascii="Arial" w:hAnsi="Arial" w:cs="Arial"/>
        </w:rPr>
      </w:pPr>
      <w:sdt>
        <w:sdtPr>
          <w:alias w:val="Descripción Mantis"/>
          <w:tag w:val="descMantis"/>
          <w:id w:val="45991840"/>
          <w:placeholder>
            <w:docPart w:val="F161286D22854529B883D3209FAFB1B7"/>
          </w:placeholder>
          <w:dataBinding w:xpath="/root[1]/documento[1]/descMantis[1]" w:storeItemID="{56578001-EFAB-42E6-A10E-4104DBE20FE8}"/>
          <w:text/>
        </w:sdtPr>
        <w:sdtEndPr/>
        <w:sdtContent>
          <w:r w:rsidR="00946E3C">
            <w:t>Modificación de tipo usuario por Florence Gestión</w:t>
          </w:r>
        </w:sdtContent>
      </w:sdt>
    </w:p>
    <w:p w14:paraId="3A823CFC" w14:textId="77777777" w:rsidR="00894922" w:rsidRPr="00916B35" w:rsidRDefault="00894922" w:rsidP="00916B35">
      <w:pPr>
        <w:ind w:left="708"/>
        <w:rPr>
          <w:i/>
        </w:rPr>
      </w:pPr>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000" w:firstRow="0" w:lastRow="0" w:firstColumn="0" w:lastColumn="0" w:noHBand="0" w:noVBand="0"/>
      </w:tblPr>
      <w:tblGrid>
        <w:gridCol w:w="1345"/>
        <w:gridCol w:w="2124"/>
        <w:gridCol w:w="3200"/>
        <w:gridCol w:w="7323"/>
      </w:tblGrid>
      <w:tr w:rsidR="00894922" w:rsidRPr="008F5ED2" w14:paraId="57A70C9F" w14:textId="77777777" w:rsidTr="00642DD0">
        <w:trPr>
          <w:cantSplit/>
          <w:trHeight w:val="272"/>
        </w:trPr>
        <w:tc>
          <w:tcPr>
            <w:tcW w:w="1345" w:type="dxa"/>
            <w:shd w:val="clear" w:color="auto" w:fill="C00000"/>
            <w:vAlign w:val="center"/>
          </w:tcPr>
          <w:p w14:paraId="316A61E5" w14:textId="77777777" w:rsidR="00894922" w:rsidRPr="008F5ED2" w:rsidRDefault="00894922" w:rsidP="007F5D9B">
            <w:pPr>
              <w:pStyle w:val="CabeceraTabla"/>
            </w:pPr>
            <w:r w:rsidRPr="009A2C60">
              <w:t>Revisión</w:t>
            </w:r>
          </w:p>
        </w:tc>
        <w:tc>
          <w:tcPr>
            <w:tcW w:w="2124" w:type="dxa"/>
            <w:shd w:val="clear" w:color="auto" w:fill="C00000"/>
            <w:vAlign w:val="center"/>
          </w:tcPr>
          <w:p w14:paraId="593A5991" w14:textId="77777777" w:rsidR="00894922" w:rsidRPr="008F5ED2" w:rsidRDefault="00894922" w:rsidP="007F5D9B">
            <w:pPr>
              <w:pStyle w:val="CabeceraTabla"/>
            </w:pPr>
            <w:r w:rsidRPr="009A2C60">
              <w:t>Fecha</w:t>
            </w:r>
          </w:p>
        </w:tc>
        <w:tc>
          <w:tcPr>
            <w:tcW w:w="3200" w:type="dxa"/>
            <w:shd w:val="clear" w:color="auto" w:fill="C00000"/>
            <w:vAlign w:val="center"/>
          </w:tcPr>
          <w:p w14:paraId="2E8B058A" w14:textId="77777777" w:rsidR="00894922" w:rsidRPr="008F5ED2" w:rsidRDefault="00894922" w:rsidP="007F5D9B">
            <w:pPr>
              <w:pStyle w:val="CabeceraTabla"/>
            </w:pPr>
            <w:r w:rsidRPr="009A2C60">
              <w:t>Realiza</w:t>
            </w:r>
          </w:p>
        </w:tc>
        <w:tc>
          <w:tcPr>
            <w:tcW w:w="7323" w:type="dxa"/>
            <w:shd w:val="clear" w:color="auto" w:fill="C00000"/>
            <w:vAlign w:val="center"/>
          </w:tcPr>
          <w:p w14:paraId="26604E42" w14:textId="77777777" w:rsidR="00894922" w:rsidRPr="008F5ED2" w:rsidRDefault="00894922" w:rsidP="007F5D9B">
            <w:pPr>
              <w:pStyle w:val="CabeceraTabla"/>
            </w:pPr>
            <w:r w:rsidRPr="009A2C60">
              <w:t>Descripción</w:t>
            </w:r>
            <w:r>
              <w:t xml:space="preserve"> del cambio</w:t>
            </w:r>
          </w:p>
        </w:tc>
      </w:tr>
      <w:tr w:rsidR="00894922" w:rsidRPr="000E5BA7" w14:paraId="184BB28D" w14:textId="77777777" w:rsidTr="00642DD0">
        <w:trPr>
          <w:cantSplit/>
          <w:trHeight w:val="278"/>
        </w:trPr>
        <w:tc>
          <w:tcPr>
            <w:tcW w:w="1345" w:type="dxa"/>
            <w:shd w:val="clear" w:color="auto" w:fill="D9D9D9" w:themeFill="background1" w:themeFillShade="D9"/>
            <w:vAlign w:val="center"/>
          </w:tcPr>
          <w:p w14:paraId="3E9C1703" w14:textId="77777777" w:rsidR="00894922" w:rsidRPr="002B1802" w:rsidRDefault="002B1802" w:rsidP="002B1802">
            <w:pPr>
              <w:pStyle w:val="CeldaTabla"/>
              <w:jc w:val="center"/>
              <w:rPr>
                <w:b/>
              </w:rPr>
            </w:pPr>
            <w:r w:rsidRPr="002B1802">
              <w:rPr>
                <w:b/>
              </w:rPr>
              <w:t>1</w:t>
            </w:r>
          </w:p>
        </w:tc>
        <w:sdt>
          <w:sdtPr>
            <w:alias w:val="Fecha"/>
            <w:tag w:val="fecha"/>
            <w:id w:val="788395390"/>
            <w:placeholder>
              <w:docPart w:val="03E2228843624EF6AAC403434E60AB54"/>
            </w:placeholder>
            <w:date w:fullDate="2017-09-26T00:00:00Z">
              <w:dateFormat w:val="dd/MM/yyyy"/>
              <w:lid w:val="es-ES"/>
              <w:storeMappedDataAs w:val="dateTime"/>
              <w:calendar w:val="gregorian"/>
            </w:date>
          </w:sdtPr>
          <w:sdtEndPr/>
          <w:sdtContent>
            <w:tc>
              <w:tcPr>
                <w:tcW w:w="2124" w:type="dxa"/>
                <w:shd w:val="clear" w:color="auto" w:fill="D9D9D9" w:themeFill="background1" w:themeFillShade="D9"/>
              </w:tcPr>
              <w:p w14:paraId="052BB379" w14:textId="3EA455FD" w:rsidR="00894922" w:rsidRPr="00894922" w:rsidRDefault="00946E3C" w:rsidP="00946E3C">
                <w:pPr>
                  <w:pStyle w:val="CeldaTabla"/>
                </w:pPr>
                <w:r>
                  <w:t>26/09/2017</w:t>
                </w:r>
              </w:p>
            </w:tc>
          </w:sdtContent>
        </w:sdt>
        <w:tc>
          <w:tcPr>
            <w:tcW w:w="3200" w:type="dxa"/>
            <w:shd w:val="clear" w:color="auto" w:fill="D9D9D9" w:themeFill="background1" w:themeFillShade="D9"/>
          </w:tcPr>
          <w:p w14:paraId="7890D337" w14:textId="5A863441" w:rsidR="00894922" w:rsidRPr="00894922" w:rsidRDefault="00EA428E" w:rsidP="007F5D9B">
            <w:pPr>
              <w:pStyle w:val="CeldaTabla"/>
            </w:pPr>
            <w:r>
              <w:t>Marianna Manzo</w:t>
            </w:r>
            <w:r w:rsidR="004B4918">
              <w:fldChar w:fldCharType="begin"/>
            </w:r>
            <w:r w:rsidR="00651D7D">
              <w:instrText xml:space="preserve"> FILLIN  "Nombre y Apellidos" \d  \* MERGEFORMAT </w:instrText>
            </w:r>
            <w:r w:rsidR="004B4918">
              <w:fldChar w:fldCharType="end"/>
            </w:r>
            <w:r w:rsidR="004B4918">
              <w:fldChar w:fldCharType="begin"/>
            </w:r>
            <w:r w:rsidR="006E6CC6">
              <w:instrText xml:space="preserve"> FILLIN  "Nombre y Apellidos" \d  \* MERGEFORMAT </w:instrText>
            </w:r>
            <w:r w:rsidR="004B4918">
              <w:fldChar w:fldCharType="end"/>
            </w:r>
          </w:p>
        </w:tc>
        <w:tc>
          <w:tcPr>
            <w:tcW w:w="7323" w:type="dxa"/>
            <w:shd w:val="clear" w:color="auto" w:fill="D9D9D9" w:themeFill="background1" w:themeFillShade="D9"/>
          </w:tcPr>
          <w:p w14:paraId="6703CFE7" w14:textId="77777777" w:rsidR="00894922" w:rsidRPr="00894922" w:rsidRDefault="002B1802" w:rsidP="007F5D9B">
            <w:pPr>
              <w:pStyle w:val="CeldaTabla"/>
            </w:pPr>
            <w:r>
              <w:t>Primera versión del documento.</w:t>
            </w:r>
          </w:p>
        </w:tc>
      </w:tr>
      <w:tr w:rsidR="00D33CC5" w:rsidRPr="000E5BA7" w14:paraId="09672060" w14:textId="77777777" w:rsidTr="005F1BAA">
        <w:trPr>
          <w:cantSplit/>
          <w:trHeight w:val="278"/>
        </w:trPr>
        <w:tc>
          <w:tcPr>
            <w:tcW w:w="1345" w:type="dxa"/>
            <w:shd w:val="clear" w:color="auto" w:fill="D9D9D9" w:themeFill="background1" w:themeFillShade="D9"/>
            <w:vAlign w:val="center"/>
          </w:tcPr>
          <w:p w14:paraId="29791988" w14:textId="3189F587" w:rsidR="00D33CC5" w:rsidRPr="002B1802" w:rsidRDefault="00D33CC5" w:rsidP="005F1BAA">
            <w:pPr>
              <w:pStyle w:val="CeldaTabla"/>
              <w:jc w:val="center"/>
              <w:rPr>
                <w:b/>
              </w:rPr>
            </w:pPr>
          </w:p>
        </w:tc>
        <w:tc>
          <w:tcPr>
            <w:tcW w:w="2124" w:type="dxa"/>
            <w:shd w:val="clear" w:color="auto" w:fill="D9D9D9" w:themeFill="background1" w:themeFillShade="D9"/>
          </w:tcPr>
          <w:p w14:paraId="25D54E99" w14:textId="6B7111F0" w:rsidR="00D33CC5" w:rsidRPr="00894922" w:rsidRDefault="00D33CC5" w:rsidP="00D33CC5">
            <w:pPr>
              <w:pStyle w:val="CeldaTabla"/>
            </w:pPr>
          </w:p>
        </w:tc>
        <w:tc>
          <w:tcPr>
            <w:tcW w:w="3200" w:type="dxa"/>
            <w:shd w:val="clear" w:color="auto" w:fill="D9D9D9" w:themeFill="background1" w:themeFillShade="D9"/>
          </w:tcPr>
          <w:p w14:paraId="03351568" w14:textId="518EB98C" w:rsidR="00D33CC5" w:rsidRPr="00894922" w:rsidRDefault="00D33CC5" w:rsidP="005F1BAA">
            <w:pPr>
              <w:pStyle w:val="CeldaTabla"/>
            </w:pPr>
          </w:p>
        </w:tc>
        <w:tc>
          <w:tcPr>
            <w:tcW w:w="7323" w:type="dxa"/>
            <w:shd w:val="clear" w:color="auto" w:fill="D9D9D9" w:themeFill="background1" w:themeFillShade="D9"/>
          </w:tcPr>
          <w:p w14:paraId="2682F7BF" w14:textId="2A6075AA" w:rsidR="00D33CC5" w:rsidRPr="00894922" w:rsidRDefault="00D33CC5" w:rsidP="005F1BAA">
            <w:pPr>
              <w:pStyle w:val="CeldaTabla"/>
            </w:pPr>
          </w:p>
        </w:tc>
      </w:tr>
      <w:tr w:rsidR="00D33CC5" w:rsidRPr="000E5BA7" w14:paraId="75084321" w14:textId="77777777" w:rsidTr="005F1BAA">
        <w:trPr>
          <w:cantSplit/>
          <w:trHeight w:val="278"/>
        </w:trPr>
        <w:tc>
          <w:tcPr>
            <w:tcW w:w="1345" w:type="dxa"/>
            <w:shd w:val="clear" w:color="auto" w:fill="D9D9D9" w:themeFill="background1" w:themeFillShade="D9"/>
            <w:vAlign w:val="center"/>
          </w:tcPr>
          <w:p w14:paraId="1369D7F4" w14:textId="4E7698B3" w:rsidR="00D33CC5" w:rsidRPr="002B1802" w:rsidRDefault="00D33CC5" w:rsidP="005F1BAA">
            <w:pPr>
              <w:pStyle w:val="CeldaTabla"/>
              <w:jc w:val="center"/>
              <w:rPr>
                <w:b/>
              </w:rPr>
            </w:pPr>
          </w:p>
        </w:tc>
        <w:tc>
          <w:tcPr>
            <w:tcW w:w="2124" w:type="dxa"/>
            <w:shd w:val="clear" w:color="auto" w:fill="D9D9D9" w:themeFill="background1" w:themeFillShade="D9"/>
          </w:tcPr>
          <w:p w14:paraId="5E8E5D9E" w14:textId="16A837EF" w:rsidR="00D33CC5" w:rsidRPr="00894922" w:rsidRDefault="00D33CC5" w:rsidP="00D33CC5">
            <w:pPr>
              <w:pStyle w:val="CeldaTabla"/>
            </w:pPr>
          </w:p>
        </w:tc>
        <w:tc>
          <w:tcPr>
            <w:tcW w:w="3200" w:type="dxa"/>
            <w:shd w:val="clear" w:color="auto" w:fill="D9D9D9" w:themeFill="background1" w:themeFillShade="D9"/>
          </w:tcPr>
          <w:p w14:paraId="16AA5629" w14:textId="1C87893A" w:rsidR="00D33CC5" w:rsidRPr="00894922" w:rsidRDefault="00D33CC5" w:rsidP="005F1BAA">
            <w:pPr>
              <w:pStyle w:val="CeldaTabla"/>
            </w:pPr>
          </w:p>
        </w:tc>
        <w:tc>
          <w:tcPr>
            <w:tcW w:w="7323" w:type="dxa"/>
            <w:shd w:val="clear" w:color="auto" w:fill="D9D9D9" w:themeFill="background1" w:themeFillShade="D9"/>
          </w:tcPr>
          <w:p w14:paraId="1FB81B9E" w14:textId="7419CAD7" w:rsidR="00D33CC5" w:rsidRPr="00894922" w:rsidRDefault="00D33CC5" w:rsidP="005F1BAA">
            <w:pPr>
              <w:pStyle w:val="CeldaTabla"/>
            </w:pPr>
          </w:p>
        </w:tc>
      </w:tr>
      <w:tr w:rsidR="00894922" w:rsidRPr="000E5BA7" w14:paraId="2836B0E1" w14:textId="77777777" w:rsidTr="00642DD0">
        <w:trPr>
          <w:cantSplit/>
          <w:trHeight w:val="278"/>
        </w:trPr>
        <w:tc>
          <w:tcPr>
            <w:tcW w:w="1345" w:type="dxa"/>
            <w:shd w:val="clear" w:color="auto" w:fill="D9D9D9" w:themeFill="background1" w:themeFillShade="D9"/>
            <w:vAlign w:val="center"/>
          </w:tcPr>
          <w:p w14:paraId="2B0D98B3" w14:textId="77777777" w:rsidR="00894922" w:rsidRPr="00894922" w:rsidRDefault="00894922" w:rsidP="002B1802">
            <w:pPr>
              <w:pStyle w:val="CeldaTabla"/>
              <w:jc w:val="center"/>
            </w:pPr>
          </w:p>
        </w:tc>
        <w:sdt>
          <w:sdtPr>
            <w:alias w:val="Fecha"/>
            <w:tag w:val="fecha"/>
            <w:id w:val="13176415"/>
            <w:placeholder>
              <w:docPart w:val="721ED2C3035A42B390F0CF13DB69FD4D"/>
            </w:placeholder>
            <w:date>
              <w:dateFormat w:val="dd/MM/yyyy"/>
              <w:lid w:val="es-ES"/>
              <w:storeMappedDataAs w:val="dateTime"/>
              <w:calendar w:val="gregorian"/>
            </w:date>
          </w:sdtPr>
          <w:sdtEndPr/>
          <w:sdtContent>
            <w:tc>
              <w:tcPr>
                <w:tcW w:w="2124" w:type="dxa"/>
                <w:shd w:val="clear" w:color="auto" w:fill="D9D9D9" w:themeFill="background1" w:themeFillShade="D9"/>
              </w:tcPr>
              <w:p w14:paraId="43A7DDD3" w14:textId="77777777" w:rsidR="00894922" w:rsidRPr="00894922" w:rsidRDefault="002B1802" w:rsidP="002B1802">
                <w:pPr>
                  <w:pStyle w:val="CeldaTabla"/>
                </w:pPr>
                <w:r>
                  <w:t xml:space="preserve"> </w:t>
                </w:r>
              </w:p>
            </w:tc>
          </w:sdtContent>
        </w:sdt>
        <w:tc>
          <w:tcPr>
            <w:tcW w:w="3200" w:type="dxa"/>
            <w:shd w:val="clear" w:color="auto" w:fill="D9D9D9" w:themeFill="background1" w:themeFillShade="D9"/>
          </w:tcPr>
          <w:p w14:paraId="19F5B67B" w14:textId="77777777" w:rsidR="00894922" w:rsidRPr="00894922" w:rsidRDefault="00894922" w:rsidP="007F5D9B">
            <w:pPr>
              <w:pStyle w:val="CeldaTabla"/>
            </w:pPr>
          </w:p>
        </w:tc>
        <w:tc>
          <w:tcPr>
            <w:tcW w:w="7323" w:type="dxa"/>
            <w:shd w:val="clear" w:color="auto" w:fill="D9D9D9" w:themeFill="background1" w:themeFillShade="D9"/>
          </w:tcPr>
          <w:p w14:paraId="02664376" w14:textId="77777777" w:rsidR="00894922" w:rsidRPr="00894922" w:rsidRDefault="00894922" w:rsidP="007F5D9B">
            <w:pPr>
              <w:pStyle w:val="CeldaTabla"/>
            </w:pPr>
          </w:p>
        </w:tc>
      </w:tr>
      <w:tr w:rsidR="00894922" w:rsidRPr="000E5BA7" w14:paraId="1952D14C" w14:textId="77777777" w:rsidTr="00642DD0">
        <w:trPr>
          <w:cantSplit/>
          <w:trHeight w:val="265"/>
        </w:trPr>
        <w:tc>
          <w:tcPr>
            <w:tcW w:w="1345" w:type="dxa"/>
            <w:shd w:val="clear" w:color="auto" w:fill="D9D9D9" w:themeFill="background1" w:themeFillShade="D9"/>
            <w:vAlign w:val="center"/>
          </w:tcPr>
          <w:p w14:paraId="552C6541" w14:textId="77777777" w:rsidR="00894922" w:rsidRPr="00894922" w:rsidRDefault="00894922" w:rsidP="002B1802">
            <w:pPr>
              <w:pStyle w:val="CeldaTabla"/>
              <w:jc w:val="center"/>
            </w:pPr>
          </w:p>
        </w:tc>
        <w:sdt>
          <w:sdtPr>
            <w:alias w:val="Fecha"/>
            <w:tag w:val="fecha"/>
            <w:id w:val="13176412"/>
            <w:placeholder>
              <w:docPart w:val="820EBAE1A579480CADDD80B5F17B0DF3"/>
            </w:placeholder>
            <w:date>
              <w:dateFormat w:val="dd/MM/yyyy"/>
              <w:lid w:val="es-ES"/>
              <w:storeMappedDataAs w:val="dateTime"/>
              <w:calendar w:val="gregorian"/>
            </w:date>
          </w:sdtPr>
          <w:sdtEndPr/>
          <w:sdtContent>
            <w:tc>
              <w:tcPr>
                <w:tcW w:w="2124" w:type="dxa"/>
                <w:shd w:val="clear" w:color="auto" w:fill="D9D9D9" w:themeFill="background1" w:themeFillShade="D9"/>
              </w:tcPr>
              <w:p w14:paraId="23356454" w14:textId="77777777" w:rsidR="00894922" w:rsidRPr="00894922" w:rsidRDefault="002B1802" w:rsidP="002B1802">
                <w:pPr>
                  <w:pStyle w:val="CeldaTabla"/>
                </w:pPr>
                <w:r>
                  <w:t xml:space="preserve"> </w:t>
                </w:r>
              </w:p>
            </w:tc>
          </w:sdtContent>
        </w:sdt>
        <w:tc>
          <w:tcPr>
            <w:tcW w:w="3200" w:type="dxa"/>
            <w:shd w:val="clear" w:color="auto" w:fill="D9D9D9" w:themeFill="background1" w:themeFillShade="D9"/>
          </w:tcPr>
          <w:p w14:paraId="5256ABB4" w14:textId="77777777" w:rsidR="00894922" w:rsidRPr="00894922" w:rsidRDefault="00894922" w:rsidP="007F5D9B">
            <w:pPr>
              <w:pStyle w:val="CeldaTabla"/>
            </w:pPr>
          </w:p>
        </w:tc>
        <w:tc>
          <w:tcPr>
            <w:tcW w:w="7323" w:type="dxa"/>
            <w:shd w:val="clear" w:color="auto" w:fill="D9D9D9" w:themeFill="background1" w:themeFillShade="D9"/>
          </w:tcPr>
          <w:p w14:paraId="6205F347" w14:textId="77777777" w:rsidR="00894922" w:rsidRPr="00894922" w:rsidRDefault="00894922" w:rsidP="007F5D9B">
            <w:pPr>
              <w:pStyle w:val="CeldaTabla"/>
            </w:pPr>
          </w:p>
        </w:tc>
      </w:tr>
    </w:tbl>
    <w:p w14:paraId="7EB7C04D" w14:textId="77777777" w:rsidR="00894922" w:rsidRPr="00916B35" w:rsidRDefault="00894922" w:rsidP="00916B35">
      <w:pPr>
        <w:ind w:left="708"/>
        <w:rPr>
          <w:i/>
        </w:rPr>
      </w:pPr>
    </w:p>
    <w:p w14:paraId="6A595902" w14:textId="77777777" w:rsidR="004230B6" w:rsidRDefault="004230B6" w:rsidP="00642DD0">
      <w:pPr>
        <w:pStyle w:val="Ttulo1"/>
      </w:pPr>
      <w:bookmarkStart w:id="2" w:name="_Toc493848935"/>
      <w:r w:rsidRPr="00583EBF">
        <w:lastRenderedPageBreak/>
        <w:t xml:space="preserve">DESCRIPCIÓN FUNCIONAL DE LAS </w:t>
      </w:r>
      <w:r w:rsidRPr="00125D3D">
        <w:t>MODIFICACIONES</w:t>
      </w:r>
      <w:bookmarkEnd w:id="1"/>
      <w:bookmarkEnd w:id="2"/>
    </w:p>
    <w:p w14:paraId="00B8987E" w14:textId="77777777" w:rsidR="00CD0347" w:rsidRPr="003F28AE" w:rsidRDefault="00CD0347" w:rsidP="00CD0347">
      <w:pPr>
        <w:ind w:firstLine="0"/>
        <w:rPr>
          <w:color w:val="auto"/>
        </w:rPr>
      </w:pPr>
    </w:p>
    <w:p w14:paraId="44BEC96E" w14:textId="77777777" w:rsidR="00A838F4" w:rsidRPr="003F28AE" w:rsidRDefault="00C32D36" w:rsidP="00CE7B53">
      <w:pPr>
        <w:pStyle w:val="Ttulo2"/>
        <w:numPr>
          <w:ilvl w:val="1"/>
          <w:numId w:val="2"/>
        </w:numPr>
        <w:rPr>
          <w:color w:val="auto"/>
        </w:rPr>
      </w:pPr>
      <w:r w:rsidRPr="003F28AE">
        <w:rPr>
          <w:color w:val="auto"/>
        </w:rPr>
        <w:t>Introducción</w:t>
      </w:r>
    </w:p>
    <w:p w14:paraId="66424884" w14:textId="682D6E51" w:rsidR="00AE2972" w:rsidRPr="003F28AE" w:rsidRDefault="008F6A57" w:rsidP="00BA38A9">
      <w:pPr>
        <w:rPr>
          <w:color w:val="auto"/>
        </w:rPr>
      </w:pPr>
      <w:sdt>
        <w:sdtPr>
          <w:rPr>
            <w:color w:val="auto"/>
          </w:rPr>
          <w:alias w:val="Descripción Mantis"/>
          <w:tag w:val="descMantis"/>
          <w:id w:val="10798193"/>
          <w:lock w:val="sdtLocked"/>
          <w:placeholder>
            <w:docPart w:val="6BE19360E9834634AE12CA2AE0E58D31"/>
          </w:placeholder>
          <w:dataBinding w:xpath="/root[1]/documento[1]/descMantis[1]" w:storeItemID="{56578001-EFAB-42E6-A10E-4104DBE20FE8}"/>
          <w:text/>
        </w:sdtPr>
        <w:sdtEndPr/>
        <w:sdtContent>
          <w:r w:rsidR="00946E3C">
            <w:rPr>
              <w:color w:val="auto"/>
            </w:rPr>
            <w:t>Modificación de tipo usuario por Florence Gestión</w:t>
          </w:r>
        </w:sdtContent>
      </w:sdt>
    </w:p>
    <w:p w14:paraId="17E4E72B" w14:textId="77777777" w:rsidR="00AE2972" w:rsidRPr="003F28AE" w:rsidRDefault="00AE2972" w:rsidP="00916B35">
      <w:pPr>
        <w:ind w:left="705"/>
        <w:rPr>
          <w:color w:val="auto"/>
        </w:rPr>
      </w:pPr>
    </w:p>
    <w:p w14:paraId="43850FB9" w14:textId="77777777" w:rsidR="00555836" w:rsidRPr="003F28AE" w:rsidRDefault="00DC2893" w:rsidP="00CE7B53">
      <w:pPr>
        <w:pStyle w:val="Ttulo2"/>
        <w:numPr>
          <w:ilvl w:val="1"/>
          <w:numId w:val="2"/>
        </w:numPr>
        <w:rPr>
          <w:color w:val="auto"/>
        </w:rPr>
      </w:pPr>
      <w:r w:rsidRPr="003F28AE">
        <w:rPr>
          <w:color w:val="auto"/>
        </w:rPr>
        <w:t xml:space="preserve"> </w:t>
      </w:r>
      <w:r w:rsidR="00C32D36" w:rsidRPr="003F28AE">
        <w:rPr>
          <w:color w:val="auto"/>
        </w:rPr>
        <w:t>Descripción</w:t>
      </w:r>
    </w:p>
    <w:p w14:paraId="6147D409" w14:textId="77777777" w:rsidR="00946E3C" w:rsidRDefault="00946E3C" w:rsidP="00946E3C">
      <w:pPr>
        <w:tabs>
          <w:tab w:val="left" w:pos="1440"/>
        </w:tabs>
        <w:jc w:val="both"/>
      </w:pPr>
      <w:r>
        <w:t>Se requiere que se pueda modificar el Tipo de Usuario desde Florence Gestión.</w:t>
      </w:r>
    </w:p>
    <w:p w14:paraId="67B3F391" w14:textId="77777777" w:rsidR="00946E3C" w:rsidRDefault="00946E3C" w:rsidP="00946E3C">
      <w:pPr>
        <w:tabs>
          <w:tab w:val="left" w:pos="1440"/>
        </w:tabs>
        <w:jc w:val="both"/>
      </w:pPr>
    </w:p>
    <w:p w14:paraId="00CACA50" w14:textId="1B9E3D1B" w:rsidR="00FB3E1E" w:rsidRDefault="00946E3C" w:rsidP="00946E3C">
      <w:pPr>
        <w:tabs>
          <w:tab w:val="left" w:pos="1440"/>
        </w:tabs>
        <w:jc w:val="both"/>
      </w:pPr>
      <w:r>
        <w:t>Es muy frecuente que lleguen requerimientos para modificaciones de Tipo de Usuario por BD a Centro de Contacto, por esto es requerido que se realice.</w:t>
      </w:r>
    </w:p>
    <w:p w14:paraId="209AF480" w14:textId="77777777" w:rsidR="00946E3C" w:rsidRDefault="00946E3C" w:rsidP="00946E3C">
      <w:pPr>
        <w:tabs>
          <w:tab w:val="left" w:pos="1440"/>
        </w:tabs>
        <w:jc w:val="both"/>
      </w:pPr>
    </w:p>
    <w:p w14:paraId="73A2951C" w14:textId="28C6A4FB" w:rsidR="00946E3C" w:rsidRDefault="00946E3C" w:rsidP="00946E3C">
      <w:pPr>
        <w:tabs>
          <w:tab w:val="left" w:pos="1440"/>
        </w:tabs>
        <w:jc w:val="both"/>
      </w:pPr>
      <w:r w:rsidRPr="00946E3C">
        <w:t>Por lo tanto cuando se presione el botón modificar, debe quedar activo el tipo de Usuario para que se pueda cambiar.</w:t>
      </w:r>
    </w:p>
    <w:p w14:paraId="7D93FF54" w14:textId="77777777" w:rsidR="00946E3C" w:rsidRDefault="00946E3C" w:rsidP="00946E3C">
      <w:pPr>
        <w:tabs>
          <w:tab w:val="left" w:pos="1440"/>
        </w:tabs>
        <w:jc w:val="both"/>
      </w:pPr>
    </w:p>
    <w:p w14:paraId="31B72ACF" w14:textId="00E96F16" w:rsidR="00946E3C" w:rsidRDefault="00946E3C" w:rsidP="00946E3C">
      <w:pPr>
        <w:tabs>
          <w:tab w:val="left" w:pos="1440"/>
        </w:tabs>
        <w:jc w:val="both"/>
      </w:pPr>
      <w:r w:rsidRPr="00946E3C">
        <w:t>Ejemplo: De Medico a Enfermera.</w:t>
      </w:r>
    </w:p>
    <w:p w14:paraId="16575CD0" w14:textId="77777777" w:rsidR="00946E3C" w:rsidRDefault="00946E3C" w:rsidP="00946E3C">
      <w:pPr>
        <w:tabs>
          <w:tab w:val="left" w:pos="1440"/>
        </w:tabs>
        <w:jc w:val="both"/>
      </w:pPr>
    </w:p>
    <w:p w14:paraId="3090456C" w14:textId="77777777" w:rsidR="00946E3C" w:rsidRDefault="00946E3C" w:rsidP="00946E3C">
      <w:pPr>
        <w:tabs>
          <w:tab w:val="left" w:pos="1440"/>
        </w:tabs>
        <w:jc w:val="both"/>
      </w:pPr>
    </w:p>
    <w:p w14:paraId="29C40582" w14:textId="77777777" w:rsidR="00946E3C" w:rsidRDefault="00946E3C" w:rsidP="00946E3C">
      <w:pPr>
        <w:tabs>
          <w:tab w:val="left" w:pos="1440"/>
        </w:tabs>
        <w:jc w:val="both"/>
      </w:pPr>
    </w:p>
    <w:p w14:paraId="60141013" w14:textId="77777777" w:rsidR="00946E3C" w:rsidRDefault="00946E3C" w:rsidP="00946E3C">
      <w:pPr>
        <w:tabs>
          <w:tab w:val="left" w:pos="1440"/>
        </w:tabs>
        <w:jc w:val="both"/>
      </w:pPr>
    </w:p>
    <w:p w14:paraId="7CB981CD" w14:textId="14DA1827" w:rsidR="00946E3C" w:rsidRDefault="00946E3C" w:rsidP="00946E3C">
      <w:pPr>
        <w:tabs>
          <w:tab w:val="left" w:pos="1440"/>
        </w:tabs>
        <w:jc w:val="center"/>
      </w:pPr>
      <w:r>
        <w:rPr>
          <w:noProof/>
          <w:lang w:val="es-CL" w:eastAsia="es-CL"/>
        </w:rPr>
        <w:lastRenderedPageBreak/>
        <w:drawing>
          <wp:inline distT="0" distB="0" distL="0" distR="0" wp14:anchorId="0DDD3C87" wp14:editId="662C1C62">
            <wp:extent cx="4545727" cy="27432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7244" cy="2744116"/>
                    </a:xfrm>
                    <a:prstGeom prst="rect">
                      <a:avLst/>
                    </a:prstGeom>
                    <a:noFill/>
                    <a:ln>
                      <a:noFill/>
                    </a:ln>
                  </pic:spPr>
                </pic:pic>
              </a:graphicData>
            </a:graphic>
          </wp:inline>
        </w:drawing>
      </w:r>
    </w:p>
    <w:p w14:paraId="58792ECF" w14:textId="77777777" w:rsidR="00946E3C" w:rsidRDefault="00946E3C" w:rsidP="00946E3C">
      <w:pPr>
        <w:tabs>
          <w:tab w:val="left" w:pos="1440"/>
        </w:tabs>
      </w:pPr>
    </w:p>
    <w:p w14:paraId="48030517" w14:textId="2A964A8D" w:rsidR="00946E3C" w:rsidRDefault="00946E3C" w:rsidP="00946E3C">
      <w:pPr>
        <w:tabs>
          <w:tab w:val="left" w:pos="1440"/>
        </w:tabs>
      </w:pPr>
      <w:r w:rsidRPr="00946E3C">
        <w:t>Se tienen que tener las siguientes consideraciones:</w:t>
      </w:r>
    </w:p>
    <w:p w14:paraId="7485140C" w14:textId="77777777" w:rsidR="00946E3C" w:rsidRDefault="00946E3C" w:rsidP="00946E3C">
      <w:pPr>
        <w:tabs>
          <w:tab w:val="left" w:pos="1440"/>
        </w:tabs>
        <w:ind w:left="851" w:hanging="397"/>
        <w:jc w:val="both"/>
      </w:pPr>
      <w:r>
        <w:t>•</w:t>
      </w:r>
      <w:r>
        <w:tab/>
        <w:t>Cuando el usuario luego de presionar el botón superior de modificar, cambie el Tipo de Usuario de Medico o Enfermera a Administrativo o Técnico, al momento de Aceptar la pantalla de Gestión de Usuario el sistema debe arrojar el siguiente mensaje:</w:t>
      </w:r>
    </w:p>
    <w:p w14:paraId="7A130D25" w14:textId="77777777" w:rsidR="00946E3C" w:rsidRPr="00946E3C" w:rsidRDefault="00946E3C" w:rsidP="00946E3C">
      <w:pPr>
        <w:tabs>
          <w:tab w:val="left" w:pos="1440"/>
        </w:tabs>
        <w:ind w:left="851" w:hanging="397"/>
        <w:jc w:val="both"/>
        <w:rPr>
          <w:i/>
        </w:rPr>
      </w:pPr>
      <w:r>
        <w:tab/>
      </w:r>
      <w:r w:rsidRPr="00946E3C">
        <w:rPr>
          <w:i/>
        </w:rPr>
        <w:t xml:space="preserve">“Si Ud. Modifica el Tipo de Usuario de Medico o Enfermera a Administrativo o Técnico sólo se conservará el Servicio asociado Predeterminado y los atributos de cada Tipo de Usuario. ¿Está seguro de continuar con la modificación del Tipo de Usuario? </w:t>
      </w:r>
    </w:p>
    <w:p w14:paraId="7C4D6BAD" w14:textId="4C01577C" w:rsidR="00946E3C" w:rsidRDefault="00946E3C" w:rsidP="00946E3C">
      <w:pPr>
        <w:tabs>
          <w:tab w:val="left" w:pos="1440"/>
        </w:tabs>
        <w:ind w:left="851" w:hanging="397"/>
        <w:jc w:val="both"/>
      </w:pPr>
      <w:r>
        <w:tab/>
        <w:t>Debe aparecer un Aceptar y un Cancelar en el mensaje. Si el Usuario Acepta se realiza la modificación y sólo queda con el Servicio Predeterminado asociado, los secundarios (si es que los tiene) se borran. Si da Cancelar se mantiene todo igual hasta antes de que presionara el Botón Aceptar de la pantalla de Gestión de Usuarios.</w:t>
      </w:r>
    </w:p>
    <w:p w14:paraId="17A460BE" w14:textId="6FA98734" w:rsidR="00946E3C" w:rsidRDefault="00946E3C" w:rsidP="00CE7B53">
      <w:pPr>
        <w:pStyle w:val="Prrafodelista"/>
        <w:numPr>
          <w:ilvl w:val="0"/>
          <w:numId w:val="5"/>
        </w:numPr>
        <w:tabs>
          <w:tab w:val="left" w:pos="1440"/>
        </w:tabs>
        <w:jc w:val="both"/>
      </w:pPr>
      <w:r w:rsidRPr="00946E3C">
        <w:lastRenderedPageBreak/>
        <w:t>Lo anterior incluye al Registro Clínico Confidencial, es decir también se borran estos campos al cambiar el Tipo de Usuario de Medico o Enfermera a Administrativo o Técnico.</w:t>
      </w:r>
    </w:p>
    <w:p w14:paraId="4585D544" w14:textId="77777777" w:rsidR="00946E3C" w:rsidRDefault="00946E3C" w:rsidP="00946E3C">
      <w:pPr>
        <w:pStyle w:val="Prrafodelista"/>
        <w:tabs>
          <w:tab w:val="left" w:pos="1440"/>
        </w:tabs>
        <w:ind w:left="814" w:firstLine="0"/>
        <w:jc w:val="both"/>
      </w:pPr>
    </w:p>
    <w:p w14:paraId="1375C076" w14:textId="7F3C4090" w:rsidR="00946E3C" w:rsidRDefault="00946E3C" w:rsidP="00CE7B53">
      <w:pPr>
        <w:pStyle w:val="Prrafodelista"/>
        <w:numPr>
          <w:ilvl w:val="0"/>
          <w:numId w:val="5"/>
        </w:numPr>
        <w:tabs>
          <w:tab w:val="left" w:pos="1440"/>
        </w:tabs>
        <w:jc w:val="both"/>
      </w:pPr>
      <w:r w:rsidRPr="00946E3C">
        <w:t>Cuando se cambie el Tipo de Usuario, los siguientes botones deben tener el mismo comportamiento cuando al estar creando un Usuario Nuevo se cambia el Tipo de Usuario, es decir, si hay algunos botones presionados y otros no, al cambiar de Usuario se conserva esta selección de acuerdo a los</w:t>
      </w:r>
      <w:bookmarkStart w:id="3" w:name="_GoBack"/>
      <w:bookmarkEnd w:id="3"/>
      <w:r w:rsidRPr="00946E3C">
        <w:t xml:space="preserve"> que existen para cada Tipo de Usuario.</w:t>
      </w:r>
    </w:p>
    <w:p w14:paraId="27DF0E19" w14:textId="77777777" w:rsidR="00946E3C" w:rsidRDefault="00946E3C" w:rsidP="00946E3C">
      <w:pPr>
        <w:pStyle w:val="Prrafodelista"/>
      </w:pPr>
    </w:p>
    <w:p w14:paraId="2B0CDF4B" w14:textId="33E03EE1" w:rsidR="00946E3C" w:rsidRDefault="00946E3C" w:rsidP="00946E3C">
      <w:pPr>
        <w:pStyle w:val="Prrafodelista"/>
        <w:tabs>
          <w:tab w:val="left" w:pos="1440"/>
        </w:tabs>
        <w:ind w:left="814" w:firstLine="0"/>
        <w:jc w:val="center"/>
      </w:pPr>
      <w:r>
        <w:rPr>
          <w:noProof/>
          <w:lang w:val="es-CL" w:eastAsia="es-CL"/>
        </w:rPr>
        <w:drawing>
          <wp:inline distT="0" distB="0" distL="0" distR="0" wp14:anchorId="3CD907C5" wp14:editId="6453A149">
            <wp:extent cx="4476750" cy="29845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984500"/>
                    </a:xfrm>
                    <a:prstGeom prst="rect">
                      <a:avLst/>
                    </a:prstGeom>
                    <a:noFill/>
                    <a:ln>
                      <a:noFill/>
                    </a:ln>
                  </pic:spPr>
                </pic:pic>
              </a:graphicData>
            </a:graphic>
          </wp:inline>
        </w:drawing>
      </w:r>
    </w:p>
    <w:p w14:paraId="6A860769" w14:textId="77777777" w:rsidR="00946E3C" w:rsidRDefault="00946E3C" w:rsidP="00946E3C">
      <w:pPr>
        <w:pStyle w:val="Prrafodelista"/>
        <w:tabs>
          <w:tab w:val="left" w:pos="1440"/>
        </w:tabs>
        <w:ind w:left="814" w:firstLine="0"/>
      </w:pPr>
    </w:p>
    <w:p w14:paraId="4F31ACDF" w14:textId="77777777" w:rsidR="00946E3C" w:rsidRDefault="00946E3C" w:rsidP="00946E3C">
      <w:pPr>
        <w:pStyle w:val="Prrafodelista"/>
        <w:tabs>
          <w:tab w:val="left" w:pos="1440"/>
        </w:tabs>
        <w:ind w:left="1416" w:hanging="602"/>
      </w:pPr>
      <w:r>
        <w:lastRenderedPageBreak/>
        <w:t>•</w:t>
      </w:r>
      <w:r>
        <w:tab/>
        <w:t xml:space="preserve">Si el Tipo de Usuario de Medico a Enfermera o de Enfermera a Medico, se deben conservar el Servicio Predeterminado y Secundarios, si es que previamente a Aceptar la ventana de Gestión de Usuarios no se realizaron cambios. Si se realizaron cambios al Aceptar se deben guardar los cambios sin problema. </w:t>
      </w:r>
    </w:p>
    <w:p w14:paraId="064A2F35" w14:textId="77777777" w:rsidR="00946E3C" w:rsidRDefault="00946E3C" w:rsidP="00946E3C">
      <w:pPr>
        <w:pStyle w:val="Prrafodelista"/>
        <w:tabs>
          <w:tab w:val="left" w:pos="1440"/>
        </w:tabs>
        <w:ind w:left="1416" w:hanging="602"/>
      </w:pPr>
    </w:p>
    <w:p w14:paraId="20E0F2D9" w14:textId="20356415" w:rsidR="00946E3C" w:rsidRDefault="00946E3C" w:rsidP="00946E3C">
      <w:pPr>
        <w:pStyle w:val="Prrafodelista"/>
        <w:tabs>
          <w:tab w:val="left" w:pos="1440"/>
        </w:tabs>
        <w:ind w:left="1416" w:firstLine="0"/>
      </w:pPr>
      <w:r>
        <w:tab/>
        <w:t>En esta caso para los botones que se muestran a continuación, debe tener el mismo comportamiento, es decir se mantienen sólo los que existen para cada tipo de usuario.</w:t>
      </w:r>
    </w:p>
    <w:p w14:paraId="3B4D496E" w14:textId="77777777" w:rsidR="00946E3C" w:rsidRDefault="00946E3C" w:rsidP="00946E3C">
      <w:pPr>
        <w:pStyle w:val="Prrafodelista"/>
        <w:tabs>
          <w:tab w:val="left" w:pos="1440"/>
        </w:tabs>
        <w:ind w:left="1416" w:firstLine="0"/>
      </w:pPr>
    </w:p>
    <w:p w14:paraId="1F06C599" w14:textId="5B4755A2" w:rsidR="00946E3C" w:rsidRDefault="00946E3C" w:rsidP="00946E3C">
      <w:pPr>
        <w:pStyle w:val="Prrafodelista"/>
        <w:tabs>
          <w:tab w:val="left" w:pos="1440"/>
        </w:tabs>
        <w:ind w:left="1416" w:firstLine="0"/>
        <w:jc w:val="center"/>
      </w:pPr>
      <w:r>
        <w:rPr>
          <w:noProof/>
          <w:lang w:val="es-CL" w:eastAsia="es-CL"/>
        </w:rPr>
        <w:drawing>
          <wp:inline distT="0" distB="0" distL="0" distR="0" wp14:anchorId="5AAD1A44" wp14:editId="3DD58A8E">
            <wp:extent cx="15240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0" cy="914400"/>
                    </a:xfrm>
                    <a:prstGeom prst="rect">
                      <a:avLst/>
                    </a:prstGeom>
                  </pic:spPr>
                </pic:pic>
              </a:graphicData>
            </a:graphic>
          </wp:inline>
        </w:drawing>
      </w:r>
    </w:p>
    <w:p w14:paraId="443139FC" w14:textId="7CF299A9" w:rsidR="00946E3C" w:rsidRDefault="00946E3C" w:rsidP="00946E3C">
      <w:pPr>
        <w:tabs>
          <w:tab w:val="left" w:pos="1440"/>
        </w:tabs>
        <w:ind w:left="1416" w:hanging="536"/>
      </w:pPr>
      <w:r w:rsidRPr="00946E3C">
        <w:t>•</w:t>
      </w:r>
      <w:r w:rsidRPr="00946E3C">
        <w:tab/>
      </w:r>
      <w:r>
        <w:tab/>
      </w:r>
      <w:r w:rsidRPr="00946E3C">
        <w:t>Si el Tipo de Usuario se modifica de Administrativo a Técnico o de Técnico a Administrativo, se debe mantener el Servicio Predeterminado si hay o no hay cambios al momento de Aceptar la ventana de Gestión de Usuarios.</w:t>
      </w:r>
    </w:p>
    <w:p w14:paraId="01FDF4AA" w14:textId="6EF69F4D" w:rsidR="00946E3C" w:rsidRDefault="00946E3C" w:rsidP="00946E3C">
      <w:pPr>
        <w:tabs>
          <w:tab w:val="left" w:pos="1440"/>
        </w:tabs>
        <w:ind w:left="1416" w:hanging="536"/>
      </w:pPr>
      <w:r>
        <w:tab/>
      </w:r>
      <w:r w:rsidRPr="00946E3C">
        <w:t>En esta caso para los botones que se muestran a continuación, debe tener el mismo comportamiento, es decir se mantienen sólo los que existen para cada tipo de usuario.</w:t>
      </w:r>
    </w:p>
    <w:p w14:paraId="6701BCD3" w14:textId="48B5C9D0" w:rsidR="00946E3C" w:rsidRDefault="00946E3C" w:rsidP="00946E3C">
      <w:pPr>
        <w:tabs>
          <w:tab w:val="left" w:pos="1440"/>
        </w:tabs>
        <w:ind w:left="1416" w:hanging="536"/>
      </w:pPr>
      <w:r>
        <w:tab/>
      </w:r>
    </w:p>
    <w:p w14:paraId="010BFE44" w14:textId="3087C8A4" w:rsidR="00946E3C" w:rsidRDefault="00946E3C" w:rsidP="00946E3C">
      <w:pPr>
        <w:tabs>
          <w:tab w:val="left" w:pos="1440"/>
        </w:tabs>
        <w:ind w:left="1416" w:hanging="536"/>
        <w:jc w:val="center"/>
      </w:pPr>
      <w:r>
        <w:rPr>
          <w:noProof/>
          <w:lang w:val="es-CL" w:eastAsia="es-CL"/>
        </w:rPr>
        <w:drawing>
          <wp:inline distT="0" distB="0" distL="0" distR="0" wp14:anchorId="1F71124F" wp14:editId="4FD81AC5">
            <wp:extent cx="1524000" cy="914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0" cy="914400"/>
                    </a:xfrm>
                    <a:prstGeom prst="rect">
                      <a:avLst/>
                    </a:prstGeom>
                  </pic:spPr>
                </pic:pic>
              </a:graphicData>
            </a:graphic>
          </wp:inline>
        </w:drawing>
      </w:r>
    </w:p>
    <w:p w14:paraId="775F5B10" w14:textId="77777777" w:rsidR="00946E3C" w:rsidRDefault="00946E3C" w:rsidP="00946E3C">
      <w:pPr>
        <w:pStyle w:val="Prrafodelista"/>
        <w:tabs>
          <w:tab w:val="left" w:pos="1440"/>
        </w:tabs>
        <w:ind w:left="814" w:firstLine="0"/>
      </w:pPr>
    </w:p>
    <w:p w14:paraId="7EC0098B" w14:textId="77777777" w:rsidR="00FB3E1E" w:rsidRDefault="00FB3E1E" w:rsidP="00FB3E1E">
      <w:pPr>
        <w:jc w:val="both"/>
      </w:pPr>
    </w:p>
    <w:p w14:paraId="283B1954" w14:textId="77777777" w:rsidR="00DC2893" w:rsidRDefault="00DC2893" w:rsidP="00CE7B53">
      <w:pPr>
        <w:pStyle w:val="Ttulo2"/>
        <w:numPr>
          <w:ilvl w:val="1"/>
          <w:numId w:val="2"/>
        </w:numPr>
        <w:rPr>
          <w:color w:val="auto"/>
        </w:rPr>
      </w:pPr>
      <w:r w:rsidRPr="003F28AE">
        <w:rPr>
          <w:color w:val="auto"/>
        </w:rPr>
        <w:lastRenderedPageBreak/>
        <w:t xml:space="preserve"> </w:t>
      </w:r>
      <w:r w:rsidR="0086617A" w:rsidRPr="003F28AE">
        <w:rPr>
          <w:color w:val="auto"/>
        </w:rPr>
        <w:t>P</w:t>
      </w:r>
      <w:r w:rsidR="00EA4391" w:rsidRPr="003F28AE">
        <w:rPr>
          <w:color w:val="auto"/>
        </w:rPr>
        <w:t>ropuesta funcional</w:t>
      </w:r>
    </w:p>
    <w:p w14:paraId="7E4765E2" w14:textId="177C411B" w:rsidR="00587607" w:rsidRDefault="002E2E73" w:rsidP="00805A88">
      <w:r>
        <w:t>En Florence Gestión, cuando el formulario de Gestión de Usuarios se encuentre en modo edición se habilitará el panel “Tipo de Usuario” al igual que los checks “Médico/a”, “Enfermero/a”, “Administrativo/a”, Técnico/a”.</w:t>
      </w:r>
    </w:p>
    <w:p w14:paraId="55E72E3E" w14:textId="77777777" w:rsidR="008D3595" w:rsidRDefault="008D3595" w:rsidP="00805A88"/>
    <w:p w14:paraId="14DA61AF" w14:textId="7A8FC3BF" w:rsidR="002E2E73" w:rsidRDefault="002E2E73" w:rsidP="002E2E73">
      <w:pPr>
        <w:jc w:val="center"/>
      </w:pPr>
      <w:r>
        <w:rPr>
          <w:noProof/>
          <w:lang w:val="es-CL" w:eastAsia="es-CL"/>
        </w:rPr>
        <w:drawing>
          <wp:inline distT="0" distB="0" distL="0" distR="0" wp14:anchorId="0FBE07C8" wp14:editId="5E021EDC">
            <wp:extent cx="5409713" cy="35718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5297" cy="3582165"/>
                    </a:xfrm>
                    <a:prstGeom prst="rect">
                      <a:avLst/>
                    </a:prstGeom>
                    <a:noFill/>
                    <a:ln>
                      <a:noFill/>
                    </a:ln>
                  </pic:spPr>
                </pic:pic>
              </a:graphicData>
            </a:graphic>
          </wp:inline>
        </w:drawing>
      </w:r>
    </w:p>
    <w:p w14:paraId="1266BC42" w14:textId="77777777" w:rsidR="002E2E73" w:rsidRDefault="002E2E73" w:rsidP="002E2E73">
      <w:pPr>
        <w:jc w:val="center"/>
      </w:pPr>
    </w:p>
    <w:p w14:paraId="29B2440A" w14:textId="433EF4CA" w:rsidR="002E2E73" w:rsidRDefault="002E2E73" w:rsidP="002E2E73">
      <w:r>
        <w:lastRenderedPageBreak/>
        <w:t>Cuando se modifique el tipo de usuario el sistema preguntará:</w:t>
      </w:r>
    </w:p>
    <w:p w14:paraId="2B6F78B4" w14:textId="77777777" w:rsidR="008F45BE" w:rsidRDefault="008F45BE" w:rsidP="002E2E73"/>
    <w:p w14:paraId="2255738F" w14:textId="017C059F" w:rsidR="002E2E73" w:rsidRDefault="002E2E73" w:rsidP="002E2E73">
      <w:pPr>
        <w:jc w:val="center"/>
      </w:pPr>
      <w:r>
        <w:rPr>
          <w:noProof/>
          <w:lang w:val="es-CL" w:eastAsia="es-CL"/>
        </w:rPr>
        <w:drawing>
          <wp:inline distT="0" distB="0" distL="0" distR="0" wp14:anchorId="0DF05458" wp14:editId="59945AE2">
            <wp:extent cx="3979674" cy="239077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4834" cy="2405890"/>
                    </a:xfrm>
                    <a:prstGeom prst="rect">
                      <a:avLst/>
                    </a:prstGeom>
                  </pic:spPr>
                </pic:pic>
              </a:graphicData>
            </a:graphic>
          </wp:inline>
        </w:drawing>
      </w:r>
    </w:p>
    <w:p w14:paraId="008BCC44" w14:textId="4E839651" w:rsidR="002E2E73" w:rsidRDefault="002E2E73" w:rsidP="002E2E73">
      <w:pPr>
        <w:rPr>
          <w:b/>
        </w:rPr>
      </w:pPr>
      <w:r>
        <w:t xml:space="preserve">Si la respuesta es </w:t>
      </w:r>
      <w:r w:rsidRPr="002E2E73">
        <w:rPr>
          <w:b/>
        </w:rPr>
        <w:t>ACEPTAR:</w:t>
      </w:r>
    </w:p>
    <w:p w14:paraId="2B5A5578" w14:textId="77777777" w:rsidR="008F45BE" w:rsidRPr="002E2E73" w:rsidRDefault="008F45BE" w:rsidP="002E2E73">
      <w:pPr>
        <w:rPr>
          <w:b/>
        </w:rPr>
      </w:pPr>
    </w:p>
    <w:p w14:paraId="0C5D3959" w14:textId="2D3E88D0" w:rsidR="00CB49CA" w:rsidRDefault="00522679" w:rsidP="00CD0347">
      <w:r>
        <w:t xml:space="preserve">Se conserva el servicio predeterminado asociado del usuario, sin embargo con respecto a los servicios secundarios </w:t>
      </w:r>
      <w:r w:rsidR="008F45BE">
        <w:t xml:space="preserve">(si es que los tiene) y al registro clínico confidencial </w:t>
      </w:r>
      <w:r>
        <w:t>las acciones del sistema van en función del cambio por el tipo de usuario con la siguiente regla de negocio:</w:t>
      </w:r>
    </w:p>
    <w:p w14:paraId="6E765ABE" w14:textId="77777777" w:rsidR="008F45BE" w:rsidRDefault="008F45BE" w:rsidP="00CD0347"/>
    <w:p w14:paraId="4D84248E" w14:textId="77777777" w:rsidR="008F45BE" w:rsidRDefault="008F45BE" w:rsidP="00CD0347"/>
    <w:p w14:paraId="617B4D66" w14:textId="77777777" w:rsidR="008F45BE" w:rsidRDefault="008F45BE" w:rsidP="00CD0347"/>
    <w:tbl>
      <w:tblPr>
        <w:tblStyle w:val="Tablaconcuadrcula"/>
        <w:tblW w:w="0" w:type="auto"/>
        <w:tblLook w:val="04A0" w:firstRow="1" w:lastRow="0" w:firstColumn="1" w:lastColumn="0" w:noHBand="0" w:noVBand="1"/>
      </w:tblPr>
      <w:tblGrid>
        <w:gridCol w:w="3114"/>
        <w:gridCol w:w="2835"/>
        <w:gridCol w:w="9179"/>
      </w:tblGrid>
      <w:tr w:rsidR="00522679" w:rsidRPr="00522679" w14:paraId="3197D69C" w14:textId="77777777" w:rsidTr="00522679">
        <w:tc>
          <w:tcPr>
            <w:tcW w:w="3114" w:type="dxa"/>
          </w:tcPr>
          <w:p w14:paraId="19F86953" w14:textId="3694AEE0" w:rsidR="00522679" w:rsidRPr="00522679" w:rsidRDefault="00522679" w:rsidP="008F45BE">
            <w:pPr>
              <w:ind w:firstLine="0"/>
              <w:jc w:val="center"/>
              <w:rPr>
                <w:b/>
              </w:rPr>
            </w:pPr>
            <w:r w:rsidRPr="00522679">
              <w:rPr>
                <w:b/>
              </w:rPr>
              <w:lastRenderedPageBreak/>
              <w:t>Tipo de Usuario Anterior</w:t>
            </w:r>
          </w:p>
        </w:tc>
        <w:tc>
          <w:tcPr>
            <w:tcW w:w="2835" w:type="dxa"/>
          </w:tcPr>
          <w:p w14:paraId="69ED5FB4" w14:textId="0105960E" w:rsidR="00522679" w:rsidRPr="00522679" w:rsidRDefault="00522679" w:rsidP="008F45BE">
            <w:pPr>
              <w:ind w:firstLine="0"/>
              <w:jc w:val="center"/>
              <w:rPr>
                <w:b/>
              </w:rPr>
            </w:pPr>
            <w:r w:rsidRPr="00522679">
              <w:rPr>
                <w:b/>
              </w:rPr>
              <w:t>Tipo de Usuario Nuevo</w:t>
            </w:r>
          </w:p>
        </w:tc>
        <w:tc>
          <w:tcPr>
            <w:tcW w:w="9179" w:type="dxa"/>
          </w:tcPr>
          <w:p w14:paraId="527D7254" w14:textId="4E5A3FEC" w:rsidR="00522679" w:rsidRPr="00522679" w:rsidRDefault="00522679" w:rsidP="008F45BE">
            <w:pPr>
              <w:ind w:firstLine="0"/>
              <w:jc w:val="center"/>
              <w:rPr>
                <w:b/>
              </w:rPr>
            </w:pPr>
            <w:r w:rsidRPr="00522679">
              <w:rPr>
                <w:b/>
              </w:rPr>
              <w:t>Acciones</w:t>
            </w:r>
          </w:p>
        </w:tc>
      </w:tr>
      <w:tr w:rsidR="00522679" w14:paraId="6B9E1F8A" w14:textId="77777777" w:rsidTr="00522679">
        <w:tc>
          <w:tcPr>
            <w:tcW w:w="3114" w:type="dxa"/>
          </w:tcPr>
          <w:p w14:paraId="2910ED33" w14:textId="49FCA417" w:rsidR="00522679" w:rsidRDefault="00522679" w:rsidP="00CD0347">
            <w:pPr>
              <w:ind w:firstLine="0"/>
            </w:pPr>
            <w:r>
              <w:t>Médico/a</w:t>
            </w:r>
          </w:p>
        </w:tc>
        <w:tc>
          <w:tcPr>
            <w:tcW w:w="2835" w:type="dxa"/>
          </w:tcPr>
          <w:p w14:paraId="09687ECB" w14:textId="63F1B013" w:rsidR="00522679" w:rsidRDefault="00522679" w:rsidP="00CD0347">
            <w:pPr>
              <w:ind w:firstLine="0"/>
            </w:pPr>
            <w:r>
              <w:t>Enfermero/a</w:t>
            </w:r>
          </w:p>
        </w:tc>
        <w:tc>
          <w:tcPr>
            <w:tcW w:w="9179" w:type="dxa"/>
          </w:tcPr>
          <w:p w14:paraId="08D4ED3E" w14:textId="26C40EDB" w:rsidR="00522679" w:rsidRDefault="00522679" w:rsidP="00522679">
            <w:pPr>
              <w:ind w:firstLine="0"/>
            </w:pPr>
            <w:r>
              <w:t xml:space="preserve">Conservar los servicios secundarios </w:t>
            </w:r>
            <w:r w:rsidR="008F45BE">
              <w:t xml:space="preserve">y el registro clínico confidencial </w:t>
            </w:r>
            <w:r>
              <w:t>asociados al usuario.</w:t>
            </w:r>
          </w:p>
        </w:tc>
      </w:tr>
      <w:tr w:rsidR="008F45BE" w14:paraId="6B45FDC3" w14:textId="77777777" w:rsidTr="00522679">
        <w:tc>
          <w:tcPr>
            <w:tcW w:w="3114" w:type="dxa"/>
          </w:tcPr>
          <w:p w14:paraId="2C2CDDEE" w14:textId="0BE4C564" w:rsidR="008F45BE" w:rsidRDefault="008F45BE" w:rsidP="008F45BE">
            <w:pPr>
              <w:ind w:firstLine="0"/>
            </w:pPr>
            <w:r>
              <w:t>Enfermero/a</w:t>
            </w:r>
          </w:p>
        </w:tc>
        <w:tc>
          <w:tcPr>
            <w:tcW w:w="2835" w:type="dxa"/>
          </w:tcPr>
          <w:p w14:paraId="504AC369" w14:textId="29EBD226" w:rsidR="008F45BE" w:rsidRDefault="008F45BE" w:rsidP="008F45BE">
            <w:pPr>
              <w:ind w:firstLine="0"/>
            </w:pPr>
            <w:r>
              <w:t>Médico/a</w:t>
            </w:r>
          </w:p>
        </w:tc>
        <w:tc>
          <w:tcPr>
            <w:tcW w:w="9179" w:type="dxa"/>
          </w:tcPr>
          <w:p w14:paraId="5F3765B7" w14:textId="7CC61493" w:rsidR="008F45BE" w:rsidRDefault="008F45BE" w:rsidP="008F45BE">
            <w:pPr>
              <w:ind w:firstLine="0"/>
            </w:pPr>
            <w:r>
              <w:t>Conservar los servicios secundarios y el registro clínico confidencial asociados al usuario.</w:t>
            </w:r>
          </w:p>
        </w:tc>
      </w:tr>
      <w:tr w:rsidR="008F45BE" w14:paraId="5840703F" w14:textId="77777777" w:rsidTr="00522679">
        <w:tc>
          <w:tcPr>
            <w:tcW w:w="3114" w:type="dxa"/>
          </w:tcPr>
          <w:p w14:paraId="77250B56" w14:textId="5A5D8758" w:rsidR="008F45BE" w:rsidRDefault="008F45BE" w:rsidP="008F45BE">
            <w:pPr>
              <w:ind w:firstLine="0"/>
            </w:pPr>
            <w:r>
              <w:t>Médico/a</w:t>
            </w:r>
          </w:p>
        </w:tc>
        <w:tc>
          <w:tcPr>
            <w:tcW w:w="2835" w:type="dxa"/>
          </w:tcPr>
          <w:p w14:paraId="5623F6CF" w14:textId="77777777" w:rsidR="008F45BE" w:rsidRDefault="008F45BE" w:rsidP="008F45BE">
            <w:pPr>
              <w:ind w:firstLine="0"/>
            </w:pPr>
            <w:r>
              <w:t xml:space="preserve">- Administrativo/a  </w:t>
            </w:r>
          </w:p>
          <w:p w14:paraId="6330D8DA" w14:textId="7AB725A3" w:rsidR="008F45BE" w:rsidRDefault="008F45BE" w:rsidP="008F45BE">
            <w:pPr>
              <w:ind w:firstLine="0"/>
            </w:pPr>
            <w:r>
              <w:t>- Técnico/a</w:t>
            </w:r>
          </w:p>
        </w:tc>
        <w:tc>
          <w:tcPr>
            <w:tcW w:w="9179" w:type="dxa"/>
          </w:tcPr>
          <w:p w14:paraId="56103ECA" w14:textId="77777777" w:rsidR="008F45BE" w:rsidRDefault="008F45BE" w:rsidP="008F45BE">
            <w:pPr>
              <w:ind w:firstLine="0"/>
            </w:pPr>
            <w:r>
              <w:t>Se eliminan los servicios secundarios del usuario.</w:t>
            </w:r>
          </w:p>
          <w:p w14:paraId="63FC11B6" w14:textId="4C14899D" w:rsidR="008F45BE" w:rsidRDefault="008F45BE" w:rsidP="008F45BE">
            <w:pPr>
              <w:ind w:firstLine="0"/>
            </w:pPr>
            <w:r>
              <w:t>Se elimina el registro clínico confidencial del usuario</w:t>
            </w:r>
          </w:p>
        </w:tc>
      </w:tr>
      <w:tr w:rsidR="008F45BE" w14:paraId="4ED5F484" w14:textId="77777777" w:rsidTr="00522679">
        <w:tc>
          <w:tcPr>
            <w:tcW w:w="3114" w:type="dxa"/>
          </w:tcPr>
          <w:p w14:paraId="3B1F07C4" w14:textId="4FFC190D" w:rsidR="008F45BE" w:rsidRDefault="008F45BE" w:rsidP="008F45BE">
            <w:pPr>
              <w:ind w:firstLine="0"/>
            </w:pPr>
            <w:r>
              <w:t>Enfermero/a</w:t>
            </w:r>
          </w:p>
        </w:tc>
        <w:tc>
          <w:tcPr>
            <w:tcW w:w="2835" w:type="dxa"/>
          </w:tcPr>
          <w:p w14:paraId="7DEF7945" w14:textId="77777777" w:rsidR="008F45BE" w:rsidRDefault="008F45BE" w:rsidP="008F45BE">
            <w:pPr>
              <w:ind w:firstLine="0"/>
            </w:pPr>
            <w:r>
              <w:t xml:space="preserve">- Administrativo/a  </w:t>
            </w:r>
          </w:p>
          <w:p w14:paraId="3079ACBE" w14:textId="2B9127F8" w:rsidR="008F45BE" w:rsidRDefault="008F45BE" w:rsidP="008F45BE">
            <w:pPr>
              <w:ind w:firstLine="0"/>
            </w:pPr>
            <w:r>
              <w:t>- Técnico/a</w:t>
            </w:r>
          </w:p>
        </w:tc>
        <w:tc>
          <w:tcPr>
            <w:tcW w:w="9179" w:type="dxa"/>
          </w:tcPr>
          <w:p w14:paraId="7B2D9679" w14:textId="77777777" w:rsidR="008F45BE" w:rsidRDefault="008F45BE" w:rsidP="008F45BE">
            <w:pPr>
              <w:ind w:firstLine="0"/>
            </w:pPr>
            <w:r>
              <w:t>Se eliminan los servicios secundarios del usuario.</w:t>
            </w:r>
          </w:p>
          <w:p w14:paraId="46E4B3E3" w14:textId="1EF28B55" w:rsidR="000433BE" w:rsidRDefault="000433BE" w:rsidP="008F45BE">
            <w:pPr>
              <w:ind w:firstLine="0"/>
            </w:pPr>
            <w:r>
              <w:t>Se elimina el registro clínico confidencial del usuario</w:t>
            </w:r>
          </w:p>
        </w:tc>
      </w:tr>
      <w:tr w:rsidR="008F45BE" w14:paraId="6E81B8C8" w14:textId="77777777" w:rsidTr="00522679">
        <w:tc>
          <w:tcPr>
            <w:tcW w:w="3114" w:type="dxa"/>
          </w:tcPr>
          <w:p w14:paraId="011238C2" w14:textId="583437F3" w:rsidR="008F45BE" w:rsidRDefault="008F45BE" w:rsidP="008F45BE">
            <w:pPr>
              <w:ind w:firstLine="0"/>
            </w:pPr>
            <w:r>
              <w:t xml:space="preserve">Administrativo/a  </w:t>
            </w:r>
          </w:p>
        </w:tc>
        <w:tc>
          <w:tcPr>
            <w:tcW w:w="2835" w:type="dxa"/>
          </w:tcPr>
          <w:p w14:paraId="41FB4D58" w14:textId="441A52D1" w:rsidR="008F45BE" w:rsidRDefault="008F45BE" w:rsidP="008F45BE">
            <w:pPr>
              <w:ind w:firstLine="0"/>
            </w:pPr>
            <w:r>
              <w:t>- Médico/a</w:t>
            </w:r>
          </w:p>
          <w:p w14:paraId="40E7F444" w14:textId="6784FC55" w:rsidR="008F45BE" w:rsidRDefault="008F45BE" w:rsidP="008F45BE">
            <w:pPr>
              <w:ind w:firstLine="0"/>
            </w:pPr>
            <w:r>
              <w:t>- Enfermero/a</w:t>
            </w:r>
          </w:p>
          <w:p w14:paraId="331824EC" w14:textId="549D2494" w:rsidR="008F45BE" w:rsidRDefault="008F45BE" w:rsidP="008F45BE">
            <w:pPr>
              <w:ind w:firstLine="0"/>
            </w:pPr>
            <w:r>
              <w:t>- Técnico/a</w:t>
            </w:r>
          </w:p>
        </w:tc>
        <w:tc>
          <w:tcPr>
            <w:tcW w:w="9179" w:type="dxa"/>
          </w:tcPr>
          <w:p w14:paraId="59D7FA98" w14:textId="77777777" w:rsidR="008F45BE" w:rsidRDefault="008F45BE" w:rsidP="008F45BE">
            <w:pPr>
              <w:ind w:firstLine="0"/>
            </w:pPr>
            <w:r>
              <w:t>Se eliminan los servicios secundarios del usuario.</w:t>
            </w:r>
          </w:p>
          <w:p w14:paraId="404D3F49" w14:textId="5E0A8657" w:rsidR="000433BE" w:rsidRDefault="000433BE" w:rsidP="008F45BE">
            <w:pPr>
              <w:ind w:firstLine="0"/>
            </w:pPr>
          </w:p>
        </w:tc>
      </w:tr>
      <w:tr w:rsidR="008F45BE" w14:paraId="2F9D09FB" w14:textId="77777777" w:rsidTr="00522679">
        <w:tc>
          <w:tcPr>
            <w:tcW w:w="3114" w:type="dxa"/>
          </w:tcPr>
          <w:p w14:paraId="019AD057" w14:textId="4338692C" w:rsidR="008F45BE" w:rsidRDefault="008F45BE" w:rsidP="008F45BE">
            <w:pPr>
              <w:ind w:firstLine="0"/>
            </w:pPr>
            <w:r>
              <w:t>Técnico/a</w:t>
            </w:r>
          </w:p>
        </w:tc>
        <w:tc>
          <w:tcPr>
            <w:tcW w:w="2835" w:type="dxa"/>
          </w:tcPr>
          <w:p w14:paraId="12D25062" w14:textId="77777777" w:rsidR="008F45BE" w:rsidRDefault="008F45BE" w:rsidP="008F45BE">
            <w:pPr>
              <w:ind w:firstLine="0"/>
            </w:pPr>
            <w:r>
              <w:t>- Médico/a</w:t>
            </w:r>
          </w:p>
          <w:p w14:paraId="296277E0" w14:textId="77777777" w:rsidR="008F45BE" w:rsidRDefault="008F45BE" w:rsidP="008F45BE">
            <w:pPr>
              <w:ind w:firstLine="0"/>
            </w:pPr>
            <w:r>
              <w:t>- Enfermero/a</w:t>
            </w:r>
          </w:p>
          <w:p w14:paraId="2B373A80" w14:textId="7E1516B2" w:rsidR="008F45BE" w:rsidRDefault="008F45BE" w:rsidP="008F45BE">
            <w:pPr>
              <w:ind w:firstLine="0"/>
            </w:pPr>
            <w:r>
              <w:t xml:space="preserve">- Administrativo/a  </w:t>
            </w:r>
          </w:p>
        </w:tc>
        <w:tc>
          <w:tcPr>
            <w:tcW w:w="9179" w:type="dxa"/>
          </w:tcPr>
          <w:p w14:paraId="453CB5EC" w14:textId="77777777" w:rsidR="008F45BE" w:rsidRDefault="008F45BE" w:rsidP="008F45BE">
            <w:pPr>
              <w:ind w:firstLine="0"/>
            </w:pPr>
            <w:r>
              <w:t>Se eliminan los servicios secundarios del usuario.</w:t>
            </w:r>
          </w:p>
          <w:p w14:paraId="00CC1061" w14:textId="54D09437" w:rsidR="000433BE" w:rsidRDefault="000433BE" w:rsidP="008F45BE">
            <w:pPr>
              <w:ind w:firstLine="0"/>
            </w:pPr>
          </w:p>
        </w:tc>
      </w:tr>
    </w:tbl>
    <w:p w14:paraId="30C76D5C" w14:textId="77777777" w:rsidR="008F45BE" w:rsidRDefault="008F45BE" w:rsidP="008F45BE"/>
    <w:p w14:paraId="4A5398BE" w14:textId="0F69D626" w:rsidR="00F91452" w:rsidRDefault="00F91452" w:rsidP="008F45BE">
      <w:r>
        <w:t>Los campos activo o bloqueado se mantienen con el estado actual debido a que es un tema de acceso al sistema.</w:t>
      </w:r>
    </w:p>
    <w:p w14:paraId="39D3DA48" w14:textId="77777777" w:rsidR="00F91452" w:rsidRDefault="00F91452" w:rsidP="008F45BE"/>
    <w:p w14:paraId="74B1FCE7" w14:textId="77777777" w:rsidR="00F91452" w:rsidRDefault="00F91452" w:rsidP="008F45BE">
      <w:r>
        <w:lastRenderedPageBreak/>
        <w:t>L</w:t>
      </w:r>
      <w:r w:rsidRPr="00F91452">
        <w:t xml:space="preserve">os siguientes botones deben tener el mismo comportamiento </w:t>
      </w:r>
      <w:r>
        <w:t xml:space="preserve">como </w:t>
      </w:r>
      <w:r w:rsidRPr="00F91452">
        <w:t xml:space="preserve">cuando </w:t>
      </w:r>
      <w:r>
        <w:t xml:space="preserve">se crea </w:t>
      </w:r>
      <w:r w:rsidRPr="00F91452">
        <w:t xml:space="preserve">un </w:t>
      </w:r>
      <w:r>
        <w:t>“</w:t>
      </w:r>
      <w:r w:rsidRPr="00F91452">
        <w:t>Usuario Nuevo</w:t>
      </w:r>
      <w:r>
        <w:t>”:</w:t>
      </w:r>
    </w:p>
    <w:p w14:paraId="13F962EA" w14:textId="2F4431AA" w:rsidR="00F91452" w:rsidRDefault="00F91452" w:rsidP="00F91452">
      <w:pPr>
        <w:ind w:left="708" w:firstLine="708"/>
      </w:pPr>
      <w:r>
        <w:t xml:space="preserve">Caso </w:t>
      </w:r>
      <w:r w:rsidRPr="00F91452">
        <w:rPr>
          <w:b/>
        </w:rPr>
        <w:t>Médico/a</w:t>
      </w:r>
    </w:p>
    <w:p w14:paraId="7C970E44" w14:textId="1035408C" w:rsidR="00F91452" w:rsidRDefault="00F91452" w:rsidP="00F91452">
      <w:pPr>
        <w:jc w:val="center"/>
      </w:pPr>
      <w:r>
        <w:rPr>
          <w:noProof/>
          <w:lang w:val="es-CL" w:eastAsia="es-CL"/>
        </w:rPr>
        <w:drawing>
          <wp:inline distT="0" distB="0" distL="0" distR="0" wp14:anchorId="65FA0543" wp14:editId="43A8C357">
            <wp:extent cx="2504762" cy="1333333"/>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4762" cy="1333333"/>
                    </a:xfrm>
                    <a:prstGeom prst="rect">
                      <a:avLst/>
                    </a:prstGeom>
                  </pic:spPr>
                </pic:pic>
              </a:graphicData>
            </a:graphic>
          </wp:inline>
        </w:drawing>
      </w:r>
    </w:p>
    <w:p w14:paraId="3C5ABEF1" w14:textId="77777777" w:rsidR="00F91452" w:rsidRDefault="00F91452" w:rsidP="00F91452">
      <w:pPr>
        <w:jc w:val="center"/>
      </w:pPr>
    </w:p>
    <w:p w14:paraId="58D35513" w14:textId="73BB28E6" w:rsidR="00F91452" w:rsidRDefault="00F91452" w:rsidP="00F91452">
      <w:pPr>
        <w:ind w:left="708" w:firstLine="708"/>
      </w:pPr>
      <w:r>
        <w:t xml:space="preserve">Caso </w:t>
      </w:r>
      <w:r>
        <w:rPr>
          <w:b/>
        </w:rPr>
        <w:t>Enfermero</w:t>
      </w:r>
      <w:r w:rsidRPr="00F91452">
        <w:rPr>
          <w:b/>
        </w:rPr>
        <w:t>/a</w:t>
      </w:r>
    </w:p>
    <w:p w14:paraId="2C5CEC4C" w14:textId="60252398" w:rsidR="00F91452" w:rsidRDefault="00F91452" w:rsidP="00F91452">
      <w:pPr>
        <w:jc w:val="center"/>
      </w:pPr>
      <w:r>
        <w:rPr>
          <w:noProof/>
          <w:lang w:val="es-CL" w:eastAsia="es-CL"/>
        </w:rPr>
        <w:drawing>
          <wp:inline distT="0" distB="0" distL="0" distR="0" wp14:anchorId="0BD35BA8" wp14:editId="467002EA">
            <wp:extent cx="2457143" cy="1314286"/>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143" cy="1314286"/>
                    </a:xfrm>
                    <a:prstGeom prst="rect">
                      <a:avLst/>
                    </a:prstGeom>
                  </pic:spPr>
                </pic:pic>
              </a:graphicData>
            </a:graphic>
          </wp:inline>
        </w:drawing>
      </w:r>
    </w:p>
    <w:p w14:paraId="522C9E67" w14:textId="77777777" w:rsidR="00F91452" w:rsidRDefault="00F91452" w:rsidP="00F91452">
      <w:pPr>
        <w:jc w:val="center"/>
      </w:pPr>
    </w:p>
    <w:p w14:paraId="3B2FB016" w14:textId="77777777" w:rsidR="00F91452" w:rsidRDefault="00F91452" w:rsidP="00F91452">
      <w:pPr>
        <w:jc w:val="center"/>
      </w:pPr>
    </w:p>
    <w:p w14:paraId="2F830845" w14:textId="77777777" w:rsidR="00F91452" w:rsidRDefault="00F91452" w:rsidP="00F91452">
      <w:pPr>
        <w:jc w:val="center"/>
      </w:pPr>
    </w:p>
    <w:p w14:paraId="50E11575" w14:textId="77777777" w:rsidR="00F91452" w:rsidRDefault="00F91452" w:rsidP="00F91452">
      <w:pPr>
        <w:jc w:val="center"/>
      </w:pPr>
    </w:p>
    <w:p w14:paraId="5B4D3339" w14:textId="5DD47F8F" w:rsidR="00F91452" w:rsidRDefault="00F91452" w:rsidP="00F91452">
      <w:pPr>
        <w:ind w:left="708" w:firstLine="708"/>
      </w:pPr>
      <w:r>
        <w:lastRenderedPageBreak/>
        <w:t xml:space="preserve">Caso </w:t>
      </w:r>
      <w:r>
        <w:rPr>
          <w:b/>
        </w:rPr>
        <w:t>Administrativo</w:t>
      </w:r>
      <w:r w:rsidRPr="00F91452">
        <w:rPr>
          <w:b/>
        </w:rPr>
        <w:t>/a</w:t>
      </w:r>
    </w:p>
    <w:p w14:paraId="52B1D946" w14:textId="59251D7C" w:rsidR="00F91452" w:rsidRDefault="00F91452" w:rsidP="00F91452">
      <w:pPr>
        <w:jc w:val="center"/>
      </w:pPr>
      <w:r>
        <w:rPr>
          <w:noProof/>
          <w:lang w:val="es-CL" w:eastAsia="es-CL"/>
        </w:rPr>
        <w:drawing>
          <wp:inline distT="0" distB="0" distL="0" distR="0" wp14:anchorId="7FE90E83" wp14:editId="2ADEAA15">
            <wp:extent cx="2428571" cy="140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571" cy="1400000"/>
                    </a:xfrm>
                    <a:prstGeom prst="rect">
                      <a:avLst/>
                    </a:prstGeom>
                  </pic:spPr>
                </pic:pic>
              </a:graphicData>
            </a:graphic>
          </wp:inline>
        </w:drawing>
      </w:r>
    </w:p>
    <w:p w14:paraId="660113E6" w14:textId="77777777" w:rsidR="00F91452" w:rsidRDefault="00F91452" w:rsidP="00F91452">
      <w:pPr>
        <w:jc w:val="center"/>
      </w:pPr>
    </w:p>
    <w:p w14:paraId="1895E3A2" w14:textId="4F20CA2F" w:rsidR="00F91452" w:rsidRDefault="00F91452" w:rsidP="00F91452">
      <w:pPr>
        <w:ind w:left="708" w:firstLine="708"/>
      </w:pPr>
      <w:r>
        <w:t xml:space="preserve">Caso </w:t>
      </w:r>
      <w:r>
        <w:rPr>
          <w:b/>
        </w:rPr>
        <w:t>Técnico</w:t>
      </w:r>
      <w:r w:rsidRPr="00F91452">
        <w:rPr>
          <w:b/>
        </w:rPr>
        <w:t>/a</w:t>
      </w:r>
    </w:p>
    <w:p w14:paraId="5F5A5E17" w14:textId="1CBAA0E8" w:rsidR="00F91452" w:rsidRDefault="00F91452" w:rsidP="00F91452">
      <w:pPr>
        <w:jc w:val="center"/>
      </w:pPr>
      <w:r>
        <w:rPr>
          <w:noProof/>
          <w:lang w:val="es-CL" w:eastAsia="es-CL"/>
        </w:rPr>
        <w:drawing>
          <wp:inline distT="0" distB="0" distL="0" distR="0" wp14:anchorId="3EBBB2BB" wp14:editId="41C49097">
            <wp:extent cx="2571429" cy="1390476"/>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429" cy="1390476"/>
                    </a:xfrm>
                    <a:prstGeom prst="rect">
                      <a:avLst/>
                    </a:prstGeom>
                  </pic:spPr>
                </pic:pic>
              </a:graphicData>
            </a:graphic>
          </wp:inline>
        </w:drawing>
      </w:r>
    </w:p>
    <w:p w14:paraId="2CEBD6D6" w14:textId="77777777" w:rsidR="00F91452" w:rsidRDefault="00F91452" w:rsidP="00F91452">
      <w:pPr>
        <w:jc w:val="center"/>
      </w:pPr>
    </w:p>
    <w:p w14:paraId="037DC453" w14:textId="527A14AD" w:rsidR="008F45BE" w:rsidRDefault="008F45BE" w:rsidP="008F45BE">
      <w:pPr>
        <w:rPr>
          <w:b/>
        </w:rPr>
      </w:pPr>
      <w:r>
        <w:t xml:space="preserve">Si la respuesta </w:t>
      </w:r>
      <w:r w:rsidR="00F91452">
        <w:t xml:space="preserve">a la pregunta </w:t>
      </w:r>
      <w:r>
        <w:t xml:space="preserve">es </w:t>
      </w:r>
      <w:r>
        <w:rPr>
          <w:b/>
        </w:rPr>
        <w:t>CANCELAR</w:t>
      </w:r>
      <w:r w:rsidRPr="002E2E73">
        <w:rPr>
          <w:b/>
        </w:rPr>
        <w:t>:</w:t>
      </w:r>
    </w:p>
    <w:p w14:paraId="6DAE0DC3" w14:textId="77635710" w:rsidR="00522679" w:rsidRDefault="008F45BE" w:rsidP="008F45BE">
      <w:r>
        <w:t>S</w:t>
      </w:r>
      <w:r w:rsidRPr="008F45BE">
        <w:t xml:space="preserve">e mantiene todo igual hasta antes de que </w:t>
      </w:r>
      <w:r>
        <w:t>se eligiera modificar le tipo de usuario.</w:t>
      </w:r>
    </w:p>
    <w:p w14:paraId="30781C99" w14:textId="77777777" w:rsidR="00F91452" w:rsidRDefault="00F91452" w:rsidP="008F45BE"/>
    <w:p w14:paraId="41E56E9B" w14:textId="4C0DC0F6" w:rsidR="00145831" w:rsidRDefault="00F91452" w:rsidP="008F45BE">
      <w:r>
        <w:lastRenderedPageBreak/>
        <w:t>En el caso de que se realice el cambio</w:t>
      </w:r>
      <w:r w:rsidR="00145831">
        <w:t xml:space="preserve"> de tipo de usuario y que se elija dar clic en el botón “Aceptar” del formulario “Gestión de Usuarios”, la modificación se registra en base de datos y de acuerdo al normativa del Ministerio de Salud de Chile, se implementa la auditoria de los cambios de los tipos de usuarios; para ello se crea una tabla en Historificación llamada “Parametros_TipodeUsuario” con los siguientes campos:</w:t>
      </w:r>
    </w:p>
    <w:p w14:paraId="46AB99DA" w14:textId="77777777" w:rsidR="00145831" w:rsidRDefault="00145831" w:rsidP="008F45BE"/>
    <w:p w14:paraId="7F22BC10" w14:textId="55234A36" w:rsidR="00145831" w:rsidRPr="00DD45F3" w:rsidRDefault="00145831" w:rsidP="00145831">
      <w:pPr>
        <w:pStyle w:val="Prrafodelista"/>
        <w:numPr>
          <w:ilvl w:val="0"/>
          <w:numId w:val="6"/>
        </w:numPr>
        <w:rPr>
          <w:color w:val="auto"/>
        </w:rPr>
      </w:pPr>
      <w:r w:rsidRPr="00DD45F3">
        <w:rPr>
          <w:color w:val="auto"/>
        </w:rPr>
        <w:t>id</w:t>
      </w:r>
      <w:r>
        <w:rPr>
          <w:color w:val="auto"/>
        </w:rPr>
        <w:t>HistTipoDeUsuario</w:t>
      </w:r>
      <w:r w:rsidRPr="00DD45F3">
        <w:rPr>
          <w:color w:val="auto"/>
        </w:rPr>
        <w:t>: Clave primaria. Tipo numérico</w:t>
      </w:r>
    </w:p>
    <w:p w14:paraId="72959B89" w14:textId="4CDB4970" w:rsidR="00145831" w:rsidRDefault="00145831" w:rsidP="00145831">
      <w:pPr>
        <w:pStyle w:val="Prrafodelista"/>
        <w:numPr>
          <w:ilvl w:val="0"/>
          <w:numId w:val="6"/>
        </w:numPr>
        <w:rPr>
          <w:color w:val="auto"/>
        </w:rPr>
      </w:pPr>
      <w:r>
        <w:rPr>
          <w:color w:val="auto"/>
        </w:rPr>
        <w:t>DNI</w:t>
      </w:r>
      <w:r w:rsidR="00035A41">
        <w:rPr>
          <w:color w:val="auto"/>
        </w:rPr>
        <w:t>Gestor</w:t>
      </w:r>
      <w:r w:rsidRPr="00DD45F3">
        <w:rPr>
          <w:color w:val="auto"/>
        </w:rPr>
        <w:t xml:space="preserve">: </w:t>
      </w:r>
      <w:r>
        <w:rPr>
          <w:color w:val="auto"/>
        </w:rPr>
        <w:t>DNI del usuario que realiza el cambio</w:t>
      </w:r>
      <w:r w:rsidRPr="00DD45F3">
        <w:rPr>
          <w:color w:val="auto"/>
        </w:rPr>
        <w:t xml:space="preserve">. Tipo </w:t>
      </w:r>
      <w:r w:rsidR="00035A41">
        <w:rPr>
          <w:color w:val="auto"/>
        </w:rPr>
        <w:t>C</w:t>
      </w:r>
      <w:r w:rsidRPr="00DD45F3">
        <w:rPr>
          <w:color w:val="auto"/>
        </w:rPr>
        <w:t>har(</w:t>
      </w:r>
      <w:r w:rsidR="00035A41">
        <w:rPr>
          <w:color w:val="auto"/>
        </w:rPr>
        <w:t>8</w:t>
      </w:r>
      <w:r w:rsidRPr="00DD45F3">
        <w:rPr>
          <w:color w:val="auto"/>
        </w:rPr>
        <w:t>)</w:t>
      </w:r>
    </w:p>
    <w:p w14:paraId="2771F05D" w14:textId="6DB0F3FF" w:rsidR="00035A41" w:rsidRDefault="00035A41" w:rsidP="00145831">
      <w:pPr>
        <w:pStyle w:val="Prrafodelista"/>
        <w:numPr>
          <w:ilvl w:val="0"/>
          <w:numId w:val="6"/>
        </w:numPr>
        <w:rPr>
          <w:color w:val="auto"/>
        </w:rPr>
      </w:pPr>
      <w:r>
        <w:rPr>
          <w:color w:val="auto"/>
        </w:rPr>
        <w:t>FechaModificacion: Fecha y hora en que se realiza la modificación. Tipo DateTime</w:t>
      </w:r>
    </w:p>
    <w:p w14:paraId="1CF85E8C" w14:textId="6A728E06" w:rsidR="00035A41" w:rsidRDefault="00035A41" w:rsidP="00035A41">
      <w:pPr>
        <w:pStyle w:val="Prrafodelista"/>
        <w:numPr>
          <w:ilvl w:val="0"/>
          <w:numId w:val="6"/>
        </w:numPr>
        <w:rPr>
          <w:color w:val="auto"/>
        </w:rPr>
      </w:pPr>
      <w:r>
        <w:rPr>
          <w:color w:val="auto"/>
        </w:rPr>
        <w:t>DNIUsuario</w:t>
      </w:r>
      <w:r w:rsidRPr="00DD45F3">
        <w:rPr>
          <w:color w:val="auto"/>
        </w:rPr>
        <w:t xml:space="preserve">: </w:t>
      </w:r>
      <w:r>
        <w:rPr>
          <w:color w:val="auto"/>
        </w:rPr>
        <w:t>DNI del usuario al que se le realiza el cambio</w:t>
      </w:r>
      <w:r w:rsidRPr="00DD45F3">
        <w:rPr>
          <w:color w:val="auto"/>
        </w:rPr>
        <w:t xml:space="preserve">. Tipo </w:t>
      </w:r>
      <w:r>
        <w:rPr>
          <w:color w:val="auto"/>
        </w:rPr>
        <w:t>C</w:t>
      </w:r>
      <w:r w:rsidRPr="00DD45F3">
        <w:rPr>
          <w:color w:val="auto"/>
        </w:rPr>
        <w:t>har(</w:t>
      </w:r>
      <w:r>
        <w:rPr>
          <w:color w:val="auto"/>
        </w:rPr>
        <w:t>8</w:t>
      </w:r>
      <w:r w:rsidRPr="00DD45F3">
        <w:rPr>
          <w:color w:val="auto"/>
        </w:rPr>
        <w:t>)</w:t>
      </w:r>
    </w:p>
    <w:p w14:paraId="434D0F26" w14:textId="1BBC0408" w:rsidR="00035A41" w:rsidRDefault="00035A41" w:rsidP="00145831">
      <w:pPr>
        <w:pStyle w:val="Prrafodelista"/>
        <w:numPr>
          <w:ilvl w:val="0"/>
          <w:numId w:val="6"/>
        </w:numPr>
        <w:rPr>
          <w:color w:val="auto"/>
        </w:rPr>
      </w:pPr>
      <w:r>
        <w:rPr>
          <w:color w:val="auto"/>
        </w:rPr>
        <w:t>TipoUsuarioAnterior: Tipo de usuario anterior. Tipo Varchar(25)</w:t>
      </w:r>
    </w:p>
    <w:p w14:paraId="02627B53" w14:textId="44D39397" w:rsidR="00035A41" w:rsidRPr="00DD45F3" w:rsidRDefault="00035A41" w:rsidP="00035A41">
      <w:pPr>
        <w:pStyle w:val="Prrafodelista"/>
        <w:numPr>
          <w:ilvl w:val="0"/>
          <w:numId w:val="6"/>
        </w:numPr>
        <w:rPr>
          <w:color w:val="auto"/>
        </w:rPr>
      </w:pPr>
      <w:r>
        <w:rPr>
          <w:color w:val="auto"/>
        </w:rPr>
        <w:t>TipoUsuarioNuevo: Tipo de usuario nuevo. Tipo Varchar(25)</w:t>
      </w:r>
    </w:p>
    <w:p w14:paraId="2D8326AB" w14:textId="77777777" w:rsidR="00145831" w:rsidRDefault="00145831" w:rsidP="008F45BE"/>
    <w:p w14:paraId="4952E694" w14:textId="77777777" w:rsidR="00522679" w:rsidRDefault="00522679" w:rsidP="00CD0347"/>
    <w:p w14:paraId="6F6DBF1B" w14:textId="77777777" w:rsidR="004230B6" w:rsidRPr="00583EBF" w:rsidRDefault="004230B6" w:rsidP="00642DD0">
      <w:pPr>
        <w:pStyle w:val="Ttulo1"/>
      </w:pPr>
      <w:bookmarkStart w:id="4" w:name="_Toc410296875"/>
      <w:bookmarkStart w:id="5" w:name="_Toc493848936"/>
      <w:r w:rsidRPr="00583EBF">
        <w:lastRenderedPageBreak/>
        <w:t>INVENTARIO DE LOS PROGRAMAS AFECTADOS</w:t>
      </w:r>
      <w:bookmarkEnd w:id="4"/>
      <w:bookmarkEnd w:id="5"/>
    </w:p>
    <w:p w14:paraId="60495C5A" w14:textId="77777777" w:rsidR="009A3894" w:rsidRPr="00916B35" w:rsidRDefault="009A3894" w:rsidP="00916B35">
      <w:pPr>
        <w:ind w:left="708"/>
        <w:rPr>
          <w:i/>
        </w:rPr>
      </w:pPr>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000" w:firstRow="0" w:lastRow="0" w:firstColumn="0" w:lastColumn="0" w:noHBand="0" w:noVBand="0"/>
      </w:tblPr>
      <w:tblGrid>
        <w:gridCol w:w="2547"/>
        <w:gridCol w:w="2876"/>
        <w:gridCol w:w="4768"/>
        <w:gridCol w:w="1742"/>
        <w:gridCol w:w="2012"/>
      </w:tblGrid>
      <w:tr w:rsidR="0010640B" w:rsidRPr="008F5ED2" w14:paraId="2DF68F4C" w14:textId="77777777" w:rsidTr="008706BD">
        <w:trPr>
          <w:cantSplit/>
          <w:trHeight w:val="281"/>
        </w:trPr>
        <w:tc>
          <w:tcPr>
            <w:tcW w:w="2547" w:type="dxa"/>
            <w:shd w:val="clear" w:color="auto" w:fill="C00000"/>
            <w:vAlign w:val="center"/>
          </w:tcPr>
          <w:p w14:paraId="7968D81C" w14:textId="77777777" w:rsidR="0010640B" w:rsidRPr="008F5ED2" w:rsidRDefault="0010640B" w:rsidP="0086617A">
            <w:pPr>
              <w:pStyle w:val="CabeceraTabla"/>
            </w:pPr>
            <w:r w:rsidRPr="008F5ED2">
              <w:t>MODULO/Subsistema</w:t>
            </w:r>
          </w:p>
        </w:tc>
        <w:tc>
          <w:tcPr>
            <w:tcW w:w="2876" w:type="dxa"/>
            <w:shd w:val="clear" w:color="auto" w:fill="C00000"/>
            <w:vAlign w:val="center"/>
          </w:tcPr>
          <w:p w14:paraId="4637AE32" w14:textId="77777777" w:rsidR="0010640B" w:rsidRPr="008F5ED2" w:rsidRDefault="0010640B" w:rsidP="0086617A">
            <w:pPr>
              <w:pStyle w:val="CabeceraTabla"/>
            </w:pPr>
            <w:r w:rsidRPr="008F5ED2">
              <w:t>NOMBRE PROGRAMA/OBJETO</w:t>
            </w:r>
          </w:p>
        </w:tc>
        <w:tc>
          <w:tcPr>
            <w:tcW w:w="4768" w:type="dxa"/>
            <w:shd w:val="clear" w:color="auto" w:fill="C00000"/>
            <w:vAlign w:val="center"/>
          </w:tcPr>
          <w:p w14:paraId="61229019" w14:textId="77777777" w:rsidR="0010640B" w:rsidRPr="008F5ED2" w:rsidRDefault="0010640B" w:rsidP="0086617A">
            <w:pPr>
              <w:pStyle w:val="CabeceraTabla"/>
            </w:pPr>
            <w:r w:rsidRPr="008F5ED2">
              <w:t>DESCRIPCIÓN PROGRAMA/OBJETO</w:t>
            </w:r>
          </w:p>
        </w:tc>
        <w:tc>
          <w:tcPr>
            <w:tcW w:w="1742" w:type="dxa"/>
            <w:shd w:val="clear" w:color="auto" w:fill="C00000"/>
            <w:vAlign w:val="center"/>
          </w:tcPr>
          <w:p w14:paraId="05FF0A6B" w14:textId="77777777" w:rsidR="0010640B" w:rsidRPr="008F5ED2" w:rsidRDefault="0010640B" w:rsidP="0086617A">
            <w:pPr>
              <w:pStyle w:val="CabeceraTabla"/>
            </w:pPr>
            <w:r w:rsidRPr="008F5ED2">
              <w:t>TIPO</w:t>
            </w:r>
          </w:p>
        </w:tc>
        <w:tc>
          <w:tcPr>
            <w:tcW w:w="2012" w:type="dxa"/>
            <w:shd w:val="clear" w:color="auto" w:fill="C00000"/>
            <w:vAlign w:val="center"/>
          </w:tcPr>
          <w:p w14:paraId="243F5D99" w14:textId="77777777" w:rsidR="0010640B" w:rsidRPr="008F5ED2" w:rsidRDefault="0010640B" w:rsidP="0086617A">
            <w:pPr>
              <w:pStyle w:val="CabeceraTabla"/>
            </w:pPr>
            <w:r w:rsidRPr="008F5ED2">
              <w:t>TIPO MODIF.</w:t>
            </w:r>
          </w:p>
        </w:tc>
      </w:tr>
      <w:tr w:rsidR="00231C55" w:rsidRPr="000E5BA7" w14:paraId="3FE4E084" w14:textId="77777777" w:rsidTr="008706BD">
        <w:trPr>
          <w:cantSplit/>
          <w:trHeight w:val="1605"/>
        </w:trPr>
        <w:tc>
          <w:tcPr>
            <w:tcW w:w="2547" w:type="dxa"/>
            <w:shd w:val="clear" w:color="auto" w:fill="D9D9D9" w:themeFill="background1" w:themeFillShade="D9"/>
          </w:tcPr>
          <w:p w14:paraId="7A897559" w14:textId="5B44EAE8" w:rsidR="00231C55" w:rsidRPr="000E5BA7" w:rsidRDefault="00231C55" w:rsidP="00460D5C">
            <w:pPr>
              <w:pStyle w:val="CeldaTabla"/>
            </w:pPr>
          </w:p>
        </w:tc>
        <w:tc>
          <w:tcPr>
            <w:tcW w:w="2876" w:type="dxa"/>
            <w:shd w:val="clear" w:color="auto" w:fill="D9D9D9" w:themeFill="background1" w:themeFillShade="D9"/>
          </w:tcPr>
          <w:p w14:paraId="0667DECE" w14:textId="147B5A53" w:rsidR="00231C55" w:rsidRPr="000E5BA7" w:rsidRDefault="00231C55" w:rsidP="00460D5C">
            <w:pPr>
              <w:pStyle w:val="CeldaTabla"/>
            </w:pPr>
          </w:p>
        </w:tc>
        <w:tc>
          <w:tcPr>
            <w:tcW w:w="4768" w:type="dxa"/>
            <w:shd w:val="clear" w:color="auto" w:fill="D9D9D9" w:themeFill="background1" w:themeFillShade="D9"/>
          </w:tcPr>
          <w:p w14:paraId="59DB47E5" w14:textId="64290395" w:rsidR="00231C55" w:rsidRPr="000E5BA7" w:rsidRDefault="00231C55" w:rsidP="0098172F">
            <w:pPr>
              <w:pStyle w:val="CeldaTabla"/>
            </w:pPr>
          </w:p>
        </w:tc>
        <w:tc>
          <w:tcPr>
            <w:tcW w:w="1742" w:type="dxa"/>
            <w:shd w:val="clear" w:color="auto" w:fill="D9D9D9" w:themeFill="background1" w:themeFillShade="D9"/>
          </w:tcPr>
          <w:p w14:paraId="4C620BD6" w14:textId="77777777" w:rsidR="00231C55" w:rsidRPr="00694152" w:rsidRDefault="00231C55" w:rsidP="00460D5C">
            <w:pPr>
              <w:pStyle w:val="CeldaTabla"/>
            </w:pPr>
            <w:r w:rsidRPr="00694152">
              <w:t>( ) WS</w:t>
            </w:r>
          </w:p>
          <w:p w14:paraId="686CDCF1" w14:textId="2ED49E3C" w:rsidR="00231C55" w:rsidRPr="00694152" w:rsidRDefault="00231C55" w:rsidP="00460D5C">
            <w:pPr>
              <w:pStyle w:val="CeldaTabla"/>
            </w:pPr>
            <w:r>
              <w:t>(</w:t>
            </w:r>
            <w:r w:rsidR="00946E3C">
              <w:t xml:space="preserve"> </w:t>
            </w:r>
            <w:r w:rsidRPr="00694152">
              <w:t>) VB.NET</w:t>
            </w:r>
          </w:p>
          <w:p w14:paraId="3364FF57" w14:textId="77777777" w:rsidR="00231C55" w:rsidRPr="00694152" w:rsidRDefault="00231C55" w:rsidP="00460D5C">
            <w:pPr>
              <w:pStyle w:val="CeldaTabla"/>
            </w:pPr>
            <w:r w:rsidRPr="00694152">
              <w:t>(</w:t>
            </w:r>
            <w:r>
              <w:t xml:space="preserve"> </w:t>
            </w:r>
            <w:r w:rsidRPr="00694152">
              <w:t>) XML</w:t>
            </w:r>
          </w:p>
          <w:p w14:paraId="44A474C3" w14:textId="77777777" w:rsidR="00231C55" w:rsidRPr="00694152" w:rsidRDefault="00231C55" w:rsidP="00460D5C">
            <w:pPr>
              <w:pStyle w:val="CeldaTabla"/>
            </w:pPr>
            <w:r>
              <w:t xml:space="preserve">( </w:t>
            </w:r>
            <w:r w:rsidRPr="00694152">
              <w:t>) XSD</w:t>
            </w:r>
          </w:p>
          <w:p w14:paraId="7420339B" w14:textId="77777777" w:rsidR="00231C55" w:rsidRDefault="00231C55" w:rsidP="00460D5C">
            <w:pPr>
              <w:pStyle w:val="CeldaTabla"/>
            </w:pPr>
            <w:r w:rsidRPr="00694152">
              <w:t>( ) Crystal</w:t>
            </w:r>
          </w:p>
          <w:p w14:paraId="1268A830" w14:textId="77777777" w:rsidR="00231C55" w:rsidRPr="00991C2C" w:rsidRDefault="00231C55" w:rsidP="00460D5C">
            <w:pPr>
              <w:pStyle w:val="CeldaTabla"/>
            </w:pPr>
          </w:p>
        </w:tc>
        <w:tc>
          <w:tcPr>
            <w:tcW w:w="2012" w:type="dxa"/>
            <w:shd w:val="clear" w:color="auto" w:fill="D9D9D9" w:themeFill="background1" w:themeFillShade="D9"/>
          </w:tcPr>
          <w:p w14:paraId="5408FC0C" w14:textId="77777777" w:rsidR="00231C55" w:rsidRPr="00694152" w:rsidRDefault="00231C55" w:rsidP="00460D5C">
            <w:pPr>
              <w:pStyle w:val="CeldaTabla"/>
            </w:pPr>
            <w:r w:rsidRPr="00694152">
              <w:t>(</w:t>
            </w:r>
            <w:r>
              <w:t xml:space="preserve"> </w:t>
            </w:r>
            <w:r w:rsidRPr="00694152">
              <w:t>) Crear nuevo</w:t>
            </w:r>
          </w:p>
          <w:p w14:paraId="77BA448E" w14:textId="4C8C4ACE" w:rsidR="00231C55" w:rsidRPr="00694152" w:rsidRDefault="00946E3C" w:rsidP="00460D5C">
            <w:pPr>
              <w:pStyle w:val="CeldaTabla"/>
            </w:pPr>
            <w:r>
              <w:t xml:space="preserve">( </w:t>
            </w:r>
            <w:r w:rsidR="00231C55" w:rsidRPr="00694152">
              <w:t>) Incluir modif.</w:t>
            </w:r>
          </w:p>
        </w:tc>
      </w:tr>
    </w:tbl>
    <w:p w14:paraId="463B0DF4" w14:textId="2331B803" w:rsidR="004230B6" w:rsidRPr="00583EBF" w:rsidRDefault="004230B6" w:rsidP="00642DD0">
      <w:pPr>
        <w:pStyle w:val="Ttulo1"/>
      </w:pPr>
      <w:bookmarkStart w:id="6" w:name="_Toc410296876"/>
      <w:bookmarkStart w:id="7" w:name="_Toc493848937"/>
      <w:r w:rsidRPr="00583EBF">
        <w:lastRenderedPageBreak/>
        <w:t>MODIFICACIONES DE BASE DE DATOS</w:t>
      </w:r>
      <w:bookmarkEnd w:id="6"/>
      <w:bookmarkEnd w:id="7"/>
    </w:p>
    <w:p w14:paraId="6293122B" w14:textId="77777777" w:rsidR="009E775B" w:rsidRPr="00916B35" w:rsidRDefault="009E775B" w:rsidP="00916B35">
      <w:pPr>
        <w:ind w:left="708"/>
        <w:rPr>
          <w:i/>
        </w:rPr>
      </w:pPr>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4A0" w:firstRow="1" w:lastRow="0" w:firstColumn="1" w:lastColumn="0" w:noHBand="0" w:noVBand="1"/>
      </w:tblPr>
      <w:tblGrid>
        <w:gridCol w:w="2564"/>
        <w:gridCol w:w="2434"/>
        <w:gridCol w:w="5670"/>
        <w:gridCol w:w="1344"/>
        <w:gridCol w:w="2025"/>
      </w:tblGrid>
      <w:tr w:rsidR="00011AD5" w14:paraId="3C330B94" w14:textId="77777777" w:rsidTr="00D9051C">
        <w:trPr>
          <w:cantSplit/>
          <w:trHeight w:val="250"/>
        </w:trPr>
        <w:tc>
          <w:tcPr>
            <w:tcW w:w="2564" w:type="dxa"/>
            <w:shd w:val="clear" w:color="auto" w:fill="C00000"/>
            <w:vAlign w:val="center"/>
            <w:hideMark/>
          </w:tcPr>
          <w:p w14:paraId="3F2CF53B" w14:textId="77777777" w:rsidR="00011AD5" w:rsidRDefault="00011AD5" w:rsidP="00DA7AC7">
            <w:pPr>
              <w:pStyle w:val="CabeceraTabla"/>
            </w:pPr>
            <w:r>
              <w:t>MODULO/Subsistema</w:t>
            </w:r>
          </w:p>
        </w:tc>
        <w:tc>
          <w:tcPr>
            <w:tcW w:w="2434" w:type="dxa"/>
            <w:shd w:val="clear" w:color="auto" w:fill="C00000"/>
            <w:vAlign w:val="center"/>
            <w:hideMark/>
          </w:tcPr>
          <w:p w14:paraId="3AC8AAB5" w14:textId="77777777" w:rsidR="00011AD5" w:rsidRDefault="00011AD5" w:rsidP="00DA7AC7">
            <w:pPr>
              <w:pStyle w:val="CabeceraTabla"/>
            </w:pPr>
            <w:r>
              <w:t>NOMBRE PROGRAMA/OBJETO</w:t>
            </w:r>
          </w:p>
        </w:tc>
        <w:tc>
          <w:tcPr>
            <w:tcW w:w="5670" w:type="dxa"/>
            <w:shd w:val="clear" w:color="auto" w:fill="C00000"/>
            <w:vAlign w:val="center"/>
            <w:hideMark/>
          </w:tcPr>
          <w:p w14:paraId="3F49A62A" w14:textId="77777777" w:rsidR="00011AD5" w:rsidRDefault="00011AD5" w:rsidP="00DA7AC7">
            <w:pPr>
              <w:pStyle w:val="CabeceraTabla"/>
            </w:pPr>
            <w:r>
              <w:t>DESCRIPCIÓN PROGRAMA/OBJETO</w:t>
            </w:r>
          </w:p>
        </w:tc>
        <w:tc>
          <w:tcPr>
            <w:tcW w:w="1344" w:type="dxa"/>
            <w:shd w:val="clear" w:color="auto" w:fill="C00000"/>
            <w:vAlign w:val="center"/>
            <w:hideMark/>
          </w:tcPr>
          <w:p w14:paraId="07786CE2" w14:textId="77777777" w:rsidR="00011AD5" w:rsidRDefault="00011AD5" w:rsidP="00DA7AC7">
            <w:pPr>
              <w:pStyle w:val="CabeceraTabla"/>
            </w:pPr>
            <w:r>
              <w:t>TIPO</w:t>
            </w:r>
          </w:p>
        </w:tc>
        <w:tc>
          <w:tcPr>
            <w:tcW w:w="2025" w:type="dxa"/>
            <w:shd w:val="clear" w:color="auto" w:fill="C00000"/>
            <w:vAlign w:val="center"/>
            <w:hideMark/>
          </w:tcPr>
          <w:p w14:paraId="31F5C27D" w14:textId="77777777" w:rsidR="00011AD5" w:rsidRDefault="00011AD5" w:rsidP="00DA7AC7">
            <w:pPr>
              <w:pStyle w:val="CabeceraTabla"/>
            </w:pPr>
            <w:r>
              <w:t>TIPO MODIF.</w:t>
            </w:r>
          </w:p>
        </w:tc>
      </w:tr>
      <w:tr w:rsidR="00A715FD" w14:paraId="7BEFC111" w14:textId="77777777" w:rsidTr="00D9051C">
        <w:trPr>
          <w:cantSplit/>
          <w:trHeight w:val="360"/>
        </w:trPr>
        <w:tc>
          <w:tcPr>
            <w:tcW w:w="2564" w:type="dxa"/>
            <w:shd w:val="clear" w:color="auto" w:fill="D9D9D9" w:themeFill="background1" w:themeFillShade="D9"/>
          </w:tcPr>
          <w:p w14:paraId="41C19C41" w14:textId="5945279D" w:rsidR="00A715FD" w:rsidRPr="00DA7AC7" w:rsidRDefault="00A715FD" w:rsidP="00460D5C">
            <w:pPr>
              <w:pStyle w:val="CeldaTabla"/>
            </w:pPr>
          </w:p>
        </w:tc>
        <w:tc>
          <w:tcPr>
            <w:tcW w:w="2434" w:type="dxa"/>
            <w:shd w:val="clear" w:color="auto" w:fill="D9D9D9" w:themeFill="background1" w:themeFillShade="D9"/>
          </w:tcPr>
          <w:p w14:paraId="3B943C56" w14:textId="72B889A5" w:rsidR="00AB652C" w:rsidRPr="00DA7AC7" w:rsidRDefault="00AB652C" w:rsidP="0075410F">
            <w:pPr>
              <w:pStyle w:val="CeldaTabla"/>
            </w:pPr>
          </w:p>
        </w:tc>
        <w:tc>
          <w:tcPr>
            <w:tcW w:w="5670" w:type="dxa"/>
            <w:shd w:val="clear" w:color="auto" w:fill="D9D9D9" w:themeFill="background1" w:themeFillShade="D9"/>
          </w:tcPr>
          <w:p w14:paraId="240F699B" w14:textId="2028D376" w:rsidR="00A715FD" w:rsidRPr="00DA7AC7" w:rsidRDefault="00A715FD" w:rsidP="00946E3C">
            <w:pPr>
              <w:pStyle w:val="Prrafodelista"/>
              <w:spacing w:line="276" w:lineRule="auto"/>
              <w:ind w:left="417" w:firstLine="0"/>
            </w:pPr>
          </w:p>
        </w:tc>
        <w:tc>
          <w:tcPr>
            <w:tcW w:w="1344" w:type="dxa"/>
            <w:shd w:val="clear" w:color="auto" w:fill="D9D9D9" w:themeFill="background1" w:themeFillShade="D9"/>
            <w:hideMark/>
          </w:tcPr>
          <w:p w14:paraId="7E532058" w14:textId="1CB5F6CC" w:rsidR="00A715FD" w:rsidRPr="00DA7AC7" w:rsidRDefault="00A715FD" w:rsidP="00460D5C">
            <w:pPr>
              <w:pStyle w:val="CeldaTabla"/>
            </w:pPr>
            <w:r w:rsidRPr="00DA7AC7">
              <w:t>(</w:t>
            </w:r>
            <w:r w:rsidR="00946E3C">
              <w:t xml:space="preserve"> </w:t>
            </w:r>
            <w:r w:rsidRPr="00DA7AC7">
              <w:t>) Tablas</w:t>
            </w:r>
          </w:p>
          <w:p w14:paraId="560CC348" w14:textId="77777777" w:rsidR="00A715FD" w:rsidRPr="00DA7AC7" w:rsidRDefault="00A715FD" w:rsidP="00460D5C">
            <w:pPr>
              <w:pStyle w:val="CeldaTabla"/>
            </w:pPr>
            <w:r w:rsidRPr="00DA7AC7">
              <w:t>( ) Vista</w:t>
            </w:r>
          </w:p>
          <w:p w14:paraId="42AC8FFA" w14:textId="77777777" w:rsidR="00A715FD" w:rsidRPr="00DA7AC7" w:rsidRDefault="00A715FD" w:rsidP="00460D5C">
            <w:pPr>
              <w:pStyle w:val="CeldaTabla"/>
            </w:pPr>
          </w:p>
        </w:tc>
        <w:tc>
          <w:tcPr>
            <w:tcW w:w="2025" w:type="dxa"/>
            <w:shd w:val="clear" w:color="auto" w:fill="D9D9D9" w:themeFill="background1" w:themeFillShade="D9"/>
            <w:hideMark/>
          </w:tcPr>
          <w:p w14:paraId="711C3618" w14:textId="77777777" w:rsidR="00A715FD" w:rsidRPr="00DA7AC7" w:rsidRDefault="00A715FD" w:rsidP="00460D5C">
            <w:pPr>
              <w:pStyle w:val="CeldaTabla"/>
            </w:pPr>
            <w:r>
              <w:t xml:space="preserve">( </w:t>
            </w:r>
            <w:r w:rsidRPr="00DA7AC7">
              <w:t>) Crear nuevo</w:t>
            </w:r>
          </w:p>
          <w:p w14:paraId="62543379" w14:textId="5547389D" w:rsidR="00A715FD" w:rsidRPr="00DA7AC7" w:rsidRDefault="00A715FD" w:rsidP="00460D5C">
            <w:pPr>
              <w:pStyle w:val="CeldaTabla"/>
            </w:pPr>
            <w:r w:rsidRPr="00DA7AC7">
              <w:t>(</w:t>
            </w:r>
            <w:r w:rsidR="00946E3C">
              <w:t xml:space="preserve"> </w:t>
            </w:r>
            <w:r w:rsidRPr="00DA7AC7">
              <w:t>) Incluir modif.</w:t>
            </w:r>
          </w:p>
          <w:p w14:paraId="5347936E" w14:textId="77777777" w:rsidR="00A715FD" w:rsidRPr="00DA7AC7" w:rsidRDefault="00A715FD" w:rsidP="00460D5C">
            <w:pPr>
              <w:pStyle w:val="CeldaTabla"/>
            </w:pPr>
            <w:r w:rsidRPr="00DA7AC7">
              <w:t>( ) Eliminar</w:t>
            </w:r>
          </w:p>
        </w:tc>
      </w:tr>
    </w:tbl>
    <w:p w14:paraId="2020F70F" w14:textId="4217B70A" w:rsidR="000B0450" w:rsidRPr="00916B35" w:rsidRDefault="000B0450" w:rsidP="00916B35">
      <w:pPr>
        <w:ind w:left="708"/>
        <w:rPr>
          <w:i/>
        </w:rPr>
      </w:pPr>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4A0" w:firstRow="1" w:lastRow="0" w:firstColumn="1" w:lastColumn="0" w:noHBand="0" w:noVBand="1"/>
      </w:tblPr>
      <w:tblGrid>
        <w:gridCol w:w="2561"/>
        <w:gridCol w:w="2437"/>
        <w:gridCol w:w="5249"/>
        <w:gridCol w:w="1752"/>
        <w:gridCol w:w="2023"/>
      </w:tblGrid>
      <w:tr w:rsidR="00011AD5" w14:paraId="7EEB54AA" w14:textId="77777777" w:rsidTr="00B9403B">
        <w:trPr>
          <w:cantSplit/>
          <w:trHeight w:val="421"/>
        </w:trPr>
        <w:tc>
          <w:tcPr>
            <w:tcW w:w="2561" w:type="dxa"/>
            <w:shd w:val="clear" w:color="auto" w:fill="C00000"/>
            <w:vAlign w:val="center"/>
            <w:hideMark/>
          </w:tcPr>
          <w:p w14:paraId="2BB2AC5A" w14:textId="77777777" w:rsidR="00011AD5" w:rsidRDefault="00011AD5" w:rsidP="00DA7AC7">
            <w:pPr>
              <w:pStyle w:val="CabeceraTabla"/>
            </w:pPr>
            <w:r>
              <w:t>MODULO/Subsistema</w:t>
            </w:r>
          </w:p>
        </w:tc>
        <w:tc>
          <w:tcPr>
            <w:tcW w:w="2437" w:type="dxa"/>
            <w:shd w:val="clear" w:color="auto" w:fill="C00000"/>
            <w:vAlign w:val="center"/>
            <w:hideMark/>
          </w:tcPr>
          <w:p w14:paraId="008AD17D" w14:textId="77777777" w:rsidR="00011AD5" w:rsidRDefault="00011AD5" w:rsidP="00DA7AC7">
            <w:pPr>
              <w:pStyle w:val="CabeceraTabla"/>
            </w:pPr>
            <w:r>
              <w:t>NOMBRE PROGRAMA/OBJETO</w:t>
            </w:r>
          </w:p>
        </w:tc>
        <w:tc>
          <w:tcPr>
            <w:tcW w:w="5249" w:type="dxa"/>
            <w:shd w:val="clear" w:color="auto" w:fill="C00000"/>
            <w:vAlign w:val="center"/>
            <w:hideMark/>
          </w:tcPr>
          <w:p w14:paraId="68936540" w14:textId="77777777" w:rsidR="00011AD5" w:rsidRDefault="00011AD5" w:rsidP="00DA7AC7">
            <w:pPr>
              <w:pStyle w:val="CabeceraTabla"/>
            </w:pPr>
            <w:r>
              <w:t>DESCRIPCIÓN PROGRAMA/OBJETO</w:t>
            </w:r>
          </w:p>
        </w:tc>
        <w:tc>
          <w:tcPr>
            <w:tcW w:w="1752" w:type="dxa"/>
            <w:shd w:val="clear" w:color="auto" w:fill="C00000"/>
            <w:vAlign w:val="center"/>
            <w:hideMark/>
          </w:tcPr>
          <w:p w14:paraId="79A034F8" w14:textId="77777777" w:rsidR="00011AD5" w:rsidRDefault="00011AD5" w:rsidP="00DA7AC7">
            <w:pPr>
              <w:pStyle w:val="CabeceraTabla"/>
            </w:pPr>
            <w:r>
              <w:t>TIPO</w:t>
            </w:r>
          </w:p>
        </w:tc>
        <w:tc>
          <w:tcPr>
            <w:tcW w:w="2023" w:type="dxa"/>
            <w:shd w:val="clear" w:color="auto" w:fill="C00000"/>
            <w:vAlign w:val="center"/>
            <w:hideMark/>
          </w:tcPr>
          <w:p w14:paraId="121D08E8" w14:textId="77777777" w:rsidR="00011AD5" w:rsidRDefault="00011AD5" w:rsidP="00DA7AC7">
            <w:pPr>
              <w:pStyle w:val="CabeceraTabla"/>
            </w:pPr>
            <w:r>
              <w:t>TIPO MODIF.</w:t>
            </w:r>
          </w:p>
        </w:tc>
      </w:tr>
      <w:tr w:rsidR="00CC6D30" w14:paraId="207FE486" w14:textId="77777777" w:rsidTr="00B9403B">
        <w:trPr>
          <w:cantSplit/>
          <w:trHeight w:val="606"/>
        </w:trPr>
        <w:tc>
          <w:tcPr>
            <w:tcW w:w="2561" w:type="dxa"/>
            <w:shd w:val="clear" w:color="auto" w:fill="D9D9D9" w:themeFill="background1" w:themeFillShade="D9"/>
          </w:tcPr>
          <w:p w14:paraId="3F0B15D0" w14:textId="3338FE8F" w:rsidR="00CC6D30" w:rsidRDefault="00CC6D30" w:rsidP="00460D5C">
            <w:pPr>
              <w:pStyle w:val="CeldaTabla"/>
            </w:pPr>
          </w:p>
        </w:tc>
        <w:tc>
          <w:tcPr>
            <w:tcW w:w="2437" w:type="dxa"/>
            <w:shd w:val="clear" w:color="auto" w:fill="D9D9D9" w:themeFill="background1" w:themeFillShade="D9"/>
          </w:tcPr>
          <w:p w14:paraId="2750A641" w14:textId="329FB03E" w:rsidR="00CC6D30" w:rsidRPr="0045773C" w:rsidRDefault="00CC6D30" w:rsidP="00460D5C">
            <w:pPr>
              <w:pStyle w:val="CeldaTabla"/>
              <w:rPr>
                <w:rFonts w:ascii="Courier" w:hAnsi="Courier" w:cs="Lucida Console"/>
                <w:b/>
                <w:color w:val="808080" w:themeColor="background1" w:themeShade="80"/>
              </w:rPr>
            </w:pPr>
          </w:p>
        </w:tc>
        <w:tc>
          <w:tcPr>
            <w:tcW w:w="5249" w:type="dxa"/>
            <w:shd w:val="clear" w:color="auto" w:fill="D9D9D9" w:themeFill="background1" w:themeFillShade="D9"/>
          </w:tcPr>
          <w:p w14:paraId="2D6F208C" w14:textId="2853D1AD" w:rsidR="00CC6D30" w:rsidRDefault="00CC6D30" w:rsidP="00946E3C">
            <w:pPr>
              <w:pStyle w:val="Prrafodelista"/>
              <w:spacing w:line="276" w:lineRule="auto"/>
              <w:ind w:left="417" w:firstLine="0"/>
            </w:pPr>
          </w:p>
        </w:tc>
        <w:tc>
          <w:tcPr>
            <w:tcW w:w="1752" w:type="dxa"/>
            <w:shd w:val="clear" w:color="auto" w:fill="D9D9D9" w:themeFill="background1" w:themeFillShade="D9"/>
            <w:hideMark/>
          </w:tcPr>
          <w:p w14:paraId="1B4077FF" w14:textId="77777777" w:rsidR="00CC6D30" w:rsidRDefault="00CC6D30" w:rsidP="00460D5C">
            <w:pPr>
              <w:pStyle w:val="CeldaTabla"/>
            </w:pPr>
            <w:r>
              <w:t>( ) Triggers</w:t>
            </w:r>
          </w:p>
          <w:p w14:paraId="13484303" w14:textId="5A06D4B6" w:rsidR="00CC6D30" w:rsidRDefault="00CC6D30" w:rsidP="00460D5C">
            <w:pPr>
              <w:pStyle w:val="CeldaTabla"/>
            </w:pPr>
            <w:r>
              <w:t>(</w:t>
            </w:r>
            <w:r w:rsidR="00946E3C">
              <w:t xml:space="preserve"> </w:t>
            </w:r>
            <w:r>
              <w:t>) PA</w:t>
            </w:r>
          </w:p>
          <w:p w14:paraId="563F879B" w14:textId="77777777" w:rsidR="00CC6D30" w:rsidRDefault="00CC6D30" w:rsidP="00460D5C">
            <w:pPr>
              <w:pStyle w:val="CeldaTabla"/>
            </w:pPr>
            <w:r>
              <w:t>( ) Funciones</w:t>
            </w:r>
          </w:p>
        </w:tc>
        <w:tc>
          <w:tcPr>
            <w:tcW w:w="2023" w:type="dxa"/>
            <w:shd w:val="clear" w:color="auto" w:fill="D9D9D9" w:themeFill="background1" w:themeFillShade="D9"/>
            <w:hideMark/>
          </w:tcPr>
          <w:p w14:paraId="5E422404" w14:textId="77777777" w:rsidR="00CC6D30" w:rsidRDefault="00CC6D30" w:rsidP="00460D5C">
            <w:pPr>
              <w:pStyle w:val="CeldaTabla"/>
            </w:pPr>
            <w:r>
              <w:t>( ) Crear nuevo</w:t>
            </w:r>
          </w:p>
          <w:p w14:paraId="2A6C9E12" w14:textId="526A893F" w:rsidR="00CC6D30" w:rsidRDefault="00946E3C" w:rsidP="00460D5C">
            <w:pPr>
              <w:pStyle w:val="CeldaTabla"/>
            </w:pPr>
            <w:r>
              <w:t xml:space="preserve">( </w:t>
            </w:r>
            <w:r w:rsidR="00CC6D30">
              <w:t>) Incluir modif.</w:t>
            </w:r>
          </w:p>
          <w:p w14:paraId="23F8F29B" w14:textId="77777777" w:rsidR="00CC6D30" w:rsidRDefault="00CC6D30" w:rsidP="00460D5C">
            <w:pPr>
              <w:pStyle w:val="CeldaTabla"/>
            </w:pPr>
            <w:r>
              <w:t>( ) Eliminar</w:t>
            </w:r>
          </w:p>
        </w:tc>
      </w:tr>
    </w:tbl>
    <w:p w14:paraId="0504CCAC" w14:textId="13CB9CB9" w:rsidR="00946E3C" w:rsidRDefault="004230B6" w:rsidP="00642DD0">
      <w:pPr>
        <w:pStyle w:val="Ttulo1"/>
      </w:pPr>
      <w:bookmarkStart w:id="8" w:name="_Toc410296877"/>
      <w:bookmarkStart w:id="9" w:name="_Toc493848938"/>
      <w:r w:rsidRPr="00583EBF">
        <w:lastRenderedPageBreak/>
        <w:t>MODIFICACION DE LOS CÓDIGOS DEL SISTEMA</w:t>
      </w:r>
      <w:bookmarkEnd w:id="8"/>
      <w:bookmarkEnd w:id="9"/>
    </w:p>
    <w:p w14:paraId="05481876" w14:textId="0FFA8A4D" w:rsidR="004230B6" w:rsidRPr="00946E3C" w:rsidRDefault="004230B6" w:rsidP="00946E3C">
      <w:pPr>
        <w:tabs>
          <w:tab w:val="left" w:pos="993"/>
        </w:tabs>
        <w:ind w:firstLine="0"/>
      </w:pPr>
    </w:p>
    <w:p w14:paraId="5B5CC8BD" w14:textId="77777777" w:rsidR="004230B6" w:rsidRPr="00583EBF" w:rsidRDefault="004230B6" w:rsidP="00642DD0">
      <w:pPr>
        <w:pStyle w:val="Ttulo1"/>
      </w:pPr>
      <w:bookmarkStart w:id="10" w:name="_Toc410296878"/>
      <w:bookmarkStart w:id="11" w:name="_Toc493848939"/>
      <w:r w:rsidRPr="00583EBF">
        <w:lastRenderedPageBreak/>
        <w:t>MODIFICACION DE LOS PARÁMETROS DEL SISTEMA</w:t>
      </w:r>
      <w:bookmarkEnd w:id="10"/>
      <w:bookmarkEnd w:id="11"/>
    </w:p>
    <w:p w14:paraId="118DE7E9" w14:textId="77777777" w:rsidR="00CD0347" w:rsidRDefault="00CD0347" w:rsidP="00CD0347">
      <w:pPr>
        <w:rPr>
          <w:b/>
          <w:caps/>
        </w:rPr>
      </w:pPr>
    </w:p>
    <w:p w14:paraId="0C0682AE" w14:textId="77777777" w:rsidR="00661E9B" w:rsidRPr="00103E77" w:rsidRDefault="0049166E" w:rsidP="00CD0347">
      <w:pPr>
        <w:rPr>
          <w:rFonts w:ascii="Arial" w:hAnsi="Arial" w:cs="Arial"/>
        </w:rPr>
      </w:pPr>
      <w:r w:rsidRPr="00CD0347">
        <w:rPr>
          <w:b/>
          <w:caps/>
        </w:rPr>
        <w:t>Tabla Maestra</w:t>
      </w:r>
      <w:r w:rsidR="008F4FB6">
        <w:rPr>
          <w:rStyle w:val="TitulotablaCar"/>
          <w:rFonts w:ascii="Arial" w:hAnsi="Arial" w:cs="Arial"/>
        </w:rPr>
        <w:t xml:space="preserve"> </w:t>
      </w:r>
      <w:r w:rsidR="00BA38A9" w:rsidRPr="00CD0347">
        <w:rPr>
          <w:i/>
          <w:caps/>
        </w:rPr>
        <w:t>(</w:t>
      </w:r>
      <w:r w:rsidR="00661E9B" w:rsidRPr="00CD0347">
        <w:rPr>
          <w:i/>
        </w:rPr>
        <w:t>ParametrizadorTablas y ParametrizadorCampos</w:t>
      </w:r>
      <w:r w:rsidR="00BA38A9" w:rsidRPr="00CD0347">
        <w:rPr>
          <w:i/>
          <w:caps/>
        </w:rPr>
        <w:t>)</w:t>
      </w:r>
      <w:r w:rsidR="00661E9B" w:rsidRPr="0069648C">
        <w:t>:</w:t>
      </w:r>
    </w:p>
    <w:tbl>
      <w:tblPr>
        <w:tblW w:w="13981" w:type="dxa"/>
        <w:tblInd w:w="365"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1" w:type="dxa"/>
          <w:right w:w="81" w:type="dxa"/>
        </w:tblCellMar>
        <w:tblLook w:val="0000" w:firstRow="0" w:lastRow="0" w:firstColumn="0" w:lastColumn="0" w:noHBand="0" w:noVBand="0"/>
      </w:tblPr>
      <w:tblGrid>
        <w:gridCol w:w="2827"/>
        <w:gridCol w:w="7981"/>
        <w:gridCol w:w="67"/>
        <w:gridCol w:w="3106"/>
      </w:tblGrid>
      <w:tr w:rsidR="0049166E" w:rsidRPr="00142B61" w14:paraId="7A1C7A82" w14:textId="77777777" w:rsidTr="00023746">
        <w:trPr>
          <w:trHeight w:val="351"/>
        </w:trPr>
        <w:tc>
          <w:tcPr>
            <w:tcW w:w="2827" w:type="dxa"/>
            <w:shd w:val="clear" w:color="auto" w:fill="C00000"/>
            <w:vAlign w:val="center"/>
          </w:tcPr>
          <w:p w14:paraId="77AB869D" w14:textId="77777777" w:rsidR="0049166E" w:rsidRPr="007D50C0" w:rsidRDefault="00AD6515" w:rsidP="007D50C0">
            <w:pPr>
              <w:pStyle w:val="CabeceraTabla"/>
            </w:pPr>
            <w:r w:rsidRPr="007D50C0">
              <w:t>TAbla</w:t>
            </w:r>
          </w:p>
        </w:tc>
        <w:tc>
          <w:tcPr>
            <w:tcW w:w="7981" w:type="dxa"/>
            <w:shd w:val="clear" w:color="auto" w:fill="C00000"/>
            <w:vAlign w:val="center"/>
          </w:tcPr>
          <w:p w14:paraId="0A582FD9" w14:textId="77777777" w:rsidR="0049166E" w:rsidRPr="007D50C0" w:rsidRDefault="00AD6515" w:rsidP="007D50C0">
            <w:pPr>
              <w:pStyle w:val="CabeceraTabla"/>
            </w:pPr>
            <w:r w:rsidRPr="007D50C0">
              <w:t>descripcion</w:t>
            </w:r>
          </w:p>
        </w:tc>
        <w:tc>
          <w:tcPr>
            <w:tcW w:w="3173" w:type="dxa"/>
            <w:gridSpan w:val="2"/>
            <w:shd w:val="clear" w:color="auto" w:fill="C00000"/>
            <w:vAlign w:val="center"/>
          </w:tcPr>
          <w:p w14:paraId="74304037" w14:textId="77777777" w:rsidR="0049166E" w:rsidRPr="007D50C0" w:rsidRDefault="00AD6515" w:rsidP="007D50C0">
            <w:pPr>
              <w:pStyle w:val="CabeceraTabla"/>
            </w:pPr>
            <w:r w:rsidRPr="007D50C0">
              <w:t>mascara</w:t>
            </w:r>
          </w:p>
        </w:tc>
      </w:tr>
      <w:tr w:rsidR="00CC6D30" w:rsidRPr="00142B61" w14:paraId="604B9632" w14:textId="77777777" w:rsidTr="00CC6D30">
        <w:trPr>
          <w:trHeight w:val="351"/>
        </w:trPr>
        <w:tc>
          <w:tcPr>
            <w:tcW w:w="2827" w:type="dxa"/>
            <w:shd w:val="clear" w:color="auto" w:fill="D9D9D9" w:themeFill="background1" w:themeFillShade="D9"/>
            <w:vAlign w:val="center"/>
          </w:tcPr>
          <w:p w14:paraId="2FEB12C7" w14:textId="6845BDB1" w:rsidR="00CC6D30" w:rsidRPr="00835E2E" w:rsidRDefault="00CC6D30" w:rsidP="00460D5C">
            <w:pPr>
              <w:pStyle w:val="CeldaTabla"/>
              <w:rPr>
                <w:highlight w:val="yellow"/>
              </w:rPr>
            </w:pPr>
          </w:p>
        </w:tc>
        <w:tc>
          <w:tcPr>
            <w:tcW w:w="8048" w:type="dxa"/>
            <w:gridSpan w:val="2"/>
            <w:shd w:val="clear" w:color="auto" w:fill="D9D9D9" w:themeFill="background1" w:themeFillShade="D9"/>
            <w:vAlign w:val="center"/>
          </w:tcPr>
          <w:p w14:paraId="683C1D07" w14:textId="41F17C98" w:rsidR="00CC6D30" w:rsidRPr="00CC6D30" w:rsidRDefault="00CC6D30" w:rsidP="00460D5C">
            <w:pPr>
              <w:pStyle w:val="CeldaTabla"/>
              <w:rPr>
                <w:rFonts w:ascii="Arial" w:hAnsi="Arial"/>
              </w:rPr>
            </w:pPr>
          </w:p>
        </w:tc>
        <w:tc>
          <w:tcPr>
            <w:tcW w:w="3106" w:type="dxa"/>
            <w:shd w:val="clear" w:color="auto" w:fill="D9D9D9" w:themeFill="background1" w:themeFillShade="D9"/>
            <w:vAlign w:val="center"/>
          </w:tcPr>
          <w:p w14:paraId="65329358" w14:textId="77777777" w:rsidR="00CC6D30" w:rsidRPr="00142B61" w:rsidRDefault="00CC6D30" w:rsidP="00460D5C">
            <w:pPr>
              <w:pStyle w:val="CeldaTabla"/>
              <w:rPr>
                <w:rFonts w:ascii="Arial" w:hAnsi="Arial"/>
              </w:rPr>
            </w:pPr>
          </w:p>
        </w:tc>
      </w:tr>
    </w:tbl>
    <w:p w14:paraId="3E547B1E" w14:textId="77777777" w:rsidR="0049166E" w:rsidRPr="00CC6D30" w:rsidRDefault="0049166E" w:rsidP="00916B35">
      <w:pPr>
        <w:ind w:left="708"/>
        <w:rPr>
          <w:i/>
          <w:lang w:val="en-US"/>
        </w:rPr>
      </w:pPr>
    </w:p>
    <w:p w14:paraId="4A040052" w14:textId="77777777" w:rsidR="004B5105" w:rsidRPr="00CD0347" w:rsidRDefault="00CD0347" w:rsidP="004B5105">
      <w:pPr>
        <w:rPr>
          <w:rFonts w:ascii="Arial" w:hAnsi="Arial" w:cs="Arial"/>
          <w:i/>
        </w:rPr>
      </w:pPr>
      <w:r w:rsidRPr="00CD0347">
        <w:rPr>
          <w:b/>
        </w:rPr>
        <w:t>PERMISOS</w:t>
      </w:r>
      <w:r w:rsidR="008F4FB6" w:rsidRPr="00DB6EC5">
        <w:rPr>
          <w:rStyle w:val="TitulotablaCar"/>
          <w:rFonts w:ascii="Arial" w:hAnsi="Arial" w:cs="Arial"/>
          <w:color w:val="auto"/>
        </w:rPr>
        <w:t xml:space="preserve"> </w:t>
      </w:r>
      <w:r w:rsidR="00357E49" w:rsidRPr="00CD0347">
        <w:rPr>
          <w:i/>
          <w:caps/>
        </w:rPr>
        <w:t>(</w:t>
      </w:r>
      <w:r w:rsidR="00357E49" w:rsidRPr="00CD0347">
        <w:rPr>
          <w:i/>
        </w:rPr>
        <w:t>PermisosPantallas</w:t>
      </w:r>
      <w:r w:rsidR="004B5105">
        <w:rPr>
          <w:i/>
        </w:rPr>
        <w:t xml:space="preserve"> y PantallasEnMenuSecundario (sólo permisos tipo Formulario</w:t>
      </w:r>
      <w:r w:rsidR="00357E49" w:rsidRPr="00CD0347">
        <w:rPr>
          <w:i/>
          <w:caps/>
        </w:rPr>
        <w:t>)</w:t>
      </w:r>
      <w:r w:rsidR="00103E77" w:rsidRPr="00CD0347">
        <w:rPr>
          <w:rFonts w:ascii="Arial" w:hAnsi="Arial" w:cs="Arial"/>
          <w:i/>
        </w:rPr>
        <w:t>:</w:t>
      </w:r>
    </w:p>
    <w:tbl>
      <w:tblPr>
        <w:tblW w:w="4659" w:type="pct"/>
        <w:tblInd w:w="366"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2" w:type="dxa"/>
          <w:right w:w="82" w:type="dxa"/>
        </w:tblCellMar>
        <w:tblLook w:val="0000" w:firstRow="0" w:lastRow="0" w:firstColumn="0" w:lastColumn="0" w:noHBand="0" w:noVBand="0"/>
      </w:tblPr>
      <w:tblGrid>
        <w:gridCol w:w="2399"/>
        <w:gridCol w:w="5243"/>
        <w:gridCol w:w="3234"/>
        <w:gridCol w:w="3187"/>
      </w:tblGrid>
      <w:tr w:rsidR="00357E49" w:rsidRPr="00142B61" w14:paraId="34AC0A6A" w14:textId="77777777" w:rsidTr="00642DD0">
        <w:trPr>
          <w:trHeight w:val="375"/>
        </w:trPr>
        <w:tc>
          <w:tcPr>
            <w:tcW w:w="853" w:type="pct"/>
            <w:shd w:val="clear" w:color="auto" w:fill="C00000"/>
            <w:vAlign w:val="center"/>
          </w:tcPr>
          <w:p w14:paraId="3E7D3618" w14:textId="77777777" w:rsidR="00357E49" w:rsidRPr="00142B61" w:rsidRDefault="00357E49" w:rsidP="00DA7AC7">
            <w:pPr>
              <w:pStyle w:val="CabeceraTabla"/>
            </w:pPr>
            <w:r>
              <w:t>proyecto</w:t>
            </w:r>
          </w:p>
        </w:tc>
        <w:tc>
          <w:tcPr>
            <w:tcW w:w="1864" w:type="pct"/>
            <w:shd w:val="clear" w:color="auto" w:fill="C00000"/>
            <w:vAlign w:val="center"/>
          </w:tcPr>
          <w:p w14:paraId="64910637" w14:textId="77777777" w:rsidR="00357E49" w:rsidRPr="00142B61" w:rsidRDefault="00357E49" w:rsidP="00DA7AC7">
            <w:pPr>
              <w:pStyle w:val="CabeceraTabla"/>
            </w:pPr>
            <w:r>
              <w:t>formulario aplicación</w:t>
            </w:r>
          </w:p>
        </w:tc>
        <w:tc>
          <w:tcPr>
            <w:tcW w:w="1150" w:type="pct"/>
            <w:shd w:val="clear" w:color="auto" w:fill="C00000"/>
            <w:vAlign w:val="center"/>
          </w:tcPr>
          <w:p w14:paraId="2AA86178" w14:textId="77777777" w:rsidR="00357E49" w:rsidRPr="00142B61" w:rsidRDefault="00357E49" w:rsidP="00DA7AC7">
            <w:pPr>
              <w:pStyle w:val="CabeceraTabla"/>
            </w:pPr>
            <w:r>
              <w:t>mascara</w:t>
            </w:r>
          </w:p>
        </w:tc>
        <w:tc>
          <w:tcPr>
            <w:tcW w:w="1133" w:type="pct"/>
            <w:shd w:val="clear" w:color="auto" w:fill="C00000"/>
            <w:vAlign w:val="center"/>
          </w:tcPr>
          <w:p w14:paraId="18B00B3E" w14:textId="77777777" w:rsidR="00357E49" w:rsidRDefault="00357E49" w:rsidP="00DA7AC7">
            <w:pPr>
              <w:pStyle w:val="CabeceraTabla"/>
            </w:pPr>
            <w:r>
              <w:t>Nombre Formulario</w:t>
            </w:r>
          </w:p>
        </w:tc>
      </w:tr>
      <w:tr w:rsidR="00357E49" w:rsidRPr="00142B61" w14:paraId="03E1F643" w14:textId="77777777" w:rsidTr="00642DD0">
        <w:trPr>
          <w:trHeight w:val="375"/>
        </w:trPr>
        <w:tc>
          <w:tcPr>
            <w:tcW w:w="853" w:type="pct"/>
            <w:shd w:val="clear" w:color="auto" w:fill="D9D9D9" w:themeFill="background1" w:themeFillShade="D9"/>
            <w:vAlign w:val="center"/>
          </w:tcPr>
          <w:p w14:paraId="47184386" w14:textId="77777777" w:rsidR="00357E49" w:rsidRPr="00142B61" w:rsidRDefault="00357E49" w:rsidP="007D50C0">
            <w:pPr>
              <w:pStyle w:val="CeldaTabla"/>
            </w:pPr>
          </w:p>
        </w:tc>
        <w:tc>
          <w:tcPr>
            <w:tcW w:w="1864" w:type="pct"/>
            <w:shd w:val="clear" w:color="auto" w:fill="D9D9D9" w:themeFill="background1" w:themeFillShade="D9"/>
          </w:tcPr>
          <w:p w14:paraId="08E33C4E" w14:textId="77777777" w:rsidR="00357E49" w:rsidRPr="00142B61" w:rsidRDefault="00357E49" w:rsidP="007D50C0">
            <w:pPr>
              <w:pStyle w:val="CeldaTabla"/>
            </w:pPr>
          </w:p>
        </w:tc>
        <w:tc>
          <w:tcPr>
            <w:tcW w:w="1150" w:type="pct"/>
            <w:shd w:val="clear" w:color="auto" w:fill="D9D9D9" w:themeFill="background1" w:themeFillShade="D9"/>
          </w:tcPr>
          <w:p w14:paraId="108D40E6" w14:textId="77777777" w:rsidR="00357E49" w:rsidRPr="00142B61" w:rsidRDefault="00357E49" w:rsidP="007D50C0">
            <w:pPr>
              <w:pStyle w:val="CeldaTabla"/>
            </w:pPr>
          </w:p>
        </w:tc>
        <w:tc>
          <w:tcPr>
            <w:tcW w:w="1133" w:type="pct"/>
            <w:shd w:val="clear" w:color="auto" w:fill="D9D9D9" w:themeFill="background1" w:themeFillShade="D9"/>
          </w:tcPr>
          <w:p w14:paraId="15FF72C0" w14:textId="77777777" w:rsidR="00357E49" w:rsidRPr="00142B61" w:rsidRDefault="00357E49" w:rsidP="007D50C0">
            <w:pPr>
              <w:pStyle w:val="CeldaTabla"/>
            </w:pPr>
          </w:p>
        </w:tc>
      </w:tr>
    </w:tbl>
    <w:p w14:paraId="0EB118E6" w14:textId="77777777" w:rsidR="004B5105" w:rsidRDefault="004B5105" w:rsidP="004B5105">
      <w:pPr>
        <w:rPr>
          <w:rStyle w:val="TitulotablaCar"/>
          <w:rFonts w:ascii="Arial" w:hAnsi="Arial" w:cs="Arial"/>
          <w:color w:val="auto"/>
        </w:rPr>
      </w:pPr>
      <w:bookmarkStart w:id="12" w:name="_Toc410296879"/>
    </w:p>
    <w:p w14:paraId="01185C73" w14:textId="77777777" w:rsidR="0075410F" w:rsidRDefault="0075410F" w:rsidP="004B5105">
      <w:pPr>
        <w:rPr>
          <w:rStyle w:val="TitulotablaCar"/>
          <w:rFonts w:ascii="Arial" w:hAnsi="Arial" w:cs="Arial"/>
          <w:color w:val="auto"/>
        </w:rPr>
      </w:pPr>
    </w:p>
    <w:p w14:paraId="3B14D7A4" w14:textId="77777777" w:rsidR="004B5105" w:rsidRDefault="004B5105" w:rsidP="004B5105">
      <w:pPr>
        <w:rPr>
          <w:sz w:val="18"/>
        </w:rPr>
      </w:pPr>
      <w:r>
        <w:rPr>
          <w:rStyle w:val="TitulotablaCar"/>
          <w:rFonts w:ascii="Arial" w:hAnsi="Arial" w:cs="Arial"/>
          <w:color w:val="auto"/>
        </w:rPr>
        <w:t>MODULO/MENU</w:t>
      </w:r>
      <w:r w:rsidRPr="004B5105">
        <w:rPr>
          <w:rStyle w:val="TitulotablaCar"/>
          <w:rFonts w:ascii="Arial" w:hAnsi="Arial" w:cs="Arial"/>
          <w:b w:val="0"/>
          <w:color w:val="auto"/>
        </w:rPr>
        <w:t xml:space="preserve"> (</w:t>
      </w:r>
      <w:r w:rsidRPr="004B5105">
        <w:rPr>
          <w:sz w:val="18"/>
        </w:rPr>
        <w:t>Si es un</w:t>
      </w:r>
      <w:r w:rsidRPr="004B5105">
        <w:rPr>
          <w:rStyle w:val="TitulotablaCar"/>
          <w:rFonts w:ascii="Arial" w:hAnsi="Arial" w:cs="Arial"/>
          <w:color w:val="auto"/>
          <w:sz w:val="18"/>
        </w:rPr>
        <w:t xml:space="preserve"> </w:t>
      </w:r>
      <w:r w:rsidRPr="004B5105">
        <w:rPr>
          <w:sz w:val="18"/>
        </w:rPr>
        <w:t>Módulo añadir a: ModuloFlorence, Menú Principal a: MenuPrincipalFlorence, Menú Secundario a: MenuSecundarioFlorence)</w:t>
      </w:r>
    </w:p>
    <w:p w14:paraId="29A18F3D" w14:textId="77777777" w:rsidR="004B5105" w:rsidRDefault="004B5105" w:rsidP="004B5105">
      <w:pPr>
        <w:ind w:left="500" w:firstLine="0"/>
        <w:rPr>
          <w:rStyle w:val="TitulotablaCar"/>
          <w:rFonts w:ascii="Arial" w:hAnsi="Arial" w:cs="Arial"/>
          <w:color w:val="auto"/>
          <w:sz w:val="18"/>
        </w:rPr>
      </w:pPr>
    </w:p>
    <w:tbl>
      <w:tblPr>
        <w:tblW w:w="4661" w:type="pct"/>
        <w:tblInd w:w="366"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2" w:type="dxa"/>
          <w:right w:w="82" w:type="dxa"/>
        </w:tblCellMar>
        <w:tblLook w:val="0000" w:firstRow="0" w:lastRow="0" w:firstColumn="0" w:lastColumn="0" w:noHBand="0" w:noVBand="0"/>
      </w:tblPr>
      <w:tblGrid>
        <w:gridCol w:w="6854"/>
        <w:gridCol w:w="7215"/>
      </w:tblGrid>
      <w:tr w:rsidR="004B5105" w:rsidRPr="00142B61" w14:paraId="793A0023" w14:textId="77777777" w:rsidTr="004B5105">
        <w:trPr>
          <w:trHeight w:val="394"/>
        </w:trPr>
        <w:tc>
          <w:tcPr>
            <w:tcW w:w="2436" w:type="pct"/>
            <w:shd w:val="clear" w:color="auto" w:fill="C00000"/>
            <w:vAlign w:val="center"/>
          </w:tcPr>
          <w:p w14:paraId="3600D6C6" w14:textId="77777777" w:rsidR="004B5105" w:rsidRPr="00142B61" w:rsidRDefault="004B5105" w:rsidP="007F5D9B">
            <w:pPr>
              <w:pStyle w:val="CabeceraTabla"/>
            </w:pPr>
            <w:r>
              <w:t>Nombre</w:t>
            </w:r>
          </w:p>
        </w:tc>
        <w:tc>
          <w:tcPr>
            <w:tcW w:w="2564" w:type="pct"/>
            <w:shd w:val="clear" w:color="auto" w:fill="C00000"/>
            <w:vAlign w:val="center"/>
          </w:tcPr>
          <w:p w14:paraId="593C4BEF" w14:textId="77777777" w:rsidR="004B5105" w:rsidRPr="00142B61" w:rsidRDefault="004B5105" w:rsidP="007F5D9B">
            <w:pPr>
              <w:pStyle w:val="CabeceraTabla"/>
            </w:pPr>
            <w:r>
              <w:t>descripción</w:t>
            </w:r>
          </w:p>
        </w:tc>
      </w:tr>
      <w:tr w:rsidR="004B5105" w:rsidRPr="00142B61" w14:paraId="5F6D587D" w14:textId="77777777" w:rsidTr="004B5105">
        <w:trPr>
          <w:trHeight w:val="394"/>
        </w:trPr>
        <w:tc>
          <w:tcPr>
            <w:tcW w:w="2436" w:type="pct"/>
            <w:shd w:val="clear" w:color="auto" w:fill="D9D9D9" w:themeFill="background1" w:themeFillShade="D9"/>
            <w:vAlign w:val="center"/>
          </w:tcPr>
          <w:p w14:paraId="412449A2" w14:textId="77777777" w:rsidR="004B5105" w:rsidRPr="00142B61" w:rsidRDefault="004B5105" w:rsidP="007F5D9B">
            <w:pPr>
              <w:pStyle w:val="CeldaTabla"/>
            </w:pPr>
          </w:p>
        </w:tc>
        <w:tc>
          <w:tcPr>
            <w:tcW w:w="2564" w:type="pct"/>
            <w:shd w:val="clear" w:color="auto" w:fill="D9D9D9" w:themeFill="background1" w:themeFillShade="D9"/>
          </w:tcPr>
          <w:p w14:paraId="28299CB3" w14:textId="77777777" w:rsidR="004B5105" w:rsidRPr="00142B61" w:rsidRDefault="004B5105" w:rsidP="007F5D9B">
            <w:pPr>
              <w:pStyle w:val="CeldaTabla"/>
            </w:pPr>
          </w:p>
        </w:tc>
      </w:tr>
    </w:tbl>
    <w:p w14:paraId="00E8AEF9" w14:textId="77777777" w:rsidR="004B5105" w:rsidRPr="004B5105" w:rsidRDefault="004B5105" w:rsidP="004B5105">
      <w:pPr>
        <w:ind w:left="500" w:firstLine="0"/>
        <w:rPr>
          <w:rStyle w:val="TitulotablaCar"/>
          <w:rFonts w:ascii="Arial" w:hAnsi="Arial" w:cs="Arial"/>
          <w:color w:val="auto"/>
          <w:sz w:val="18"/>
        </w:rPr>
      </w:pPr>
    </w:p>
    <w:p w14:paraId="798D27B9" w14:textId="77777777" w:rsidR="004230B6" w:rsidRPr="00583EBF" w:rsidRDefault="004230B6" w:rsidP="00642DD0">
      <w:pPr>
        <w:pStyle w:val="Ttulo1"/>
      </w:pPr>
      <w:bookmarkStart w:id="13" w:name="_Toc493848940"/>
      <w:r w:rsidRPr="00583EBF">
        <w:lastRenderedPageBreak/>
        <w:t>MODIFICACION DE SECUENCIALES</w:t>
      </w:r>
      <w:bookmarkEnd w:id="12"/>
      <w:bookmarkEnd w:id="13"/>
    </w:p>
    <w:p w14:paraId="3739D6ED" w14:textId="77777777" w:rsidR="00915E45" w:rsidRPr="00CD0347" w:rsidRDefault="00BB6ECB" w:rsidP="00CD0347">
      <w:pPr>
        <w:rPr>
          <w:i/>
        </w:rPr>
      </w:pPr>
      <w:r w:rsidRPr="00CD0347">
        <w:rPr>
          <w:i/>
        </w:rPr>
        <w:t>[</w:t>
      </w:r>
      <w:r w:rsidR="00915E45" w:rsidRPr="00CD0347">
        <w:rPr>
          <w:i/>
        </w:rPr>
        <w:t>Diagramas de secuencia o de flujo</w:t>
      </w:r>
      <w:r w:rsidRPr="00CD0347">
        <w:rPr>
          <w:i/>
        </w:rPr>
        <w:t>]</w:t>
      </w:r>
    </w:p>
    <w:p w14:paraId="40F704B6" w14:textId="77777777" w:rsidR="004230B6" w:rsidRPr="00583EBF" w:rsidRDefault="004230B6" w:rsidP="00642DD0">
      <w:pPr>
        <w:pStyle w:val="Ttulo1"/>
      </w:pPr>
      <w:bookmarkStart w:id="14" w:name="_Toc410296880"/>
      <w:bookmarkStart w:id="15" w:name="_Toc493848941"/>
      <w:r w:rsidRPr="00583EBF">
        <w:lastRenderedPageBreak/>
        <w:t>ESPECIFICACIÓN TÉCNICA DE LAS MODIFICACIONES</w:t>
      </w:r>
      <w:bookmarkEnd w:id="14"/>
      <w:bookmarkEnd w:id="15"/>
    </w:p>
    <w:p w14:paraId="6101137D" w14:textId="77777777" w:rsidR="00AF797E" w:rsidRPr="00C151AD" w:rsidRDefault="00AF797E" w:rsidP="00AF797E">
      <w:pPr>
        <w:ind w:left="708"/>
        <w:jc w:val="center"/>
      </w:pPr>
    </w:p>
    <w:p w14:paraId="713B286D" w14:textId="77777777" w:rsidR="004230B6" w:rsidRPr="00583EBF" w:rsidRDefault="004230B6" w:rsidP="00642DD0">
      <w:pPr>
        <w:pStyle w:val="Ttulo1"/>
      </w:pPr>
      <w:bookmarkStart w:id="16" w:name="_Toc410296881"/>
      <w:bookmarkStart w:id="17" w:name="_Toc493848942"/>
      <w:r w:rsidRPr="00583EBF">
        <w:lastRenderedPageBreak/>
        <w:t>INTERFACES EXTERNAS</w:t>
      </w:r>
      <w:bookmarkEnd w:id="16"/>
      <w:bookmarkEnd w:id="17"/>
    </w:p>
    <w:p w14:paraId="058AE140" w14:textId="77777777" w:rsidR="00BC3D8D" w:rsidRPr="00CD0347" w:rsidRDefault="003F7CBC" w:rsidP="00CD0347">
      <w:pPr>
        <w:rPr>
          <w:i/>
          <w:lang w:val="en-US"/>
        </w:rPr>
      </w:pPr>
      <w:r w:rsidRPr="00CD0347">
        <w:rPr>
          <w:i/>
          <w:lang w:val="en-US"/>
        </w:rPr>
        <w:t>[</w:t>
      </w:r>
      <w:r w:rsidR="00BC3D8D" w:rsidRPr="00CD0347">
        <w:rPr>
          <w:i/>
          <w:lang w:val="en-US"/>
        </w:rPr>
        <w:t>Agente Windows y Web Services</w:t>
      </w:r>
      <w:r w:rsidRPr="00CD0347">
        <w:rPr>
          <w:i/>
          <w:lang w:val="en-US"/>
        </w:rPr>
        <w:t>]</w:t>
      </w:r>
    </w:p>
    <w:p w14:paraId="3BF00D45" w14:textId="77777777" w:rsidR="006B528E" w:rsidRPr="00B249AD" w:rsidRDefault="004B5105" w:rsidP="00B249AD">
      <w:pPr>
        <w:pStyle w:val="Ttulo1"/>
      </w:pPr>
      <w:bookmarkStart w:id="18" w:name="_Toc493848943"/>
      <w:r>
        <w:lastRenderedPageBreak/>
        <w:t>CA</w:t>
      </w:r>
      <w:r w:rsidR="00DB6EC5" w:rsidRPr="00B249AD">
        <w:t>SOS DE PRUEBA</w:t>
      </w:r>
      <w:bookmarkEnd w:id="18"/>
    </w:p>
    <w:p w14:paraId="0339F2AD" w14:textId="77777777" w:rsidR="006B528E" w:rsidRPr="00CD0347" w:rsidRDefault="006B528E" w:rsidP="00CD0347">
      <w:pPr>
        <w:rPr>
          <w:i/>
        </w:rPr>
      </w:pPr>
      <w:r w:rsidRPr="00CD0347">
        <w:rPr>
          <w:i/>
        </w:rPr>
        <w:t>Casos de prueba a realizar por desarrollo.</w:t>
      </w:r>
    </w:p>
    <w:p w14:paraId="611F8BD2" w14:textId="77777777" w:rsidR="006B528E" w:rsidRPr="00916B35" w:rsidRDefault="006B528E" w:rsidP="00916B35">
      <w:pPr>
        <w:ind w:left="708"/>
        <w:rPr>
          <w:i/>
        </w:rPr>
      </w:pPr>
    </w:p>
    <w:tbl>
      <w:tblPr>
        <w:tblW w:w="14088" w:type="dxa"/>
        <w:tblInd w:w="365"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1" w:type="dxa"/>
          <w:right w:w="81" w:type="dxa"/>
        </w:tblCellMar>
        <w:tblLook w:val="0000" w:firstRow="0" w:lastRow="0" w:firstColumn="0" w:lastColumn="0" w:noHBand="0" w:noVBand="0"/>
      </w:tblPr>
      <w:tblGrid>
        <w:gridCol w:w="2414"/>
        <w:gridCol w:w="7246"/>
        <w:gridCol w:w="4428"/>
      </w:tblGrid>
      <w:tr w:rsidR="006B528E" w:rsidRPr="00142B61" w14:paraId="1A9D7147" w14:textId="77777777" w:rsidTr="00642DD0">
        <w:trPr>
          <w:trHeight w:val="388"/>
        </w:trPr>
        <w:tc>
          <w:tcPr>
            <w:tcW w:w="2414" w:type="dxa"/>
            <w:shd w:val="clear" w:color="auto" w:fill="C00000"/>
            <w:vAlign w:val="center"/>
          </w:tcPr>
          <w:p w14:paraId="1243E13E" w14:textId="77777777" w:rsidR="006B528E" w:rsidRPr="00142B61" w:rsidRDefault="006B528E" w:rsidP="00DA7AC7">
            <w:pPr>
              <w:pStyle w:val="CabeceraTabla"/>
            </w:pPr>
            <w:r>
              <w:t>Formulario</w:t>
            </w:r>
          </w:p>
        </w:tc>
        <w:tc>
          <w:tcPr>
            <w:tcW w:w="7246" w:type="dxa"/>
            <w:shd w:val="clear" w:color="auto" w:fill="C00000"/>
            <w:vAlign w:val="center"/>
          </w:tcPr>
          <w:p w14:paraId="5124CBDB" w14:textId="77777777" w:rsidR="006B528E" w:rsidRPr="00142B61" w:rsidRDefault="006B528E" w:rsidP="00DA7AC7">
            <w:pPr>
              <w:pStyle w:val="CabeceraTabla"/>
            </w:pPr>
            <w:r>
              <w:t>Casos</w:t>
            </w:r>
          </w:p>
        </w:tc>
        <w:tc>
          <w:tcPr>
            <w:tcW w:w="4428" w:type="dxa"/>
            <w:shd w:val="clear" w:color="auto" w:fill="C00000"/>
            <w:vAlign w:val="center"/>
          </w:tcPr>
          <w:p w14:paraId="0BAD8394" w14:textId="77777777" w:rsidR="006B528E" w:rsidRPr="00142B61" w:rsidRDefault="006B528E" w:rsidP="00DA7AC7">
            <w:pPr>
              <w:pStyle w:val="CabeceraTabla"/>
            </w:pPr>
            <w:r>
              <w:t>Observaciones</w:t>
            </w:r>
          </w:p>
        </w:tc>
      </w:tr>
      <w:tr w:rsidR="000A1FB4" w:rsidRPr="00142B61" w14:paraId="38D25DCE" w14:textId="77777777" w:rsidTr="00757C95">
        <w:trPr>
          <w:trHeight w:val="388"/>
        </w:trPr>
        <w:tc>
          <w:tcPr>
            <w:tcW w:w="2414" w:type="dxa"/>
            <w:shd w:val="clear" w:color="auto" w:fill="D9D9D9" w:themeFill="background1" w:themeFillShade="D9"/>
            <w:vAlign w:val="center"/>
          </w:tcPr>
          <w:p w14:paraId="0D856E1E" w14:textId="431DDC98" w:rsidR="000A1FB4" w:rsidRPr="00142B61" w:rsidRDefault="000A1FB4" w:rsidP="00757C95">
            <w:pPr>
              <w:pStyle w:val="CeldaTabla"/>
            </w:pPr>
          </w:p>
        </w:tc>
        <w:tc>
          <w:tcPr>
            <w:tcW w:w="7246" w:type="dxa"/>
            <w:shd w:val="clear" w:color="auto" w:fill="D9D9D9" w:themeFill="background1" w:themeFillShade="D9"/>
            <w:vAlign w:val="center"/>
          </w:tcPr>
          <w:p w14:paraId="52DE28E6" w14:textId="578C797F" w:rsidR="000A1FB4" w:rsidRPr="009F6552" w:rsidRDefault="000A1FB4" w:rsidP="000A1FB4">
            <w:pPr>
              <w:pStyle w:val="CeldaTabla"/>
              <w:rPr>
                <w:highlight w:val="yellow"/>
              </w:rPr>
            </w:pPr>
          </w:p>
        </w:tc>
        <w:tc>
          <w:tcPr>
            <w:tcW w:w="4428" w:type="dxa"/>
            <w:shd w:val="clear" w:color="auto" w:fill="D9D9D9" w:themeFill="background1" w:themeFillShade="D9"/>
            <w:vAlign w:val="center"/>
          </w:tcPr>
          <w:p w14:paraId="7B9FB43C" w14:textId="19893E65" w:rsidR="000A1FB4" w:rsidRPr="00142B61" w:rsidRDefault="000A1FB4" w:rsidP="00757C95">
            <w:pPr>
              <w:pStyle w:val="CeldaTabla"/>
            </w:pPr>
          </w:p>
        </w:tc>
      </w:tr>
      <w:tr w:rsidR="00656C85" w:rsidRPr="00142B61" w14:paraId="381764A1" w14:textId="77777777" w:rsidTr="00757C95">
        <w:trPr>
          <w:trHeight w:val="388"/>
        </w:trPr>
        <w:tc>
          <w:tcPr>
            <w:tcW w:w="2414" w:type="dxa"/>
            <w:shd w:val="clear" w:color="auto" w:fill="D9D9D9" w:themeFill="background1" w:themeFillShade="D9"/>
            <w:vAlign w:val="center"/>
          </w:tcPr>
          <w:p w14:paraId="0472F471" w14:textId="251FEEF7" w:rsidR="00656C85" w:rsidRPr="00142B61" w:rsidRDefault="00656C85" w:rsidP="00757C95">
            <w:pPr>
              <w:pStyle w:val="CeldaTabla"/>
            </w:pPr>
          </w:p>
        </w:tc>
        <w:tc>
          <w:tcPr>
            <w:tcW w:w="7246" w:type="dxa"/>
            <w:shd w:val="clear" w:color="auto" w:fill="D9D9D9" w:themeFill="background1" w:themeFillShade="D9"/>
            <w:vAlign w:val="center"/>
          </w:tcPr>
          <w:p w14:paraId="491853B7" w14:textId="6BA49CCA" w:rsidR="00656C85" w:rsidRPr="009F6552" w:rsidRDefault="00656C85" w:rsidP="00757C95">
            <w:pPr>
              <w:pStyle w:val="CeldaTabla"/>
              <w:rPr>
                <w:highlight w:val="yellow"/>
              </w:rPr>
            </w:pPr>
          </w:p>
        </w:tc>
        <w:tc>
          <w:tcPr>
            <w:tcW w:w="4428" w:type="dxa"/>
            <w:shd w:val="clear" w:color="auto" w:fill="D9D9D9" w:themeFill="background1" w:themeFillShade="D9"/>
            <w:vAlign w:val="center"/>
          </w:tcPr>
          <w:p w14:paraId="455063F4" w14:textId="77777777" w:rsidR="00656C85" w:rsidRPr="00142B61" w:rsidRDefault="00656C85" w:rsidP="00757C95">
            <w:pPr>
              <w:pStyle w:val="CeldaTabla"/>
            </w:pPr>
          </w:p>
        </w:tc>
      </w:tr>
      <w:tr w:rsidR="0053563E" w:rsidRPr="00142B61" w14:paraId="3480CA99" w14:textId="77777777" w:rsidTr="00757C95">
        <w:trPr>
          <w:trHeight w:val="388"/>
        </w:trPr>
        <w:tc>
          <w:tcPr>
            <w:tcW w:w="2414" w:type="dxa"/>
            <w:shd w:val="clear" w:color="auto" w:fill="D9D9D9" w:themeFill="background1" w:themeFillShade="D9"/>
            <w:vAlign w:val="center"/>
          </w:tcPr>
          <w:p w14:paraId="193B2937" w14:textId="2A8E7F7A" w:rsidR="0053563E" w:rsidRPr="00142B61" w:rsidRDefault="0053563E" w:rsidP="00757C95">
            <w:pPr>
              <w:pStyle w:val="CeldaTabla"/>
            </w:pPr>
          </w:p>
        </w:tc>
        <w:tc>
          <w:tcPr>
            <w:tcW w:w="7246" w:type="dxa"/>
            <w:shd w:val="clear" w:color="auto" w:fill="D9D9D9" w:themeFill="background1" w:themeFillShade="D9"/>
            <w:vAlign w:val="center"/>
          </w:tcPr>
          <w:p w14:paraId="0DA8F435" w14:textId="551F3DB1" w:rsidR="0053563E" w:rsidRPr="00142B61" w:rsidRDefault="0053563E" w:rsidP="00656C85">
            <w:pPr>
              <w:pStyle w:val="CeldaTabla"/>
            </w:pPr>
          </w:p>
        </w:tc>
        <w:tc>
          <w:tcPr>
            <w:tcW w:w="4428" w:type="dxa"/>
            <w:shd w:val="clear" w:color="auto" w:fill="D9D9D9" w:themeFill="background1" w:themeFillShade="D9"/>
            <w:vAlign w:val="center"/>
          </w:tcPr>
          <w:p w14:paraId="55EE5D5E" w14:textId="16300D41" w:rsidR="0053563E" w:rsidRPr="00142B61" w:rsidRDefault="0053563E" w:rsidP="00757C95">
            <w:pPr>
              <w:pStyle w:val="CeldaTabla"/>
            </w:pPr>
          </w:p>
        </w:tc>
      </w:tr>
    </w:tbl>
    <w:p w14:paraId="506F801A" w14:textId="3861AFA8" w:rsidR="006B528E" w:rsidRPr="006B528E" w:rsidRDefault="006B528E" w:rsidP="00357E49">
      <w:pPr>
        <w:ind w:firstLine="600"/>
        <w:rPr>
          <w:rFonts w:ascii="Arial" w:hAnsi="Arial" w:cs="Arial"/>
        </w:rPr>
      </w:pPr>
    </w:p>
    <w:sectPr w:rsidR="006B528E" w:rsidRPr="006B528E" w:rsidSect="00F631A5">
      <w:headerReference w:type="default" r:id="rId23"/>
      <w:pgSz w:w="16840" w:h="11907" w:orient="landscape" w:code="9"/>
      <w:pgMar w:top="1701" w:right="851" w:bottom="1418" w:left="851" w:header="851"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7E50A" w14:textId="77777777" w:rsidR="008F6A57" w:rsidRDefault="008F6A57">
      <w:r>
        <w:separator/>
      </w:r>
    </w:p>
  </w:endnote>
  <w:endnote w:type="continuationSeparator" w:id="0">
    <w:p w14:paraId="0CD8AE01" w14:textId="77777777" w:rsidR="008F6A57" w:rsidRDefault="008F6A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IN-Bold">
    <w:altName w:val="Arial"/>
    <w:charset w:val="00"/>
    <w:family w:val="swiss"/>
    <w:pitch w:val="variable"/>
    <w:sig w:usb0="80000027"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239" w:type="dxa"/>
      <w:tblBorders>
        <w:top w:val="single" w:sz="4" w:space="0" w:color="auto"/>
      </w:tblBorders>
      <w:tblLayout w:type="fixed"/>
      <w:tblCellMar>
        <w:left w:w="0" w:type="dxa"/>
        <w:right w:w="0" w:type="dxa"/>
      </w:tblCellMar>
      <w:tblLook w:val="0000" w:firstRow="0" w:lastRow="0" w:firstColumn="0" w:lastColumn="0" w:noHBand="0" w:noVBand="0"/>
    </w:tblPr>
    <w:tblGrid>
      <w:gridCol w:w="1347"/>
      <w:gridCol w:w="4465"/>
      <w:gridCol w:w="7943"/>
      <w:gridCol w:w="1484"/>
    </w:tblGrid>
    <w:tr w:rsidR="00946E3C" w:rsidRPr="00A36564" w14:paraId="1974099A" w14:textId="77777777" w:rsidTr="00A65148">
      <w:trPr>
        <w:cantSplit/>
        <w:trHeight w:hRule="exact" w:val="862"/>
      </w:trPr>
      <w:tc>
        <w:tcPr>
          <w:tcW w:w="1347" w:type="dxa"/>
        </w:tcPr>
        <w:p w14:paraId="6C2C85DA" w14:textId="77777777" w:rsidR="00946E3C" w:rsidRDefault="00946E3C" w:rsidP="00AE1990">
          <w:pPr>
            <w:pStyle w:val="CeldaTabla"/>
            <w:rPr>
              <w:snapToGrid w:val="0"/>
              <w:lang w:val="en-US"/>
            </w:rPr>
          </w:pPr>
          <w:r w:rsidRPr="00C2790E">
            <w:rPr>
              <w:noProof/>
              <w:snapToGrid w:val="0"/>
              <w:sz w:val="16"/>
              <w:szCs w:val="16"/>
              <w:lang w:val="es-CL" w:eastAsia="es-CL"/>
            </w:rPr>
            <w:drawing>
              <wp:anchor distT="0" distB="0" distL="114300" distR="114300" simplePos="0" relativeHeight="251659264" behindDoc="0" locked="0" layoutInCell="1" allowOverlap="1" wp14:anchorId="58A116BC" wp14:editId="36F214FF">
                <wp:simplePos x="0" y="0"/>
                <wp:positionH relativeFrom="column">
                  <wp:posOffset>233667</wp:posOffset>
                </wp:positionH>
                <wp:positionV relativeFrom="paragraph">
                  <wp:posOffset>136525</wp:posOffset>
                </wp:positionV>
                <wp:extent cx="349898" cy="342900"/>
                <wp:effectExtent l="0" t="0" r="0" b="0"/>
                <wp:wrapNone/>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S_ISO 9001_TCL_HR.jpg"/>
                        <pic:cNvPicPr/>
                      </pic:nvPicPr>
                      <pic:blipFill>
                        <a:blip r:embed="rId1">
                          <a:extLst>
                            <a:ext uri="{28A0092B-C50C-407E-A947-70E740481C1C}">
                              <a14:useLocalDpi xmlns:a14="http://schemas.microsoft.com/office/drawing/2010/main" val="0"/>
                            </a:ext>
                          </a:extLst>
                        </a:blip>
                        <a:stretch>
                          <a:fillRect/>
                        </a:stretch>
                      </pic:blipFill>
                      <pic:spPr>
                        <a:xfrm>
                          <a:off x="0" y="0"/>
                          <a:ext cx="351059" cy="344038"/>
                        </a:xfrm>
                        <a:prstGeom prst="rect">
                          <a:avLst/>
                        </a:prstGeom>
                      </pic:spPr>
                    </pic:pic>
                  </a:graphicData>
                </a:graphic>
                <wp14:sizeRelH relativeFrom="margin">
                  <wp14:pctWidth>0</wp14:pctWidth>
                </wp14:sizeRelH>
                <wp14:sizeRelV relativeFrom="margin">
                  <wp14:pctHeight>0</wp14:pctHeight>
                </wp14:sizeRelV>
              </wp:anchor>
            </w:drawing>
          </w:r>
          <w:r>
            <w:rPr>
              <w:snapToGrid w:val="0"/>
              <w:lang w:val="en-US"/>
            </w:rPr>
            <w:tab/>
          </w:r>
        </w:p>
        <w:p w14:paraId="0317EE8A" w14:textId="77777777" w:rsidR="00946E3C" w:rsidRPr="006F4D7F" w:rsidRDefault="00946E3C" w:rsidP="00AE1990">
          <w:pPr>
            <w:pStyle w:val="CeldaTabla"/>
            <w:rPr>
              <w:lang w:val="en-US"/>
            </w:rPr>
          </w:pPr>
          <w:r>
            <w:rPr>
              <w:lang w:val="en-US"/>
            </w:rPr>
            <w:tab/>
          </w:r>
        </w:p>
      </w:tc>
      <w:tc>
        <w:tcPr>
          <w:tcW w:w="4465" w:type="dxa"/>
        </w:tcPr>
        <w:p w14:paraId="4826DECD" w14:textId="77777777" w:rsidR="00946E3C" w:rsidRDefault="00946E3C" w:rsidP="00AE1990">
          <w:pPr>
            <w:pStyle w:val="CeldaTabla"/>
            <w:rPr>
              <w:snapToGrid w:val="0"/>
              <w:sz w:val="16"/>
              <w:szCs w:val="16"/>
              <w:lang w:val="en-US"/>
            </w:rPr>
          </w:pPr>
        </w:p>
        <w:p w14:paraId="163E40EF" w14:textId="68809026" w:rsidR="00946E3C" w:rsidRPr="006E6CC6" w:rsidRDefault="00946E3C" w:rsidP="006E6CC6">
          <w:pPr>
            <w:pStyle w:val="CeldaTabla"/>
            <w:spacing w:after="60"/>
            <w:rPr>
              <w:snapToGrid w:val="0"/>
              <w:sz w:val="17"/>
              <w:szCs w:val="17"/>
            </w:rPr>
          </w:pPr>
          <w:r w:rsidRPr="006E6CC6">
            <w:rPr>
              <w:snapToGrid w:val="0"/>
              <w:sz w:val="17"/>
              <w:szCs w:val="17"/>
            </w:rPr>
            <w:t xml:space="preserve">PG04-FR08 DF Alfatec – </w:t>
          </w:r>
          <w:r w:rsidR="00E66410">
            <w:rPr>
              <w:snapToGrid w:val="0"/>
              <w:sz w:val="17"/>
              <w:szCs w:val="17"/>
            </w:rPr>
            <w:t>Rayen Salud</w:t>
          </w:r>
        </w:p>
        <w:p w14:paraId="6D4DCEDD" w14:textId="77777777" w:rsidR="00946E3C" w:rsidRPr="006E6CC6" w:rsidRDefault="00946E3C" w:rsidP="006E6CC6">
          <w:pPr>
            <w:pStyle w:val="CeldaTabla"/>
            <w:rPr>
              <w:sz w:val="14"/>
              <w:szCs w:val="14"/>
            </w:rPr>
          </w:pPr>
          <w:r w:rsidRPr="006E6CC6">
            <w:rPr>
              <w:snapToGrid w:val="0"/>
              <w:sz w:val="14"/>
              <w:szCs w:val="14"/>
            </w:rPr>
            <w:t xml:space="preserve"> Versión: 3  FECHA: </w:t>
          </w:r>
          <w:r>
            <w:rPr>
              <w:snapToGrid w:val="0"/>
              <w:sz w:val="14"/>
              <w:szCs w:val="14"/>
            </w:rPr>
            <w:t>09/09</w:t>
          </w:r>
          <w:r w:rsidRPr="006E6CC6">
            <w:rPr>
              <w:snapToGrid w:val="0"/>
              <w:sz w:val="14"/>
              <w:szCs w:val="14"/>
            </w:rPr>
            <w:t>/2015</w:t>
          </w:r>
        </w:p>
        <w:p w14:paraId="5D05DD68" w14:textId="77777777" w:rsidR="00946E3C" w:rsidRPr="006E6CC6" w:rsidRDefault="00946E3C" w:rsidP="00AE1990">
          <w:pPr>
            <w:pStyle w:val="CeldaTabla"/>
            <w:rPr>
              <w:snapToGrid w:val="0"/>
              <w:sz w:val="16"/>
              <w:szCs w:val="16"/>
            </w:rPr>
          </w:pPr>
        </w:p>
      </w:tc>
      <w:tc>
        <w:tcPr>
          <w:tcW w:w="7943" w:type="dxa"/>
        </w:tcPr>
        <w:p w14:paraId="450BD8FD" w14:textId="77777777" w:rsidR="00946E3C" w:rsidRDefault="00946E3C" w:rsidP="00AE1990">
          <w:pPr>
            <w:pStyle w:val="CeldaTabla"/>
            <w:jc w:val="center"/>
            <w:rPr>
              <w:snapToGrid w:val="0"/>
              <w:sz w:val="16"/>
              <w:szCs w:val="16"/>
            </w:rPr>
          </w:pPr>
        </w:p>
        <w:p w14:paraId="72904590" w14:textId="77777777" w:rsidR="00946E3C" w:rsidRDefault="00946E3C" w:rsidP="00AE1990">
          <w:pPr>
            <w:pStyle w:val="CeldaTabla"/>
            <w:jc w:val="center"/>
            <w:rPr>
              <w:snapToGrid w:val="0"/>
              <w:sz w:val="16"/>
              <w:szCs w:val="16"/>
            </w:rPr>
          </w:pPr>
        </w:p>
        <w:p w14:paraId="23C9957B" w14:textId="3AE43550" w:rsidR="00946E3C" w:rsidRPr="006E6CC6" w:rsidRDefault="00946E3C" w:rsidP="006E6CC6">
          <w:pPr>
            <w:pStyle w:val="CeldaTabla"/>
            <w:rPr>
              <w:sz w:val="17"/>
              <w:szCs w:val="17"/>
            </w:rPr>
          </w:pPr>
          <w:r w:rsidRPr="006E6CC6">
            <w:rPr>
              <w:snapToGrid w:val="0"/>
              <w:sz w:val="17"/>
              <w:szCs w:val="17"/>
            </w:rPr>
            <w:t>Doc.: DF_</w:t>
          </w:r>
          <w:sdt>
            <w:sdtPr>
              <w:rPr>
                <w:snapToGrid w:val="0"/>
                <w:sz w:val="17"/>
                <w:szCs w:val="17"/>
              </w:rPr>
              <w:alias w:val="Req. Saydex"/>
              <w:tag w:val="reqSaydex"/>
              <w:id w:val="13176422"/>
              <w:lock w:val="sdtLocked"/>
              <w:placeholder>
                <w:docPart w:val="393A99EB666947EA963733D765DE486B"/>
              </w:placeholder>
              <w:dataBinding w:xpath="/root[1]/documento[1]/reqSaydex[1]" w:storeItemID="{56578001-EFAB-42E6-A10E-4104DBE20FE8}"/>
              <w:text/>
            </w:sdtPr>
            <w:sdtEndPr/>
            <w:sdtContent>
              <w:r>
                <w:rPr>
                  <w:snapToGrid w:val="0"/>
                  <w:sz w:val="17"/>
                  <w:szCs w:val="17"/>
                </w:rPr>
                <w:t>20006</w:t>
              </w:r>
            </w:sdtContent>
          </w:sdt>
          <w:r w:rsidRPr="006E6CC6">
            <w:rPr>
              <w:snapToGrid w:val="0"/>
              <w:sz w:val="17"/>
              <w:szCs w:val="17"/>
            </w:rPr>
            <w:t>_</w:t>
          </w:r>
          <w:sdt>
            <w:sdtPr>
              <w:rPr>
                <w:snapToGrid w:val="0"/>
                <w:sz w:val="17"/>
                <w:szCs w:val="17"/>
              </w:rPr>
              <w:alias w:val="Código Mantis"/>
              <w:tag w:val="codMantis"/>
              <w:id w:val="13176436"/>
              <w:lock w:val="sdtLocked"/>
              <w:placeholder>
                <w:docPart w:val="393A99EB666947EA963733D765DE486B"/>
              </w:placeholder>
              <w:dataBinding w:xpath="/root[1]/documento[1]/codMantis[1]" w:storeItemID="{56578001-EFAB-42E6-A10E-4104DBE20FE8}"/>
              <w:text/>
            </w:sdtPr>
            <w:sdtEndPr/>
            <w:sdtContent>
              <w:r>
                <w:rPr>
                  <w:snapToGrid w:val="0"/>
                  <w:sz w:val="17"/>
                  <w:szCs w:val="17"/>
                </w:rPr>
                <w:t>146690</w:t>
              </w:r>
            </w:sdtContent>
          </w:sdt>
          <w:r w:rsidRPr="006E6CC6">
            <w:rPr>
              <w:snapToGrid w:val="0"/>
              <w:sz w:val="17"/>
              <w:szCs w:val="17"/>
            </w:rPr>
            <w:t>_</w:t>
          </w:r>
          <w:sdt>
            <w:sdtPr>
              <w:rPr>
                <w:snapToGrid w:val="0"/>
                <w:sz w:val="17"/>
                <w:szCs w:val="17"/>
              </w:rPr>
              <w:alias w:val="Desc. Mantis"/>
              <w:tag w:val="descMantis"/>
              <w:id w:val="13176452"/>
              <w:lock w:val="sdtLocked"/>
              <w:placeholder>
                <w:docPart w:val="393A99EB666947EA963733D765DE486B"/>
              </w:placeholder>
              <w:dataBinding w:xpath="/root[1]/documento[1]/descMantis[1]" w:storeItemID="{56578001-EFAB-42E6-A10E-4104DBE20FE8}"/>
              <w:text/>
            </w:sdtPr>
            <w:sdtEndPr/>
            <w:sdtContent>
              <w:r>
                <w:rPr>
                  <w:snapToGrid w:val="0"/>
                  <w:sz w:val="17"/>
                  <w:szCs w:val="17"/>
                </w:rPr>
                <w:t>Modificación de tipo usuario por Florence Gestión</w:t>
              </w:r>
            </w:sdtContent>
          </w:sdt>
          <w:r w:rsidRPr="006E6CC6">
            <w:rPr>
              <w:snapToGrid w:val="0"/>
              <w:sz w:val="17"/>
              <w:szCs w:val="17"/>
            </w:rPr>
            <w:t>_v1</w:t>
          </w:r>
        </w:p>
        <w:p w14:paraId="07786661" w14:textId="77777777" w:rsidR="00946E3C" w:rsidRPr="001F7563" w:rsidRDefault="00946E3C" w:rsidP="00AE1990">
          <w:pPr>
            <w:pStyle w:val="CeldaTabla"/>
            <w:rPr>
              <w:snapToGrid w:val="0"/>
            </w:rPr>
          </w:pPr>
        </w:p>
      </w:tc>
      <w:tc>
        <w:tcPr>
          <w:tcW w:w="1484" w:type="dxa"/>
        </w:tcPr>
        <w:p w14:paraId="30FC50C9" w14:textId="77777777" w:rsidR="00946E3C" w:rsidRDefault="00946E3C" w:rsidP="00AE1990">
          <w:pPr>
            <w:pStyle w:val="CeldaTabla"/>
            <w:rPr>
              <w:snapToGrid w:val="0"/>
              <w:sz w:val="16"/>
              <w:szCs w:val="16"/>
            </w:rPr>
          </w:pPr>
        </w:p>
        <w:p w14:paraId="5AB3F5AD" w14:textId="77777777" w:rsidR="00946E3C" w:rsidRDefault="00946E3C" w:rsidP="00AE1990">
          <w:pPr>
            <w:pStyle w:val="CeldaTabla"/>
            <w:rPr>
              <w:snapToGrid w:val="0"/>
              <w:sz w:val="16"/>
              <w:szCs w:val="16"/>
            </w:rPr>
          </w:pPr>
        </w:p>
        <w:p w14:paraId="44E4D2B3" w14:textId="77777777" w:rsidR="00946E3C" w:rsidRPr="006E6CC6" w:rsidRDefault="00946E3C" w:rsidP="00AE1990">
          <w:pPr>
            <w:pStyle w:val="CeldaTabla"/>
            <w:rPr>
              <w:snapToGrid w:val="0"/>
              <w:sz w:val="17"/>
              <w:szCs w:val="17"/>
            </w:rPr>
          </w:pPr>
          <w:r w:rsidRPr="006E6CC6">
            <w:rPr>
              <w:snapToGrid w:val="0"/>
              <w:sz w:val="17"/>
              <w:szCs w:val="17"/>
            </w:rPr>
            <w:t xml:space="preserve">Pág. </w:t>
          </w:r>
          <w:r w:rsidRPr="006E6CC6">
            <w:rPr>
              <w:snapToGrid w:val="0"/>
              <w:sz w:val="17"/>
              <w:szCs w:val="17"/>
            </w:rPr>
            <w:fldChar w:fldCharType="begin"/>
          </w:r>
          <w:r w:rsidRPr="006E6CC6">
            <w:rPr>
              <w:snapToGrid w:val="0"/>
              <w:sz w:val="17"/>
              <w:szCs w:val="17"/>
            </w:rPr>
            <w:instrText xml:space="preserve"> PAGE </w:instrText>
          </w:r>
          <w:r w:rsidRPr="006E6CC6">
            <w:rPr>
              <w:snapToGrid w:val="0"/>
              <w:sz w:val="17"/>
              <w:szCs w:val="17"/>
            </w:rPr>
            <w:fldChar w:fldCharType="separate"/>
          </w:r>
          <w:r w:rsidR="00B6037F">
            <w:rPr>
              <w:noProof/>
              <w:snapToGrid w:val="0"/>
              <w:sz w:val="17"/>
              <w:szCs w:val="17"/>
            </w:rPr>
            <w:t>21</w:t>
          </w:r>
          <w:r w:rsidRPr="006E6CC6">
            <w:rPr>
              <w:snapToGrid w:val="0"/>
              <w:sz w:val="17"/>
              <w:szCs w:val="17"/>
            </w:rPr>
            <w:fldChar w:fldCharType="end"/>
          </w:r>
          <w:r w:rsidRPr="006E6CC6">
            <w:rPr>
              <w:snapToGrid w:val="0"/>
              <w:sz w:val="17"/>
              <w:szCs w:val="17"/>
            </w:rPr>
            <w:t xml:space="preserve"> de </w:t>
          </w:r>
          <w:r w:rsidRPr="006E6CC6">
            <w:rPr>
              <w:snapToGrid w:val="0"/>
              <w:sz w:val="17"/>
              <w:szCs w:val="17"/>
            </w:rPr>
            <w:fldChar w:fldCharType="begin"/>
          </w:r>
          <w:r w:rsidRPr="006E6CC6">
            <w:rPr>
              <w:snapToGrid w:val="0"/>
              <w:sz w:val="17"/>
              <w:szCs w:val="17"/>
            </w:rPr>
            <w:instrText xml:space="preserve"> NUMPAGES </w:instrText>
          </w:r>
          <w:r w:rsidRPr="006E6CC6">
            <w:rPr>
              <w:snapToGrid w:val="0"/>
              <w:sz w:val="17"/>
              <w:szCs w:val="17"/>
            </w:rPr>
            <w:fldChar w:fldCharType="separate"/>
          </w:r>
          <w:r w:rsidR="00B6037F">
            <w:rPr>
              <w:noProof/>
              <w:snapToGrid w:val="0"/>
              <w:sz w:val="17"/>
              <w:szCs w:val="17"/>
            </w:rPr>
            <w:t>21</w:t>
          </w:r>
          <w:r w:rsidRPr="006E6CC6">
            <w:rPr>
              <w:snapToGrid w:val="0"/>
              <w:sz w:val="17"/>
              <w:szCs w:val="17"/>
            </w:rPr>
            <w:fldChar w:fldCharType="end"/>
          </w:r>
        </w:p>
      </w:tc>
    </w:tr>
  </w:tbl>
  <w:p w14:paraId="13A113FE" w14:textId="77777777" w:rsidR="00946E3C" w:rsidRDefault="00946E3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981A0" w14:textId="77777777" w:rsidR="00946E3C" w:rsidRDefault="00946E3C" w:rsidP="008F4FB6">
    <w:pPr>
      <w:pStyle w:val="Piedepgina"/>
      <w:ind w:left="567" w:right="8759"/>
    </w:pPr>
  </w:p>
  <w:p w14:paraId="5A7EDC1F" w14:textId="77777777" w:rsidR="00946E3C" w:rsidRPr="00B326BA" w:rsidRDefault="00946E3C" w:rsidP="000A6713">
    <w:pPr>
      <w:pStyle w:val="AcuerdoConfidencialidad"/>
      <w:ind w:left="567" w:right="738"/>
      <w:rPr>
        <w:rFonts w:ascii="Century Gothic" w:hAnsi="Century Gothic"/>
      </w:rPr>
    </w:pPr>
    <w:r w:rsidRPr="00B326BA">
      <w:rPr>
        <w:rFonts w:ascii="Century Gothic" w:hAnsi="Century Gothic"/>
      </w:rPr>
      <w:t>Acuerdo de confidencialidad:</w:t>
    </w:r>
  </w:p>
  <w:p w14:paraId="4FCF7AFC" w14:textId="77777777" w:rsidR="00946E3C" w:rsidRPr="00B326BA" w:rsidRDefault="00946E3C" w:rsidP="000A6713">
    <w:pPr>
      <w:pStyle w:val="AcuerdoConfidencialidad"/>
      <w:ind w:left="567" w:right="738"/>
      <w:rPr>
        <w:rFonts w:ascii="Century Gothic" w:hAnsi="Century Gothic"/>
      </w:rPr>
    </w:pPr>
    <w:r w:rsidRPr="00B326BA">
      <w:rPr>
        <w:rFonts w:ascii="Century Gothic" w:hAnsi="Century Gothic"/>
      </w:rPr>
      <w:t xml:space="preserve">La información contenida en este documento va dirigida exclusivamente al destinatario/grupos de personas y contiene información confidencial. No se puede realizar ninguna revisión, copia, distribución, otro uso, u otra acción basada en ella, sin el permiso explícito por </w:t>
    </w:r>
    <w:r>
      <w:rPr>
        <w:rFonts w:ascii="Century Gothic" w:hAnsi="Century Gothic"/>
      </w:rPr>
      <w:t>parte del propietario del documento.</w:t>
    </w:r>
  </w:p>
  <w:p w14:paraId="65ADFAB3" w14:textId="77777777" w:rsidR="00946E3C" w:rsidRPr="008F4FB6" w:rsidRDefault="00946E3C" w:rsidP="000A6713">
    <w:pPr>
      <w:pStyle w:val="Piedepgina"/>
      <w:ind w:left="567" w:right="738"/>
      <w:jc w:val="center"/>
      <w:rPr>
        <w:lang w:val="es-CO"/>
      </w:rPr>
    </w:pPr>
  </w:p>
  <w:p w14:paraId="5E77871B" w14:textId="77777777" w:rsidR="00946E3C" w:rsidRDefault="00946E3C" w:rsidP="000A6713">
    <w:pPr>
      <w:pStyle w:val="Piedepgina"/>
      <w:ind w:left="567" w:right="738"/>
      <w:jc w:val="center"/>
    </w:pPr>
  </w:p>
  <w:p w14:paraId="2A870E19" w14:textId="77777777" w:rsidR="00946E3C" w:rsidRDefault="00946E3C" w:rsidP="008F4FB6">
    <w:pPr>
      <w:pStyle w:val="Piedepgina"/>
      <w:ind w:left="56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8033FF" w14:textId="77777777" w:rsidR="008F6A57" w:rsidRDefault="008F6A57">
      <w:r>
        <w:separator/>
      </w:r>
    </w:p>
  </w:footnote>
  <w:footnote w:type="continuationSeparator" w:id="0">
    <w:p w14:paraId="7A3DB3C1" w14:textId="77777777" w:rsidR="008F6A57" w:rsidRDefault="008F6A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168" w:type="dxa"/>
      <w:tblInd w:w="28" w:type="dxa"/>
      <w:tblBorders>
        <w:bottom w:val="single" w:sz="6" w:space="0" w:color="auto"/>
      </w:tblBorders>
      <w:tblLayout w:type="fixed"/>
      <w:tblCellMar>
        <w:left w:w="28" w:type="dxa"/>
        <w:right w:w="28" w:type="dxa"/>
      </w:tblCellMar>
      <w:tblLook w:val="0000" w:firstRow="0" w:lastRow="0" w:firstColumn="0" w:lastColumn="0" w:noHBand="0" w:noVBand="0"/>
    </w:tblPr>
    <w:tblGrid>
      <w:gridCol w:w="2694"/>
      <w:gridCol w:w="8646"/>
      <w:gridCol w:w="3828"/>
    </w:tblGrid>
    <w:tr w:rsidR="00946E3C" w14:paraId="189722C8" w14:textId="77777777">
      <w:trPr>
        <w:trHeight w:val="1160"/>
      </w:trPr>
      <w:tc>
        <w:tcPr>
          <w:tcW w:w="2694" w:type="dxa"/>
        </w:tcPr>
        <w:p w14:paraId="3917D169" w14:textId="77777777" w:rsidR="00946E3C" w:rsidRPr="00A541E3" w:rsidRDefault="00946E3C">
          <w:pPr>
            <w:pStyle w:val="Encabezado"/>
            <w:spacing w:before="240"/>
          </w:pPr>
        </w:p>
      </w:tc>
      <w:tc>
        <w:tcPr>
          <w:tcW w:w="8646" w:type="dxa"/>
        </w:tcPr>
        <w:p w14:paraId="61C98036" w14:textId="77777777" w:rsidR="00946E3C" w:rsidRDefault="00946E3C">
          <w:pPr>
            <w:pStyle w:val="Encabezado"/>
            <w:tabs>
              <w:tab w:val="clear" w:pos="4252"/>
              <w:tab w:val="clear" w:pos="8504"/>
              <w:tab w:val="center" w:pos="1106"/>
              <w:tab w:val="right" w:pos="3091"/>
            </w:tabs>
            <w:jc w:val="center"/>
          </w:pPr>
        </w:p>
      </w:tc>
      <w:tc>
        <w:tcPr>
          <w:tcW w:w="3828" w:type="dxa"/>
        </w:tcPr>
        <w:p w14:paraId="0A487402" w14:textId="77777777" w:rsidR="00946E3C" w:rsidRDefault="00946E3C">
          <w:pPr>
            <w:pStyle w:val="Encabezado"/>
            <w:spacing w:before="320"/>
          </w:pPr>
        </w:p>
      </w:tc>
    </w:tr>
  </w:tbl>
  <w:p w14:paraId="791E1304" w14:textId="77777777" w:rsidR="00946E3C" w:rsidRDefault="00946E3C" w:rsidP="00AA105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310" w:type="dxa"/>
      <w:tblInd w:w="28" w:type="dxa"/>
      <w:tblLayout w:type="fixed"/>
      <w:tblCellMar>
        <w:left w:w="28" w:type="dxa"/>
        <w:right w:w="28" w:type="dxa"/>
      </w:tblCellMar>
      <w:tblLook w:val="0000" w:firstRow="0" w:lastRow="0" w:firstColumn="0" w:lastColumn="0" w:noHBand="0" w:noVBand="0"/>
    </w:tblPr>
    <w:tblGrid>
      <w:gridCol w:w="2977"/>
      <w:gridCol w:w="9356"/>
      <w:gridCol w:w="2977"/>
    </w:tblGrid>
    <w:tr w:rsidR="00946E3C" w14:paraId="03F0CE79" w14:textId="77777777" w:rsidTr="00303D50">
      <w:trPr>
        <w:trHeight w:val="1160"/>
      </w:trPr>
      <w:tc>
        <w:tcPr>
          <w:tcW w:w="2977" w:type="dxa"/>
        </w:tcPr>
        <w:p w14:paraId="07CED0A2" w14:textId="77777777" w:rsidR="00946E3C" w:rsidRDefault="00946E3C" w:rsidP="007F5D9B">
          <w:pPr>
            <w:pStyle w:val="Encabezado"/>
            <w:spacing w:before="240"/>
          </w:pPr>
          <w:r w:rsidRPr="00AD208F">
            <w:rPr>
              <w:noProof/>
              <w:lang w:val="es-CL" w:eastAsia="es-CL"/>
            </w:rPr>
            <w:drawing>
              <wp:anchor distT="0" distB="0" distL="114300" distR="114300" simplePos="0" relativeHeight="251669504" behindDoc="0" locked="0" layoutInCell="1" allowOverlap="1" wp14:anchorId="001C474B" wp14:editId="57E7B4C1">
                <wp:simplePos x="0" y="0"/>
                <wp:positionH relativeFrom="margin">
                  <wp:posOffset>5080</wp:posOffset>
                </wp:positionH>
                <wp:positionV relativeFrom="margin">
                  <wp:posOffset>94615</wp:posOffset>
                </wp:positionV>
                <wp:extent cx="1845310" cy="633730"/>
                <wp:effectExtent l="0" t="0" r="2540" b="0"/>
                <wp:wrapSquare wrapText="bothSides"/>
                <wp:docPr id="5"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anjo:Desktop:Alfatec Logotipo Final 58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845310" cy="633730"/>
                        </a:xfrm>
                        <a:prstGeom prst="rect">
                          <a:avLst/>
                        </a:prstGeom>
                        <a:noFill/>
                        <a:ln>
                          <a:noFill/>
                        </a:ln>
                      </pic:spPr>
                    </pic:pic>
                  </a:graphicData>
                </a:graphic>
                <wp14:sizeRelV relativeFrom="margin">
                  <wp14:pctHeight>0</wp14:pctHeight>
                </wp14:sizeRelV>
              </wp:anchor>
            </w:drawing>
          </w:r>
        </w:p>
      </w:tc>
      <w:tc>
        <w:tcPr>
          <w:tcW w:w="9356" w:type="dxa"/>
        </w:tcPr>
        <w:p w14:paraId="24267E31" w14:textId="77777777" w:rsidR="00946E3C" w:rsidRDefault="00946E3C" w:rsidP="007F5D9B">
          <w:pPr>
            <w:pStyle w:val="Encabezado"/>
            <w:jc w:val="center"/>
            <w:rPr>
              <w:b/>
              <w:sz w:val="24"/>
            </w:rPr>
          </w:pPr>
        </w:p>
        <w:p w14:paraId="73C3DF23" w14:textId="77777777" w:rsidR="00946E3C" w:rsidRPr="00AD0DBA" w:rsidRDefault="00946E3C" w:rsidP="007F5D9B">
          <w:pPr>
            <w:jc w:val="center"/>
            <w:rPr>
              <w:rFonts w:ascii="DIN-Bold" w:hAnsi="DIN-Bold"/>
              <w:sz w:val="24"/>
            </w:rPr>
          </w:pPr>
        </w:p>
      </w:tc>
      <w:tc>
        <w:tcPr>
          <w:tcW w:w="2977" w:type="dxa"/>
        </w:tcPr>
        <w:p w14:paraId="3C542A8A" w14:textId="77777777" w:rsidR="00946E3C" w:rsidRDefault="00946E3C" w:rsidP="007F5D9B">
          <w:pPr>
            <w:pStyle w:val="Encabezado"/>
            <w:spacing w:before="320"/>
          </w:pPr>
          <w:r>
            <w:rPr>
              <w:noProof/>
              <w:lang w:val="es-CL" w:eastAsia="es-CL"/>
            </w:rPr>
            <w:drawing>
              <wp:inline distT="0" distB="0" distL="0" distR="0" wp14:anchorId="6F0E25E8" wp14:editId="0CD11CB0">
                <wp:extent cx="1409700" cy="447675"/>
                <wp:effectExtent l="0" t="0" r="0" b="0"/>
                <wp:docPr id="8" name="Imagen 8" descr="C:\Users\fcuenca\Desktop\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cuenca\Desktop\image007.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9700" cy="447675"/>
                        </a:xfrm>
                        <a:prstGeom prst="rect">
                          <a:avLst/>
                        </a:prstGeom>
                        <a:noFill/>
                        <a:ln>
                          <a:noFill/>
                        </a:ln>
                      </pic:spPr>
                    </pic:pic>
                  </a:graphicData>
                </a:graphic>
              </wp:inline>
            </w:drawing>
          </w:r>
        </w:p>
      </w:tc>
    </w:tr>
  </w:tbl>
  <w:p w14:paraId="482D9F5F" w14:textId="77777777" w:rsidR="00946E3C" w:rsidRDefault="00946E3C" w:rsidP="00AD208F">
    <w:pPr>
      <w:pStyle w:val="Encabezado"/>
      <w:tabs>
        <w:tab w:val="clear" w:pos="4252"/>
        <w:tab w:val="clear" w:pos="8504"/>
        <w:tab w:val="left" w:pos="3495"/>
        <w:tab w:val="left" w:pos="13750"/>
        <w:tab w:val="left" w:pos="13892"/>
      </w:tabs>
    </w:pP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310" w:type="dxa"/>
      <w:tblInd w:w="28" w:type="dxa"/>
      <w:tblLayout w:type="fixed"/>
      <w:tblCellMar>
        <w:left w:w="28" w:type="dxa"/>
        <w:right w:w="28" w:type="dxa"/>
      </w:tblCellMar>
      <w:tblLook w:val="0000" w:firstRow="0" w:lastRow="0" w:firstColumn="0" w:lastColumn="0" w:noHBand="0" w:noVBand="0"/>
    </w:tblPr>
    <w:tblGrid>
      <w:gridCol w:w="2694"/>
      <w:gridCol w:w="9639"/>
      <w:gridCol w:w="2977"/>
    </w:tblGrid>
    <w:tr w:rsidR="00946E3C" w14:paraId="38E7CABD" w14:textId="77777777" w:rsidTr="00A65148">
      <w:trPr>
        <w:trHeight w:val="1274"/>
      </w:trPr>
      <w:tc>
        <w:tcPr>
          <w:tcW w:w="2694" w:type="dxa"/>
        </w:tcPr>
        <w:p w14:paraId="6D649C3D" w14:textId="53EC2A41" w:rsidR="00946E3C" w:rsidRPr="00F95388" w:rsidRDefault="00946E3C" w:rsidP="00946E3C">
          <w:pPr>
            <w:pStyle w:val="VersionCabecera"/>
            <w:spacing w:after="0"/>
            <w:ind w:firstLine="0"/>
            <w:rPr>
              <w:sz w:val="20"/>
            </w:rPr>
          </w:pPr>
          <w:r w:rsidRPr="00F95388">
            <w:rPr>
              <w:noProof/>
              <w:sz w:val="20"/>
              <w:highlight w:val="yellow"/>
              <w:lang w:val="es-CL" w:eastAsia="es-CL"/>
            </w:rPr>
            <w:drawing>
              <wp:anchor distT="0" distB="0" distL="114300" distR="114300" simplePos="0" relativeHeight="251665408" behindDoc="0" locked="0" layoutInCell="1" allowOverlap="1" wp14:anchorId="4D463286" wp14:editId="190D2D6D">
                <wp:simplePos x="0" y="0"/>
                <wp:positionH relativeFrom="margin">
                  <wp:posOffset>207010</wp:posOffset>
                </wp:positionH>
                <wp:positionV relativeFrom="margin">
                  <wp:posOffset>2540</wp:posOffset>
                </wp:positionV>
                <wp:extent cx="1285875" cy="535305"/>
                <wp:effectExtent l="0" t="0" r="0" b="0"/>
                <wp:wrapSquare wrapText="bothSides"/>
                <wp:docPr id="1"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anjo:Desktop:Alfatec Logotipo Final 58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285875" cy="535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rPr>
            <w:t xml:space="preserve">         </w:t>
          </w:r>
          <w:r w:rsidRPr="00F95388">
            <w:rPr>
              <w:sz w:val="20"/>
            </w:rPr>
            <w:t xml:space="preserve">V </w:t>
          </w:r>
          <w:r w:rsidR="008F6A57">
            <w:fldChar w:fldCharType="begin"/>
          </w:r>
          <w:r w:rsidR="008F6A57">
            <w:instrText xml:space="preserve"> FILLIN  "Versión Florence" \d X.XXrX  \* MERGEFORMAT </w:instrText>
          </w:r>
          <w:r w:rsidR="008F6A57">
            <w:fldChar w:fldCharType="separate"/>
          </w:r>
          <w:r w:rsidRPr="00CC6B5A">
            <w:rPr>
              <w:sz w:val="20"/>
            </w:rPr>
            <w:t>17.</w:t>
          </w:r>
          <w:r>
            <w:rPr>
              <w:sz w:val="20"/>
            </w:rPr>
            <w:t>4</w:t>
          </w:r>
          <w:r w:rsidR="008F6A57">
            <w:rPr>
              <w:sz w:val="20"/>
            </w:rPr>
            <w:fldChar w:fldCharType="end"/>
          </w:r>
        </w:p>
      </w:tc>
      <w:tc>
        <w:tcPr>
          <w:tcW w:w="9639" w:type="dxa"/>
        </w:tcPr>
        <w:p w14:paraId="47CABE88" w14:textId="77777777" w:rsidR="00946E3C" w:rsidRPr="00BA38A9" w:rsidRDefault="00946E3C" w:rsidP="00DB6EC5">
          <w:pPr>
            <w:pStyle w:val="CeldaTabla"/>
            <w:jc w:val="center"/>
            <w:rPr>
              <w:b/>
              <w:sz w:val="24"/>
            </w:rPr>
          </w:pPr>
          <w:r w:rsidRPr="00BA38A9">
            <w:rPr>
              <w:b/>
              <w:sz w:val="24"/>
            </w:rPr>
            <w:t>DISEÑO DETALLADO DE LA SOLICITUD DE MODIFICACIÓN</w:t>
          </w:r>
        </w:p>
        <w:p w14:paraId="47FC3050" w14:textId="78C45050" w:rsidR="00946E3C" w:rsidRPr="00BA38A9" w:rsidRDefault="00946E3C" w:rsidP="00DB6EC5">
          <w:pPr>
            <w:pStyle w:val="CeldaTabla"/>
            <w:jc w:val="center"/>
            <w:rPr>
              <w:sz w:val="24"/>
            </w:rPr>
          </w:pPr>
          <w:r w:rsidRPr="00BA38A9">
            <w:rPr>
              <w:sz w:val="24"/>
            </w:rPr>
            <w:t>Código de la Solicitud de Modificación: DF_</w:t>
          </w:r>
          <w:sdt>
            <w:sdtPr>
              <w:rPr>
                <w:sz w:val="24"/>
              </w:rPr>
              <w:id w:val="1956434917"/>
              <w:placeholder>
                <w:docPart w:val="79DFD2EFE20C4CF38FDB337F1031CD07"/>
              </w:placeholder>
            </w:sdtPr>
            <w:sdtEndPr/>
            <w:sdtContent>
              <w:sdt>
                <w:sdtPr>
                  <w:alias w:val="Req. Saydex"/>
                  <w:tag w:val="reqSaydex"/>
                  <w:id w:val="-407076259"/>
                  <w:placeholder>
                    <w:docPart w:val="4432BEC8C9C04EA3BF97099DEBB9ACFC"/>
                  </w:placeholder>
                  <w:dataBinding w:xpath="/root[1]/documento[1]/reqSaydex[1]" w:storeItemID="{56578001-EFAB-42E6-A10E-4104DBE20FE8}"/>
                  <w:text/>
                </w:sdtPr>
                <w:sdtEndPr/>
                <w:sdtContent>
                  <w:r>
                    <w:t>20006</w:t>
                  </w:r>
                </w:sdtContent>
              </w:sdt>
            </w:sdtContent>
          </w:sdt>
          <w:r w:rsidRPr="00BA38A9">
            <w:rPr>
              <w:sz w:val="24"/>
            </w:rPr>
            <w:t>_</w:t>
          </w:r>
          <w:sdt>
            <w:sdtPr>
              <w:alias w:val="Código Mantis"/>
              <w:tag w:val="codMantis"/>
              <w:id w:val="-1500808421"/>
              <w:placeholder>
                <w:docPart w:val="26F5EE3B0E1F4CB7B385A94683B306C6"/>
              </w:placeholder>
              <w:dataBinding w:xpath="/root[1]/documento[1]/codMantis[1]" w:storeItemID="{56578001-EFAB-42E6-A10E-4104DBE20FE8}"/>
              <w:text/>
            </w:sdtPr>
            <w:sdtEndPr/>
            <w:sdtContent>
              <w:r>
                <w:t>146690</w:t>
              </w:r>
            </w:sdtContent>
          </w:sdt>
        </w:p>
        <w:p w14:paraId="30D63CCA" w14:textId="62DC8201" w:rsidR="00946E3C" w:rsidRDefault="00946E3C" w:rsidP="003238C3">
          <w:pPr>
            <w:pStyle w:val="DescripcinMantis"/>
            <w:rPr>
              <w:rFonts w:ascii="Arial Narrow" w:hAnsi="Arial Narrow"/>
              <w:b w:val="0"/>
              <w:color w:val="000000" w:themeColor="text1"/>
              <w:sz w:val="22"/>
            </w:rPr>
          </w:pPr>
          <w:r w:rsidRPr="00BA38A9">
            <w:t xml:space="preserve">Título de la Solicitud de Modificación: </w:t>
          </w:r>
          <w:sdt>
            <w:sdtPr>
              <w:alias w:val="Descripción Mantis"/>
              <w:tag w:val="descMantis"/>
              <w:id w:val="2134449228"/>
              <w:placeholder>
                <w:docPart w:val="017B486FFF0C42F9861C24A3A5E05C9B"/>
              </w:placeholder>
              <w:dataBinding w:xpath="/root[1]/documento[1]/descMantis[1]" w:storeItemID="{56578001-EFAB-42E6-A10E-4104DBE20FE8}"/>
              <w:text/>
            </w:sdtPr>
            <w:sdtEndPr/>
            <w:sdtContent>
              <w:r>
                <w:t>Modificación de tipo usuario por Florence Gestión</w:t>
              </w:r>
            </w:sdtContent>
          </w:sdt>
        </w:p>
        <w:p w14:paraId="25E6CF0D" w14:textId="77777777" w:rsidR="00946E3C" w:rsidRPr="00AD0DBA" w:rsidRDefault="00946E3C" w:rsidP="00DB6EC5">
          <w:pPr>
            <w:pStyle w:val="CeldaTabla"/>
            <w:jc w:val="center"/>
            <w:rPr>
              <w:rFonts w:ascii="DIN-Bold" w:hAnsi="DIN-Bold"/>
              <w:sz w:val="24"/>
            </w:rPr>
          </w:pPr>
        </w:p>
      </w:tc>
      <w:tc>
        <w:tcPr>
          <w:tcW w:w="2977" w:type="dxa"/>
        </w:tcPr>
        <w:p w14:paraId="22A1EC02" w14:textId="77777777" w:rsidR="00946E3C" w:rsidRDefault="00946E3C" w:rsidP="00125D3D">
          <w:pPr>
            <w:pStyle w:val="CeldaTabla"/>
          </w:pPr>
          <w:r>
            <w:rPr>
              <w:noProof/>
              <w:lang w:val="es-CL" w:eastAsia="es-CL"/>
            </w:rPr>
            <w:drawing>
              <wp:inline distT="0" distB="0" distL="0" distR="0" wp14:anchorId="299473E8" wp14:editId="3F2F65CC">
                <wp:extent cx="1409700" cy="447675"/>
                <wp:effectExtent l="0" t="0" r="0" b="0"/>
                <wp:docPr id="9" name="Imagen 9" descr="C:\Users\fcuenca\Desktop\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cuenca\Desktop\image007.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9700" cy="447675"/>
                        </a:xfrm>
                        <a:prstGeom prst="rect">
                          <a:avLst/>
                        </a:prstGeom>
                        <a:noFill/>
                        <a:ln>
                          <a:noFill/>
                        </a:ln>
                      </pic:spPr>
                    </pic:pic>
                  </a:graphicData>
                </a:graphic>
              </wp:inline>
            </w:drawing>
          </w:r>
        </w:p>
      </w:tc>
    </w:tr>
  </w:tbl>
  <w:p w14:paraId="2F598F79" w14:textId="77777777" w:rsidR="00946E3C" w:rsidRPr="001D3D39" w:rsidRDefault="00946E3C" w:rsidP="001D3D39">
    <w:pPr>
      <w:ind w:firstLine="0"/>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C92891A8"/>
    <w:lvl w:ilvl="0">
      <w:start w:val="1"/>
      <w:numFmt w:val="decimal"/>
      <w:pStyle w:val="Listaconnmeros2"/>
      <w:lvlText w:val="%1."/>
      <w:lvlJc w:val="left"/>
      <w:pPr>
        <w:tabs>
          <w:tab w:val="num" w:pos="643"/>
        </w:tabs>
        <w:ind w:left="643" w:hanging="360"/>
      </w:pPr>
    </w:lvl>
  </w:abstractNum>
  <w:abstractNum w:abstractNumId="1" w15:restartNumberingAfterBreak="0">
    <w:nsid w:val="061631AB"/>
    <w:multiLevelType w:val="hybridMultilevel"/>
    <w:tmpl w:val="BE5EC490"/>
    <w:lvl w:ilvl="0" w:tplc="0E1E134C">
      <w:numFmt w:val="bullet"/>
      <w:lvlText w:val=""/>
      <w:lvlJc w:val="left"/>
      <w:pPr>
        <w:ind w:left="814" w:hanging="360"/>
      </w:pPr>
      <w:rPr>
        <w:rFonts w:ascii="Symbol" w:eastAsia="Times New Roman" w:hAnsi="Symbol" w:cs="Times New Roman" w:hint="default"/>
      </w:rPr>
    </w:lvl>
    <w:lvl w:ilvl="1" w:tplc="0C0A0003" w:tentative="1">
      <w:start w:val="1"/>
      <w:numFmt w:val="bullet"/>
      <w:lvlText w:val="o"/>
      <w:lvlJc w:val="left"/>
      <w:pPr>
        <w:ind w:left="1534" w:hanging="360"/>
      </w:pPr>
      <w:rPr>
        <w:rFonts w:ascii="Courier New" w:hAnsi="Courier New" w:cs="Courier New" w:hint="default"/>
      </w:rPr>
    </w:lvl>
    <w:lvl w:ilvl="2" w:tplc="0C0A0005" w:tentative="1">
      <w:start w:val="1"/>
      <w:numFmt w:val="bullet"/>
      <w:lvlText w:val=""/>
      <w:lvlJc w:val="left"/>
      <w:pPr>
        <w:ind w:left="2254" w:hanging="360"/>
      </w:pPr>
      <w:rPr>
        <w:rFonts w:ascii="Wingdings" w:hAnsi="Wingdings" w:hint="default"/>
      </w:rPr>
    </w:lvl>
    <w:lvl w:ilvl="3" w:tplc="0C0A0001" w:tentative="1">
      <w:start w:val="1"/>
      <w:numFmt w:val="bullet"/>
      <w:lvlText w:val=""/>
      <w:lvlJc w:val="left"/>
      <w:pPr>
        <w:ind w:left="2974" w:hanging="360"/>
      </w:pPr>
      <w:rPr>
        <w:rFonts w:ascii="Symbol" w:hAnsi="Symbol" w:hint="default"/>
      </w:rPr>
    </w:lvl>
    <w:lvl w:ilvl="4" w:tplc="0C0A0003" w:tentative="1">
      <w:start w:val="1"/>
      <w:numFmt w:val="bullet"/>
      <w:lvlText w:val="o"/>
      <w:lvlJc w:val="left"/>
      <w:pPr>
        <w:ind w:left="3694" w:hanging="360"/>
      </w:pPr>
      <w:rPr>
        <w:rFonts w:ascii="Courier New" w:hAnsi="Courier New" w:cs="Courier New" w:hint="default"/>
      </w:rPr>
    </w:lvl>
    <w:lvl w:ilvl="5" w:tplc="0C0A0005" w:tentative="1">
      <w:start w:val="1"/>
      <w:numFmt w:val="bullet"/>
      <w:lvlText w:val=""/>
      <w:lvlJc w:val="left"/>
      <w:pPr>
        <w:ind w:left="4414" w:hanging="360"/>
      </w:pPr>
      <w:rPr>
        <w:rFonts w:ascii="Wingdings" w:hAnsi="Wingdings" w:hint="default"/>
      </w:rPr>
    </w:lvl>
    <w:lvl w:ilvl="6" w:tplc="0C0A0001" w:tentative="1">
      <w:start w:val="1"/>
      <w:numFmt w:val="bullet"/>
      <w:lvlText w:val=""/>
      <w:lvlJc w:val="left"/>
      <w:pPr>
        <w:ind w:left="5134" w:hanging="360"/>
      </w:pPr>
      <w:rPr>
        <w:rFonts w:ascii="Symbol" w:hAnsi="Symbol" w:hint="default"/>
      </w:rPr>
    </w:lvl>
    <w:lvl w:ilvl="7" w:tplc="0C0A0003" w:tentative="1">
      <w:start w:val="1"/>
      <w:numFmt w:val="bullet"/>
      <w:lvlText w:val="o"/>
      <w:lvlJc w:val="left"/>
      <w:pPr>
        <w:ind w:left="5854" w:hanging="360"/>
      </w:pPr>
      <w:rPr>
        <w:rFonts w:ascii="Courier New" w:hAnsi="Courier New" w:cs="Courier New" w:hint="default"/>
      </w:rPr>
    </w:lvl>
    <w:lvl w:ilvl="8" w:tplc="0C0A0005" w:tentative="1">
      <w:start w:val="1"/>
      <w:numFmt w:val="bullet"/>
      <w:lvlText w:val=""/>
      <w:lvlJc w:val="left"/>
      <w:pPr>
        <w:ind w:left="6574" w:hanging="360"/>
      </w:pPr>
      <w:rPr>
        <w:rFonts w:ascii="Wingdings" w:hAnsi="Wingdings" w:hint="default"/>
      </w:rPr>
    </w:lvl>
  </w:abstractNum>
  <w:abstractNum w:abstractNumId="2" w15:restartNumberingAfterBreak="0">
    <w:nsid w:val="379330B7"/>
    <w:multiLevelType w:val="hybridMultilevel"/>
    <w:tmpl w:val="2E420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C21AC1"/>
    <w:multiLevelType w:val="multilevel"/>
    <w:tmpl w:val="B8BE01DE"/>
    <w:lvl w:ilvl="0">
      <w:start w:val="1"/>
      <w:numFmt w:val="decimal"/>
      <w:pStyle w:val="Ttulo1"/>
      <w:lvlText w:val="%1."/>
      <w:lvlJc w:val="left"/>
      <w:pPr>
        <w:ind w:left="600" w:hanging="360"/>
      </w:pPr>
      <w:rPr>
        <w:rFonts w:ascii="Century Gothic" w:hAnsi="Century Gothic" w:hint="default"/>
        <w:b/>
        <w:i w:val="0"/>
        <w:strike w:val="0"/>
        <w:dstrike w:val="0"/>
        <w:outline w:val="0"/>
        <w:shadow w:val="0"/>
        <w:emboss w:val="0"/>
        <w:imprint w:val="0"/>
        <w:vanish w:val="0"/>
        <w:color w:val="auto"/>
        <w:spacing w:val="0"/>
        <w:kern w:val="0"/>
        <w:position w:val="0"/>
        <w:sz w:val="36"/>
        <w:szCs w:val="24"/>
        <w:u w:val="none"/>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1032"/>
        </w:tabs>
        <w:ind w:left="1032" w:hanging="432"/>
      </w:pPr>
      <w:rPr>
        <w:rFonts w:ascii="Century Gothic" w:hAnsi="Century Gothic" w:cs="Times New Roman" w:hint="default"/>
        <w:b/>
        <w:bCs w:val="0"/>
        <w:i w:val="0"/>
        <w:iCs w:val="0"/>
        <w:caps w:val="0"/>
        <w:smallCaps w:val="0"/>
        <w:strike w:val="0"/>
        <w:dstrike w:val="0"/>
        <w:noProof w:val="0"/>
        <w:snapToGrid w:val="0"/>
        <w:vanish w:val="0"/>
        <w:color w:val="auto"/>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464"/>
        </w:tabs>
        <w:ind w:left="1464" w:hanging="504"/>
      </w:pPr>
      <w:rPr>
        <w:rFonts w:hint="default"/>
      </w:rPr>
    </w:lvl>
    <w:lvl w:ilvl="3">
      <w:start w:val="1"/>
      <w:numFmt w:val="none"/>
      <w:lvlText w:val="3."/>
      <w:lvlJc w:val="left"/>
      <w:pPr>
        <w:tabs>
          <w:tab w:val="num" w:pos="1968"/>
        </w:tabs>
        <w:ind w:left="1968" w:hanging="648"/>
      </w:pPr>
      <w:rPr>
        <w:rFonts w:hint="default"/>
      </w:rPr>
    </w:lvl>
    <w:lvl w:ilvl="4">
      <w:start w:val="1"/>
      <w:numFmt w:val="decimal"/>
      <w:lvlText w:val="%1.%2..%3%4.%5."/>
      <w:lvlJc w:val="left"/>
      <w:pPr>
        <w:tabs>
          <w:tab w:val="num" w:pos="2472"/>
        </w:tabs>
        <w:ind w:left="2018" w:hanging="338"/>
      </w:pPr>
      <w:rPr>
        <w:rFonts w:hint="default"/>
        <w:b w:val="0"/>
        <w:color w:val="000080"/>
        <w:sz w:val="22"/>
        <w:szCs w:val="22"/>
      </w:rPr>
    </w:lvl>
    <w:lvl w:ilvl="5">
      <w:start w:val="1"/>
      <w:numFmt w:val="decimal"/>
      <w:lvlText w:val="%1.%2.%3.%4.%5.%6."/>
      <w:lvlJc w:val="left"/>
      <w:pPr>
        <w:tabs>
          <w:tab w:val="num" w:pos="2976"/>
        </w:tabs>
        <w:ind w:left="2976" w:hanging="936"/>
      </w:pPr>
      <w:rPr>
        <w:rFonts w:hint="default"/>
        <w:color w:val="666699"/>
      </w:rPr>
    </w:lvl>
    <w:lvl w:ilvl="6">
      <w:start w:val="1"/>
      <w:numFmt w:val="decimal"/>
      <w:lvlText w:val="%1.%2.%3.%4.%5.%6.%7."/>
      <w:lvlJc w:val="left"/>
      <w:pPr>
        <w:tabs>
          <w:tab w:val="num" w:pos="3480"/>
        </w:tabs>
        <w:ind w:left="3480" w:hanging="1080"/>
      </w:pPr>
      <w:rPr>
        <w:rFonts w:hint="default"/>
      </w:rPr>
    </w:lvl>
    <w:lvl w:ilvl="7">
      <w:start w:val="1"/>
      <w:numFmt w:val="decimal"/>
      <w:lvlText w:val="%1.%2.%3.%4.%5.%6.%7.%8."/>
      <w:lvlJc w:val="left"/>
      <w:pPr>
        <w:tabs>
          <w:tab w:val="num" w:pos="3984"/>
        </w:tabs>
        <w:ind w:left="3984" w:hanging="1224"/>
      </w:pPr>
      <w:rPr>
        <w:rFonts w:hint="default"/>
      </w:rPr>
    </w:lvl>
    <w:lvl w:ilvl="8">
      <w:start w:val="1"/>
      <w:numFmt w:val="decimal"/>
      <w:lvlText w:val="%1.%2.%3.%4.%5.%6.%7.%8.%9."/>
      <w:lvlJc w:val="left"/>
      <w:pPr>
        <w:tabs>
          <w:tab w:val="num" w:pos="4560"/>
        </w:tabs>
        <w:ind w:left="4560" w:hanging="1440"/>
      </w:pPr>
      <w:rPr>
        <w:rFonts w:hint="default"/>
      </w:rPr>
    </w:lvl>
  </w:abstractNum>
  <w:abstractNum w:abstractNumId="4" w15:restartNumberingAfterBreak="0">
    <w:nsid w:val="520558B4"/>
    <w:multiLevelType w:val="hybridMultilevel"/>
    <w:tmpl w:val="6EEE341A"/>
    <w:lvl w:ilvl="0" w:tplc="4E0A57B8">
      <w:start w:val="1"/>
      <w:numFmt w:val="decimal"/>
      <w:pStyle w:val="notatabla"/>
      <w:lvlText w:val="(%1)"/>
      <w:lvlJc w:val="left"/>
      <w:pPr>
        <w:tabs>
          <w:tab w:val="num" w:pos="360"/>
        </w:tabs>
        <w:ind w:left="360" w:hanging="360"/>
      </w:pPr>
      <w:rPr>
        <w:rFonts w:hint="default"/>
        <w:sz w:val="16"/>
      </w:rPr>
    </w:lvl>
    <w:lvl w:ilvl="1" w:tplc="90D25A48" w:tentative="1">
      <w:start w:val="1"/>
      <w:numFmt w:val="lowerLetter"/>
      <w:lvlText w:val="%2."/>
      <w:lvlJc w:val="left"/>
      <w:pPr>
        <w:tabs>
          <w:tab w:val="num" w:pos="1440"/>
        </w:tabs>
        <w:ind w:left="1440" w:hanging="360"/>
      </w:pPr>
    </w:lvl>
    <w:lvl w:ilvl="2" w:tplc="0CAC95BA" w:tentative="1">
      <w:start w:val="1"/>
      <w:numFmt w:val="lowerRoman"/>
      <w:lvlText w:val="%3."/>
      <w:lvlJc w:val="right"/>
      <w:pPr>
        <w:tabs>
          <w:tab w:val="num" w:pos="2160"/>
        </w:tabs>
        <w:ind w:left="2160" w:hanging="180"/>
      </w:pPr>
    </w:lvl>
    <w:lvl w:ilvl="3" w:tplc="738E7C9A" w:tentative="1">
      <w:start w:val="1"/>
      <w:numFmt w:val="decimal"/>
      <w:lvlText w:val="%4."/>
      <w:lvlJc w:val="left"/>
      <w:pPr>
        <w:tabs>
          <w:tab w:val="num" w:pos="2880"/>
        </w:tabs>
        <w:ind w:left="2880" w:hanging="360"/>
      </w:pPr>
    </w:lvl>
    <w:lvl w:ilvl="4" w:tplc="9CE4557A" w:tentative="1">
      <w:start w:val="1"/>
      <w:numFmt w:val="lowerLetter"/>
      <w:lvlText w:val="%5."/>
      <w:lvlJc w:val="left"/>
      <w:pPr>
        <w:tabs>
          <w:tab w:val="num" w:pos="3600"/>
        </w:tabs>
        <w:ind w:left="3600" w:hanging="360"/>
      </w:pPr>
    </w:lvl>
    <w:lvl w:ilvl="5" w:tplc="91B0B738" w:tentative="1">
      <w:start w:val="1"/>
      <w:numFmt w:val="lowerRoman"/>
      <w:lvlText w:val="%6."/>
      <w:lvlJc w:val="right"/>
      <w:pPr>
        <w:tabs>
          <w:tab w:val="num" w:pos="4320"/>
        </w:tabs>
        <w:ind w:left="4320" w:hanging="180"/>
      </w:pPr>
    </w:lvl>
    <w:lvl w:ilvl="6" w:tplc="9782C898" w:tentative="1">
      <w:start w:val="1"/>
      <w:numFmt w:val="decimal"/>
      <w:lvlText w:val="%7."/>
      <w:lvlJc w:val="left"/>
      <w:pPr>
        <w:tabs>
          <w:tab w:val="num" w:pos="5040"/>
        </w:tabs>
        <w:ind w:left="5040" w:hanging="360"/>
      </w:pPr>
    </w:lvl>
    <w:lvl w:ilvl="7" w:tplc="0FBAD6A2" w:tentative="1">
      <w:start w:val="1"/>
      <w:numFmt w:val="lowerLetter"/>
      <w:lvlText w:val="%8."/>
      <w:lvlJc w:val="left"/>
      <w:pPr>
        <w:tabs>
          <w:tab w:val="num" w:pos="5760"/>
        </w:tabs>
        <w:ind w:left="5760" w:hanging="360"/>
      </w:pPr>
    </w:lvl>
    <w:lvl w:ilvl="8" w:tplc="8BB891E0" w:tentative="1">
      <w:start w:val="1"/>
      <w:numFmt w:val="lowerRoman"/>
      <w:lvlText w:val="%9."/>
      <w:lvlJc w:val="right"/>
      <w:pPr>
        <w:tabs>
          <w:tab w:val="num" w:pos="6480"/>
        </w:tabs>
        <w:ind w:left="6480" w:hanging="180"/>
      </w:pPr>
    </w:lvl>
  </w:abstractNum>
  <w:abstractNum w:abstractNumId="5" w15:restartNumberingAfterBreak="0">
    <w:nsid w:val="6EE21479"/>
    <w:multiLevelType w:val="hybridMultilevel"/>
    <w:tmpl w:val="147ACFFE"/>
    <w:lvl w:ilvl="0" w:tplc="E3966E26">
      <w:start w:val="1"/>
      <w:numFmt w:val="decimal"/>
      <w:pStyle w:val="Ttulo2"/>
      <w:lvlText w:val="%1.1."/>
      <w:lvlJc w:val="left"/>
      <w:pPr>
        <w:ind w:left="1068" w:hanging="360"/>
      </w:pPr>
      <w:rPr>
        <w:rFonts w:ascii="Century Gothic" w:hAnsi="Century Gothic" w:hint="default"/>
        <w:b/>
        <w:i w:val="0"/>
        <w:strike w:val="0"/>
        <w:dstrike w:val="0"/>
        <w:outline w:val="0"/>
        <w:shadow w:val="0"/>
        <w:emboss w:val="0"/>
        <w:imprint w:val="0"/>
        <w:vanish w:val="0"/>
        <w:color w:val="7F7F7F" w:themeColor="text1" w:themeTint="80"/>
        <w:spacing w:val="0"/>
        <w:kern w:val="0"/>
        <w:position w:val="0"/>
        <w:sz w:val="24"/>
        <w:u w:val="none"/>
        <w:effect w:val="none"/>
        <w:vertAlign w:val="baseline"/>
        <w:em w:val="none"/>
        <w14:ligatures w14:val="none"/>
        <w14:numForm w14:val="default"/>
        <w14:numSpacing w14:val="default"/>
        <w14:stylisticSets/>
        <w14:cntxtAlts w14:val="0"/>
      </w:rPr>
    </w:lvl>
    <w:lvl w:ilvl="1" w:tplc="0C0A0019" w:tentative="1">
      <w:start w:val="1"/>
      <w:numFmt w:val="lowerLetter"/>
      <w:lvlText w:val="%2."/>
      <w:lvlJc w:val="left"/>
      <w:pPr>
        <w:ind w:left="2041" w:hanging="360"/>
      </w:pPr>
    </w:lvl>
    <w:lvl w:ilvl="2" w:tplc="0C0A001B" w:tentative="1">
      <w:start w:val="1"/>
      <w:numFmt w:val="lowerRoman"/>
      <w:lvlText w:val="%3."/>
      <w:lvlJc w:val="right"/>
      <w:pPr>
        <w:ind w:left="2761" w:hanging="180"/>
      </w:pPr>
    </w:lvl>
    <w:lvl w:ilvl="3" w:tplc="0C0A000F" w:tentative="1">
      <w:start w:val="1"/>
      <w:numFmt w:val="decimal"/>
      <w:lvlText w:val="%4."/>
      <w:lvlJc w:val="left"/>
      <w:pPr>
        <w:ind w:left="3481" w:hanging="360"/>
      </w:pPr>
    </w:lvl>
    <w:lvl w:ilvl="4" w:tplc="0C0A0019" w:tentative="1">
      <w:start w:val="1"/>
      <w:numFmt w:val="lowerLetter"/>
      <w:lvlText w:val="%5."/>
      <w:lvlJc w:val="left"/>
      <w:pPr>
        <w:ind w:left="4201" w:hanging="360"/>
      </w:pPr>
    </w:lvl>
    <w:lvl w:ilvl="5" w:tplc="0C0A001B" w:tentative="1">
      <w:start w:val="1"/>
      <w:numFmt w:val="lowerRoman"/>
      <w:lvlText w:val="%6."/>
      <w:lvlJc w:val="right"/>
      <w:pPr>
        <w:ind w:left="4921" w:hanging="180"/>
      </w:pPr>
    </w:lvl>
    <w:lvl w:ilvl="6" w:tplc="0C0A000F" w:tentative="1">
      <w:start w:val="1"/>
      <w:numFmt w:val="decimal"/>
      <w:lvlText w:val="%7."/>
      <w:lvlJc w:val="left"/>
      <w:pPr>
        <w:ind w:left="5641" w:hanging="360"/>
      </w:pPr>
    </w:lvl>
    <w:lvl w:ilvl="7" w:tplc="0C0A0019" w:tentative="1">
      <w:start w:val="1"/>
      <w:numFmt w:val="lowerLetter"/>
      <w:lvlText w:val="%8."/>
      <w:lvlJc w:val="left"/>
      <w:pPr>
        <w:ind w:left="6361" w:hanging="360"/>
      </w:pPr>
    </w:lvl>
    <w:lvl w:ilvl="8" w:tplc="0C0A001B" w:tentative="1">
      <w:start w:val="1"/>
      <w:numFmt w:val="lowerRoman"/>
      <w:lvlText w:val="%9."/>
      <w:lvlJc w:val="right"/>
      <w:pPr>
        <w:ind w:left="7081" w:hanging="180"/>
      </w:pPr>
    </w:lvl>
  </w:abstractNum>
  <w:num w:numId="1">
    <w:abstractNumId w:val="4"/>
  </w:num>
  <w:num w:numId="2">
    <w:abstractNumId w:val="3"/>
  </w:num>
  <w:num w:numId="3">
    <w:abstractNumId w:val="5"/>
  </w:num>
  <w:num w:numId="4">
    <w:abstractNumId w:val="0"/>
  </w:num>
  <w:num w:numId="5">
    <w:abstractNumId w:val="1"/>
  </w:num>
  <w:num w:numId="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0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B5A"/>
    <w:rsid w:val="000002FB"/>
    <w:rsid w:val="000007A1"/>
    <w:rsid w:val="000009BC"/>
    <w:rsid w:val="00001469"/>
    <w:rsid w:val="00003E79"/>
    <w:rsid w:val="00004774"/>
    <w:rsid w:val="000049F7"/>
    <w:rsid w:val="00004F34"/>
    <w:rsid w:val="000058F8"/>
    <w:rsid w:val="000065C8"/>
    <w:rsid w:val="0000743D"/>
    <w:rsid w:val="00011AD5"/>
    <w:rsid w:val="00013A6B"/>
    <w:rsid w:val="00013EA3"/>
    <w:rsid w:val="00014071"/>
    <w:rsid w:val="0001442B"/>
    <w:rsid w:val="00016057"/>
    <w:rsid w:val="00016B12"/>
    <w:rsid w:val="0002013E"/>
    <w:rsid w:val="00020205"/>
    <w:rsid w:val="000221D8"/>
    <w:rsid w:val="00022340"/>
    <w:rsid w:val="00023746"/>
    <w:rsid w:val="00024FF7"/>
    <w:rsid w:val="00026677"/>
    <w:rsid w:val="000278FF"/>
    <w:rsid w:val="000301B1"/>
    <w:rsid w:val="0003038E"/>
    <w:rsid w:val="0003179C"/>
    <w:rsid w:val="00031BCC"/>
    <w:rsid w:val="00031C92"/>
    <w:rsid w:val="00032045"/>
    <w:rsid w:val="000321C1"/>
    <w:rsid w:val="000328D4"/>
    <w:rsid w:val="00032D1D"/>
    <w:rsid w:val="00033C01"/>
    <w:rsid w:val="00035A41"/>
    <w:rsid w:val="00036257"/>
    <w:rsid w:val="00040496"/>
    <w:rsid w:val="00040EE9"/>
    <w:rsid w:val="000423D1"/>
    <w:rsid w:val="000433BE"/>
    <w:rsid w:val="000436E0"/>
    <w:rsid w:val="000449DB"/>
    <w:rsid w:val="00045CAA"/>
    <w:rsid w:val="000465C0"/>
    <w:rsid w:val="00046918"/>
    <w:rsid w:val="00046E16"/>
    <w:rsid w:val="00052710"/>
    <w:rsid w:val="000556C2"/>
    <w:rsid w:val="00055A5B"/>
    <w:rsid w:val="00061E9B"/>
    <w:rsid w:val="00062113"/>
    <w:rsid w:val="00063BDB"/>
    <w:rsid w:val="00063FC1"/>
    <w:rsid w:val="00064DF0"/>
    <w:rsid w:val="00067F68"/>
    <w:rsid w:val="000704D7"/>
    <w:rsid w:val="00074175"/>
    <w:rsid w:val="000756C9"/>
    <w:rsid w:val="000767ED"/>
    <w:rsid w:val="00080160"/>
    <w:rsid w:val="00080BA9"/>
    <w:rsid w:val="00081243"/>
    <w:rsid w:val="000829C8"/>
    <w:rsid w:val="000841D2"/>
    <w:rsid w:val="00085A52"/>
    <w:rsid w:val="000867BB"/>
    <w:rsid w:val="000869E4"/>
    <w:rsid w:val="000904C2"/>
    <w:rsid w:val="000914B9"/>
    <w:rsid w:val="000924C8"/>
    <w:rsid w:val="000938E0"/>
    <w:rsid w:val="00093D59"/>
    <w:rsid w:val="00095597"/>
    <w:rsid w:val="00095832"/>
    <w:rsid w:val="0009611B"/>
    <w:rsid w:val="00097E57"/>
    <w:rsid w:val="000A1FB4"/>
    <w:rsid w:val="000A26D0"/>
    <w:rsid w:val="000A4C07"/>
    <w:rsid w:val="000A64AE"/>
    <w:rsid w:val="000A6713"/>
    <w:rsid w:val="000A7045"/>
    <w:rsid w:val="000B0450"/>
    <w:rsid w:val="000B06D9"/>
    <w:rsid w:val="000B1318"/>
    <w:rsid w:val="000B273A"/>
    <w:rsid w:val="000B6D4A"/>
    <w:rsid w:val="000B7C92"/>
    <w:rsid w:val="000C16C2"/>
    <w:rsid w:val="000C3507"/>
    <w:rsid w:val="000C4BA1"/>
    <w:rsid w:val="000C59A1"/>
    <w:rsid w:val="000C5B1B"/>
    <w:rsid w:val="000C6548"/>
    <w:rsid w:val="000C68B8"/>
    <w:rsid w:val="000C6C9D"/>
    <w:rsid w:val="000C6EFD"/>
    <w:rsid w:val="000C712A"/>
    <w:rsid w:val="000D143A"/>
    <w:rsid w:val="000D3884"/>
    <w:rsid w:val="000D4312"/>
    <w:rsid w:val="000D4750"/>
    <w:rsid w:val="000D5405"/>
    <w:rsid w:val="000D64C8"/>
    <w:rsid w:val="000D718A"/>
    <w:rsid w:val="000D7367"/>
    <w:rsid w:val="000E02E7"/>
    <w:rsid w:val="000E115F"/>
    <w:rsid w:val="000E1784"/>
    <w:rsid w:val="000E405D"/>
    <w:rsid w:val="000E4354"/>
    <w:rsid w:val="000E5BA7"/>
    <w:rsid w:val="000E69B0"/>
    <w:rsid w:val="000E6D2E"/>
    <w:rsid w:val="000E72F4"/>
    <w:rsid w:val="000E737D"/>
    <w:rsid w:val="000F0296"/>
    <w:rsid w:val="000F0E8A"/>
    <w:rsid w:val="000F171C"/>
    <w:rsid w:val="000F29F9"/>
    <w:rsid w:val="000F2A44"/>
    <w:rsid w:val="000F2DED"/>
    <w:rsid w:val="000F3957"/>
    <w:rsid w:val="000F3E36"/>
    <w:rsid w:val="000F5F08"/>
    <w:rsid w:val="000F61BF"/>
    <w:rsid w:val="000F732A"/>
    <w:rsid w:val="00101739"/>
    <w:rsid w:val="00102485"/>
    <w:rsid w:val="00102772"/>
    <w:rsid w:val="00102A84"/>
    <w:rsid w:val="00103E77"/>
    <w:rsid w:val="00103EBA"/>
    <w:rsid w:val="00104321"/>
    <w:rsid w:val="0010494B"/>
    <w:rsid w:val="00105383"/>
    <w:rsid w:val="0010640B"/>
    <w:rsid w:val="00107633"/>
    <w:rsid w:val="00111B06"/>
    <w:rsid w:val="001121A0"/>
    <w:rsid w:val="0011242A"/>
    <w:rsid w:val="00113FFC"/>
    <w:rsid w:val="00114E21"/>
    <w:rsid w:val="001162C3"/>
    <w:rsid w:val="00116BF1"/>
    <w:rsid w:val="0012152E"/>
    <w:rsid w:val="0012182C"/>
    <w:rsid w:val="001219EF"/>
    <w:rsid w:val="0012212D"/>
    <w:rsid w:val="00122434"/>
    <w:rsid w:val="00125D3D"/>
    <w:rsid w:val="00125D9D"/>
    <w:rsid w:val="0012680E"/>
    <w:rsid w:val="00126CE6"/>
    <w:rsid w:val="00127584"/>
    <w:rsid w:val="00130F42"/>
    <w:rsid w:val="00131CD6"/>
    <w:rsid w:val="0013231D"/>
    <w:rsid w:val="0013266F"/>
    <w:rsid w:val="0013480F"/>
    <w:rsid w:val="00134813"/>
    <w:rsid w:val="00134C23"/>
    <w:rsid w:val="00136E98"/>
    <w:rsid w:val="001375BB"/>
    <w:rsid w:val="00137D79"/>
    <w:rsid w:val="00141EE8"/>
    <w:rsid w:val="001425BA"/>
    <w:rsid w:val="00142E83"/>
    <w:rsid w:val="00145818"/>
    <w:rsid w:val="00145831"/>
    <w:rsid w:val="00146971"/>
    <w:rsid w:val="00150A71"/>
    <w:rsid w:val="00152FF7"/>
    <w:rsid w:val="00154015"/>
    <w:rsid w:val="0015454B"/>
    <w:rsid w:val="001563CB"/>
    <w:rsid w:val="00161684"/>
    <w:rsid w:val="001619A8"/>
    <w:rsid w:val="00163988"/>
    <w:rsid w:val="001657C6"/>
    <w:rsid w:val="00165F4B"/>
    <w:rsid w:val="0016615F"/>
    <w:rsid w:val="00167BBE"/>
    <w:rsid w:val="0017026D"/>
    <w:rsid w:val="00170E9E"/>
    <w:rsid w:val="00171748"/>
    <w:rsid w:val="001721EC"/>
    <w:rsid w:val="001747CA"/>
    <w:rsid w:val="0017497D"/>
    <w:rsid w:val="001763AE"/>
    <w:rsid w:val="00177402"/>
    <w:rsid w:val="00177F40"/>
    <w:rsid w:val="00181DA3"/>
    <w:rsid w:val="0018473D"/>
    <w:rsid w:val="0018712E"/>
    <w:rsid w:val="00187D05"/>
    <w:rsid w:val="00192766"/>
    <w:rsid w:val="001939DD"/>
    <w:rsid w:val="00193BD7"/>
    <w:rsid w:val="00194E42"/>
    <w:rsid w:val="00195C61"/>
    <w:rsid w:val="001973D6"/>
    <w:rsid w:val="001A0FD0"/>
    <w:rsid w:val="001A214C"/>
    <w:rsid w:val="001A2B0F"/>
    <w:rsid w:val="001A3327"/>
    <w:rsid w:val="001A3C07"/>
    <w:rsid w:val="001A4371"/>
    <w:rsid w:val="001A4883"/>
    <w:rsid w:val="001A4EBE"/>
    <w:rsid w:val="001A5D92"/>
    <w:rsid w:val="001A60CD"/>
    <w:rsid w:val="001A683D"/>
    <w:rsid w:val="001A6B1C"/>
    <w:rsid w:val="001B1F05"/>
    <w:rsid w:val="001B27B6"/>
    <w:rsid w:val="001B346C"/>
    <w:rsid w:val="001B35AC"/>
    <w:rsid w:val="001B4DBF"/>
    <w:rsid w:val="001B537C"/>
    <w:rsid w:val="001B56BC"/>
    <w:rsid w:val="001B5B34"/>
    <w:rsid w:val="001B7E86"/>
    <w:rsid w:val="001C03D7"/>
    <w:rsid w:val="001C1ED0"/>
    <w:rsid w:val="001C307A"/>
    <w:rsid w:val="001C35E6"/>
    <w:rsid w:val="001C3732"/>
    <w:rsid w:val="001C3DA9"/>
    <w:rsid w:val="001C4738"/>
    <w:rsid w:val="001C5FBC"/>
    <w:rsid w:val="001C65C7"/>
    <w:rsid w:val="001C7BBC"/>
    <w:rsid w:val="001D096B"/>
    <w:rsid w:val="001D16A1"/>
    <w:rsid w:val="001D272A"/>
    <w:rsid w:val="001D29FC"/>
    <w:rsid w:val="001D3D39"/>
    <w:rsid w:val="001D41A9"/>
    <w:rsid w:val="001D4357"/>
    <w:rsid w:val="001D52C1"/>
    <w:rsid w:val="001D7B60"/>
    <w:rsid w:val="001E0ECD"/>
    <w:rsid w:val="001E1CFF"/>
    <w:rsid w:val="001E4648"/>
    <w:rsid w:val="001E5B56"/>
    <w:rsid w:val="001E67E7"/>
    <w:rsid w:val="001E6D25"/>
    <w:rsid w:val="001F051E"/>
    <w:rsid w:val="001F35CB"/>
    <w:rsid w:val="001F4F08"/>
    <w:rsid w:val="001F5EFF"/>
    <w:rsid w:val="001F60E1"/>
    <w:rsid w:val="001F6174"/>
    <w:rsid w:val="001F6928"/>
    <w:rsid w:val="001F6B4C"/>
    <w:rsid w:val="001F7563"/>
    <w:rsid w:val="001F7D12"/>
    <w:rsid w:val="002003A7"/>
    <w:rsid w:val="00200892"/>
    <w:rsid w:val="00201012"/>
    <w:rsid w:val="00201551"/>
    <w:rsid w:val="00201978"/>
    <w:rsid w:val="002029C4"/>
    <w:rsid w:val="00202C8E"/>
    <w:rsid w:val="0020323E"/>
    <w:rsid w:val="00203987"/>
    <w:rsid w:val="00204E45"/>
    <w:rsid w:val="00205278"/>
    <w:rsid w:val="002053E4"/>
    <w:rsid w:val="00205583"/>
    <w:rsid w:val="00205E9C"/>
    <w:rsid w:val="00206A10"/>
    <w:rsid w:val="00206B62"/>
    <w:rsid w:val="00210CBD"/>
    <w:rsid w:val="00211752"/>
    <w:rsid w:val="00212DF3"/>
    <w:rsid w:val="00215592"/>
    <w:rsid w:val="002161F1"/>
    <w:rsid w:val="00216CFC"/>
    <w:rsid w:val="0022080D"/>
    <w:rsid w:val="00221210"/>
    <w:rsid w:val="00223A6A"/>
    <w:rsid w:val="00223B82"/>
    <w:rsid w:val="00223EDE"/>
    <w:rsid w:val="0022548F"/>
    <w:rsid w:val="00226F05"/>
    <w:rsid w:val="00227307"/>
    <w:rsid w:val="00227B9C"/>
    <w:rsid w:val="002309CD"/>
    <w:rsid w:val="00231C55"/>
    <w:rsid w:val="002325D1"/>
    <w:rsid w:val="002350DA"/>
    <w:rsid w:val="002354CC"/>
    <w:rsid w:val="00236F1F"/>
    <w:rsid w:val="00237FA2"/>
    <w:rsid w:val="00241E5F"/>
    <w:rsid w:val="0024609E"/>
    <w:rsid w:val="00246EB1"/>
    <w:rsid w:val="0024739C"/>
    <w:rsid w:val="002476D7"/>
    <w:rsid w:val="002479D4"/>
    <w:rsid w:val="00251015"/>
    <w:rsid w:val="00253745"/>
    <w:rsid w:val="002548C9"/>
    <w:rsid w:val="00255164"/>
    <w:rsid w:val="00255E37"/>
    <w:rsid w:val="00256D7C"/>
    <w:rsid w:val="002570D4"/>
    <w:rsid w:val="00257765"/>
    <w:rsid w:val="00261207"/>
    <w:rsid w:val="00261827"/>
    <w:rsid w:val="00266BD9"/>
    <w:rsid w:val="00267B06"/>
    <w:rsid w:val="0027007E"/>
    <w:rsid w:val="00270990"/>
    <w:rsid w:val="002712EA"/>
    <w:rsid w:val="00271842"/>
    <w:rsid w:val="00272E49"/>
    <w:rsid w:val="002734ED"/>
    <w:rsid w:val="00273CCA"/>
    <w:rsid w:val="0027559D"/>
    <w:rsid w:val="0028091D"/>
    <w:rsid w:val="00280F6E"/>
    <w:rsid w:val="002810BF"/>
    <w:rsid w:val="00281CBB"/>
    <w:rsid w:val="002826DF"/>
    <w:rsid w:val="0028379C"/>
    <w:rsid w:val="00283B88"/>
    <w:rsid w:val="002874C3"/>
    <w:rsid w:val="00287746"/>
    <w:rsid w:val="00290365"/>
    <w:rsid w:val="00291043"/>
    <w:rsid w:val="00291987"/>
    <w:rsid w:val="002938DE"/>
    <w:rsid w:val="00293BF8"/>
    <w:rsid w:val="00293D7D"/>
    <w:rsid w:val="00293EF5"/>
    <w:rsid w:val="002948FC"/>
    <w:rsid w:val="002959FA"/>
    <w:rsid w:val="0029783D"/>
    <w:rsid w:val="002A1048"/>
    <w:rsid w:val="002A11ED"/>
    <w:rsid w:val="002A139C"/>
    <w:rsid w:val="002A13BD"/>
    <w:rsid w:val="002A171C"/>
    <w:rsid w:val="002A27FC"/>
    <w:rsid w:val="002A386A"/>
    <w:rsid w:val="002A465F"/>
    <w:rsid w:val="002A4A35"/>
    <w:rsid w:val="002A61D6"/>
    <w:rsid w:val="002A7F79"/>
    <w:rsid w:val="002B0B5B"/>
    <w:rsid w:val="002B1802"/>
    <w:rsid w:val="002B184A"/>
    <w:rsid w:val="002B1A39"/>
    <w:rsid w:val="002B1E54"/>
    <w:rsid w:val="002B528B"/>
    <w:rsid w:val="002B570E"/>
    <w:rsid w:val="002B628D"/>
    <w:rsid w:val="002B62CD"/>
    <w:rsid w:val="002B7C0F"/>
    <w:rsid w:val="002C0B71"/>
    <w:rsid w:val="002C0E5A"/>
    <w:rsid w:val="002C1B58"/>
    <w:rsid w:val="002C1BC8"/>
    <w:rsid w:val="002C1E74"/>
    <w:rsid w:val="002C2D31"/>
    <w:rsid w:val="002C2E20"/>
    <w:rsid w:val="002C3208"/>
    <w:rsid w:val="002C3D09"/>
    <w:rsid w:val="002C4C90"/>
    <w:rsid w:val="002C4CB2"/>
    <w:rsid w:val="002C5F3A"/>
    <w:rsid w:val="002C607D"/>
    <w:rsid w:val="002D14DD"/>
    <w:rsid w:val="002D16CA"/>
    <w:rsid w:val="002D19C3"/>
    <w:rsid w:val="002D2C83"/>
    <w:rsid w:val="002D45F4"/>
    <w:rsid w:val="002D47C0"/>
    <w:rsid w:val="002D4D40"/>
    <w:rsid w:val="002E0C30"/>
    <w:rsid w:val="002E1198"/>
    <w:rsid w:val="002E158A"/>
    <w:rsid w:val="002E17C9"/>
    <w:rsid w:val="002E1B5C"/>
    <w:rsid w:val="002E2D23"/>
    <w:rsid w:val="002E2E73"/>
    <w:rsid w:val="002E36B5"/>
    <w:rsid w:val="002E3B92"/>
    <w:rsid w:val="002E5D14"/>
    <w:rsid w:val="002E6496"/>
    <w:rsid w:val="002E65D7"/>
    <w:rsid w:val="002F29CB"/>
    <w:rsid w:val="002F2FC4"/>
    <w:rsid w:val="002F56D3"/>
    <w:rsid w:val="002F5FEA"/>
    <w:rsid w:val="002F6F05"/>
    <w:rsid w:val="003007B9"/>
    <w:rsid w:val="0030149C"/>
    <w:rsid w:val="00301989"/>
    <w:rsid w:val="00301FCC"/>
    <w:rsid w:val="00303767"/>
    <w:rsid w:val="00303D50"/>
    <w:rsid w:val="00304051"/>
    <w:rsid w:val="0030453A"/>
    <w:rsid w:val="00304CF4"/>
    <w:rsid w:val="00304D90"/>
    <w:rsid w:val="0030510E"/>
    <w:rsid w:val="0030652A"/>
    <w:rsid w:val="003066D0"/>
    <w:rsid w:val="00307A45"/>
    <w:rsid w:val="003157AC"/>
    <w:rsid w:val="00315D5F"/>
    <w:rsid w:val="0032068C"/>
    <w:rsid w:val="00320DD1"/>
    <w:rsid w:val="0032327A"/>
    <w:rsid w:val="003238C3"/>
    <w:rsid w:val="00324C73"/>
    <w:rsid w:val="00325210"/>
    <w:rsid w:val="003257FA"/>
    <w:rsid w:val="00325A33"/>
    <w:rsid w:val="003279C0"/>
    <w:rsid w:val="00327C2E"/>
    <w:rsid w:val="00327FE4"/>
    <w:rsid w:val="00330FD2"/>
    <w:rsid w:val="00332109"/>
    <w:rsid w:val="00333D7E"/>
    <w:rsid w:val="00334263"/>
    <w:rsid w:val="0033546B"/>
    <w:rsid w:val="00335CE5"/>
    <w:rsid w:val="003360B6"/>
    <w:rsid w:val="00336191"/>
    <w:rsid w:val="0033726C"/>
    <w:rsid w:val="003401D9"/>
    <w:rsid w:val="00341087"/>
    <w:rsid w:val="00341DA8"/>
    <w:rsid w:val="00342185"/>
    <w:rsid w:val="00343E49"/>
    <w:rsid w:val="003440C4"/>
    <w:rsid w:val="0034424F"/>
    <w:rsid w:val="003457BD"/>
    <w:rsid w:val="0034596A"/>
    <w:rsid w:val="00346AB4"/>
    <w:rsid w:val="00347761"/>
    <w:rsid w:val="003479FA"/>
    <w:rsid w:val="00350937"/>
    <w:rsid w:val="00352545"/>
    <w:rsid w:val="00354CEA"/>
    <w:rsid w:val="00357E49"/>
    <w:rsid w:val="00360D4B"/>
    <w:rsid w:val="0036165D"/>
    <w:rsid w:val="003618DD"/>
    <w:rsid w:val="00362B1C"/>
    <w:rsid w:val="00363873"/>
    <w:rsid w:val="00363A5E"/>
    <w:rsid w:val="003641CA"/>
    <w:rsid w:val="00365681"/>
    <w:rsid w:val="0036591A"/>
    <w:rsid w:val="0036686E"/>
    <w:rsid w:val="003702CC"/>
    <w:rsid w:val="00371581"/>
    <w:rsid w:val="003729A9"/>
    <w:rsid w:val="003732E8"/>
    <w:rsid w:val="00374842"/>
    <w:rsid w:val="00380DD3"/>
    <w:rsid w:val="0038127B"/>
    <w:rsid w:val="00382A3E"/>
    <w:rsid w:val="0038532A"/>
    <w:rsid w:val="003855AB"/>
    <w:rsid w:val="00385B7F"/>
    <w:rsid w:val="00385F0D"/>
    <w:rsid w:val="0039386D"/>
    <w:rsid w:val="003943BB"/>
    <w:rsid w:val="003943FD"/>
    <w:rsid w:val="00396AB7"/>
    <w:rsid w:val="003A17EE"/>
    <w:rsid w:val="003A2249"/>
    <w:rsid w:val="003A3A65"/>
    <w:rsid w:val="003A41CE"/>
    <w:rsid w:val="003A5406"/>
    <w:rsid w:val="003A5489"/>
    <w:rsid w:val="003A55A7"/>
    <w:rsid w:val="003A5EFC"/>
    <w:rsid w:val="003A6FF3"/>
    <w:rsid w:val="003A70F6"/>
    <w:rsid w:val="003A7941"/>
    <w:rsid w:val="003B02A3"/>
    <w:rsid w:val="003B10DC"/>
    <w:rsid w:val="003B1B7C"/>
    <w:rsid w:val="003B2194"/>
    <w:rsid w:val="003B4472"/>
    <w:rsid w:val="003B4E42"/>
    <w:rsid w:val="003B522C"/>
    <w:rsid w:val="003B5D16"/>
    <w:rsid w:val="003B5D95"/>
    <w:rsid w:val="003B5E87"/>
    <w:rsid w:val="003B5FB9"/>
    <w:rsid w:val="003B7468"/>
    <w:rsid w:val="003B7A0A"/>
    <w:rsid w:val="003C0EA4"/>
    <w:rsid w:val="003C0EF9"/>
    <w:rsid w:val="003C16B8"/>
    <w:rsid w:val="003C1C36"/>
    <w:rsid w:val="003C5686"/>
    <w:rsid w:val="003C66CB"/>
    <w:rsid w:val="003C67CB"/>
    <w:rsid w:val="003D040B"/>
    <w:rsid w:val="003D2BFA"/>
    <w:rsid w:val="003D3C1D"/>
    <w:rsid w:val="003D3C32"/>
    <w:rsid w:val="003D40E8"/>
    <w:rsid w:val="003D460F"/>
    <w:rsid w:val="003D53F5"/>
    <w:rsid w:val="003D5D51"/>
    <w:rsid w:val="003D5FCF"/>
    <w:rsid w:val="003D7B59"/>
    <w:rsid w:val="003D7CE7"/>
    <w:rsid w:val="003D7CEC"/>
    <w:rsid w:val="003E1F10"/>
    <w:rsid w:val="003E3C7F"/>
    <w:rsid w:val="003E499A"/>
    <w:rsid w:val="003E638E"/>
    <w:rsid w:val="003E7A65"/>
    <w:rsid w:val="003F28AE"/>
    <w:rsid w:val="003F36EB"/>
    <w:rsid w:val="003F39EE"/>
    <w:rsid w:val="003F550C"/>
    <w:rsid w:val="003F60E4"/>
    <w:rsid w:val="003F6A07"/>
    <w:rsid w:val="003F75EA"/>
    <w:rsid w:val="003F7B35"/>
    <w:rsid w:val="003F7CBC"/>
    <w:rsid w:val="003F7E31"/>
    <w:rsid w:val="004009F1"/>
    <w:rsid w:val="0040130F"/>
    <w:rsid w:val="00402477"/>
    <w:rsid w:val="004024A2"/>
    <w:rsid w:val="00403C25"/>
    <w:rsid w:val="00404714"/>
    <w:rsid w:val="004047AE"/>
    <w:rsid w:val="00404EE6"/>
    <w:rsid w:val="00406269"/>
    <w:rsid w:val="00406D3F"/>
    <w:rsid w:val="004107A0"/>
    <w:rsid w:val="00410B9D"/>
    <w:rsid w:val="004116B7"/>
    <w:rsid w:val="004149FC"/>
    <w:rsid w:val="004175B5"/>
    <w:rsid w:val="00417828"/>
    <w:rsid w:val="00420B1D"/>
    <w:rsid w:val="004218CA"/>
    <w:rsid w:val="00423031"/>
    <w:rsid w:val="004230B6"/>
    <w:rsid w:val="004236C3"/>
    <w:rsid w:val="00424BFD"/>
    <w:rsid w:val="0042530C"/>
    <w:rsid w:val="00425EB3"/>
    <w:rsid w:val="00426A85"/>
    <w:rsid w:val="00427F02"/>
    <w:rsid w:val="004307B8"/>
    <w:rsid w:val="00430F7F"/>
    <w:rsid w:val="004338EA"/>
    <w:rsid w:val="00434E04"/>
    <w:rsid w:val="00434F0E"/>
    <w:rsid w:val="00434FDF"/>
    <w:rsid w:val="00435927"/>
    <w:rsid w:val="00437C30"/>
    <w:rsid w:val="004430B8"/>
    <w:rsid w:val="00446930"/>
    <w:rsid w:val="00446D12"/>
    <w:rsid w:val="004472D5"/>
    <w:rsid w:val="004514B2"/>
    <w:rsid w:val="004526C2"/>
    <w:rsid w:val="004537ED"/>
    <w:rsid w:val="00453B98"/>
    <w:rsid w:val="00453C93"/>
    <w:rsid w:val="00453D1F"/>
    <w:rsid w:val="004547CD"/>
    <w:rsid w:val="00454C50"/>
    <w:rsid w:val="004559D5"/>
    <w:rsid w:val="004561EF"/>
    <w:rsid w:val="004563D6"/>
    <w:rsid w:val="0045773C"/>
    <w:rsid w:val="00460498"/>
    <w:rsid w:val="00460D5C"/>
    <w:rsid w:val="0046356A"/>
    <w:rsid w:val="00463995"/>
    <w:rsid w:val="004670C9"/>
    <w:rsid w:val="00470B59"/>
    <w:rsid w:val="00471F4B"/>
    <w:rsid w:val="004723CF"/>
    <w:rsid w:val="004724B7"/>
    <w:rsid w:val="00475767"/>
    <w:rsid w:val="00476201"/>
    <w:rsid w:val="0047687F"/>
    <w:rsid w:val="004833E3"/>
    <w:rsid w:val="00484285"/>
    <w:rsid w:val="004844B6"/>
    <w:rsid w:val="00485AEE"/>
    <w:rsid w:val="0048689F"/>
    <w:rsid w:val="00487180"/>
    <w:rsid w:val="00490078"/>
    <w:rsid w:val="0049166E"/>
    <w:rsid w:val="00491D27"/>
    <w:rsid w:val="00492666"/>
    <w:rsid w:val="00497E96"/>
    <w:rsid w:val="004A0678"/>
    <w:rsid w:val="004A16A0"/>
    <w:rsid w:val="004A1AD1"/>
    <w:rsid w:val="004A2FC7"/>
    <w:rsid w:val="004A4A00"/>
    <w:rsid w:val="004B0922"/>
    <w:rsid w:val="004B0E2E"/>
    <w:rsid w:val="004B3D39"/>
    <w:rsid w:val="004B3EA3"/>
    <w:rsid w:val="004B4918"/>
    <w:rsid w:val="004B5105"/>
    <w:rsid w:val="004B530C"/>
    <w:rsid w:val="004B5B59"/>
    <w:rsid w:val="004B7FCB"/>
    <w:rsid w:val="004C008F"/>
    <w:rsid w:val="004C0447"/>
    <w:rsid w:val="004C0B15"/>
    <w:rsid w:val="004C0DA2"/>
    <w:rsid w:val="004C363F"/>
    <w:rsid w:val="004C3972"/>
    <w:rsid w:val="004C4507"/>
    <w:rsid w:val="004C45DF"/>
    <w:rsid w:val="004C4BA0"/>
    <w:rsid w:val="004C5D97"/>
    <w:rsid w:val="004C7109"/>
    <w:rsid w:val="004C7D6C"/>
    <w:rsid w:val="004D0B88"/>
    <w:rsid w:val="004D0E14"/>
    <w:rsid w:val="004D14BF"/>
    <w:rsid w:val="004D1EC3"/>
    <w:rsid w:val="004D3C7B"/>
    <w:rsid w:val="004D4CD4"/>
    <w:rsid w:val="004E0D3A"/>
    <w:rsid w:val="004E1F8C"/>
    <w:rsid w:val="004E25E7"/>
    <w:rsid w:val="004E3FED"/>
    <w:rsid w:val="004E624B"/>
    <w:rsid w:val="004E6AC4"/>
    <w:rsid w:val="004E6CAD"/>
    <w:rsid w:val="004F02E3"/>
    <w:rsid w:val="004F08D9"/>
    <w:rsid w:val="004F0936"/>
    <w:rsid w:val="004F0C0B"/>
    <w:rsid w:val="004F3353"/>
    <w:rsid w:val="004F6D87"/>
    <w:rsid w:val="0050014F"/>
    <w:rsid w:val="0050019F"/>
    <w:rsid w:val="005006B1"/>
    <w:rsid w:val="0050088D"/>
    <w:rsid w:val="00502972"/>
    <w:rsid w:val="00503CEB"/>
    <w:rsid w:val="00504CA9"/>
    <w:rsid w:val="00506320"/>
    <w:rsid w:val="0050637E"/>
    <w:rsid w:val="005079ED"/>
    <w:rsid w:val="00510C02"/>
    <w:rsid w:val="005129EF"/>
    <w:rsid w:val="005135DD"/>
    <w:rsid w:val="005139AF"/>
    <w:rsid w:val="00513B8E"/>
    <w:rsid w:val="00514C24"/>
    <w:rsid w:val="00515A1B"/>
    <w:rsid w:val="00515A30"/>
    <w:rsid w:val="00515C48"/>
    <w:rsid w:val="005163AB"/>
    <w:rsid w:val="00516E79"/>
    <w:rsid w:val="00520375"/>
    <w:rsid w:val="00522576"/>
    <w:rsid w:val="00522679"/>
    <w:rsid w:val="00522A02"/>
    <w:rsid w:val="00526917"/>
    <w:rsid w:val="00526D80"/>
    <w:rsid w:val="00530738"/>
    <w:rsid w:val="00533AFF"/>
    <w:rsid w:val="0053413E"/>
    <w:rsid w:val="0053563E"/>
    <w:rsid w:val="00542848"/>
    <w:rsid w:val="00544227"/>
    <w:rsid w:val="0054425C"/>
    <w:rsid w:val="00545BD7"/>
    <w:rsid w:val="00547A0D"/>
    <w:rsid w:val="0055225E"/>
    <w:rsid w:val="00552AE2"/>
    <w:rsid w:val="00554498"/>
    <w:rsid w:val="00555836"/>
    <w:rsid w:val="0055670F"/>
    <w:rsid w:val="00557E80"/>
    <w:rsid w:val="00560055"/>
    <w:rsid w:val="005601C6"/>
    <w:rsid w:val="00561B75"/>
    <w:rsid w:val="00562BAD"/>
    <w:rsid w:val="00562CBC"/>
    <w:rsid w:val="00563EE0"/>
    <w:rsid w:val="00565255"/>
    <w:rsid w:val="00566156"/>
    <w:rsid w:val="005728C9"/>
    <w:rsid w:val="00572EF2"/>
    <w:rsid w:val="00574143"/>
    <w:rsid w:val="00574980"/>
    <w:rsid w:val="00575F97"/>
    <w:rsid w:val="00577238"/>
    <w:rsid w:val="005810C8"/>
    <w:rsid w:val="00581CCE"/>
    <w:rsid w:val="00581F66"/>
    <w:rsid w:val="005835F5"/>
    <w:rsid w:val="00583B9D"/>
    <w:rsid w:val="00583E19"/>
    <w:rsid w:val="00583EBF"/>
    <w:rsid w:val="0058409B"/>
    <w:rsid w:val="005842AA"/>
    <w:rsid w:val="00585F0F"/>
    <w:rsid w:val="00586C97"/>
    <w:rsid w:val="00587607"/>
    <w:rsid w:val="00591C5F"/>
    <w:rsid w:val="00592282"/>
    <w:rsid w:val="00592F72"/>
    <w:rsid w:val="00593BAA"/>
    <w:rsid w:val="005963E8"/>
    <w:rsid w:val="00596D47"/>
    <w:rsid w:val="00597A95"/>
    <w:rsid w:val="005A0B3C"/>
    <w:rsid w:val="005A0FC6"/>
    <w:rsid w:val="005A1755"/>
    <w:rsid w:val="005A1D06"/>
    <w:rsid w:val="005A1EE0"/>
    <w:rsid w:val="005A2633"/>
    <w:rsid w:val="005A264A"/>
    <w:rsid w:val="005A2CCE"/>
    <w:rsid w:val="005A3265"/>
    <w:rsid w:val="005A32B6"/>
    <w:rsid w:val="005A3E05"/>
    <w:rsid w:val="005A43F4"/>
    <w:rsid w:val="005A5D6C"/>
    <w:rsid w:val="005A69F7"/>
    <w:rsid w:val="005A6FAF"/>
    <w:rsid w:val="005B00A1"/>
    <w:rsid w:val="005B138C"/>
    <w:rsid w:val="005B1EBE"/>
    <w:rsid w:val="005B2F3E"/>
    <w:rsid w:val="005B3A25"/>
    <w:rsid w:val="005B58B4"/>
    <w:rsid w:val="005B7572"/>
    <w:rsid w:val="005C11CD"/>
    <w:rsid w:val="005C1471"/>
    <w:rsid w:val="005C1743"/>
    <w:rsid w:val="005C223E"/>
    <w:rsid w:val="005C4F4A"/>
    <w:rsid w:val="005C5788"/>
    <w:rsid w:val="005C5B3C"/>
    <w:rsid w:val="005D155A"/>
    <w:rsid w:val="005D19E8"/>
    <w:rsid w:val="005D52C2"/>
    <w:rsid w:val="005D73A7"/>
    <w:rsid w:val="005D750E"/>
    <w:rsid w:val="005D7C1D"/>
    <w:rsid w:val="005E0217"/>
    <w:rsid w:val="005E2501"/>
    <w:rsid w:val="005E2AE1"/>
    <w:rsid w:val="005E2C15"/>
    <w:rsid w:val="005E4770"/>
    <w:rsid w:val="005E4967"/>
    <w:rsid w:val="005E4ED5"/>
    <w:rsid w:val="005E5A3F"/>
    <w:rsid w:val="005E5B4B"/>
    <w:rsid w:val="005E6DDF"/>
    <w:rsid w:val="005F121D"/>
    <w:rsid w:val="005F1BAA"/>
    <w:rsid w:val="005F27BA"/>
    <w:rsid w:val="005F2AC6"/>
    <w:rsid w:val="005F2BD0"/>
    <w:rsid w:val="005F39BB"/>
    <w:rsid w:val="005F4026"/>
    <w:rsid w:val="005F6072"/>
    <w:rsid w:val="005F6FBB"/>
    <w:rsid w:val="005F7677"/>
    <w:rsid w:val="005F7B77"/>
    <w:rsid w:val="0060071E"/>
    <w:rsid w:val="00602FA0"/>
    <w:rsid w:val="00604D22"/>
    <w:rsid w:val="00605BBA"/>
    <w:rsid w:val="00605D40"/>
    <w:rsid w:val="00606260"/>
    <w:rsid w:val="006072FB"/>
    <w:rsid w:val="00607AB4"/>
    <w:rsid w:val="00610B9C"/>
    <w:rsid w:val="00610E7B"/>
    <w:rsid w:val="00610EA7"/>
    <w:rsid w:val="0061146C"/>
    <w:rsid w:val="006114FD"/>
    <w:rsid w:val="006144FA"/>
    <w:rsid w:val="00615759"/>
    <w:rsid w:val="00615E9A"/>
    <w:rsid w:val="00616018"/>
    <w:rsid w:val="00620385"/>
    <w:rsid w:val="00621A2A"/>
    <w:rsid w:val="00624EEC"/>
    <w:rsid w:val="0062531D"/>
    <w:rsid w:val="00625B2D"/>
    <w:rsid w:val="006307E6"/>
    <w:rsid w:val="006329A8"/>
    <w:rsid w:val="00633AFE"/>
    <w:rsid w:val="00634E11"/>
    <w:rsid w:val="0063591F"/>
    <w:rsid w:val="00637A14"/>
    <w:rsid w:val="006409D6"/>
    <w:rsid w:val="00641ED0"/>
    <w:rsid w:val="006425D9"/>
    <w:rsid w:val="00642DD0"/>
    <w:rsid w:val="0064331E"/>
    <w:rsid w:val="0064353E"/>
    <w:rsid w:val="00643D01"/>
    <w:rsid w:val="00645CDF"/>
    <w:rsid w:val="006474EC"/>
    <w:rsid w:val="006474F7"/>
    <w:rsid w:val="00647927"/>
    <w:rsid w:val="00651026"/>
    <w:rsid w:val="00651D7D"/>
    <w:rsid w:val="006524C0"/>
    <w:rsid w:val="006546F4"/>
    <w:rsid w:val="00654726"/>
    <w:rsid w:val="0065541B"/>
    <w:rsid w:val="00655D25"/>
    <w:rsid w:val="0065613E"/>
    <w:rsid w:val="006565FC"/>
    <w:rsid w:val="00656C85"/>
    <w:rsid w:val="00656F2D"/>
    <w:rsid w:val="006575B9"/>
    <w:rsid w:val="0066053B"/>
    <w:rsid w:val="006615C8"/>
    <w:rsid w:val="00661E9B"/>
    <w:rsid w:val="00662724"/>
    <w:rsid w:val="00662BAC"/>
    <w:rsid w:val="00663C84"/>
    <w:rsid w:val="00664BCB"/>
    <w:rsid w:val="00664BF3"/>
    <w:rsid w:val="00664C01"/>
    <w:rsid w:val="0066513B"/>
    <w:rsid w:val="006662E9"/>
    <w:rsid w:val="00670C7F"/>
    <w:rsid w:val="0067117F"/>
    <w:rsid w:val="006714C4"/>
    <w:rsid w:val="00672E7D"/>
    <w:rsid w:val="0067585D"/>
    <w:rsid w:val="0067589C"/>
    <w:rsid w:val="00676166"/>
    <w:rsid w:val="00676444"/>
    <w:rsid w:val="006766B7"/>
    <w:rsid w:val="006766FA"/>
    <w:rsid w:val="00677632"/>
    <w:rsid w:val="00683B04"/>
    <w:rsid w:val="006840A2"/>
    <w:rsid w:val="00684D74"/>
    <w:rsid w:val="00684E4E"/>
    <w:rsid w:val="00684EED"/>
    <w:rsid w:val="00685393"/>
    <w:rsid w:val="0068637D"/>
    <w:rsid w:val="00687E2C"/>
    <w:rsid w:val="00690BC5"/>
    <w:rsid w:val="00691703"/>
    <w:rsid w:val="00693983"/>
    <w:rsid w:val="00694168"/>
    <w:rsid w:val="00694794"/>
    <w:rsid w:val="00695460"/>
    <w:rsid w:val="00696002"/>
    <w:rsid w:val="0069648C"/>
    <w:rsid w:val="006A033C"/>
    <w:rsid w:val="006A1129"/>
    <w:rsid w:val="006A167D"/>
    <w:rsid w:val="006A1C9E"/>
    <w:rsid w:val="006A29E4"/>
    <w:rsid w:val="006A4A7A"/>
    <w:rsid w:val="006A5B88"/>
    <w:rsid w:val="006A6191"/>
    <w:rsid w:val="006A77C0"/>
    <w:rsid w:val="006A7F06"/>
    <w:rsid w:val="006B528E"/>
    <w:rsid w:val="006B5570"/>
    <w:rsid w:val="006C0778"/>
    <w:rsid w:val="006C1F90"/>
    <w:rsid w:val="006C26CE"/>
    <w:rsid w:val="006C2A83"/>
    <w:rsid w:val="006C3887"/>
    <w:rsid w:val="006C40A8"/>
    <w:rsid w:val="006C40F1"/>
    <w:rsid w:val="006C6453"/>
    <w:rsid w:val="006C796E"/>
    <w:rsid w:val="006D317F"/>
    <w:rsid w:val="006D3A9B"/>
    <w:rsid w:val="006D4749"/>
    <w:rsid w:val="006D5AA0"/>
    <w:rsid w:val="006D7B4F"/>
    <w:rsid w:val="006E01FB"/>
    <w:rsid w:val="006E0713"/>
    <w:rsid w:val="006E099C"/>
    <w:rsid w:val="006E246A"/>
    <w:rsid w:val="006E31E0"/>
    <w:rsid w:val="006E38DC"/>
    <w:rsid w:val="006E532D"/>
    <w:rsid w:val="006E5B49"/>
    <w:rsid w:val="006E5B75"/>
    <w:rsid w:val="006E6412"/>
    <w:rsid w:val="006E6867"/>
    <w:rsid w:val="006E6CC6"/>
    <w:rsid w:val="006E7B10"/>
    <w:rsid w:val="006E7CA1"/>
    <w:rsid w:val="006F027F"/>
    <w:rsid w:val="006F1448"/>
    <w:rsid w:val="006F14CE"/>
    <w:rsid w:val="006F1875"/>
    <w:rsid w:val="006F1B34"/>
    <w:rsid w:val="006F22F8"/>
    <w:rsid w:val="006F32A0"/>
    <w:rsid w:val="006F4A70"/>
    <w:rsid w:val="006F4D7F"/>
    <w:rsid w:val="006F51A1"/>
    <w:rsid w:val="006F56BF"/>
    <w:rsid w:val="006F6322"/>
    <w:rsid w:val="006F7C33"/>
    <w:rsid w:val="007014EC"/>
    <w:rsid w:val="00702314"/>
    <w:rsid w:val="00702A3F"/>
    <w:rsid w:val="007049FB"/>
    <w:rsid w:val="00705593"/>
    <w:rsid w:val="007070DC"/>
    <w:rsid w:val="0070740D"/>
    <w:rsid w:val="00707DED"/>
    <w:rsid w:val="00711307"/>
    <w:rsid w:val="007114F1"/>
    <w:rsid w:val="007125D9"/>
    <w:rsid w:val="00712FF9"/>
    <w:rsid w:val="0071320B"/>
    <w:rsid w:val="0071386E"/>
    <w:rsid w:val="00714A85"/>
    <w:rsid w:val="00716392"/>
    <w:rsid w:val="00716722"/>
    <w:rsid w:val="00717B09"/>
    <w:rsid w:val="0072019B"/>
    <w:rsid w:val="007217B7"/>
    <w:rsid w:val="0072278D"/>
    <w:rsid w:val="007252AE"/>
    <w:rsid w:val="00726316"/>
    <w:rsid w:val="00726D23"/>
    <w:rsid w:val="00732D13"/>
    <w:rsid w:val="0073686F"/>
    <w:rsid w:val="007377A1"/>
    <w:rsid w:val="007414BA"/>
    <w:rsid w:val="00741853"/>
    <w:rsid w:val="00741BF9"/>
    <w:rsid w:val="007423C3"/>
    <w:rsid w:val="00744943"/>
    <w:rsid w:val="00746DA5"/>
    <w:rsid w:val="00750BC5"/>
    <w:rsid w:val="00751654"/>
    <w:rsid w:val="00751A45"/>
    <w:rsid w:val="00751F51"/>
    <w:rsid w:val="00752BA4"/>
    <w:rsid w:val="007539B5"/>
    <w:rsid w:val="0075410F"/>
    <w:rsid w:val="00755082"/>
    <w:rsid w:val="007560D1"/>
    <w:rsid w:val="007565AC"/>
    <w:rsid w:val="00757C95"/>
    <w:rsid w:val="00760C08"/>
    <w:rsid w:val="00761890"/>
    <w:rsid w:val="007624A7"/>
    <w:rsid w:val="007627AB"/>
    <w:rsid w:val="00763B14"/>
    <w:rsid w:val="00764EF8"/>
    <w:rsid w:val="007666A6"/>
    <w:rsid w:val="007667F1"/>
    <w:rsid w:val="007669BD"/>
    <w:rsid w:val="00767B5B"/>
    <w:rsid w:val="00770B59"/>
    <w:rsid w:val="00771CEA"/>
    <w:rsid w:val="00772D53"/>
    <w:rsid w:val="00773A16"/>
    <w:rsid w:val="00773CF6"/>
    <w:rsid w:val="007740D6"/>
    <w:rsid w:val="00774305"/>
    <w:rsid w:val="0077480A"/>
    <w:rsid w:val="00774B13"/>
    <w:rsid w:val="00775585"/>
    <w:rsid w:val="00775AF0"/>
    <w:rsid w:val="00775EA1"/>
    <w:rsid w:val="00776C4F"/>
    <w:rsid w:val="00781BF7"/>
    <w:rsid w:val="007827EA"/>
    <w:rsid w:val="00784521"/>
    <w:rsid w:val="0078554F"/>
    <w:rsid w:val="0078584E"/>
    <w:rsid w:val="0078618E"/>
    <w:rsid w:val="00787384"/>
    <w:rsid w:val="00790A48"/>
    <w:rsid w:val="00790F19"/>
    <w:rsid w:val="007910CC"/>
    <w:rsid w:val="00791968"/>
    <w:rsid w:val="00791A25"/>
    <w:rsid w:val="00792B1C"/>
    <w:rsid w:val="007931CF"/>
    <w:rsid w:val="00794970"/>
    <w:rsid w:val="00794FA8"/>
    <w:rsid w:val="007953FD"/>
    <w:rsid w:val="0079598A"/>
    <w:rsid w:val="00797116"/>
    <w:rsid w:val="007A1B50"/>
    <w:rsid w:val="007A2DBA"/>
    <w:rsid w:val="007A3665"/>
    <w:rsid w:val="007A3842"/>
    <w:rsid w:val="007A55BD"/>
    <w:rsid w:val="007A7694"/>
    <w:rsid w:val="007A7738"/>
    <w:rsid w:val="007B0C6A"/>
    <w:rsid w:val="007B16F9"/>
    <w:rsid w:val="007B1F95"/>
    <w:rsid w:val="007B3D1F"/>
    <w:rsid w:val="007C053B"/>
    <w:rsid w:val="007C09F7"/>
    <w:rsid w:val="007C0D9C"/>
    <w:rsid w:val="007C112C"/>
    <w:rsid w:val="007C165F"/>
    <w:rsid w:val="007C3D74"/>
    <w:rsid w:val="007C41D0"/>
    <w:rsid w:val="007C4231"/>
    <w:rsid w:val="007C7DCD"/>
    <w:rsid w:val="007D1B41"/>
    <w:rsid w:val="007D26A4"/>
    <w:rsid w:val="007D2AA1"/>
    <w:rsid w:val="007D35D5"/>
    <w:rsid w:val="007D3FB6"/>
    <w:rsid w:val="007D50C0"/>
    <w:rsid w:val="007D5E16"/>
    <w:rsid w:val="007E3CA9"/>
    <w:rsid w:val="007E45E3"/>
    <w:rsid w:val="007E6BF5"/>
    <w:rsid w:val="007E6DD3"/>
    <w:rsid w:val="007E7D49"/>
    <w:rsid w:val="007E7E65"/>
    <w:rsid w:val="007E7ED9"/>
    <w:rsid w:val="007F07ED"/>
    <w:rsid w:val="007F30E8"/>
    <w:rsid w:val="007F3366"/>
    <w:rsid w:val="007F499B"/>
    <w:rsid w:val="007F50EA"/>
    <w:rsid w:val="007F5D9B"/>
    <w:rsid w:val="007F7052"/>
    <w:rsid w:val="00800B0E"/>
    <w:rsid w:val="00805426"/>
    <w:rsid w:val="008057E6"/>
    <w:rsid w:val="00805A46"/>
    <w:rsid w:val="00805A88"/>
    <w:rsid w:val="008072C9"/>
    <w:rsid w:val="008079A8"/>
    <w:rsid w:val="00814822"/>
    <w:rsid w:val="00816348"/>
    <w:rsid w:val="0081780E"/>
    <w:rsid w:val="00821067"/>
    <w:rsid w:val="00824C92"/>
    <w:rsid w:val="00824F2E"/>
    <w:rsid w:val="00827763"/>
    <w:rsid w:val="0083079C"/>
    <w:rsid w:val="0083082E"/>
    <w:rsid w:val="00830ADD"/>
    <w:rsid w:val="00830CC6"/>
    <w:rsid w:val="00831F8E"/>
    <w:rsid w:val="008329F5"/>
    <w:rsid w:val="00835E2E"/>
    <w:rsid w:val="00841E3B"/>
    <w:rsid w:val="00842CD4"/>
    <w:rsid w:val="008437E9"/>
    <w:rsid w:val="008457AA"/>
    <w:rsid w:val="00846500"/>
    <w:rsid w:val="00850352"/>
    <w:rsid w:val="00850BB9"/>
    <w:rsid w:val="00850DCE"/>
    <w:rsid w:val="00852212"/>
    <w:rsid w:val="00852F22"/>
    <w:rsid w:val="0085339A"/>
    <w:rsid w:val="008543E3"/>
    <w:rsid w:val="008550C8"/>
    <w:rsid w:val="00856065"/>
    <w:rsid w:val="0085690F"/>
    <w:rsid w:val="00856E97"/>
    <w:rsid w:val="0085791D"/>
    <w:rsid w:val="00857A3E"/>
    <w:rsid w:val="00860B4B"/>
    <w:rsid w:val="00861895"/>
    <w:rsid w:val="008660DD"/>
    <w:rsid w:val="0086617A"/>
    <w:rsid w:val="008666F0"/>
    <w:rsid w:val="00867030"/>
    <w:rsid w:val="008706BD"/>
    <w:rsid w:val="00870BFB"/>
    <w:rsid w:val="00870E1D"/>
    <w:rsid w:val="00871CBB"/>
    <w:rsid w:val="00873113"/>
    <w:rsid w:val="00875A90"/>
    <w:rsid w:val="00875BBA"/>
    <w:rsid w:val="00880DD8"/>
    <w:rsid w:val="0088238A"/>
    <w:rsid w:val="00885D9B"/>
    <w:rsid w:val="00886355"/>
    <w:rsid w:val="00887B17"/>
    <w:rsid w:val="0089112C"/>
    <w:rsid w:val="008919A2"/>
    <w:rsid w:val="008924B5"/>
    <w:rsid w:val="00894922"/>
    <w:rsid w:val="00894D0C"/>
    <w:rsid w:val="00895E89"/>
    <w:rsid w:val="00895FAA"/>
    <w:rsid w:val="00897B55"/>
    <w:rsid w:val="00897F85"/>
    <w:rsid w:val="008A04F0"/>
    <w:rsid w:val="008A26B4"/>
    <w:rsid w:val="008A3778"/>
    <w:rsid w:val="008A3AA4"/>
    <w:rsid w:val="008A578C"/>
    <w:rsid w:val="008A5D1F"/>
    <w:rsid w:val="008A60BE"/>
    <w:rsid w:val="008A6256"/>
    <w:rsid w:val="008A6DA7"/>
    <w:rsid w:val="008A7444"/>
    <w:rsid w:val="008B0C04"/>
    <w:rsid w:val="008B0E3E"/>
    <w:rsid w:val="008B0EEE"/>
    <w:rsid w:val="008B285F"/>
    <w:rsid w:val="008B32E1"/>
    <w:rsid w:val="008B3748"/>
    <w:rsid w:val="008B44CC"/>
    <w:rsid w:val="008B58EA"/>
    <w:rsid w:val="008B6BD2"/>
    <w:rsid w:val="008B6E4E"/>
    <w:rsid w:val="008B7797"/>
    <w:rsid w:val="008B790B"/>
    <w:rsid w:val="008C2AEC"/>
    <w:rsid w:val="008C2B5D"/>
    <w:rsid w:val="008C5EF8"/>
    <w:rsid w:val="008D26C2"/>
    <w:rsid w:val="008D3595"/>
    <w:rsid w:val="008D439A"/>
    <w:rsid w:val="008D4C2F"/>
    <w:rsid w:val="008D5B16"/>
    <w:rsid w:val="008D7BA1"/>
    <w:rsid w:val="008E04D2"/>
    <w:rsid w:val="008E1E88"/>
    <w:rsid w:val="008E2C0D"/>
    <w:rsid w:val="008E3412"/>
    <w:rsid w:val="008E4FC0"/>
    <w:rsid w:val="008E7727"/>
    <w:rsid w:val="008E7CE0"/>
    <w:rsid w:val="008E7E18"/>
    <w:rsid w:val="008F1277"/>
    <w:rsid w:val="008F12BE"/>
    <w:rsid w:val="008F1490"/>
    <w:rsid w:val="008F162B"/>
    <w:rsid w:val="008F2E52"/>
    <w:rsid w:val="008F3156"/>
    <w:rsid w:val="008F45BE"/>
    <w:rsid w:val="008F4872"/>
    <w:rsid w:val="008F4944"/>
    <w:rsid w:val="008F4FB6"/>
    <w:rsid w:val="008F5D08"/>
    <w:rsid w:val="008F5ED2"/>
    <w:rsid w:val="008F6A57"/>
    <w:rsid w:val="008F7874"/>
    <w:rsid w:val="00901F72"/>
    <w:rsid w:val="0090203D"/>
    <w:rsid w:val="00905AA7"/>
    <w:rsid w:val="009066E2"/>
    <w:rsid w:val="009104A2"/>
    <w:rsid w:val="0091080C"/>
    <w:rsid w:val="009112A4"/>
    <w:rsid w:val="009121F3"/>
    <w:rsid w:val="00912936"/>
    <w:rsid w:val="00913826"/>
    <w:rsid w:val="00915E45"/>
    <w:rsid w:val="00916B35"/>
    <w:rsid w:val="00917840"/>
    <w:rsid w:val="00917C39"/>
    <w:rsid w:val="0092082C"/>
    <w:rsid w:val="00923B1F"/>
    <w:rsid w:val="00925936"/>
    <w:rsid w:val="009300BC"/>
    <w:rsid w:val="00930A59"/>
    <w:rsid w:val="00930D26"/>
    <w:rsid w:val="00932928"/>
    <w:rsid w:val="00932AB3"/>
    <w:rsid w:val="00934FBA"/>
    <w:rsid w:val="00935267"/>
    <w:rsid w:val="009367F8"/>
    <w:rsid w:val="00940254"/>
    <w:rsid w:val="00940D72"/>
    <w:rsid w:val="0094156E"/>
    <w:rsid w:val="00942EC1"/>
    <w:rsid w:val="009440C9"/>
    <w:rsid w:val="009448D9"/>
    <w:rsid w:val="00944A1B"/>
    <w:rsid w:val="009454F3"/>
    <w:rsid w:val="00945ACA"/>
    <w:rsid w:val="00946495"/>
    <w:rsid w:val="00946B77"/>
    <w:rsid w:val="00946E3C"/>
    <w:rsid w:val="00950A99"/>
    <w:rsid w:val="00951D6E"/>
    <w:rsid w:val="00952004"/>
    <w:rsid w:val="009532FF"/>
    <w:rsid w:val="0095531D"/>
    <w:rsid w:val="00956175"/>
    <w:rsid w:val="0095713A"/>
    <w:rsid w:val="00960097"/>
    <w:rsid w:val="009608A3"/>
    <w:rsid w:val="00961271"/>
    <w:rsid w:val="00961932"/>
    <w:rsid w:val="009635FD"/>
    <w:rsid w:val="009650B5"/>
    <w:rsid w:val="00965D7B"/>
    <w:rsid w:val="0096697A"/>
    <w:rsid w:val="00966B6D"/>
    <w:rsid w:val="00966FE9"/>
    <w:rsid w:val="00972B57"/>
    <w:rsid w:val="00972F50"/>
    <w:rsid w:val="009739B1"/>
    <w:rsid w:val="00974B7D"/>
    <w:rsid w:val="009774DA"/>
    <w:rsid w:val="00977EB2"/>
    <w:rsid w:val="00980A72"/>
    <w:rsid w:val="0098172F"/>
    <w:rsid w:val="009827FD"/>
    <w:rsid w:val="00983188"/>
    <w:rsid w:val="00983A1D"/>
    <w:rsid w:val="00983CA6"/>
    <w:rsid w:val="00985BA1"/>
    <w:rsid w:val="00985F3B"/>
    <w:rsid w:val="00986C69"/>
    <w:rsid w:val="0098759F"/>
    <w:rsid w:val="0098761D"/>
    <w:rsid w:val="00991C2C"/>
    <w:rsid w:val="00992EBD"/>
    <w:rsid w:val="00993540"/>
    <w:rsid w:val="00994B4A"/>
    <w:rsid w:val="00997666"/>
    <w:rsid w:val="009A0BBD"/>
    <w:rsid w:val="009A0F65"/>
    <w:rsid w:val="009A147F"/>
    <w:rsid w:val="009A2CD9"/>
    <w:rsid w:val="009A33C5"/>
    <w:rsid w:val="009A3894"/>
    <w:rsid w:val="009A47C0"/>
    <w:rsid w:val="009A668C"/>
    <w:rsid w:val="009A68B5"/>
    <w:rsid w:val="009A71E2"/>
    <w:rsid w:val="009A77F4"/>
    <w:rsid w:val="009B0756"/>
    <w:rsid w:val="009B3EA6"/>
    <w:rsid w:val="009B42DF"/>
    <w:rsid w:val="009B59EA"/>
    <w:rsid w:val="009B5A99"/>
    <w:rsid w:val="009B78A1"/>
    <w:rsid w:val="009C129D"/>
    <w:rsid w:val="009C170A"/>
    <w:rsid w:val="009C1812"/>
    <w:rsid w:val="009C227B"/>
    <w:rsid w:val="009C51DD"/>
    <w:rsid w:val="009C60AB"/>
    <w:rsid w:val="009D1F43"/>
    <w:rsid w:val="009D22A7"/>
    <w:rsid w:val="009D2EAC"/>
    <w:rsid w:val="009D3BEE"/>
    <w:rsid w:val="009D42AB"/>
    <w:rsid w:val="009D6545"/>
    <w:rsid w:val="009D6B88"/>
    <w:rsid w:val="009D6C79"/>
    <w:rsid w:val="009D6F3A"/>
    <w:rsid w:val="009D7403"/>
    <w:rsid w:val="009D7BAB"/>
    <w:rsid w:val="009E1958"/>
    <w:rsid w:val="009E2DD2"/>
    <w:rsid w:val="009E40A0"/>
    <w:rsid w:val="009E5BF7"/>
    <w:rsid w:val="009E775B"/>
    <w:rsid w:val="009F041C"/>
    <w:rsid w:val="009F227A"/>
    <w:rsid w:val="009F2615"/>
    <w:rsid w:val="009F27DF"/>
    <w:rsid w:val="009F4385"/>
    <w:rsid w:val="009F6552"/>
    <w:rsid w:val="009F6C22"/>
    <w:rsid w:val="009F6C79"/>
    <w:rsid w:val="00A000B2"/>
    <w:rsid w:val="00A01D76"/>
    <w:rsid w:val="00A01DCB"/>
    <w:rsid w:val="00A055EC"/>
    <w:rsid w:val="00A05BC5"/>
    <w:rsid w:val="00A06194"/>
    <w:rsid w:val="00A065BE"/>
    <w:rsid w:val="00A06B8C"/>
    <w:rsid w:val="00A0707B"/>
    <w:rsid w:val="00A12E3D"/>
    <w:rsid w:val="00A1462B"/>
    <w:rsid w:val="00A15150"/>
    <w:rsid w:val="00A16309"/>
    <w:rsid w:val="00A17B96"/>
    <w:rsid w:val="00A203FB"/>
    <w:rsid w:val="00A21808"/>
    <w:rsid w:val="00A230A8"/>
    <w:rsid w:val="00A24942"/>
    <w:rsid w:val="00A30B86"/>
    <w:rsid w:val="00A30D9B"/>
    <w:rsid w:val="00A3439E"/>
    <w:rsid w:val="00A3572C"/>
    <w:rsid w:val="00A3645D"/>
    <w:rsid w:val="00A36564"/>
    <w:rsid w:val="00A40A90"/>
    <w:rsid w:val="00A4241A"/>
    <w:rsid w:val="00A42D01"/>
    <w:rsid w:val="00A42DB3"/>
    <w:rsid w:val="00A4393D"/>
    <w:rsid w:val="00A43D9D"/>
    <w:rsid w:val="00A45053"/>
    <w:rsid w:val="00A45FFD"/>
    <w:rsid w:val="00A47BA8"/>
    <w:rsid w:val="00A5228B"/>
    <w:rsid w:val="00A52530"/>
    <w:rsid w:val="00A527D7"/>
    <w:rsid w:val="00A52E72"/>
    <w:rsid w:val="00A53E1D"/>
    <w:rsid w:val="00A541E3"/>
    <w:rsid w:val="00A54AFC"/>
    <w:rsid w:val="00A56906"/>
    <w:rsid w:val="00A60AB7"/>
    <w:rsid w:val="00A61A45"/>
    <w:rsid w:val="00A62A6C"/>
    <w:rsid w:val="00A63A0E"/>
    <w:rsid w:val="00A640DE"/>
    <w:rsid w:val="00A65148"/>
    <w:rsid w:val="00A715FD"/>
    <w:rsid w:val="00A7244F"/>
    <w:rsid w:val="00A72E9B"/>
    <w:rsid w:val="00A7358C"/>
    <w:rsid w:val="00A7363E"/>
    <w:rsid w:val="00A7422C"/>
    <w:rsid w:val="00A742B0"/>
    <w:rsid w:val="00A7463C"/>
    <w:rsid w:val="00A75F8C"/>
    <w:rsid w:val="00A768FE"/>
    <w:rsid w:val="00A77095"/>
    <w:rsid w:val="00A7715B"/>
    <w:rsid w:val="00A77BE3"/>
    <w:rsid w:val="00A81615"/>
    <w:rsid w:val="00A835B1"/>
    <w:rsid w:val="00A838F4"/>
    <w:rsid w:val="00A84168"/>
    <w:rsid w:val="00A84DE9"/>
    <w:rsid w:val="00A90ABB"/>
    <w:rsid w:val="00A91950"/>
    <w:rsid w:val="00A9328F"/>
    <w:rsid w:val="00A93CFC"/>
    <w:rsid w:val="00A95172"/>
    <w:rsid w:val="00A95257"/>
    <w:rsid w:val="00A959A8"/>
    <w:rsid w:val="00AA1057"/>
    <w:rsid w:val="00AA12CF"/>
    <w:rsid w:val="00AA4FF3"/>
    <w:rsid w:val="00AA5526"/>
    <w:rsid w:val="00AA643E"/>
    <w:rsid w:val="00AA64EF"/>
    <w:rsid w:val="00AA6D73"/>
    <w:rsid w:val="00AA749B"/>
    <w:rsid w:val="00AB0C2A"/>
    <w:rsid w:val="00AB21C4"/>
    <w:rsid w:val="00AB46B2"/>
    <w:rsid w:val="00AB4ECA"/>
    <w:rsid w:val="00AB652C"/>
    <w:rsid w:val="00AC03CA"/>
    <w:rsid w:val="00AC08AE"/>
    <w:rsid w:val="00AC2C56"/>
    <w:rsid w:val="00AC3B69"/>
    <w:rsid w:val="00AC3F6F"/>
    <w:rsid w:val="00AC51AA"/>
    <w:rsid w:val="00AC553F"/>
    <w:rsid w:val="00AC65BB"/>
    <w:rsid w:val="00AC7D9B"/>
    <w:rsid w:val="00AD0DBA"/>
    <w:rsid w:val="00AD1980"/>
    <w:rsid w:val="00AD1CCE"/>
    <w:rsid w:val="00AD208F"/>
    <w:rsid w:val="00AD329F"/>
    <w:rsid w:val="00AD4CBB"/>
    <w:rsid w:val="00AD6515"/>
    <w:rsid w:val="00AD6568"/>
    <w:rsid w:val="00AD75B9"/>
    <w:rsid w:val="00AE0B26"/>
    <w:rsid w:val="00AE1990"/>
    <w:rsid w:val="00AE2972"/>
    <w:rsid w:val="00AE2B70"/>
    <w:rsid w:val="00AE33CE"/>
    <w:rsid w:val="00AE380A"/>
    <w:rsid w:val="00AE5F6D"/>
    <w:rsid w:val="00AE6D85"/>
    <w:rsid w:val="00AE7CD0"/>
    <w:rsid w:val="00AF03C1"/>
    <w:rsid w:val="00AF12EA"/>
    <w:rsid w:val="00AF1B51"/>
    <w:rsid w:val="00AF2955"/>
    <w:rsid w:val="00AF3ED7"/>
    <w:rsid w:val="00AF4B82"/>
    <w:rsid w:val="00AF5772"/>
    <w:rsid w:val="00AF57D7"/>
    <w:rsid w:val="00AF5E8F"/>
    <w:rsid w:val="00AF6D5F"/>
    <w:rsid w:val="00AF797E"/>
    <w:rsid w:val="00AF7A42"/>
    <w:rsid w:val="00B0104E"/>
    <w:rsid w:val="00B01C2B"/>
    <w:rsid w:val="00B02EC0"/>
    <w:rsid w:val="00B04A67"/>
    <w:rsid w:val="00B05015"/>
    <w:rsid w:val="00B05AD1"/>
    <w:rsid w:val="00B06815"/>
    <w:rsid w:val="00B0763D"/>
    <w:rsid w:val="00B1265B"/>
    <w:rsid w:val="00B13A43"/>
    <w:rsid w:val="00B14B7E"/>
    <w:rsid w:val="00B17605"/>
    <w:rsid w:val="00B17D34"/>
    <w:rsid w:val="00B20A4D"/>
    <w:rsid w:val="00B21A20"/>
    <w:rsid w:val="00B23662"/>
    <w:rsid w:val="00B249AD"/>
    <w:rsid w:val="00B2536A"/>
    <w:rsid w:val="00B255FE"/>
    <w:rsid w:val="00B26E5D"/>
    <w:rsid w:val="00B27684"/>
    <w:rsid w:val="00B27DB2"/>
    <w:rsid w:val="00B3031E"/>
    <w:rsid w:val="00B30789"/>
    <w:rsid w:val="00B30986"/>
    <w:rsid w:val="00B310C4"/>
    <w:rsid w:val="00B34A07"/>
    <w:rsid w:val="00B34EA3"/>
    <w:rsid w:val="00B3591C"/>
    <w:rsid w:val="00B421FC"/>
    <w:rsid w:val="00B42942"/>
    <w:rsid w:val="00B42C59"/>
    <w:rsid w:val="00B439F0"/>
    <w:rsid w:val="00B441F9"/>
    <w:rsid w:val="00B44AE0"/>
    <w:rsid w:val="00B44E6D"/>
    <w:rsid w:val="00B45123"/>
    <w:rsid w:val="00B45148"/>
    <w:rsid w:val="00B5075E"/>
    <w:rsid w:val="00B52246"/>
    <w:rsid w:val="00B527EB"/>
    <w:rsid w:val="00B56ADF"/>
    <w:rsid w:val="00B6037F"/>
    <w:rsid w:val="00B620A6"/>
    <w:rsid w:val="00B63746"/>
    <w:rsid w:val="00B63DF1"/>
    <w:rsid w:val="00B645D9"/>
    <w:rsid w:val="00B64B0D"/>
    <w:rsid w:val="00B6524D"/>
    <w:rsid w:val="00B659C7"/>
    <w:rsid w:val="00B7021C"/>
    <w:rsid w:val="00B70810"/>
    <w:rsid w:val="00B70A8D"/>
    <w:rsid w:val="00B73EE3"/>
    <w:rsid w:val="00B745A5"/>
    <w:rsid w:val="00B77899"/>
    <w:rsid w:val="00B825F9"/>
    <w:rsid w:val="00B828F7"/>
    <w:rsid w:val="00B84435"/>
    <w:rsid w:val="00B852C4"/>
    <w:rsid w:val="00B8535F"/>
    <w:rsid w:val="00B86540"/>
    <w:rsid w:val="00B87B32"/>
    <w:rsid w:val="00B9080A"/>
    <w:rsid w:val="00B9403B"/>
    <w:rsid w:val="00B94BCA"/>
    <w:rsid w:val="00B95D82"/>
    <w:rsid w:val="00B96CEE"/>
    <w:rsid w:val="00BA128B"/>
    <w:rsid w:val="00BA2293"/>
    <w:rsid w:val="00BA2595"/>
    <w:rsid w:val="00BA38A9"/>
    <w:rsid w:val="00BA68C9"/>
    <w:rsid w:val="00BA7046"/>
    <w:rsid w:val="00BA724E"/>
    <w:rsid w:val="00BB0B24"/>
    <w:rsid w:val="00BB1CDD"/>
    <w:rsid w:val="00BB32AB"/>
    <w:rsid w:val="00BB4ECA"/>
    <w:rsid w:val="00BB4F10"/>
    <w:rsid w:val="00BB5EEE"/>
    <w:rsid w:val="00BB6ECB"/>
    <w:rsid w:val="00BB7F05"/>
    <w:rsid w:val="00BC02E1"/>
    <w:rsid w:val="00BC1B6A"/>
    <w:rsid w:val="00BC2BCC"/>
    <w:rsid w:val="00BC2DE4"/>
    <w:rsid w:val="00BC348C"/>
    <w:rsid w:val="00BC3D8D"/>
    <w:rsid w:val="00BC4899"/>
    <w:rsid w:val="00BC556E"/>
    <w:rsid w:val="00BC55F4"/>
    <w:rsid w:val="00BC5C72"/>
    <w:rsid w:val="00BC6048"/>
    <w:rsid w:val="00BC6818"/>
    <w:rsid w:val="00BD1E7D"/>
    <w:rsid w:val="00BD2339"/>
    <w:rsid w:val="00BD2CD8"/>
    <w:rsid w:val="00BD38E9"/>
    <w:rsid w:val="00BD660E"/>
    <w:rsid w:val="00BD783F"/>
    <w:rsid w:val="00BE0C94"/>
    <w:rsid w:val="00BE171B"/>
    <w:rsid w:val="00BE175E"/>
    <w:rsid w:val="00BE228E"/>
    <w:rsid w:val="00BE300C"/>
    <w:rsid w:val="00BE3071"/>
    <w:rsid w:val="00BE5250"/>
    <w:rsid w:val="00BE5C4E"/>
    <w:rsid w:val="00BE6683"/>
    <w:rsid w:val="00BE796D"/>
    <w:rsid w:val="00BF0B94"/>
    <w:rsid w:val="00BF1D0B"/>
    <w:rsid w:val="00BF74E0"/>
    <w:rsid w:val="00C011AC"/>
    <w:rsid w:val="00C02C42"/>
    <w:rsid w:val="00C03799"/>
    <w:rsid w:val="00C038BC"/>
    <w:rsid w:val="00C044EC"/>
    <w:rsid w:val="00C05B29"/>
    <w:rsid w:val="00C05B42"/>
    <w:rsid w:val="00C064F0"/>
    <w:rsid w:val="00C0694E"/>
    <w:rsid w:val="00C1172D"/>
    <w:rsid w:val="00C12338"/>
    <w:rsid w:val="00C13259"/>
    <w:rsid w:val="00C138BC"/>
    <w:rsid w:val="00C1447B"/>
    <w:rsid w:val="00C14D4E"/>
    <w:rsid w:val="00C151AD"/>
    <w:rsid w:val="00C165A4"/>
    <w:rsid w:val="00C16A88"/>
    <w:rsid w:val="00C16F44"/>
    <w:rsid w:val="00C17735"/>
    <w:rsid w:val="00C21657"/>
    <w:rsid w:val="00C21912"/>
    <w:rsid w:val="00C22501"/>
    <w:rsid w:val="00C22EA1"/>
    <w:rsid w:val="00C238B9"/>
    <w:rsid w:val="00C256D4"/>
    <w:rsid w:val="00C25E81"/>
    <w:rsid w:val="00C266F6"/>
    <w:rsid w:val="00C278BE"/>
    <w:rsid w:val="00C2790E"/>
    <w:rsid w:val="00C27C7C"/>
    <w:rsid w:val="00C31AB5"/>
    <w:rsid w:val="00C31C39"/>
    <w:rsid w:val="00C325B3"/>
    <w:rsid w:val="00C32B79"/>
    <w:rsid w:val="00C32D36"/>
    <w:rsid w:val="00C357BD"/>
    <w:rsid w:val="00C36254"/>
    <w:rsid w:val="00C36929"/>
    <w:rsid w:val="00C40025"/>
    <w:rsid w:val="00C4052A"/>
    <w:rsid w:val="00C40F95"/>
    <w:rsid w:val="00C41685"/>
    <w:rsid w:val="00C41D89"/>
    <w:rsid w:val="00C442BE"/>
    <w:rsid w:val="00C4436A"/>
    <w:rsid w:val="00C4557A"/>
    <w:rsid w:val="00C457E2"/>
    <w:rsid w:val="00C46C26"/>
    <w:rsid w:val="00C47988"/>
    <w:rsid w:val="00C50062"/>
    <w:rsid w:val="00C5007D"/>
    <w:rsid w:val="00C512D2"/>
    <w:rsid w:val="00C53CC6"/>
    <w:rsid w:val="00C54566"/>
    <w:rsid w:val="00C54792"/>
    <w:rsid w:val="00C54A2E"/>
    <w:rsid w:val="00C55ED8"/>
    <w:rsid w:val="00C5753F"/>
    <w:rsid w:val="00C578C1"/>
    <w:rsid w:val="00C60EEB"/>
    <w:rsid w:val="00C6179E"/>
    <w:rsid w:val="00C61F8F"/>
    <w:rsid w:val="00C634F2"/>
    <w:rsid w:val="00C636FF"/>
    <w:rsid w:val="00C651D3"/>
    <w:rsid w:val="00C651F6"/>
    <w:rsid w:val="00C6770F"/>
    <w:rsid w:val="00C67F86"/>
    <w:rsid w:val="00C714F3"/>
    <w:rsid w:val="00C71B20"/>
    <w:rsid w:val="00C731E1"/>
    <w:rsid w:val="00C74444"/>
    <w:rsid w:val="00C74C9F"/>
    <w:rsid w:val="00C75A04"/>
    <w:rsid w:val="00C75B6F"/>
    <w:rsid w:val="00C76A79"/>
    <w:rsid w:val="00C778A2"/>
    <w:rsid w:val="00C77E3C"/>
    <w:rsid w:val="00C817B0"/>
    <w:rsid w:val="00C81D76"/>
    <w:rsid w:val="00C85AD3"/>
    <w:rsid w:val="00C90C0F"/>
    <w:rsid w:val="00C91864"/>
    <w:rsid w:val="00C94413"/>
    <w:rsid w:val="00C977F0"/>
    <w:rsid w:val="00CA2460"/>
    <w:rsid w:val="00CA4147"/>
    <w:rsid w:val="00CA414A"/>
    <w:rsid w:val="00CA44EB"/>
    <w:rsid w:val="00CA4E23"/>
    <w:rsid w:val="00CA57C6"/>
    <w:rsid w:val="00CA6061"/>
    <w:rsid w:val="00CB001A"/>
    <w:rsid w:val="00CB166C"/>
    <w:rsid w:val="00CB2058"/>
    <w:rsid w:val="00CB3C45"/>
    <w:rsid w:val="00CB461D"/>
    <w:rsid w:val="00CB49CA"/>
    <w:rsid w:val="00CB5E8F"/>
    <w:rsid w:val="00CB6D81"/>
    <w:rsid w:val="00CB6F87"/>
    <w:rsid w:val="00CB73B9"/>
    <w:rsid w:val="00CC0B7F"/>
    <w:rsid w:val="00CC0D77"/>
    <w:rsid w:val="00CC0EF3"/>
    <w:rsid w:val="00CC1AF3"/>
    <w:rsid w:val="00CC1CFC"/>
    <w:rsid w:val="00CC3291"/>
    <w:rsid w:val="00CC362A"/>
    <w:rsid w:val="00CC39FA"/>
    <w:rsid w:val="00CC3EAC"/>
    <w:rsid w:val="00CC3FE4"/>
    <w:rsid w:val="00CC4E8E"/>
    <w:rsid w:val="00CC4ED1"/>
    <w:rsid w:val="00CC6217"/>
    <w:rsid w:val="00CC6B5A"/>
    <w:rsid w:val="00CC6D30"/>
    <w:rsid w:val="00CC6F94"/>
    <w:rsid w:val="00CC7264"/>
    <w:rsid w:val="00CC7AA7"/>
    <w:rsid w:val="00CD0347"/>
    <w:rsid w:val="00CD267F"/>
    <w:rsid w:val="00CD26A7"/>
    <w:rsid w:val="00CD2FB5"/>
    <w:rsid w:val="00CD4A16"/>
    <w:rsid w:val="00CD566D"/>
    <w:rsid w:val="00CD5B90"/>
    <w:rsid w:val="00CE1605"/>
    <w:rsid w:val="00CE2478"/>
    <w:rsid w:val="00CE26E1"/>
    <w:rsid w:val="00CE2A40"/>
    <w:rsid w:val="00CE5FD2"/>
    <w:rsid w:val="00CE61DE"/>
    <w:rsid w:val="00CE6EDA"/>
    <w:rsid w:val="00CE7B53"/>
    <w:rsid w:val="00CF0C8A"/>
    <w:rsid w:val="00CF0F9E"/>
    <w:rsid w:val="00CF265F"/>
    <w:rsid w:val="00CF3DB0"/>
    <w:rsid w:val="00CF542E"/>
    <w:rsid w:val="00CF74C9"/>
    <w:rsid w:val="00D0085A"/>
    <w:rsid w:val="00D010C1"/>
    <w:rsid w:val="00D01147"/>
    <w:rsid w:val="00D0336F"/>
    <w:rsid w:val="00D0573B"/>
    <w:rsid w:val="00D0602E"/>
    <w:rsid w:val="00D064A9"/>
    <w:rsid w:val="00D0774E"/>
    <w:rsid w:val="00D07DA6"/>
    <w:rsid w:val="00D10D53"/>
    <w:rsid w:val="00D10F6F"/>
    <w:rsid w:val="00D124AC"/>
    <w:rsid w:val="00D12F6F"/>
    <w:rsid w:val="00D13402"/>
    <w:rsid w:val="00D15361"/>
    <w:rsid w:val="00D15C11"/>
    <w:rsid w:val="00D16405"/>
    <w:rsid w:val="00D20287"/>
    <w:rsid w:val="00D2150D"/>
    <w:rsid w:val="00D215A7"/>
    <w:rsid w:val="00D2167A"/>
    <w:rsid w:val="00D2531A"/>
    <w:rsid w:val="00D25590"/>
    <w:rsid w:val="00D26924"/>
    <w:rsid w:val="00D26FA4"/>
    <w:rsid w:val="00D275B1"/>
    <w:rsid w:val="00D279A6"/>
    <w:rsid w:val="00D30BC6"/>
    <w:rsid w:val="00D31A94"/>
    <w:rsid w:val="00D322D2"/>
    <w:rsid w:val="00D332F5"/>
    <w:rsid w:val="00D33817"/>
    <w:rsid w:val="00D33A14"/>
    <w:rsid w:val="00D33BA6"/>
    <w:rsid w:val="00D33CC5"/>
    <w:rsid w:val="00D33CCC"/>
    <w:rsid w:val="00D33F02"/>
    <w:rsid w:val="00D34B4B"/>
    <w:rsid w:val="00D34FAE"/>
    <w:rsid w:val="00D3661A"/>
    <w:rsid w:val="00D3703F"/>
    <w:rsid w:val="00D419EF"/>
    <w:rsid w:val="00D4291B"/>
    <w:rsid w:val="00D47D25"/>
    <w:rsid w:val="00D505D9"/>
    <w:rsid w:val="00D540AF"/>
    <w:rsid w:val="00D556BE"/>
    <w:rsid w:val="00D55D7B"/>
    <w:rsid w:val="00D560CC"/>
    <w:rsid w:val="00D571FA"/>
    <w:rsid w:val="00D5736F"/>
    <w:rsid w:val="00D573B6"/>
    <w:rsid w:val="00D6056E"/>
    <w:rsid w:val="00D60C7D"/>
    <w:rsid w:val="00D67077"/>
    <w:rsid w:val="00D67319"/>
    <w:rsid w:val="00D71467"/>
    <w:rsid w:val="00D723B2"/>
    <w:rsid w:val="00D726AC"/>
    <w:rsid w:val="00D72A7F"/>
    <w:rsid w:val="00D76A1F"/>
    <w:rsid w:val="00D8065D"/>
    <w:rsid w:val="00D80A98"/>
    <w:rsid w:val="00D82858"/>
    <w:rsid w:val="00D82AF5"/>
    <w:rsid w:val="00D8381B"/>
    <w:rsid w:val="00D856D0"/>
    <w:rsid w:val="00D85C9F"/>
    <w:rsid w:val="00D8664B"/>
    <w:rsid w:val="00D87CE3"/>
    <w:rsid w:val="00D9051C"/>
    <w:rsid w:val="00D90D75"/>
    <w:rsid w:val="00D921BC"/>
    <w:rsid w:val="00D93D28"/>
    <w:rsid w:val="00D94A4D"/>
    <w:rsid w:val="00D96C42"/>
    <w:rsid w:val="00DA0016"/>
    <w:rsid w:val="00DA05C0"/>
    <w:rsid w:val="00DA10CB"/>
    <w:rsid w:val="00DA1A12"/>
    <w:rsid w:val="00DA1E07"/>
    <w:rsid w:val="00DA2503"/>
    <w:rsid w:val="00DA2D3F"/>
    <w:rsid w:val="00DA4662"/>
    <w:rsid w:val="00DA4697"/>
    <w:rsid w:val="00DA5CA3"/>
    <w:rsid w:val="00DA5CDB"/>
    <w:rsid w:val="00DA5E4B"/>
    <w:rsid w:val="00DA73B7"/>
    <w:rsid w:val="00DA7AC7"/>
    <w:rsid w:val="00DB025D"/>
    <w:rsid w:val="00DB04A8"/>
    <w:rsid w:val="00DB20D1"/>
    <w:rsid w:val="00DB3244"/>
    <w:rsid w:val="00DB390A"/>
    <w:rsid w:val="00DB59D1"/>
    <w:rsid w:val="00DB6681"/>
    <w:rsid w:val="00DB66CA"/>
    <w:rsid w:val="00DB6EC5"/>
    <w:rsid w:val="00DB76A3"/>
    <w:rsid w:val="00DC05EC"/>
    <w:rsid w:val="00DC09D0"/>
    <w:rsid w:val="00DC09FC"/>
    <w:rsid w:val="00DC1E1F"/>
    <w:rsid w:val="00DC2893"/>
    <w:rsid w:val="00DC2DCA"/>
    <w:rsid w:val="00DC2DF1"/>
    <w:rsid w:val="00DC408B"/>
    <w:rsid w:val="00DC4EC1"/>
    <w:rsid w:val="00DC55F7"/>
    <w:rsid w:val="00DC6B54"/>
    <w:rsid w:val="00DC6D46"/>
    <w:rsid w:val="00DC7A01"/>
    <w:rsid w:val="00DD00A4"/>
    <w:rsid w:val="00DD0403"/>
    <w:rsid w:val="00DD091A"/>
    <w:rsid w:val="00DD2B55"/>
    <w:rsid w:val="00DD3D19"/>
    <w:rsid w:val="00DD3D44"/>
    <w:rsid w:val="00DD444A"/>
    <w:rsid w:val="00DD5724"/>
    <w:rsid w:val="00DE14B9"/>
    <w:rsid w:val="00DE283D"/>
    <w:rsid w:val="00DE29E4"/>
    <w:rsid w:val="00DE2C09"/>
    <w:rsid w:val="00DE5F1E"/>
    <w:rsid w:val="00DE6DC9"/>
    <w:rsid w:val="00DE7036"/>
    <w:rsid w:val="00DE76B7"/>
    <w:rsid w:val="00DF1057"/>
    <w:rsid w:val="00DF407C"/>
    <w:rsid w:val="00DF46C6"/>
    <w:rsid w:val="00DF4D00"/>
    <w:rsid w:val="00DF51D6"/>
    <w:rsid w:val="00DF598A"/>
    <w:rsid w:val="00DF5C7E"/>
    <w:rsid w:val="00DF753E"/>
    <w:rsid w:val="00E0094A"/>
    <w:rsid w:val="00E0177B"/>
    <w:rsid w:val="00E01DD0"/>
    <w:rsid w:val="00E01DD7"/>
    <w:rsid w:val="00E049BE"/>
    <w:rsid w:val="00E04EC2"/>
    <w:rsid w:val="00E05087"/>
    <w:rsid w:val="00E05941"/>
    <w:rsid w:val="00E05D9C"/>
    <w:rsid w:val="00E06123"/>
    <w:rsid w:val="00E0633D"/>
    <w:rsid w:val="00E06BB5"/>
    <w:rsid w:val="00E10BC6"/>
    <w:rsid w:val="00E11CDC"/>
    <w:rsid w:val="00E12242"/>
    <w:rsid w:val="00E12391"/>
    <w:rsid w:val="00E124DF"/>
    <w:rsid w:val="00E1413E"/>
    <w:rsid w:val="00E1694F"/>
    <w:rsid w:val="00E1732C"/>
    <w:rsid w:val="00E1759C"/>
    <w:rsid w:val="00E21440"/>
    <w:rsid w:val="00E223F7"/>
    <w:rsid w:val="00E22AE0"/>
    <w:rsid w:val="00E23B4F"/>
    <w:rsid w:val="00E25B84"/>
    <w:rsid w:val="00E27808"/>
    <w:rsid w:val="00E30A6B"/>
    <w:rsid w:val="00E31CBC"/>
    <w:rsid w:val="00E3274D"/>
    <w:rsid w:val="00E3288D"/>
    <w:rsid w:val="00E3362D"/>
    <w:rsid w:val="00E350EE"/>
    <w:rsid w:val="00E35A82"/>
    <w:rsid w:val="00E36E21"/>
    <w:rsid w:val="00E377A2"/>
    <w:rsid w:val="00E413B1"/>
    <w:rsid w:val="00E41BF6"/>
    <w:rsid w:val="00E41F3D"/>
    <w:rsid w:val="00E46E2F"/>
    <w:rsid w:val="00E46F41"/>
    <w:rsid w:val="00E47CC2"/>
    <w:rsid w:val="00E50610"/>
    <w:rsid w:val="00E51179"/>
    <w:rsid w:val="00E522DE"/>
    <w:rsid w:val="00E5417C"/>
    <w:rsid w:val="00E54E53"/>
    <w:rsid w:val="00E604BA"/>
    <w:rsid w:val="00E60561"/>
    <w:rsid w:val="00E60F33"/>
    <w:rsid w:val="00E6362F"/>
    <w:rsid w:val="00E6624C"/>
    <w:rsid w:val="00E66410"/>
    <w:rsid w:val="00E667E9"/>
    <w:rsid w:val="00E66B7A"/>
    <w:rsid w:val="00E66C7C"/>
    <w:rsid w:val="00E67F25"/>
    <w:rsid w:val="00E7178C"/>
    <w:rsid w:val="00E72C6C"/>
    <w:rsid w:val="00E7320E"/>
    <w:rsid w:val="00E75B69"/>
    <w:rsid w:val="00E81133"/>
    <w:rsid w:val="00E81223"/>
    <w:rsid w:val="00E816F1"/>
    <w:rsid w:val="00E81EA5"/>
    <w:rsid w:val="00E81FFF"/>
    <w:rsid w:val="00E82A9A"/>
    <w:rsid w:val="00E82F5A"/>
    <w:rsid w:val="00E865B3"/>
    <w:rsid w:val="00E901C9"/>
    <w:rsid w:val="00E90C85"/>
    <w:rsid w:val="00E91F07"/>
    <w:rsid w:val="00E974E8"/>
    <w:rsid w:val="00E97A30"/>
    <w:rsid w:val="00EA19E1"/>
    <w:rsid w:val="00EA1A56"/>
    <w:rsid w:val="00EA37B6"/>
    <w:rsid w:val="00EA428E"/>
    <w:rsid w:val="00EA4391"/>
    <w:rsid w:val="00EA5CE2"/>
    <w:rsid w:val="00EA5E83"/>
    <w:rsid w:val="00EA6EC6"/>
    <w:rsid w:val="00EB0DD8"/>
    <w:rsid w:val="00EB7D2F"/>
    <w:rsid w:val="00EB7D63"/>
    <w:rsid w:val="00EB7E92"/>
    <w:rsid w:val="00EB7EF2"/>
    <w:rsid w:val="00EC0E9A"/>
    <w:rsid w:val="00EC1A12"/>
    <w:rsid w:val="00EC2105"/>
    <w:rsid w:val="00EC26AE"/>
    <w:rsid w:val="00EC5A43"/>
    <w:rsid w:val="00EC639D"/>
    <w:rsid w:val="00EC6ED3"/>
    <w:rsid w:val="00EC7ECA"/>
    <w:rsid w:val="00EC7F3E"/>
    <w:rsid w:val="00ED0CA5"/>
    <w:rsid w:val="00ED1C1E"/>
    <w:rsid w:val="00ED2314"/>
    <w:rsid w:val="00ED2885"/>
    <w:rsid w:val="00ED2D57"/>
    <w:rsid w:val="00ED3B59"/>
    <w:rsid w:val="00ED3FA3"/>
    <w:rsid w:val="00ED71D8"/>
    <w:rsid w:val="00ED72DA"/>
    <w:rsid w:val="00ED74F1"/>
    <w:rsid w:val="00ED75C9"/>
    <w:rsid w:val="00EE1C80"/>
    <w:rsid w:val="00EE2D17"/>
    <w:rsid w:val="00EE5240"/>
    <w:rsid w:val="00EE55FB"/>
    <w:rsid w:val="00EE5921"/>
    <w:rsid w:val="00EE6E83"/>
    <w:rsid w:val="00EF1DB8"/>
    <w:rsid w:val="00EF2311"/>
    <w:rsid w:val="00EF33CE"/>
    <w:rsid w:val="00EF3707"/>
    <w:rsid w:val="00EF476C"/>
    <w:rsid w:val="00EF47A8"/>
    <w:rsid w:val="00EF4870"/>
    <w:rsid w:val="00EF5E86"/>
    <w:rsid w:val="00EF7F74"/>
    <w:rsid w:val="00F0084B"/>
    <w:rsid w:val="00F01432"/>
    <w:rsid w:val="00F014F4"/>
    <w:rsid w:val="00F034D8"/>
    <w:rsid w:val="00F03EF4"/>
    <w:rsid w:val="00F07D64"/>
    <w:rsid w:val="00F07DEB"/>
    <w:rsid w:val="00F10864"/>
    <w:rsid w:val="00F11B67"/>
    <w:rsid w:val="00F154F6"/>
    <w:rsid w:val="00F169B2"/>
    <w:rsid w:val="00F16BF6"/>
    <w:rsid w:val="00F1719C"/>
    <w:rsid w:val="00F17572"/>
    <w:rsid w:val="00F20892"/>
    <w:rsid w:val="00F21093"/>
    <w:rsid w:val="00F223D4"/>
    <w:rsid w:val="00F237A2"/>
    <w:rsid w:val="00F261DD"/>
    <w:rsid w:val="00F26F7E"/>
    <w:rsid w:val="00F27366"/>
    <w:rsid w:val="00F27FC6"/>
    <w:rsid w:val="00F31C6E"/>
    <w:rsid w:val="00F32CB6"/>
    <w:rsid w:val="00F3645E"/>
    <w:rsid w:val="00F36641"/>
    <w:rsid w:val="00F37209"/>
    <w:rsid w:val="00F42C5C"/>
    <w:rsid w:val="00F43845"/>
    <w:rsid w:val="00F44E1A"/>
    <w:rsid w:val="00F45069"/>
    <w:rsid w:val="00F453D1"/>
    <w:rsid w:val="00F46A84"/>
    <w:rsid w:val="00F47907"/>
    <w:rsid w:val="00F514A0"/>
    <w:rsid w:val="00F53081"/>
    <w:rsid w:val="00F53991"/>
    <w:rsid w:val="00F53D09"/>
    <w:rsid w:val="00F54B12"/>
    <w:rsid w:val="00F55483"/>
    <w:rsid w:val="00F55D04"/>
    <w:rsid w:val="00F55F29"/>
    <w:rsid w:val="00F560D1"/>
    <w:rsid w:val="00F563CC"/>
    <w:rsid w:val="00F564A8"/>
    <w:rsid w:val="00F57576"/>
    <w:rsid w:val="00F61DF5"/>
    <w:rsid w:val="00F62F2B"/>
    <w:rsid w:val="00F631A5"/>
    <w:rsid w:val="00F64726"/>
    <w:rsid w:val="00F658F2"/>
    <w:rsid w:val="00F66394"/>
    <w:rsid w:val="00F6713C"/>
    <w:rsid w:val="00F6773E"/>
    <w:rsid w:val="00F70CA1"/>
    <w:rsid w:val="00F72DED"/>
    <w:rsid w:val="00F736CA"/>
    <w:rsid w:val="00F7449E"/>
    <w:rsid w:val="00F759E9"/>
    <w:rsid w:val="00F7683C"/>
    <w:rsid w:val="00F77339"/>
    <w:rsid w:val="00F804FF"/>
    <w:rsid w:val="00F81ADF"/>
    <w:rsid w:val="00F82AD4"/>
    <w:rsid w:val="00F84A5B"/>
    <w:rsid w:val="00F85E4B"/>
    <w:rsid w:val="00F861B9"/>
    <w:rsid w:val="00F878A8"/>
    <w:rsid w:val="00F91452"/>
    <w:rsid w:val="00F91F85"/>
    <w:rsid w:val="00F941FB"/>
    <w:rsid w:val="00F9521F"/>
    <w:rsid w:val="00F95388"/>
    <w:rsid w:val="00F959E9"/>
    <w:rsid w:val="00F95C01"/>
    <w:rsid w:val="00F96E3F"/>
    <w:rsid w:val="00F97004"/>
    <w:rsid w:val="00FA062A"/>
    <w:rsid w:val="00FA0937"/>
    <w:rsid w:val="00FA2270"/>
    <w:rsid w:val="00FA2D56"/>
    <w:rsid w:val="00FA40E0"/>
    <w:rsid w:val="00FA5C33"/>
    <w:rsid w:val="00FB162B"/>
    <w:rsid w:val="00FB28D8"/>
    <w:rsid w:val="00FB3DF3"/>
    <w:rsid w:val="00FB3E1E"/>
    <w:rsid w:val="00FB5262"/>
    <w:rsid w:val="00FC0B4B"/>
    <w:rsid w:val="00FC1E49"/>
    <w:rsid w:val="00FC270B"/>
    <w:rsid w:val="00FC2818"/>
    <w:rsid w:val="00FC32D3"/>
    <w:rsid w:val="00FC3D39"/>
    <w:rsid w:val="00FC420F"/>
    <w:rsid w:val="00FC70A6"/>
    <w:rsid w:val="00FC7103"/>
    <w:rsid w:val="00FD092A"/>
    <w:rsid w:val="00FD16ED"/>
    <w:rsid w:val="00FD1C0B"/>
    <w:rsid w:val="00FD2332"/>
    <w:rsid w:val="00FD2D96"/>
    <w:rsid w:val="00FD422D"/>
    <w:rsid w:val="00FD5971"/>
    <w:rsid w:val="00FD6AAF"/>
    <w:rsid w:val="00FE003F"/>
    <w:rsid w:val="00FE00DE"/>
    <w:rsid w:val="00FE198A"/>
    <w:rsid w:val="00FE26F3"/>
    <w:rsid w:val="00FE3B05"/>
    <w:rsid w:val="00FE3BB0"/>
    <w:rsid w:val="00FE419B"/>
    <w:rsid w:val="00FE45EB"/>
    <w:rsid w:val="00FE4992"/>
    <w:rsid w:val="00FE4EAB"/>
    <w:rsid w:val="00FF0C1B"/>
    <w:rsid w:val="00FF2B92"/>
    <w:rsid w:val="00FF2C74"/>
    <w:rsid w:val="00FF2E62"/>
    <w:rsid w:val="00FF3916"/>
    <w:rsid w:val="00FF3B1F"/>
    <w:rsid w:val="00FF3C5E"/>
    <w:rsid w:val="00FF4041"/>
    <w:rsid w:val="00FF5653"/>
    <w:rsid w:val="00FF5CE2"/>
    <w:rsid w:val="00FF6FEB"/>
    <w:rsid w:val="00FF7AD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DEC98F"/>
  <w15:docId w15:val="{FACBF13A-D25D-41F2-8676-9CDF161A9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pPr>
        <w:spacing w:before="80"/>
        <w:ind w:left="1021" w:right="567"/>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FC0"/>
    <w:pPr>
      <w:spacing w:after="120"/>
      <w:ind w:left="0" w:right="0" w:firstLine="454"/>
    </w:pPr>
    <w:rPr>
      <w:rFonts w:ascii="Century Gothic" w:hAnsi="Century Gothic"/>
      <w:color w:val="000000" w:themeColor="text1"/>
      <w:sz w:val="22"/>
    </w:rPr>
  </w:style>
  <w:style w:type="paragraph" w:styleId="Ttulo1">
    <w:name w:val="heading 1"/>
    <w:basedOn w:val="TDC1"/>
    <w:next w:val="Normal"/>
    <w:qFormat/>
    <w:rsid w:val="00642DD0"/>
    <w:pPr>
      <w:keepNext/>
      <w:pageBreakBefore/>
      <w:numPr>
        <w:numId w:val="2"/>
      </w:numPr>
      <w:pBdr>
        <w:bottom w:val="dotted" w:sz="18" w:space="1" w:color="7F7F7F" w:themeColor="text1" w:themeTint="80"/>
      </w:pBdr>
      <w:tabs>
        <w:tab w:val="left" w:leader="dot" w:pos="993"/>
      </w:tabs>
      <w:spacing w:before="240" w:after="240"/>
      <w:outlineLvl w:val="0"/>
    </w:pPr>
    <w:rPr>
      <w:caps w:val="0"/>
      <w:kern w:val="32"/>
      <w:sz w:val="36"/>
    </w:rPr>
  </w:style>
  <w:style w:type="paragraph" w:styleId="Ttulo2">
    <w:name w:val="heading 2"/>
    <w:basedOn w:val="Listaconnmeros2"/>
    <w:next w:val="Normal"/>
    <w:qFormat/>
    <w:rsid w:val="00DC2893"/>
    <w:pPr>
      <w:numPr>
        <w:numId w:val="3"/>
      </w:numPr>
      <w:spacing w:before="120"/>
      <w:outlineLvl w:val="1"/>
    </w:pPr>
    <w:rPr>
      <w:b/>
      <w:bCs/>
      <w:iCs/>
      <w:caps/>
      <w:color w:val="7F7F7F" w:themeColor="text1" w:themeTint="80"/>
      <w:sz w:val="24"/>
    </w:rPr>
  </w:style>
  <w:style w:type="paragraph" w:styleId="Ttulo3">
    <w:name w:val="heading 3"/>
    <w:basedOn w:val="TDC3"/>
    <w:next w:val="Normal"/>
    <w:qFormat/>
    <w:rsid w:val="00210CBD"/>
    <w:pPr>
      <w:keepNext/>
      <w:numPr>
        <w:ilvl w:val="2"/>
        <w:numId w:val="2"/>
      </w:numPr>
      <w:spacing w:before="240" w:after="60"/>
      <w:outlineLvl w:val="2"/>
    </w:pPr>
    <w:rPr>
      <w:rFonts w:cs="Arial"/>
      <w:bCs/>
      <w:caps/>
      <w:szCs w:val="22"/>
    </w:rPr>
  </w:style>
  <w:style w:type="paragraph" w:styleId="Ttulo4">
    <w:name w:val="heading 4"/>
    <w:basedOn w:val="Normal"/>
    <w:next w:val="Normal"/>
    <w:qFormat/>
    <w:rsid w:val="00210CBD"/>
    <w:pPr>
      <w:keepNext/>
      <w:widowControl w:val="0"/>
      <w:tabs>
        <w:tab w:val="left" w:pos="0"/>
        <w:tab w:val="left" w:pos="567"/>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right"/>
      <w:outlineLvl w:val="3"/>
    </w:pPr>
    <w:rPr>
      <w:b/>
      <w:sz w:val="24"/>
      <w:u w:val="single"/>
    </w:rPr>
  </w:style>
  <w:style w:type="paragraph" w:styleId="Ttulo5">
    <w:name w:val="heading 5"/>
    <w:basedOn w:val="Normal"/>
    <w:next w:val="Normal"/>
    <w:qFormat/>
    <w:rsid w:val="00210CBD"/>
    <w:pPr>
      <w:spacing w:before="240" w:after="60"/>
      <w:outlineLvl w:val="4"/>
    </w:pPr>
    <w:rPr>
      <w:b/>
      <w:bCs/>
      <w:i/>
      <w:iCs/>
      <w:sz w:val="26"/>
      <w:szCs w:val="26"/>
    </w:rPr>
  </w:style>
  <w:style w:type="paragraph" w:styleId="Ttulo6">
    <w:name w:val="heading 6"/>
    <w:basedOn w:val="Normal"/>
    <w:next w:val="Normal"/>
    <w:qFormat/>
    <w:rsid w:val="00210CBD"/>
    <w:pPr>
      <w:keepNext/>
      <w:jc w:val="both"/>
      <w:outlineLvl w:val="5"/>
    </w:pPr>
    <w:rPr>
      <w:b/>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210CBD"/>
  </w:style>
  <w:style w:type="paragraph" w:styleId="Encabezado">
    <w:name w:val="header"/>
    <w:basedOn w:val="Normal"/>
    <w:rsid w:val="00210CBD"/>
    <w:pPr>
      <w:tabs>
        <w:tab w:val="center" w:pos="4252"/>
        <w:tab w:val="right" w:pos="8504"/>
      </w:tabs>
    </w:pPr>
  </w:style>
  <w:style w:type="paragraph" w:styleId="Piedepgina">
    <w:name w:val="footer"/>
    <w:basedOn w:val="Normal"/>
    <w:link w:val="PiedepginaCar"/>
    <w:uiPriority w:val="99"/>
    <w:rsid w:val="00210CBD"/>
    <w:pPr>
      <w:tabs>
        <w:tab w:val="center" w:pos="4252"/>
        <w:tab w:val="right" w:pos="8504"/>
      </w:tabs>
    </w:pPr>
  </w:style>
  <w:style w:type="paragraph" w:styleId="Textoindependiente3">
    <w:name w:val="Body Text 3"/>
    <w:basedOn w:val="Normal"/>
    <w:rsid w:val="00210CBD"/>
    <w:pPr>
      <w:jc w:val="center"/>
    </w:pPr>
    <w:rPr>
      <w:rFonts w:ascii="DIN-Bold" w:hAnsi="DIN-Bold"/>
      <w:sz w:val="24"/>
      <w:lang w:val="es-ES_tradnl"/>
    </w:rPr>
  </w:style>
  <w:style w:type="paragraph" w:customStyle="1" w:styleId="Encabezadoformato">
    <w:name w:val="Encabezado_formato"/>
    <w:basedOn w:val="Normal"/>
    <w:rsid w:val="00210CBD"/>
    <w:pPr>
      <w:tabs>
        <w:tab w:val="left" w:pos="2665"/>
        <w:tab w:val="center" w:pos="4252"/>
        <w:tab w:val="right" w:pos="8504"/>
      </w:tabs>
      <w:spacing w:before="120"/>
      <w:jc w:val="center"/>
    </w:pPr>
    <w:rPr>
      <w:b/>
      <w:caps/>
      <w:lang w:val="es-ES_tradnl"/>
    </w:rPr>
  </w:style>
  <w:style w:type="character" w:styleId="Hipervnculo">
    <w:name w:val="Hyperlink"/>
    <w:basedOn w:val="Fuentedeprrafopredeter"/>
    <w:uiPriority w:val="99"/>
    <w:rsid w:val="00210CBD"/>
    <w:rPr>
      <w:color w:val="0000FF"/>
      <w:u w:val="single"/>
    </w:rPr>
  </w:style>
  <w:style w:type="paragraph" w:customStyle="1" w:styleId="INDICE">
    <w:name w:val="INDICE"/>
    <w:basedOn w:val="Normal"/>
    <w:rsid w:val="00210CBD"/>
    <w:pPr>
      <w:keepNext/>
      <w:tabs>
        <w:tab w:val="left" w:pos="426"/>
        <w:tab w:val="right" w:leader="dot" w:pos="14559"/>
      </w:tabs>
      <w:spacing w:before="240" w:after="60"/>
      <w:outlineLvl w:val="0"/>
    </w:pPr>
    <w:rPr>
      <w:rFonts w:cs="Arial"/>
      <w:bCs/>
      <w:caps/>
      <w:kern w:val="32"/>
      <w:sz w:val="24"/>
      <w:szCs w:val="24"/>
      <w:u w:val="single"/>
    </w:rPr>
  </w:style>
  <w:style w:type="paragraph" w:customStyle="1" w:styleId="Modificaciones">
    <w:name w:val="Modificaciones"/>
    <w:basedOn w:val="Normal"/>
    <w:rsid w:val="00210CBD"/>
    <w:pPr>
      <w:jc w:val="center"/>
    </w:pPr>
    <w:rPr>
      <w:i/>
      <w:color w:val="FF0000"/>
    </w:rPr>
  </w:style>
  <w:style w:type="character" w:customStyle="1" w:styleId="ModificacionesCar">
    <w:name w:val="Modificaciones Car"/>
    <w:basedOn w:val="Fuentedeprrafopredeter"/>
    <w:rsid w:val="00210CBD"/>
    <w:rPr>
      <w:rFonts w:ascii="Verdana" w:hAnsi="Verdana"/>
      <w:i/>
      <w:noProof w:val="0"/>
      <w:color w:val="FF0000"/>
      <w:lang w:val="es-ES" w:eastAsia="es-ES" w:bidi="ar-SA"/>
    </w:rPr>
  </w:style>
  <w:style w:type="paragraph" w:customStyle="1" w:styleId="notatabla">
    <w:name w:val="nota tabla"/>
    <w:basedOn w:val="Normal"/>
    <w:rsid w:val="00210CBD"/>
    <w:pPr>
      <w:numPr>
        <w:numId w:val="1"/>
      </w:numPr>
      <w:tabs>
        <w:tab w:val="clear" w:pos="360"/>
        <w:tab w:val="num" w:pos="720"/>
      </w:tabs>
      <w:ind w:left="720"/>
      <w:jc w:val="center"/>
    </w:pPr>
    <w:rPr>
      <w:i/>
      <w:color w:val="FF0000"/>
      <w:sz w:val="16"/>
    </w:rPr>
  </w:style>
  <w:style w:type="paragraph" w:customStyle="1" w:styleId="PiedePgina0">
    <w:name w:val="Pie de Página"/>
    <w:basedOn w:val="Normal"/>
    <w:rsid w:val="00210CBD"/>
    <w:rPr>
      <w:color w:val="auto"/>
      <w:sz w:val="12"/>
      <w:szCs w:val="12"/>
    </w:rPr>
  </w:style>
  <w:style w:type="paragraph" w:styleId="TDC1">
    <w:name w:val="toc 1"/>
    <w:basedOn w:val="Normal"/>
    <w:next w:val="Normal"/>
    <w:autoRedefine/>
    <w:uiPriority w:val="39"/>
    <w:rsid w:val="00642DD0"/>
    <w:pPr>
      <w:tabs>
        <w:tab w:val="left" w:pos="993"/>
        <w:tab w:val="right" w:leader="dot" w:pos="14559"/>
      </w:tabs>
      <w:ind w:left="567" w:firstLine="0"/>
    </w:pPr>
    <w:rPr>
      <w:rFonts w:cs="Arial"/>
      <w:b/>
      <w:caps/>
      <w:noProof/>
    </w:rPr>
  </w:style>
  <w:style w:type="character" w:customStyle="1" w:styleId="TDC1Car">
    <w:name w:val="TDC 1 Car"/>
    <w:basedOn w:val="Fuentedeprrafopredeter"/>
    <w:rsid w:val="00210CBD"/>
    <w:rPr>
      <w:rFonts w:ascii="Verdana" w:hAnsi="Verdana"/>
      <w:noProof w:val="0"/>
      <w:color w:val="000080"/>
      <w:lang w:val="es-ES" w:eastAsia="es-ES" w:bidi="ar-SA"/>
    </w:rPr>
  </w:style>
  <w:style w:type="paragraph" w:styleId="TDC2">
    <w:name w:val="toc 2"/>
    <w:basedOn w:val="Normal"/>
    <w:next w:val="Normal"/>
    <w:autoRedefine/>
    <w:uiPriority w:val="39"/>
    <w:rsid w:val="0086617A"/>
    <w:pPr>
      <w:tabs>
        <w:tab w:val="left" w:pos="1559"/>
        <w:tab w:val="right" w:leader="dot" w:pos="14561"/>
      </w:tabs>
      <w:ind w:left="1021" w:firstLine="0"/>
    </w:pPr>
  </w:style>
  <w:style w:type="paragraph" w:styleId="TDC3">
    <w:name w:val="toc 3"/>
    <w:basedOn w:val="Normal"/>
    <w:next w:val="Normal"/>
    <w:autoRedefine/>
    <w:semiHidden/>
    <w:rsid w:val="00210CBD"/>
    <w:pPr>
      <w:ind w:left="400"/>
    </w:pPr>
  </w:style>
  <w:style w:type="paragraph" w:styleId="Textoindependiente">
    <w:name w:val="Body Text"/>
    <w:basedOn w:val="Normal"/>
    <w:rsid w:val="00210CBD"/>
    <w:pPr>
      <w:jc w:val="both"/>
    </w:pPr>
    <w:rPr>
      <w:rFonts w:ascii="Times New Roman" w:hAnsi="Times New Roman"/>
      <w:color w:val="auto"/>
    </w:rPr>
  </w:style>
  <w:style w:type="paragraph" w:customStyle="1" w:styleId="Textotabla">
    <w:name w:val="Texto tabla"/>
    <w:basedOn w:val="Normal"/>
    <w:rsid w:val="00210CBD"/>
    <w:pPr>
      <w:tabs>
        <w:tab w:val="left" w:pos="2665"/>
      </w:tabs>
      <w:spacing w:before="120"/>
      <w:jc w:val="center"/>
    </w:pPr>
    <w:rPr>
      <w:lang w:val="es-ES_tradnl"/>
    </w:rPr>
  </w:style>
  <w:style w:type="character" w:customStyle="1" w:styleId="Ttulo1Car">
    <w:name w:val="Título 1 Car"/>
    <w:basedOn w:val="TDC1Car"/>
    <w:rsid w:val="00210CBD"/>
    <w:rPr>
      <w:rFonts w:ascii="Verdana" w:hAnsi="Verdana" w:cs="Arial"/>
      <w:b/>
      <w:bCs/>
      <w:caps/>
      <w:noProof w:val="0"/>
      <w:color w:val="000080"/>
      <w:kern w:val="32"/>
      <w:sz w:val="24"/>
      <w:szCs w:val="24"/>
      <w:u w:val="single"/>
      <w:lang w:val="es-ES" w:eastAsia="es-ES" w:bidi="ar-SA"/>
    </w:rPr>
  </w:style>
  <w:style w:type="paragraph" w:customStyle="1" w:styleId="TITULOINDICE">
    <w:name w:val="TITULO INDICE"/>
    <w:basedOn w:val="PiedePgina0"/>
    <w:rsid w:val="00210CBD"/>
    <w:pPr>
      <w:jc w:val="center"/>
    </w:pPr>
    <w:rPr>
      <w:b/>
      <w:color w:val="000080"/>
      <w:sz w:val="24"/>
      <w:u w:val="single"/>
    </w:rPr>
  </w:style>
  <w:style w:type="paragraph" w:customStyle="1" w:styleId="Titulotabla">
    <w:name w:val="Titulo tabla"/>
    <w:basedOn w:val="Normal"/>
    <w:rsid w:val="00210CBD"/>
    <w:rPr>
      <w:b/>
      <w:caps/>
      <w:szCs w:val="22"/>
    </w:rPr>
  </w:style>
  <w:style w:type="character" w:customStyle="1" w:styleId="TitulotablaCar">
    <w:name w:val="Titulo tabla Car"/>
    <w:basedOn w:val="Fuentedeprrafopredeter"/>
    <w:rsid w:val="00210CBD"/>
    <w:rPr>
      <w:rFonts w:ascii="Verdana" w:hAnsi="Verdana"/>
      <w:b/>
      <w:caps/>
      <w:noProof w:val="0"/>
      <w:color w:val="000080"/>
      <w:sz w:val="22"/>
      <w:szCs w:val="22"/>
      <w:lang w:val="es-ES" w:eastAsia="es-ES" w:bidi="ar-SA"/>
    </w:rPr>
  </w:style>
  <w:style w:type="paragraph" w:styleId="TDC4">
    <w:name w:val="toc 4"/>
    <w:basedOn w:val="Normal"/>
    <w:next w:val="Normal"/>
    <w:autoRedefine/>
    <w:semiHidden/>
    <w:rsid w:val="00210CBD"/>
    <w:pPr>
      <w:ind w:left="600"/>
    </w:pPr>
  </w:style>
  <w:style w:type="paragraph" w:styleId="TDC5">
    <w:name w:val="toc 5"/>
    <w:basedOn w:val="Normal"/>
    <w:next w:val="Normal"/>
    <w:autoRedefine/>
    <w:semiHidden/>
    <w:rsid w:val="00210CBD"/>
    <w:pPr>
      <w:ind w:left="800"/>
    </w:pPr>
  </w:style>
  <w:style w:type="paragraph" w:styleId="TDC6">
    <w:name w:val="toc 6"/>
    <w:basedOn w:val="Normal"/>
    <w:next w:val="Normal"/>
    <w:autoRedefine/>
    <w:semiHidden/>
    <w:rsid w:val="00210CBD"/>
    <w:pPr>
      <w:ind w:left="1000"/>
    </w:pPr>
  </w:style>
  <w:style w:type="paragraph" w:styleId="TDC7">
    <w:name w:val="toc 7"/>
    <w:basedOn w:val="Normal"/>
    <w:next w:val="Normal"/>
    <w:autoRedefine/>
    <w:semiHidden/>
    <w:rsid w:val="00210CBD"/>
    <w:pPr>
      <w:ind w:left="1200"/>
    </w:pPr>
  </w:style>
  <w:style w:type="paragraph" w:styleId="TDC8">
    <w:name w:val="toc 8"/>
    <w:basedOn w:val="Normal"/>
    <w:next w:val="Normal"/>
    <w:autoRedefine/>
    <w:semiHidden/>
    <w:rsid w:val="00210CBD"/>
    <w:pPr>
      <w:ind w:left="1400"/>
    </w:pPr>
  </w:style>
  <w:style w:type="paragraph" w:styleId="TDC9">
    <w:name w:val="toc 9"/>
    <w:basedOn w:val="Normal"/>
    <w:next w:val="Normal"/>
    <w:autoRedefine/>
    <w:semiHidden/>
    <w:rsid w:val="00210CBD"/>
    <w:pPr>
      <w:ind w:left="1600"/>
    </w:pPr>
  </w:style>
  <w:style w:type="paragraph" w:styleId="Mapadeldocumento">
    <w:name w:val="Document Map"/>
    <w:basedOn w:val="Normal"/>
    <w:semiHidden/>
    <w:rsid w:val="00F034D8"/>
    <w:pPr>
      <w:shd w:val="clear" w:color="auto" w:fill="000080"/>
    </w:pPr>
    <w:rPr>
      <w:rFonts w:ascii="Tahoma" w:hAnsi="Tahoma" w:cs="Tahoma"/>
    </w:rPr>
  </w:style>
  <w:style w:type="paragraph" w:customStyle="1" w:styleId="DFXX">
    <w:name w:val="DFXX"/>
    <w:basedOn w:val="Normal"/>
    <w:rsid w:val="00C32D36"/>
    <w:pPr>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pPr>
    <w:rPr>
      <w:rFonts w:cs="Arial"/>
    </w:rPr>
  </w:style>
  <w:style w:type="paragraph" w:styleId="Textodeglobo">
    <w:name w:val="Balloon Text"/>
    <w:basedOn w:val="Normal"/>
    <w:link w:val="TextodegloboCar"/>
    <w:rsid w:val="0098761D"/>
    <w:rPr>
      <w:rFonts w:ascii="Tahoma" w:hAnsi="Tahoma" w:cs="Tahoma"/>
      <w:sz w:val="16"/>
      <w:szCs w:val="16"/>
    </w:rPr>
  </w:style>
  <w:style w:type="character" w:customStyle="1" w:styleId="TextodegloboCar">
    <w:name w:val="Texto de globo Car"/>
    <w:basedOn w:val="Fuentedeprrafopredeter"/>
    <w:link w:val="Textodeglobo"/>
    <w:rsid w:val="0098761D"/>
    <w:rPr>
      <w:rFonts w:ascii="Tahoma" w:hAnsi="Tahoma" w:cs="Tahoma"/>
      <w:color w:val="000080"/>
      <w:sz w:val="16"/>
      <w:szCs w:val="16"/>
    </w:rPr>
  </w:style>
  <w:style w:type="paragraph" w:styleId="Textocomentario">
    <w:name w:val="annotation text"/>
    <w:basedOn w:val="Normal"/>
    <w:link w:val="TextocomentarioCar"/>
    <w:rsid w:val="00301FCC"/>
  </w:style>
  <w:style w:type="character" w:customStyle="1" w:styleId="TextocomentarioCar">
    <w:name w:val="Texto comentario Car"/>
    <w:basedOn w:val="Fuentedeprrafopredeter"/>
    <w:link w:val="Textocomentario"/>
    <w:rsid w:val="00301FCC"/>
    <w:rPr>
      <w:rFonts w:ascii="Verdana" w:hAnsi="Verdana"/>
      <w:color w:val="000080"/>
    </w:rPr>
  </w:style>
  <w:style w:type="paragraph" w:styleId="Prrafodelista">
    <w:name w:val="List Paragraph"/>
    <w:basedOn w:val="Normal"/>
    <w:uiPriority w:val="34"/>
    <w:qFormat/>
    <w:rsid w:val="00301FCC"/>
    <w:pPr>
      <w:ind w:left="720"/>
      <w:contextualSpacing/>
    </w:pPr>
  </w:style>
  <w:style w:type="table" w:styleId="Tablaconcuadrcula">
    <w:name w:val="Table Grid"/>
    <w:basedOn w:val="Tablanormal"/>
    <w:rsid w:val="005F27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rsid w:val="00487180"/>
    <w:rPr>
      <w:sz w:val="16"/>
      <w:szCs w:val="16"/>
    </w:rPr>
  </w:style>
  <w:style w:type="paragraph" w:styleId="Asuntodelcomentario">
    <w:name w:val="annotation subject"/>
    <w:basedOn w:val="Textocomentario"/>
    <w:next w:val="Textocomentario"/>
    <w:link w:val="AsuntodelcomentarioCar"/>
    <w:rsid w:val="00487180"/>
    <w:rPr>
      <w:b/>
      <w:bCs/>
    </w:rPr>
  </w:style>
  <w:style w:type="character" w:customStyle="1" w:styleId="AsuntodelcomentarioCar">
    <w:name w:val="Asunto del comentario Car"/>
    <w:basedOn w:val="TextocomentarioCar"/>
    <w:link w:val="Asuntodelcomentario"/>
    <w:rsid w:val="00487180"/>
    <w:rPr>
      <w:rFonts w:ascii="Verdana" w:hAnsi="Verdana"/>
      <w:b/>
      <w:bCs/>
      <w:color w:val="000080"/>
    </w:rPr>
  </w:style>
  <w:style w:type="character" w:customStyle="1" w:styleId="apple-tab-span">
    <w:name w:val="apple-tab-span"/>
    <w:basedOn w:val="Fuentedeprrafopredeter"/>
    <w:rsid w:val="00BE796D"/>
  </w:style>
  <w:style w:type="paragraph" w:styleId="NormalWeb">
    <w:name w:val="Normal (Web)"/>
    <w:basedOn w:val="Normal"/>
    <w:uiPriority w:val="99"/>
    <w:unhideWhenUsed/>
    <w:rsid w:val="00DA4697"/>
    <w:rPr>
      <w:rFonts w:ascii="Times New Roman" w:hAnsi="Times New Roman"/>
      <w:color w:val="auto"/>
      <w:sz w:val="24"/>
      <w:szCs w:val="24"/>
    </w:rPr>
  </w:style>
  <w:style w:type="character" w:styleId="Textodelmarcadordeposicin">
    <w:name w:val="Placeholder Text"/>
    <w:basedOn w:val="Fuentedeprrafopredeter"/>
    <w:uiPriority w:val="99"/>
    <w:semiHidden/>
    <w:rsid w:val="00476201"/>
    <w:rPr>
      <w:color w:val="808080"/>
    </w:rPr>
  </w:style>
  <w:style w:type="character" w:customStyle="1" w:styleId="PiedepginaCar">
    <w:name w:val="Pie de página Car"/>
    <w:basedOn w:val="Fuentedeprrafopredeter"/>
    <w:link w:val="Piedepgina"/>
    <w:uiPriority w:val="99"/>
    <w:rsid w:val="00C2790E"/>
    <w:rPr>
      <w:rFonts w:ascii="Verdana" w:hAnsi="Verdana"/>
      <w:color w:val="000080"/>
    </w:rPr>
  </w:style>
  <w:style w:type="paragraph" w:customStyle="1" w:styleId="AcuerdoConfidencialidad">
    <w:name w:val="Acuerdo Confidencialidad"/>
    <w:basedOn w:val="Normal"/>
    <w:link w:val="AcuerdoConfidencialidadCar"/>
    <w:autoRedefine/>
    <w:rsid w:val="008F4FB6"/>
    <w:pPr>
      <w:spacing w:before="120"/>
      <w:jc w:val="center"/>
    </w:pPr>
    <w:rPr>
      <w:rFonts w:ascii="Frutiger-Light" w:hAnsi="Frutiger-Light"/>
      <w:color w:val="auto"/>
      <w:sz w:val="16"/>
      <w:szCs w:val="24"/>
      <w:lang w:val="es-CO" w:eastAsia="en-US"/>
    </w:rPr>
  </w:style>
  <w:style w:type="character" w:customStyle="1" w:styleId="AcuerdoConfidencialidadCar">
    <w:name w:val="Acuerdo Confidencialidad Car"/>
    <w:link w:val="AcuerdoConfidencialidad"/>
    <w:rsid w:val="008F4FB6"/>
    <w:rPr>
      <w:rFonts w:ascii="Frutiger-Light" w:hAnsi="Frutiger-Light"/>
      <w:sz w:val="16"/>
      <w:szCs w:val="24"/>
      <w:lang w:val="es-CO" w:eastAsia="en-US"/>
    </w:rPr>
  </w:style>
  <w:style w:type="paragraph" w:customStyle="1" w:styleId="VersionCabecera">
    <w:name w:val="Version Cabecera"/>
    <w:basedOn w:val="Encabezado"/>
    <w:qFormat/>
    <w:rsid w:val="00A838F4"/>
    <w:pPr>
      <w:spacing w:after="240"/>
    </w:pPr>
    <w:rPr>
      <w:b/>
    </w:rPr>
  </w:style>
  <w:style w:type="paragraph" w:customStyle="1" w:styleId="CabeceraTabla">
    <w:name w:val="CabeceraTabla"/>
    <w:basedOn w:val="Normal"/>
    <w:next w:val="Normal"/>
    <w:qFormat/>
    <w:rsid w:val="001D3D39"/>
    <w:pPr>
      <w:spacing w:before="60" w:after="60"/>
      <w:ind w:left="113" w:right="113" w:firstLine="0"/>
    </w:pPr>
    <w:rPr>
      <w:rFonts w:cs="Arial"/>
      <w:b/>
      <w:caps/>
      <w:color w:val="FFFFFF" w:themeColor="background1"/>
      <w:sz w:val="20"/>
    </w:rPr>
  </w:style>
  <w:style w:type="paragraph" w:customStyle="1" w:styleId="CeldaTabla">
    <w:name w:val="CeldaTabla"/>
    <w:basedOn w:val="Normal"/>
    <w:qFormat/>
    <w:rsid w:val="0086617A"/>
    <w:pPr>
      <w:spacing w:before="20" w:after="20"/>
      <w:ind w:left="57" w:right="57" w:firstLine="0"/>
    </w:pPr>
    <w:rPr>
      <w:rFonts w:cs="Arial"/>
    </w:rPr>
  </w:style>
  <w:style w:type="character" w:styleId="nfasis">
    <w:name w:val="Emphasis"/>
    <w:basedOn w:val="Fuentedeprrafopredeter"/>
    <w:uiPriority w:val="20"/>
    <w:qFormat/>
    <w:rsid w:val="008A578C"/>
    <w:rPr>
      <w:i/>
      <w:iCs/>
    </w:rPr>
  </w:style>
  <w:style w:type="paragraph" w:styleId="TtulodeTDC">
    <w:name w:val="TOC Heading"/>
    <w:basedOn w:val="Ttulo1"/>
    <w:next w:val="Normal"/>
    <w:uiPriority w:val="39"/>
    <w:unhideWhenUsed/>
    <w:qFormat/>
    <w:rsid w:val="008A578C"/>
    <w:pPr>
      <w:keepLines/>
      <w:numPr>
        <w:numId w:val="0"/>
      </w:numPr>
      <w:tabs>
        <w:tab w:val="clear" w:pos="14559"/>
      </w:tabs>
      <w:spacing w:before="480" w:after="0" w:line="276" w:lineRule="auto"/>
      <w:outlineLvl w:val="9"/>
    </w:pPr>
    <w:rPr>
      <w:rFonts w:asciiTheme="majorHAnsi" w:eastAsiaTheme="majorEastAsia" w:hAnsiTheme="majorHAnsi" w:cstheme="majorBidi"/>
      <w:bCs/>
      <w:noProof w:val="0"/>
      <w:color w:val="365F91" w:themeColor="accent1" w:themeShade="BF"/>
      <w:kern w:val="0"/>
      <w:sz w:val="28"/>
      <w:szCs w:val="28"/>
      <w:lang w:eastAsia="en-US"/>
    </w:rPr>
  </w:style>
  <w:style w:type="paragraph" w:customStyle="1" w:styleId="TituloPortada">
    <w:name w:val="Titulo Portada"/>
    <w:basedOn w:val="Normal"/>
    <w:next w:val="Normal"/>
    <w:qFormat/>
    <w:rsid w:val="00D573B6"/>
    <w:pPr>
      <w:spacing w:before="0"/>
      <w:ind w:left="567" w:firstLine="0"/>
      <w:jc w:val="center"/>
    </w:pPr>
    <w:rPr>
      <w:b/>
      <w:sz w:val="24"/>
    </w:rPr>
  </w:style>
  <w:style w:type="paragraph" w:customStyle="1" w:styleId="DescripcinMantis">
    <w:name w:val="Descripción Mantis"/>
    <w:basedOn w:val="Normal"/>
    <w:next w:val="Normal"/>
    <w:qFormat/>
    <w:rsid w:val="002B1802"/>
    <w:pPr>
      <w:ind w:firstLine="0"/>
      <w:jc w:val="center"/>
    </w:pPr>
    <w:rPr>
      <w:b/>
      <w:color w:val="808080" w:themeColor="background1" w:themeShade="80"/>
      <w:sz w:val="24"/>
    </w:rPr>
  </w:style>
  <w:style w:type="paragraph" w:styleId="Subttulo">
    <w:name w:val="Subtitle"/>
    <w:basedOn w:val="Normal"/>
    <w:next w:val="Normal"/>
    <w:link w:val="SubttuloCar"/>
    <w:qFormat/>
    <w:rsid w:val="00DC2893"/>
    <w:pPr>
      <w:numPr>
        <w:ilvl w:val="1"/>
      </w:numPr>
      <w:spacing w:after="160"/>
      <w:ind w:firstLine="454"/>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DC2893"/>
    <w:rPr>
      <w:rFonts w:asciiTheme="minorHAnsi" w:eastAsiaTheme="minorEastAsia" w:hAnsiTheme="minorHAnsi" w:cstheme="minorBidi"/>
      <w:color w:val="5A5A5A" w:themeColor="text1" w:themeTint="A5"/>
      <w:spacing w:val="15"/>
      <w:sz w:val="22"/>
      <w:szCs w:val="22"/>
    </w:rPr>
  </w:style>
  <w:style w:type="paragraph" w:styleId="Listaconnmeros2">
    <w:name w:val="List Number 2"/>
    <w:basedOn w:val="Normal"/>
    <w:semiHidden/>
    <w:unhideWhenUsed/>
    <w:rsid w:val="00DC2893"/>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56341">
      <w:bodyDiv w:val="1"/>
      <w:marLeft w:val="998"/>
      <w:marRight w:val="0"/>
      <w:marTop w:val="1711"/>
      <w:marBottom w:val="0"/>
      <w:divBdr>
        <w:top w:val="none" w:sz="0" w:space="0" w:color="auto"/>
        <w:left w:val="none" w:sz="0" w:space="0" w:color="auto"/>
        <w:bottom w:val="none" w:sz="0" w:space="0" w:color="auto"/>
        <w:right w:val="none" w:sz="0" w:space="0" w:color="auto"/>
      </w:divBdr>
      <w:divsChild>
        <w:div w:id="823593021">
          <w:marLeft w:val="0"/>
          <w:marRight w:val="0"/>
          <w:marTop w:val="0"/>
          <w:marBottom w:val="0"/>
          <w:divBdr>
            <w:top w:val="none" w:sz="0" w:space="0" w:color="auto"/>
            <w:left w:val="none" w:sz="0" w:space="0" w:color="auto"/>
            <w:bottom w:val="none" w:sz="0" w:space="0" w:color="auto"/>
            <w:right w:val="none" w:sz="0" w:space="0" w:color="auto"/>
          </w:divBdr>
          <w:divsChild>
            <w:div w:id="214505992">
              <w:marLeft w:val="0"/>
              <w:marRight w:val="0"/>
              <w:marTop w:val="0"/>
              <w:marBottom w:val="0"/>
              <w:divBdr>
                <w:top w:val="none" w:sz="0" w:space="0" w:color="auto"/>
                <w:left w:val="none" w:sz="0" w:space="0" w:color="auto"/>
                <w:bottom w:val="none" w:sz="0" w:space="0" w:color="auto"/>
                <w:right w:val="none" w:sz="0" w:space="0" w:color="auto"/>
              </w:divBdr>
            </w:div>
            <w:div w:id="250746142">
              <w:marLeft w:val="0"/>
              <w:marRight w:val="0"/>
              <w:marTop w:val="0"/>
              <w:marBottom w:val="0"/>
              <w:divBdr>
                <w:top w:val="none" w:sz="0" w:space="0" w:color="auto"/>
                <w:left w:val="none" w:sz="0" w:space="0" w:color="auto"/>
                <w:bottom w:val="none" w:sz="0" w:space="0" w:color="auto"/>
                <w:right w:val="none" w:sz="0" w:space="0" w:color="auto"/>
              </w:divBdr>
            </w:div>
            <w:div w:id="525950682">
              <w:marLeft w:val="0"/>
              <w:marRight w:val="0"/>
              <w:marTop w:val="0"/>
              <w:marBottom w:val="0"/>
              <w:divBdr>
                <w:top w:val="none" w:sz="0" w:space="0" w:color="auto"/>
                <w:left w:val="none" w:sz="0" w:space="0" w:color="auto"/>
                <w:bottom w:val="none" w:sz="0" w:space="0" w:color="auto"/>
                <w:right w:val="none" w:sz="0" w:space="0" w:color="auto"/>
              </w:divBdr>
            </w:div>
            <w:div w:id="846987401">
              <w:marLeft w:val="0"/>
              <w:marRight w:val="0"/>
              <w:marTop w:val="0"/>
              <w:marBottom w:val="0"/>
              <w:divBdr>
                <w:top w:val="none" w:sz="0" w:space="0" w:color="auto"/>
                <w:left w:val="none" w:sz="0" w:space="0" w:color="auto"/>
                <w:bottom w:val="none" w:sz="0" w:space="0" w:color="auto"/>
                <w:right w:val="none" w:sz="0" w:space="0" w:color="auto"/>
              </w:divBdr>
            </w:div>
            <w:div w:id="955261162">
              <w:marLeft w:val="0"/>
              <w:marRight w:val="0"/>
              <w:marTop w:val="0"/>
              <w:marBottom w:val="0"/>
              <w:divBdr>
                <w:top w:val="none" w:sz="0" w:space="0" w:color="auto"/>
                <w:left w:val="none" w:sz="0" w:space="0" w:color="auto"/>
                <w:bottom w:val="none" w:sz="0" w:space="0" w:color="auto"/>
                <w:right w:val="none" w:sz="0" w:space="0" w:color="auto"/>
              </w:divBdr>
            </w:div>
            <w:div w:id="1015378017">
              <w:marLeft w:val="0"/>
              <w:marRight w:val="0"/>
              <w:marTop w:val="0"/>
              <w:marBottom w:val="0"/>
              <w:divBdr>
                <w:top w:val="none" w:sz="0" w:space="0" w:color="auto"/>
                <w:left w:val="none" w:sz="0" w:space="0" w:color="auto"/>
                <w:bottom w:val="none" w:sz="0" w:space="0" w:color="auto"/>
                <w:right w:val="none" w:sz="0" w:space="0" w:color="auto"/>
              </w:divBdr>
            </w:div>
            <w:div w:id="1030377350">
              <w:marLeft w:val="0"/>
              <w:marRight w:val="0"/>
              <w:marTop w:val="0"/>
              <w:marBottom w:val="0"/>
              <w:divBdr>
                <w:top w:val="none" w:sz="0" w:space="0" w:color="auto"/>
                <w:left w:val="none" w:sz="0" w:space="0" w:color="auto"/>
                <w:bottom w:val="none" w:sz="0" w:space="0" w:color="auto"/>
                <w:right w:val="none" w:sz="0" w:space="0" w:color="auto"/>
              </w:divBdr>
            </w:div>
            <w:div w:id="1586301272">
              <w:marLeft w:val="0"/>
              <w:marRight w:val="0"/>
              <w:marTop w:val="0"/>
              <w:marBottom w:val="0"/>
              <w:divBdr>
                <w:top w:val="none" w:sz="0" w:space="0" w:color="auto"/>
                <w:left w:val="none" w:sz="0" w:space="0" w:color="auto"/>
                <w:bottom w:val="none" w:sz="0" w:space="0" w:color="auto"/>
                <w:right w:val="none" w:sz="0" w:space="0" w:color="auto"/>
              </w:divBdr>
            </w:div>
            <w:div w:id="1750079481">
              <w:marLeft w:val="0"/>
              <w:marRight w:val="0"/>
              <w:marTop w:val="0"/>
              <w:marBottom w:val="0"/>
              <w:divBdr>
                <w:top w:val="none" w:sz="0" w:space="0" w:color="auto"/>
                <w:left w:val="none" w:sz="0" w:space="0" w:color="auto"/>
                <w:bottom w:val="none" w:sz="0" w:space="0" w:color="auto"/>
                <w:right w:val="none" w:sz="0" w:space="0" w:color="auto"/>
              </w:divBdr>
            </w:div>
            <w:div w:id="1832526960">
              <w:marLeft w:val="0"/>
              <w:marRight w:val="0"/>
              <w:marTop w:val="0"/>
              <w:marBottom w:val="0"/>
              <w:divBdr>
                <w:top w:val="none" w:sz="0" w:space="0" w:color="auto"/>
                <w:left w:val="none" w:sz="0" w:space="0" w:color="auto"/>
                <w:bottom w:val="none" w:sz="0" w:space="0" w:color="auto"/>
                <w:right w:val="none" w:sz="0" w:space="0" w:color="auto"/>
              </w:divBdr>
            </w:div>
            <w:div w:id="1989553003">
              <w:marLeft w:val="0"/>
              <w:marRight w:val="0"/>
              <w:marTop w:val="0"/>
              <w:marBottom w:val="0"/>
              <w:divBdr>
                <w:top w:val="none" w:sz="0" w:space="0" w:color="auto"/>
                <w:left w:val="none" w:sz="0" w:space="0" w:color="auto"/>
                <w:bottom w:val="none" w:sz="0" w:space="0" w:color="auto"/>
                <w:right w:val="none" w:sz="0" w:space="0" w:color="auto"/>
              </w:divBdr>
            </w:div>
            <w:div w:id="21294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21">
      <w:bodyDiv w:val="1"/>
      <w:marLeft w:val="0"/>
      <w:marRight w:val="0"/>
      <w:marTop w:val="0"/>
      <w:marBottom w:val="0"/>
      <w:divBdr>
        <w:top w:val="none" w:sz="0" w:space="0" w:color="auto"/>
        <w:left w:val="none" w:sz="0" w:space="0" w:color="auto"/>
        <w:bottom w:val="none" w:sz="0" w:space="0" w:color="auto"/>
        <w:right w:val="none" w:sz="0" w:space="0" w:color="auto"/>
      </w:divBdr>
    </w:div>
    <w:div w:id="185022518">
      <w:bodyDiv w:val="1"/>
      <w:marLeft w:val="0"/>
      <w:marRight w:val="0"/>
      <w:marTop w:val="0"/>
      <w:marBottom w:val="0"/>
      <w:divBdr>
        <w:top w:val="none" w:sz="0" w:space="0" w:color="auto"/>
        <w:left w:val="none" w:sz="0" w:space="0" w:color="auto"/>
        <w:bottom w:val="none" w:sz="0" w:space="0" w:color="auto"/>
        <w:right w:val="none" w:sz="0" w:space="0" w:color="auto"/>
      </w:divBdr>
      <w:divsChild>
        <w:div w:id="1670601251">
          <w:marLeft w:val="0"/>
          <w:marRight w:val="0"/>
          <w:marTop w:val="0"/>
          <w:marBottom w:val="0"/>
          <w:divBdr>
            <w:top w:val="none" w:sz="0" w:space="0" w:color="auto"/>
            <w:left w:val="none" w:sz="0" w:space="0" w:color="auto"/>
            <w:bottom w:val="none" w:sz="0" w:space="0" w:color="auto"/>
            <w:right w:val="none" w:sz="0" w:space="0" w:color="auto"/>
          </w:divBdr>
          <w:divsChild>
            <w:div w:id="545679747">
              <w:marLeft w:val="0"/>
              <w:marRight w:val="0"/>
              <w:marTop w:val="0"/>
              <w:marBottom w:val="0"/>
              <w:divBdr>
                <w:top w:val="none" w:sz="0" w:space="0" w:color="auto"/>
                <w:left w:val="none" w:sz="0" w:space="0" w:color="auto"/>
                <w:bottom w:val="none" w:sz="0" w:space="0" w:color="auto"/>
                <w:right w:val="none" w:sz="0" w:space="0" w:color="auto"/>
              </w:divBdr>
              <w:divsChild>
                <w:div w:id="37897722">
                  <w:marLeft w:val="0"/>
                  <w:marRight w:val="0"/>
                  <w:marTop w:val="0"/>
                  <w:marBottom w:val="0"/>
                  <w:divBdr>
                    <w:top w:val="none" w:sz="0" w:space="0" w:color="auto"/>
                    <w:left w:val="none" w:sz="0" w:space="0" w:color="auto"/>
                    <w:bottom w:val="none" w:sz="0" w:space="0" w:color="auto"/>
                    <w:right w:val="none" w:sz="0" w:space="0" w:color="auto"/>
                  </w:divBdr>
                </w:div>
                <w:div w:id="124279279">
                  <w:marLeft w:val="0"/>
                  <w:marRight w:val="0"/>
                  <w:marTop w:val="0"/>
                  <w:marBottom w:val="0"/>
                  <w:divBdr>
                    <w:top w:val="none" w:sz="0" w:space="0" w:color="auto"/>
                    <w:left w:val="none" w:sz="0" w:space="0" w:color="auto"/>
                    <w:bottom w:val="none" w:sz="0" w:space="0" w:color="auto"/>
                    <w:right w:val="none" w:sz="0" w:space="0" w:color="auto"/>
                  </w:divBdr>
                </w:div>
                <w:div w:id="200359597">
                  <w:marLeft w:val="0"/>
                  <w:marRight w:val="0"/>
                  <w:marTop w:val="0"/>
                  <w:marBottom w:val="0"/>
                  <w:divBdr>
                    <w:top w:val="none" w:sz="0" w:space="0" w:color="auto"/>
                    <w:left w:val="none" w:sz="0" w:space="0" w:color="auto"/>
                    <w:bottom w:val="none" w:sz="0" w:space="0" w:color="auto"/>
                    <w:right w:val="none" w:sz="0" w:space="0" w:color="auto"/>
                  </w:divBdr>
                </w:div>
                <w:div w:id="283389740">
                  <w:marLeft w:val="0"/>
                  <w:marRight w:val="0"/>
                  <w:marTop w:val="0"/>
                  <w:marBottom w:val="0"/>
                  <w:divBdr>
                    <w:top w:val="none" w:sz="0" w:space="0" w:color="auto"/>
                    <w:left w:val="none" w:sz="0" w:space="0" w:color="auto"/>
                    <w:bottom w:val="none" w:sz="0" w:space="0" w:color="auto"/>
                    <w:right w:val="none" w:sz="0" w:space="0" w:color="auto"/>
                  </w:divBdr>
                </w:div>
                <w:div w:id="332688194">
                  <w:marLeft w:val="0"/>
                  <w:marRight w:val="0"/>
                  <w:marTop w:val="0"/>
                  <w:marBottom w:val="0"/>
                  <w:divBdr>
                    <w:top w:val="none" w:sz="0" w:space="0" w:color="auto"/>
                    <w:left w:val="none" w:sz="0" w:space="0" w:color="auto"/>
                    <w:bottom w:val="none" w:sz="0" w:space="0" w:color="auto"/>
                    <w:right w:val="none" w:sz="0" w:space="0" w:color="auto"/>
                  </w:divBdr>
                </w:div>
                <w:div w:id="423302523">
                  <w:marLeft w:val="0"/>
                  <w:marRight w:val="0"/>
                  <w:marTop w:val="0"/>
                  <w:marBottom w:val="0"/>
                  <w:divBdr>
                    <w:top w:val="none" w:sz="0" w:space="0" w:color="auto"/>
                    <w:left w:val="none" w:sz="0" w:space="0" w:color="auto"/>
                    <w:bottom w:val="none" w:sz="0" w:space="0" w:color="auto"/>
                    <w:right w:val="none" w:sz="0" w:space="0" w:color="auto"/>
                  </w:divBdr>
                </w:div>
                <w:div w:id="431630810">
                  <w:marLeft w:val="0"/>
                  <w:marRight w:val="0"/>
                  <w:marTop w:val="0"/>
                  <w:marBottom w:val="0"/>
                  <w:divBdr>
                    <w:top w:val="none" w:sz="0" w:space="0" w:color="auto"/>
                    <w:left w:val="none" w:sz="0" w:space="0" w:color="auto"/>
                    <w:bottom w:val="none" w:sz="0" w:space="0" w:color="auto"/>
                    <w:right w:val="none" w:sz="0" w:space="0" w:color="auto"/>
                  </w:divBdr>
                </w:div>
                <w:div w:id="505021527">
                  <w:marLeft w:val="0"/>
                  <w:marRight w:val="0"/>
                  <w:marTop w:val="0"/>
                  <w:marBottom w:val="0"/>
                  <w:divBdr>
                    <w:top w:val="none" w:sz="0" w:space="0" w:color="auto"/>
                    <w:left w:val="none" w:sz="0" w:space="0" w:color="auto"/>
                    <w:bottom w:val="none" w:sz="0" w:space="0" w:color="auto"/>
                    <w:right w:val="none" w:sz="0" w:space="0" w:color="auto"/>
                  </w:divBdr>
                </w:div>
                <w:div w:id="662048427">
                  <w:marLeft w:val="0"/>
                  <w:marRight w:val="0"/>
                  <w:marTop w:val="0"/>
                  <w:marBottom w:val="0"/>
                  <w:divBdr>
                    <w:top w:val="none" w:sz="0" w:space="0" w:color="auto"/>
                    <w:left w:val="none" w:sz="0" w:space="0" w:color="auto"/>
                    <w:bottom w:val="none" w:sz="0" w:space="0" w:color="auto"/>
                    <w:right w:val="none" w:sz="0" w:space="0" w:color="auto"/>
                  </w:divBdr>
                </w:div>
                <w:div w:id="715394051">
                  <w:marLeft w:val="0"/>
                  <w:marRight w:val="0"/>
                  <w:marTop w:val="0"/>
                  <w:marBottom w:val="0"/>
                  <w:divBdr>
                    <w:top w:val="none" w:sz="0" w:space="0" w:color="auto"/>
                    <w:left w:val="none" w:sz="0" w:space="0" w:color="auto"/>
                    <w:bottom w:val="none" w:sz="0" w:space="0" w:color="auto"/>
                    <w:right w:val="none" w:sz="0" w:space="0" w:color="auto"/>
                  </w:divBdr>
                </w:div>
                <w:div w:id="815494418">
                  <w:marLeft w:val="0"/>
                  <w:marRight w:val="0"/>
                  <w:marTop w:val="0"/>
                  <w:marBottom w:val="0"/>
                  <w:divBdr>
                    <w:top w:val="none" w:sz="0" w:space="0" w:color="auto"/>
                    <w:left w:val="none" w:sz="0" w:space="0" w:color="auto"/>
                    <w:bottom w:val="none" w:sz="0" w:space="0" w:color="auto"/>
                    <w:right w:val="none" w:sz="0" w:space="0" w:color="auto"/>
                  </w:divBdr>
                </w:div>
                <w:div w:id="888372282">
                  <w:marLeft w:val="0"/>
                  <w:marRight w:val="0"/>
                  <w:marTop w:val="0"/>
                  <w:marBottom w:val="0"/>
                  <w:divBdr>
                    <w:top w:val="none" w:sz="0" w:space="0" w:color="auto"/>
                    <w:left w:val="none" w:sz="0" w:space="0" w:color="auto"/>
                    <w:bottom w:val="none" w:sz="0" w:space="0" w:color="auto"/>
                    <w:right w:val="none" w:sz="0" w:space="0" w:color="auto"/>
                  </w:divBdr>
                </w:div>
                <w:div w:id="1010450554">
                  <w:marLeft w:val="0"/>
                  <w:marRight w:val="0"/>
                  <w:marTop w:val="0"/>
                  <w:marBottom w:val="0"/>
                  <w:divBdr>
                    <w:top w:val="none" w:sz="0" w:space="0" w:color="auto"/>
                    <w:left w:val="none" w:sz="0" w:space="0" w:color="auto"/>
                    <w:bottom w:val="none" w:sz="0" w:space="0" w:color="auto"/>
                    <w:right w:val="none" w:sz="0" w:space="0" w:color="auto"/>
                  </w:divBdr>
                </w:div>
                <w:div w:id="1015767820">
                  <w:marLeft w:val="0"/>
                  <w:marRight w:val="0"/>
                  <w:marTop w:val="0"/>
                  <w:marBottom w:val="0"/>
                  <w:divBdr>
                    <w:top w:val="none" w:sz="0" w:space="0" w:color="auto"/>
                    <w:left w:val="none" w:sz="0" w:space="0" w:color="auto"/>
                    <w:bottom w:val="none" w:sz="0" w:space="0" w:color="auto"/>
                    <w:right w:val="none" w:sz="0" w:space="0" w:color="auto"/>
                  </w:divBdr>
                </w:div>
                <w:div w:id="1114204564">
                  <w:marLeft w:val="0"/>
                  <w:marRight w:val="0"/>
                  <w:marTop w:val="0"/>
                  <w:marBottom w:val="0"/>
                  <w:divBdr>
                    <w:top w:val="none" w:sz="0" w:space="0" w:color="auto"/>
                    <w:left w:val="none" w:sz="0" w:space="0" w:color="auto"/>
                    <w:bottom w:val="none" w:sz="0" w:space="0" w:color="auto"/>
                    <w:right w:val="none" w:sz="0" w:space="0" w:color="auto"/>
                  </w:divBdr>
                </w:div>
                <w:div w:id="1117020777">
                  <w:marLeft w:val="0"/>
                  <w:marRight w:val="0"/>
                  <w:marTop w:val="0"/>
                  <w:marBottom w:val="0"/>
                  <w:divBdr>
                    <w:top w:val="none" w:sz="0" w:space="0" w:color="auto"/>
                    <w:left w:val="none" w:sz="0" w:space="0" w:color="auto"/>
                    <w:bottom w:val="none" w:sz="0" w:space="0" w:color="auto"/>
                    <w:right w:val="none" w:sz="0" w:space="0" w:color="auto"/>
                  </w:divBdr>
                </w:div>
                <w:div w:id="1330329704">
                  <w:marLeft w:val="0"/>
                  <w:marRight w:val="0"/>
                  <w:marTop w:val="0"/>
                  <w:marBottom w:val="0"/>
                  <w:divBdr>
                    <w:top w:val="none" w:sz="0" w:space="0" w:color="auto"/>
                    <w:left w:val="none" w:sz="0" w:space="0" w:color="auto"/>
                    <w:bottom w:val="none" w:sz="0" w:space="0" w:color="auto"/>
                    <w:right w:val="none" w:sz="0" w:space="0" w:color="auto"/>
                  </w:divBdr>
                </w:div>
                <w:div w:id="1387222638">
                  <w:marLeft w:val="0"/>
                  <w:marRight w:val="0"/>
                  <w:marTop w:val="0"/>
                  <w:marBottom w:val="0"/>
                  <w:divBdr>
                    <w:top w:val="none" w:sz="0" w:space="0" w:color="auto"/>
                    <w:left w:val="none" w:sz="0" w:space="0" w:color="auto"/>
                    <w:bottom w:val="none" w:sz="0" w:space="0" w:color="auto"/>
                    <w:right w:val="none" w:sz="0" w:space="0" w:color="auto"/>
                  </w:divBdr>
                </w:div>
                <w:div w:id="1523667323">
                  <w:marLeft w:val="0"/>
                  <w:marRight w:val="0"/>
                  <w:marTop w:val="0"/>
                  <w:marBottom w:val="0"/>
                  <w:divBdr>
                    <w:top w:val="none" w:sz="0" w:space="0" w:color="auto"/>
                    <w:left w:val="none" w:sz="0" w:space="0" w:color="auto"/>
                    <w:bottom w:val="none" w:sz="0" w:space="0" w:color="auto"/>
                    <w:right w:val="none" w:sz="0" w:space="0" w:color="auto"/>
                  </w:divBdr>
                </w:div>
                <w:div w:id="1743409165">
                  <w:marLeft w:val="0"/>
                  <w:marRight w:val="0"/>
                  <w:marTop w:val="0"/>
                  <w:marBottom w:val="0"/>
                  <w:divBdr>
                    <w:top w:val="none" w:sz="0" w:space="0" w:color="auto"/>
                    <w:left w:val="none" w:sz="0" w:space="0" w:color="auto"/>
                    <w:bottom w:val="none" w:sz="0" w:space="0" w:color="auto"/>
                    <w:right w:val="none" w:sz="0" w:space="0" w:color="auto"/>
                  </w:divBdr>
                </w:div>
                <w:div w:id="1844781199">
                  <w:marLeft w:val="0"/>
                  <w:marRight w:val="0"/>
                  <w:marTop w:val="0"/>
                  <w:marBottom w:val="0"/>
                  <w:divBdr>
                    <w:top w:val="none" w:sz="0" w:space="0" w:color="auto"/>
                    <w:left w:val="none" w:sz="0" w:space="0" w:color="auto"/>
                    <w:bottom w:val="none" w:sz="0" w:space="0" w:color="auto"/>
                    <w:right w:val="none" w:sz="0" w:space="0" w:color="auto"/>
                  </w:divBdr>
                </w:div>
                <w:div w:id="1850101290">
                  <w:marLeft w:val="0"/>
                  <w:marRight w:val="0"/>
                  <w:marTop w:val="0"/>
                  <w:marBottom w:val="0"/>
                  <w:divBdr>
                    <w:top w:val="none" w:sz="0" w:space="0" w:color="auto"/>
                    <w:left w:val="none" w:sz="0" w:space="0" w:color="auto"/>
                    <w:bottom w:val="none" w:sz="0" w:space="0" w:color="auto"/>
                    <w:right w:val="none" w:sz="0" w:space="0" w:color="auto"/>
                  </w:divBdr>
                </w:div>
                <w:div w:id="1941837531">
                  <w:marLeft w:val="0"/>
                  <w:marRight w:val="0"/>
                  <w:marTop w:val="0"/>
                  <w:marBottom w:val="0"/>
                  <w:divBdr>
                    <w:top w:val="none" w:sz="0" w:space="0" w:color="auto"/>
                    <w:left w:val="none" w:sz="0" w:space="0" w:color="auto"/>
                    <w:bottom w:val="none" w:sz="0" w:space="0" w:color="auto"/>
                    <w:right w:val="none" w:sz="0" w:space="0" w:color="auto"/>
                  </w:divBdr>
                </w:div>
                <w:div w:id="2017534364">
                  <w:marLeft w:val="0"/>
                  <w:marRight w:val="0"/>
                  <w:marTop w:val="0"/>
                  <w:marBottom w:val="0"/>
                  <w:divBdr>
                    <w:top w:val="none" w:sz="0" w:space="0" w:color="auto"/>
                    <w:left w:val="none" w:sz="0" w:space="0" w:color="auto"/>
                    <w:bottom w:val="none" w:sz="0" w:space="0" w:color="auto"/>
                    <w:right w:val="none" w:sz="0" w:space="0" w:color="auto"/>
                  </w:divBdr>
                </w:div>
                <w:div w:id="2029210010">
                  <w:marLeft w:val="0"/>
                  <w:marRight w:val="0"/>
                  <w:marTop w:val="0"/>
                  <w:marBottom w:val="0"/>
                  <w:divBdr>
                    <w:top w:val="none" w:sz="0" w:space="0" w:color="auto"/>
                    <w:left w:val="none" w:sz="0" w:space="0" w:color="auto"/>
                    <w:bottom w:val="none" w:sz="0" w:space="0" w:color="auto"/>
                    <w:right w:val="none" w:sz="0" w:space="0" w:color="auto"/>
                  </w:divBdr>
                </w:div>
                <w:div w:id="20512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42857">
      <w:bodyDiv w:val="1"/>
      <w:marLeft w:val="0"/>
      <w:marRight w:val="0"/>
      <w:marTop w:val="0"/>
      <w:marBottom w:val="0"/>
      <w:divBdr>
        <w:top w:val="none" w:sz="0" w:space="0" w:color="auto"/>
        <w:left w:val="none" w:sz="0" w:space="0" w:color="auto"/>
        <w:bottom w:val="none" w:sz="0" w:space="0" w:color="auto"/>
        <w:right w:val="none" w:sz="0" w:space="0" w:color="auto"/>
      </w:divBdr>
      <w:divsChild>
        <w:div w:id="1067456902">
          <w:marLeft w:val="0"/>
          <w:marRight w:val="0"/>
          <w:marTop w:val="0"/>
          <w:marBottom w:val="0"/>
          <w:divBdr>
            <w:top w:val="none" w:sz="0" w:space="0" w:color="auto"/>
            <w:left w:val="none" w:sz="0" w:space="0" w:color="auto"/>
            <w:bottom w:val="none" w:sz="0" w:space="0" w:color="auto"/>
            <w:right w:val="none" w:sz="0" w:space="0" w:color="auto"/>
          </w:divBdr>
          <w:divsChild>
            <w:div w:id="846554074">
              <w:marLeft w:val="0"/>
              <w:marRight w:val="0"/>
              <w:marTop w:val="0"/>
              <w:marBottom w:val="0"/>
              <w:divBdr>
                <w:top w:val="none" w:sz="0" w:space="0" w:color="auto"/>
                <w:left w:val="none" w:sz="0" w:space="0" w:color="auto"/>
                <w:bottom w:val="none" w:sz="0" w:space="0" w:color="auto"/>
                <w:right w:val="none" w:sz="0" w:space="0" w:color="auto"/>
              </w:divBdr>
              <w:divsChild>
                <w:div w:id="1100102795">
                  <w:marLeft w:val="0"/>
                  <w:marRight w:val="0"/>
                  <w:marTop w:val="0"/>
                  <w:marBottom w:val="0"/>
                  <w:divBdr>
                    <w:top w:val="none" w:sz="0" w:space="0" w:color="auto"/>
                    <w:left w:val="none" w:sz="0" w:space="0" w:color="auto"/>
                    <w:bottom w:val="none" w:sz="0" w:space="0" w:color="auto"/>
                    <w:right w:val="none" w:sz="0" w:space="0" w:color="auto"/>
                  </w:divBdr>
                  <w:divsChild>
                    <w:div w:id="198706100">
                      <w:marLeft w:val="0"/>
                      <w:marRight w:val="0"/>
                      <w:marTop w:val="0"/>
                      <w:marBottom w:val="0"/>
                      <w:divBdr>
                        <w:top w:val="none" w:sz="0" w:space="0" w:color="auto"/>
                        <w:left w:val="none" w:sz="0" w:space="0" w:color="auto"/>
                        <w:bottom w:val="none" w:sz="0" w:space="0" w:color="auto"/>
                        <w:right w:val="none" w:sz="0" w:space="0" w:color="auto"/>
                      </w:divBdr>
                    </w:div>
                    <w:div w:id="7165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901534">
      <w:bodyDiv w:val="1"/>
      <w:marLeft w:val="0"/>
      <w:marRight w:val="0"/>
      <w:marTop w:val="0"/>
      <w:marBottom w:val="0"/>
      <w:divBdr>
        <w:top w:val="none" w:sz="0" w:space="0" w:color="auto"/>
        <w:left w:val="none" w:sz="0" w:space="0" w:color="auto"/>
        <w:bottom w:val="none" w:sz="0" w:space="0" w:color="auto"/>
        <w:right w:val="none" w:sz="0" w:space="0" w:color="auto"/>
      </w:divBdr>
      <w:divsChild>
        <w:div w:id="254243418">
          <w:marLeft w:val="0"/>
          <w:marRight w:val="0"/>
          <w:marTop w:val="0"/>
          <w:marBottom w:val="0"/>
          <w:divBdr>
            <w:top w:val="none" w:sz="0" w:space="0" w:color="auto"/>
            <w:left w:val="none" w:sz="0" w:space="0" w:color="auto"/>
            <w:bottom w:val="none" w:sz="0" w:space="0" w:color="auto"/>
            <w:right w:val="none" w:sz="0" w:space="0" w:color="auto"/>
          </w:divBdr>
          <w:divsChild>
            <w:div w:id="2019457442">
              <w:marLeft w:val="0"/>
              <w:marRight w:val="0"/>
              <w:marTop w:val="0"/>
              <w:marBottom w:val="0"/>
              <w:divBdr>
                <w:top w:val="none" w:sz="0" w:space="0" w:color="auto"/>
                <w:left w:val="none" w:sz="0" w:space="0" w:color="auto"/>
                <w:bottom w:val="none" w:sz="0" w:space="0" w:color="auto"/>
                <w:right w:val="none" w:sz="0" w:space="0" w:color="auto"/>
              </w:divBdr>
              <w:divsChild>
                <w:div w:id="1391657177">
                  <w:marLeft w:val="0"/>
                  <w:marRight w:val="0"/>
                  <w:marTop w:val="0"/>
                  <w:marBottom w:val="0"/>
                  <w:divBdr>
                    <w:top w:val="none" w:sz="0" w:space="0" w:color="auto"/>
                    <w:left w:val="none" w:sz="0" w:space="0" w:color="auto"/>
                    <w:bottom w:val="none" w:sz="0" w:space="0" w:color="auto"/>
                    <w:right w:val="none" w:sz="0" w:space="0" w:color="auto"/>
                  </w:divBdr>
                </w:div>
                <w:div w:id="1877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71193">
      <w:bodyDiv w:val="1"/>
      <w:marLeft w:val="0"/>
      <w:marRight w:val="0"/>
      <w:marTop w:val="0"/>
      <w:marBottom w:val="0"/>
      <w:divBdr>
        <w:top w:val="none" w:sz="0" w:space="0" w:color="auto"/>
        <w:left w:val="none" w:sz="0" w:space="0" w:color="auto"/>
        <w:bottom w:val="none" w:sz="0" w:space="0" w:color="auto"/>
        <w:right w:val="none" w:sz="0" w:space="0" w:color="auto"/>
      </w:divBdr>
    </w:div>
    <w:div w:id="377165480">
      <w:bodyDiv w:val="1"/>
      <w:marLeft w:val="0"/>
      <w:marRight w:val="0"/>
      <w:marTop w:val="0"/>
      <w:marBottom w:val="0"/>
      <w:divBdr>
        <w:top w:val="none" w:sz="0" w:space="0" w:color="auto"/>
        <w:left w:val="none" w:sz="0" w:space="0" w:color="auto"/>
        <w:bottom w:val="none" w:sz="0" w:space="0" w:color="auto"/>
        <w:right w:val="none" w:sz="0" w:space="0" w:color="auto"/>
      </w:divBdr>
    </w:div>
    <w:div w:id="415251287">
      <w:bodyDiv w:val="1"/>
      <w:marLeft w:val="0"/>
      <w:marRight w:val="0"/>
      <w:marTop w:val="0"/>
      <w:marBottom w:val="0"/>
      <w:divBdr>
        <w:top w:val="none" w:sz="0" w:space="0" w:color="auto"/>
        <w:left w:val="none" w:sz="0" w:space="0" w:color="auto"/>
        <w:bottom w:val="none" w:sz="0" w:space="0" w:color="auto"/>
        <w:right w:val="none" w:sz="0" w:space="0" w:color="auto"/>
      </w:divBdr>
      <w:divsChild>
        <w:div w:id="1424379724">
          <w:marLeft w:val="0"/>
          <w:marRight w:val="0"/>
          <w:marTop w:val="0"/>
          <w:marBottom w:val="0"/>
          <w:divBdr>
            <w:top w:val="none" w:sz="0" w:space="0" w:color="auto"/>
            <w:left w:val="none" w:sz="0" w:space="0" w:color="auto"/>
            <w:bottom w:val="none" w:sz="0" w:space="0" w:color="auto"/>
            <w:right w:val="none" w:sz="0" w:space="0" w:color="auto"/>
          </w:divBdr>
          <w:divsChild>
            <w:div w:id="456879080">
              <w:marLeft w:val="0"/>
              <w:marRight w:val="0"/>
              <w:marTop w:val="0"/>
              <w:marBottom w:val="0"/>
              <w:divBdr>
                <w:top w:val="none" w:sz="0" w:space="0" w:color="auto"/>
                <w:left w:val="none" w:sz="0" w:space="0" w:color="auto"/>
                <w:bottom w:val="none" w:sz="0" w:space="0" w:color="auto"/>
                <w:right w:val="none" w:sz="0" w:space="0" w:color="auto"/>
              </w:divBdr>
              <w:divsChild>
                <w:div w:id="109208815">
                  <w:marLeft w:val="0"/>
                  <w:marRight w:val="0"/>
                  <w:marTop w:val="0"/>
                  <w:marBottom w:val="0"/>
                  <w:divBdr>
                    <w:top w:val="none" w:sz="0" w:space="0" w:color="auto"/>
                    <w:left w:val="none" w:sz="0" w:space="0" w:color="auto"/>
                    <w:bottom w:val="none" w:sz="0" w:space="0" w:color="auto"/>
                    <w:right w:val="none" w:sz="0" w:space="0" w:color="auto"/>
                  </w:divBdr>
                </w:div>
                <w:div w:id="222061874">
                  <w:marLeft w:val="0"/>
                  <w:marRight w:val="0"/>
                  <w:marTop w:val="0"/>
                  <w:marBottom w:val="0"/>
                  <w:divBdr>
                    <w:top w:val="none" w:sz="0" w:space="0" w:color="auto"/>
                    <w:left w:val="none" w:sz="0" w:space="0" w:color="auto"/>
                    <w:bottom w:val="none" w:sz="0" w:space="0" w:color="auto"/>
                    <w:right w:val="none" w:sz="0" w:space="0" w:color="auto"/>
                  </w:divBdr>
                </w:div>
                <w:div w:id="257910983">
                  <w:marLeft w:val="0"/>
                  <w:marRight w:val="0"/>
                  <w:marTop w:val="0"/>
                  <w:marBottom w:val="0"/>
                  <w:divBdr>
                    <w:top w:val="none" w:sz="0" w:space="0" w:color="auto"/>
                    <w:left w:val="none" w:sz="0" w:space="0" w:color="auto"/>
                    <w:bottom w:val="none" w:sz="0" w:space="0" w:color="auto"/>
                    <w:right w:val="none" w:sz="0" w:space="0" w:color="auto"/>
                  </w:divBdr>
                </w:div>
                <w:div w:id="317729684">
                  <w:marLeft w:val="0"/>
                  <w:marRight w:val="0"/>
                  <w:marTop w:val="0"/>
                  <w:marBottom w:val="0"/>
                  <w:divBdr>
                    <w:top w:val="none" w:sz="0" w:space="0" w:color="auto"/>
                    <w:left w:val="none" w:sz="0" w:space="0" w:color="auto"/>
                    <w:bottom w:val="none" w:sz="0" w:space="0" w:color="auto"/>
                    <w:right w:val="none" w:sz="0" w:space="0" w:color="auto"/>
                  </w:divBdr>
                </w:div>
                <w:div w:id="344671201">
                  <w:marLeft w:val="0"/>
                  <w:marRight w:val="0"/>
                  <w:marTop w:val="0"/>
                  <w:marBottom w:val="0"/>
                  <w:divBdr>
                    <w:top w:val="none" w:sz="0" w:space="0" w:color="auto"/>
                    <w:left w:val="none" w:sz="0" w:space="0" w:color="auto"/>
                    <w:bottom w:val="none" w:sz="0" w:space="0" w:color="auto"/>
                    <w:right w:val="none" w:sz="0" w:space="0" w:color="auto"/>
                  </w:divBdr>
                </w:div>
                <w:div w:id="379673658">
                  <w:marLeft w:val="0"/>
                  <w:marRight w:val="0"/>
                  <w:marTop w:val="0"/>
                  <w:marBottom w:val="0"/>
                  <w:divBdr>
                    <w:top w:val="none" w:sz="0" w:space="0" w:color="auto"/>
                    <w:left w:val="none" w:sz="0" w:space="0" w:color="auto"/>
                    <w:bottom w:val="none" w:sz="0" w:space="0" w:color="auto"/>
                    <w:right w:val="none" w:sz="0" w:space="0" w:color="auto"/>
                  </w:divBdr>
                </w:div>
                <w:div w:id="441649694">
                  <w:marLeft w:val="0"/>
                  <w:marRight w:val="0"/>
                  <w:marTop w:val="0"/>
                  <w:marBottom w:val="0"/>
                  <w:divBdr>
                    <w:top w:val="none" w:sz="0" w:space="0" w:color="auto"/>
                    <w:left w:val="none" w:sz="0" w:space="0" w:color="auto"/>
                    <w:bottom w:val="none" w:sz="0" w:space="0" w:color="auto"/>
                    <w:right w:val="none" w:sz="0" w:space="0" w:color="auto"/>
                  </w:divBdr>
                </w:div>
                <w:div w:id="455297808">
                  <w:marLeft w:val="0"/>
                  <w:marRight w:val="0"/>
                  <w:marTop w:val="0"/>
                  <w:marBottom w:val="0"/>
                  <w:divBdr>
                    <w:top w:val="none" w:sz="0" w:space="0" w:color="auto"/>
                    <w:left w:val="none" w:sz="0" w:space="0" w:color="auto"/>
                    <w:bottom w:val="none" w:sz="0" w:space="0" w:color="auto"/>
                    <w:right w:val="none" w:sz="0" w:space="0" w:color="auto"/>
                  </w:divBdr>
                </w:div>
                <w:div w:id="488716993">
                  <w:marLeft w:val="0"/>
                  <w:marRight w:val="0"/>
                  <w:marTop w:val="0"/>
                  <w:marBottom w:val="0"/>
                  <w:divBdr>
                    <w:top w:val="none" w:sz="0" w:space="0" w:color="auto"/>
                    <w:left w:val="none" w:sz="0" w:space="0" w:color="auto"/>
                    <w:bottom w:val="none" w:sz="0" w:space="0" w:color="auto"/>
                    <w:right w:val="none" w:sz="0" w:space="0" w:color="auto"/>
                  </w:divBdr>
                </w:div>
                <w:div w:id="572083330">
                  <w:marLeft w:val="0"/>
                  <w:marRight w:val="0"/>
                  <w:marTop w:val="0"/>
                  <w:marBottom w:val="0"/>
                  <w:divBdr>
                    <w:top w:val="none" w:sz="0" w:space="0" w:color="auto"/>
                    <w:left w:val="none" w:sz="0" w:space="0" w:color="auto"/>
                    <w:bottom w:val="none" w:sz="0" w:space="0" w:color="auto"/>
                    <w:right w:val="none" w:sz="0" w:space="0" w:color="auto"/>
                  </w:divBdr>
                </w:div>
                <w:div w:id="680471774">
                  <w:marLeft w:val="0"/>
                  <w:marRight w:val="0"/>
                  <w:marTop w:val="0"/>
                  <w:marBottom w:val="0"/>
                  <w:divBdr>
                    <w:top w:val="none" w:sz="0" w:space="0" w:color="auto"/>
                    <w:left w:val="none" w:sz="0" w:space="0" w:color="auto"/>
                    <w:bottom w:val="none" w:sz="0" w:space="0" w:color="auto"/>
                    <w:right w:val="none" w:sz="0" w:space="0" w:color="auto"/>
                  </w:divBdr>
                </w:div>
                <w:div w:id="700783139">
                  <w:marLeft w:val="0"/>
                  <w:marRight w:val="0"/>
                  <w:marTop w:val="0"/>
                  <w:marBottom w:val="0"/>
                  <w:divBdr>
                    <w:top w:val="none" w:sz="0" w:space="0" w:color="auto"/>
                    <w:left w:val="none" w:sz="0" w:space="0" w:color="auto"/>
                    <w:bottom w:val="none" w:sz="0" w:space="0" w:color="auto"/>
                    <w:right w:val="none" w:sz="0" w:space="0" w:color="auto"/>
                  </w:divBdr>
                </w:div>
                <w:div w:id="724569637">
                  <w:marLeft w:val="0"/>
                  <w:marRight w:val="0"/>
                  <w:marTop w:val="0"/>
                  <w:marBottom w:val="0"/>
                  <w:divBdr>
                    <w:top w:val="none" w:sz="0" w:space="0" w:color="auto"/>
                    <w:left w:val="none" w:sz="0" w:space="0" w:color="auto"/>
                    <w:bottom w:val="none" w:sz="0" w:space="0" w:color="auto"/>
                    <w:right w:val="none" w:sz="0" w:space="0" w:color="auto"/>
                  </w:divBdr>
                </w:div>
                <w:div w:id="744766595">
                  <w:marLeft w:val="0"/>
                  <w:marRight w:val="0"/>
                  <w:marTop w:val="0"/>
                  <w:marBottom w:val="0"/>
                  <w:divBdr>
                    <w:top w:val="none" w:sz="0" w:space="0" w:color="auto"/>
                    <w:left w:val="none" w:sz="0" w:space="0" w:color="auto"/>
                    <w:bottom w:val="none" w:sz="0" w:space="0" w:color="auto"/>
                    <w:right w:val="none" w:sz="0" w:space="0" w:color="auto"/>
                  </w:divBdr>
                </w:div>
                <w:div w:id="809398359">
                  <w:marLeft w:val="0"/>
                  <w:marRight w:val="0"/>
                  <w:marTop w:val="0"/>
                  <w:marBottom w:val="0"/>
                  <w:divBdr>
                    <w:top w:val="none" w:sz="0" w:space="0" w:color="auto"/>
                    <w:left w:val="none" w:sz="0" w:space="0" w:color="auto"/>
                    <w:bottom w:val="none" w:sz="0" w:space="0" w:color="auto"/>
                    <w:right w:val="none" w:sz="0" w:space="0" w:color="auto"/>
                  </w:divBdr>
                </w:div>
                <w:div w:id="840048198">
                  <w:marLeft w:val="0"/>
                  <w:marRight w:val="0"/>
                  <w:marTop w:val="0"/>
                  <w:marBottom w:val="0"/>
                  <w:divBdr>
                    <w:top w:val="none" w:sz="0" w:space="0" w:color="auto"/>
                    <w:left w:val="none" w:sz="0" w:space="0" w:color="auto"/>
                    <w:bottom w:val="none" w:sz="0" w:space="0" w:color="auto"/>
                    <w:right w:val="none" w:sz="0" w:space="0" w:color="auto"/>
                  </w:divBdr>
                </w:div>
                <w:div w:id="907812529">
                  <w:marLeft w:val="0"/>
                  <w:marRight w:val="0"/>
                  <w:marTop w:val="0"/>
                  <w:marBottom w:val="0"/>
                  <w:divBdr>
                    <w:top w:val="none" w:sz="0" w:space="0" w:color="auto"/>
                    <w:left w:val="none" w:sz="0" w:space="0" w:color="auto"/>
                    <w:bottom w:val="none" w:sz="0" w:space="0" w:color="auto"/>
                    <w:right w:val="none" w:sz="0" w:space="0" w:color="auto"/>
                  </w:divBdr>
                </w:div>
                <w:div w:id="926815532">
                  <w:marLeft w:val="0"/>
                  <w:marRight w:val="0"/>
                  <w:marTop w:val="0"/>
                  <w:marBottom w:val="0"/>
                  <w:divBdr>
                    <w:top w:val="none" w:sz="0" w:space="0" w:color="auto"/>
                    <w:left w:val="none" w:sz="0" w:space="0" w:color="auto"/>
                    <w:bottom w:val="none" w:sz="0" w:space="0" w:color="auto"/>
                    <w:right w:val="none" w:sz="0" w:space="0" w:color="auto"/>
                  </w:divBdr>
                </w:div>
                <w:div w:id="955255071">
                  <w:marLeft w:val="0"/>
                  <w:marRight w:val="0"/>
                  <w:marTop w:val="0"/>
                  <w:marBottom w:val="0"/>
                  <w:divBdr>
                    <w:top w:val="none" w:sz="0" w:space="0" w:color="auto"/>
                    <w:left w:val="none" w:sz="0" w:space="0" w:color="auto"/>
                    <w:bottom w:val="none" w:sz="0" w:space="0" w:color="auto"/>
                    <w:right w:val="none" w:sz="0" w:space="0" w:color="auto"/>
                  </w:divBdr>
                </w:div>
                <w:div w:id="1063256108">
                  <w:marLeft w:val="0"/>
                  <w:marRight w:val="0"/>
                  <w:marTop w:val="0"/>
                  <w:marBottom w:val="0"/>
                  <w:divBdr>
                    <w:top w:val="none" w:sz="0" w:space="0" w:color="auto"/>
                    <w:left w:val="none" w:sz="0" w:space="0" w:color="auto"/>
                    <w:bottom w:val="none" w:sz="0" w:space="0" w:color="auto"/>
                    <w:right w:val="none" w:sz="0" w:space="0" w:color="auto"/>
                  </w:divBdr>
                </w:div>
                <w:div w:id="1067843861">
                  <w:marLeft w:val="0"/>
                  <w:marRight w:val="0"/>
                  <w:marTop w:val="0"/>
                  <w:marBottom w:val="0"/>
                  <w:divBdr>
                    <w:top w:val="none" w:sz="0" w:space="0" w:color="auto"/>
                    <w:left w:val="none" w:sz="0" w:space="0" w:color="auto"/>
                    <w:bottom w:val="none" w:sz="0" w:space="0" w:color="auto"/>
                    <w:right w:val="none" w:sz="0" w:space="0" w:color="auto"/>
                  </w:divBdr>
                </w:div>
                <w:div w:id="1092625603">
                  <w:marLeft w:val="0"/>
                  <w:marRight w:val="0"/>
                  <w:marTop w:val="0"/>
                  <w:marBottom w:val="0"/>
                  <w:divBdr>
                    <w:top w:val="none" w:sz="0" w:space="0" w:color="auto"/>
                    <w:left w:val="none" w:sz="0" w:space="0" w:color="auto"/>
                    <w:bottom w:val="none" w:sz="0" w:space="0" w:color="auto"/>
                    <w:right w:val="none" w:sz="0" w:space="0" w:color="auto"/>
                  </w:divBdr>
                </w:div>
                <w:div w:id="1114637417">
                  <w:marLeft w:val="0"/>
                  <w:marRight w:val="0"/>
                  <w:marTop w:val="0"/>
                  <w:marBottom w:val="0"/>
                  <w:divBdr>
                    <w:top w:val="none" w:sz="0" w:space="0" w:color="auto"/>
                    <w:left w:val="none" w:sz="0" w:space="0" w:color="auto"/>
                    <w:bottom w:val="none" w:sz="0" w:space="0" w:color="auto"/>
                    <w:right w:val="none" w:sz="0" w:space="0" w:color="auto"/>
                  </w:divBdr>
                </w:div>
                <w:div w:id="1143813795">
                  <w:marLeft w:val="0"/>
                  <w:marRight w:val="0"/>
                  <w:marTop w:val="0"/>
                  <w:marBottom w:val="0"/>
                  <w:divBdr>
                    <w:top w:val="none" w:sz="0" w:space="0" w:color="auto"/>
                    <w:left w:val="none" w:sz="0" w:space="0" w:color="auto"/>
                    <w:bottom w:val="none" w:sz="0" w:space="0" w:color="auto"/>
                    <w:right w:val="none" w:sz="0" w:space="0" w:color="auto"/>
                  </w:divBdr>
                </w:div>
                <w:div w:id="1147237139">
                  <w:marLeft w:val="0"/>
                  <w:marRight w:val="0"/>
                  <w:marTop w:val="0"/>
                  <w:marBottom w:val="0"/>
                  <w:divBdr>
                    <w:top w:val="none" w:sz="0" w:space="0" w:color="auto"/>
                    <w:left w:val="none" w:sz="0" w:space="0" w:color="auto"/>
                    <w:bottom w:val="none" w:sz="0" w:space="0" w:color="auto"/>
                    <w:right w:val="none" w:sz="0" w:space="0" w:color="auto"/>
                  </w:divBdr>
                </w:div>
                <w:div w:id="1176502970">
                  <w:marLeft w:val="0"/>
                  <w:marRight w:val="0"/>
                  <w:marTop w:val="0"/>
                  <w:marBottom w:val="0"/>
                  <w:divBdr>
                    <w:top w:val="none" w:sz="0" w:space="0" w:color="auto"/>
                    <w:left w:val="none" w:sz="0" w:space="0" w:color="auto"/>
                    <w:bottom w:val="none" w:sz="0" w:space="0" w:color="auto"/>
                    <w:right w:val="none" w:sz="0" w:space="0" w:color="auto"/>
                  </w:divBdr>
                </w:div>
                <w:div w:id="1247153818">
                  <w:marLeft w:val="0"/>
                  <w:marRight w:val="0"/>
                  <w:marTop w:val="0"/>
                  <w:marBottom w:val="0"/>
                  <w:divBdr>
                    <w:top w:val="none" w:sz="0" w:space="0" w:color="auto"/>
                    <w:left w:val="none" w:sz="0" w:space="0" w:color="auto"/>
                    <w:bottom w:val="none" w:sz="0" w:space="0" w:color="auto"/>
                    <w:right w:val="none" w:sz="0" w:space="0" w:color="auto"/>
                  </w:divBdr>
                </w:div>
                <w:div w:id="1269702757">
                  <w:marLeft w:val="0"/>
                  <w:marRight w:val="0"/>
                  <w:marTop w:val="0"/>
                  <w:marBottom w:val="0"/>
                  <w:divBdr>
                    <w:top w:val="none" w:sz="0" w:space="0" w:color="auto"/>
                    <w:left w:val="none" w:sz="0" w:space="0" w:color="auto"/>
                    <w:bottom w:val="none" w:sz="0" w:space="0" w:color="auto"/>
                    <w:right w:val="none" w:sz="0" w:space="0" w:color="auto"/>
                  </w:divBdr>
                </w:div>
                <w:div w:id="1282221987">
                  <w:marLeft w:val="0"/>
                  <w:marRight w:val="0"/>
                  <w:marTop w:val="0"/>
                  <w:marBottom w:val="0"/>
                  <w:divBdr>
                    <w:top w:val="none" w:sz="0" w:space="0" w:color="auto"/>
                    <w:left w:val="none" w:sz="0" w:space="0" w:color="auto"/>
                    <w:bottom w:val="none" w:sz="0" w:space="0" w:color="auto"/>
                    <w:right w:val="none" w:sz="0" w:space="0" w:color="auto"/>
                  </w:divBdr>
                </w:div>
                <w:div w:id="1319724792">
                  <w:marLeft w:val="0"/>
                  <w:marRight w:val="0"/>
                  <w:marTop w:val="0"/>
                  <w:marBottom w:val="0"/>
                  <w:divBdr>
                    <w:top w:val="none" w:sz="0" w:space="0" w:color="auto"/>
                    <w:left w:val="none" w:sz="0" w:space="0" w:color="auto"/>
                    <w:bottom w:val="none" w:sz="0" w:space="0" w:color="auto"/>
                    <w:right w:val="none" w:sz="0" w:space="0" w:color="auto"/>
                  </w:divBdr>
                </w:div>
                <w:div w:id="1353729369">
                  <w:marLeft w:val="0"/>
                  <w:marRight w:val="0"/>
                  <w:marTop w:val="0"/>
                  <w:marBottom w:val="0"/>
                  <w:divBdr>
                    <w:top w:val="none" w:sz="0" w:space="0" w:color="auto"/>
                    <w:left w:val="none" w:sz="0" w:space="0" w:color="auto"/>
                    <w:bottom w:val="none" w:sz="0" w:space="0" w:color="auto"/>
                    <w:right w:val="none" w:sz="0" w:space="0" w:color="auto"/>
                  </w:divBdr>
                </w:div>
                <w:div w:id="1416824962">
                  <w:marLeft w:val="0"/>
                  <w:marRight w:val="0"/>
                  <w:marTop w:val="0"/>
                  <w:marBottom w:val="0"/>
                  <w:divBdr>
                    <w:top w:val="none" w:sz="0" w:space="0" w:color="auto"/>
                    <w:left w:val="none" w:sz="0" w:space="0" w:color="auto"/>
                    <w:bottom w:val="none" w:sz="0" w:space="0" w:color="auto"/>
                    <w:right w:val="none" w:sz="0" w:space="0" w:color="auto"/>
                  </w:divBdr>
                </w:div>
                <w:div w:id="1493526223">
                  <w:marLeft w:val="0"/>
                  <w:marRight w:val="0"/>
                  <w:marTop w:val="0"/>
                  <w:marBottom w:val="0"/>
                  <w:divBdr>
                    <w:top w:val="none" w:sz="0" w:space="0" w:color="auto"/>
                    <w:left w:val="none" w:sz="0" w:space="0" w:color="auto"/>
                    <w:bottom w:val="none" w:sz="0" w:space="0" w:color="auto"/>
                    <w:right w:val="none" w:sz="0" w:space="0" w:color="auto"/>
                  </w:divBdr>
                </w:div>
                <w:div w:id="1717655723">
                  <w:marLeft w:val="0"/>
                  <w:marRight w:val="0"/>
                  <w:marTop w:val="0"/>
                  <w:marBottom w:val="0"/>
                  <w:divBdr>
                    <w:top w:val="none" w:sz="0" w:space="0" w:color="auto"/>
                    <w:left w:val="none" w:sz="0" w:space="0" w:color="auto"/>
                    <w:bottom w:val="none" w:sz="0" w:space="0" w:color="auto"/>
                    <w:right w:val="none" w:sz="0" w:space="0" w:color="auto"/>
                  </w:divBdr>
                </w:div>
                <w:div w:id="1722437238">
                  <w:marLeft w:val="0"/>
                  <w:marRight w:val="0"/>
                  <w:marTop w:val="0"/>
                  <w:marBottom w:val="0"/>
                  <w:divBdr>
                    <w:top w:val="none" w:sz="0" w:space="0" w:color="auto"/>
                    <w:left w:val="none" w:sz="0" w:space="0" w:color="auto"/>
                    <w:bottom w:val="none" w:sz="0" w:space="0" w:color="auto"/>
                    <w:right w:val="none" w:sz="0" w:space="0" w:color="auto"/>
                  </w:divBdr>
                </w:div>
                <w:div w:id="1756171497">
                  <w:marLeft w:val="0"/>
                  <w:marRight w:val="0"/>
                  <w:marTop w:val="0"/>
                  <w:marBottom w:val="0"/>
                  <w:divBdr>
                    <w:top w:val="none" w:sz="0" w:space="0" w:color="auto"/>
                    <w:left w:val="none" w:sz="0" w:space="0" w:color="auto"/>
                    <w:bottom w:val="none" w:sz="0" w:space="0" w:color="auto"/>
                    <w:right w:val="none" w:sz="0" w:space="0" w:color="auto"/>
                  </w:divBdr>
                </w:div>
                <w:div w:id="1776944200">
                  <w:marLeft w:val="0"/>
                  <w:marRight w:val="0"/>
                  <w:marTop w:val="0"/>
                  <w:marBottom w:val="0"/>
                  <w:divBdr>
                    <w:top w:val="none" w:sz="0" w:space="0" w:color="auto"/>
                    <w:left w:val="none" w:sz="0" w:space="0" w:color="auto"/>
                    <w:bottom w:val="none" w:sz="0" w:space="0" w:color="auto"/>
                    <w:right w:val="none" w:sz="0" w:space="0" w:color="auto"/>
                  </w:divBdr>
                </w:div>
                <w:div w:id="1786147221">
                  <w:marLeft w:val="0"/>
                  <w:marRight w:val="0"/>
                  <w:marTop w:val="0"/>
                  <w:marBottom w:val="0"/>
                  <w:divBdr>
                    <w:top w:val="none" w:sz="0" w:space="0" w:color="auto"/>
                    <w:left w:val="none" w:sz="0" w:space="0" w:color="auto"/>
                    <w:bottom w:val="none" w:sz="0" w:space="0" w:color="auto"/>
                    <w:right w:val="none" w:sz="0" w:space="0" w:color="auto"/>
                  </w:divBdr>
                </w:div>
                <w:div w:id="1964925638">
                  <w:marLeft w:val="0"/>
                  <w:marRight w:val="0"/>
                  <w:marTop w:val="0"/>
                  <w:marBottom w:val="0"/>
                  <w:divBdr>
                    <w:top w:val="none" w:sz="0" w:space="0" w:color="auto"/>
                    <w:left w:val="none" w:sz="0" w:space="0" w:color="auto"/>
                    <w:bottom w:val="none" w:sz="0" w:space="0" w:color="auto"/>
                    <w:right w:val="none" w:sz="0" w:space="0" w:color="auto"/>
                  </w:divBdr>
                </w:div>
                <w:div w:id="210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24774">
      <w:bodyDiv w:val="1"/>
      <w:marLeft w:val="0"/>
      <w:marRight w:val="0"/>
      <w:marTop w:val="0"/>
      <w:marBottom w:val="0"/>
      <w:divBdr>
        <w:top w:val="none" w:sz="0" w:space="0" w:color="auto"/>
        <w:left w:val="none" w:sz="0" w:space="0" w:color="auto"/>
        <w:bottom w:val="none" w:sz="0" w:space="0" w:color="auto"/>
        <w:right w:val="none" w:sz="0" w:space="0" w:color="auto"/>
      </w:divBdr>
    </w:div>
    <w:div w:id="463619830">
      <w:bodyDiv w:val="1"/>
      <w:marLeft w:val="0"/>
      <w:marRight w:val="0"/>
      <w:marTop w:val="0"/>
      <w:marBottom w:val="0"/>
      <w:divBdr>
        <w:top w:val="none" w:sz="0" w:space="0" w:color="auto"/>
        <w:left w:val="none" w:sz="0" w:space="0" w:color="auto"/>
        <w:bottom w:val="none" w:sz="0" w:space="0" w:color="auto"/>
        <w:right w:val="none" w:sz="0" w:space="0" w:color="auto"/>
      </w:divBdr>
    </w:div>
    <w:div w:id="491726099">
      <w:bodyDiv w:val="1"/>
      <w:marLeft w:val="0"/>
      <w:marRight w:val="0"/>
      <w:marTop w:val="0"/>
      <w:marBottom w:val="0"/>
      <w:divBdr>
        <w:top w:val="none" w:sz="0" w:space="0" w:color="auto"/>
        <w:left w:val="none" w:sz="0" w:space="0" w:color="auto"/>
        <w:bottom w:val="none" w:sz="0" w:space="0" w:color="auto"/>
        <w:right w:val="none" w:sz="0" w:space="0" w:color="auto"/>
      </w:divBdr>
    </w:div>
    <w:div w:id="585305526">
      <w:bodyDiv w:val="1"/>
      <w:marLeft w:val="0"/>
      <w:marRight w:val="0"/>
      <w:marTop w:val="0"/>
      <w:marBottom w:val="0"/>
      <w:divBdr>
        <w:top w:val="none" w:sz="0" w:space="0" w:color="auto"/>
        <w:left w:val="none" w:sz="0" w:space="0" w:color="auto"/>
        <w:bottom w:val="none" w:sz="0" w:space="0" w:color="auto"/>
        <w:right w:val="none" w:sz="0" w:space="0" w:color="auto"/>
      </w:divBdr>
    </w:div>
    <w:div w:id="617954355">
      <w:bodyDiv w:val="1"/>
      <w:marLeft w:val="0"/>
      <w:marRight w:val="0"/>
      <w:marTop w:val="0"/>
      <w:marBottom w:val="0"/>
      <w:divBdr>
        <w:top w:val="none" w:sz="0" w:space="0" w:color="auto"/>
        <w:left w:val="none" w:sz="0" w:space="0" w:color="auto"/>
        <w:bottom w:val="none" w:sz="0" w:space="0" w:color="auto"/>
        <w:right w:val="none" w:sz="0" w:space="0" w:color="auto"/>
      </w:divBdr>
    </w:div>
    <w:div w:id="649406103">
      <w:bodyDiv w:val="1"/>
      <w:marLeft w:val="0"/>
      <w:marRight w:val="0"/>
      <w:marTop w:val="0"/>
      <w:marBottom w:val="0"/>
      <w:divBdr>
        <w:top w:val="none" w:sz="0" w:space="0" w:color="auto"/>
        <w:left w:val="none" w:sz="0" w:space="0" w:color="auto"/>
        <w:bottom w:val="none" w:sz="0" w:space="0" w:color="auto"/>
        <w:right w:val="none" w:sz="0" w:space="0" w:color="auto"/>
      </w:divBdr>
    </w:div>
    <w:div w:id="761142993">
      <w:bodyDiv w:val="1"/>
      <w:marLeft w:val="0"/>
      <w:marRight w:val="0"/>
      <w:marTop w:val="0"/>
      <w:marBottom w:val="0"/>
      <w:divBdr>
        <w:top w:val="none" w:sz="0" w:space="0" w:color="auto"/>
        <w:left w:val="none" w:sz="0" w:space="0" w:color="auto"/>
        <w:bottom w:val="none" w:sz="0" w:space="0" w:color="auto"/>
        <w:right w:val="none" w:sz="0" w:space="0" w:color="auto"/>
      </w:divBdr>
    </w:div>
    <w:div w:id="812017196">
      <w:bodyDiv w:val="1"/>
      <w:marLeft w:val="0"/>
      <w:marRight w:val="0"/>
      <w:marTop w:val="0"/>
      <w:marBottom w:val="0"/>
      <w:divBdr>
        <w:top w:val="none" w:sz="0" w:space="0" w:color="auto"/>
        <w:left w:val="none" w:sz="0" w:space="0" w:color="auto"/>
        <w:bottom w:val="none" w:sz="0" w:space="0" w:color="auto"/>
        <w:right w:val="none" w:sz="0" w:space="0" w:color="auto"/>
      </w:divBdr>
      <w:divsChild>
        <w:div w:id="189950453">
          <w:marLeft w:val="0"/>
          <w:marRight w:val="0"/>
          <w:marTop w:val="0"/>
          <w:marBottom w:val="0"/>
          <w:divBdr>
            <w:top w:val="none" w:sz="0" w:space="0" w:color="auto"/>
            <w:left w:val="none" w:sz="0" w:space="0" w:color="auto"/>
            <w:bottom w:val="none" w:sz="0" w:space="0" w:color="auto"/>
            <w:right w:val="none" w:sz="0" w:space="0" w:color="auto"/>
          </w:divBdr>
          <w:divsChild>
            <w:div w:id="134377472">
              <w:marLeft w:val="0"/>
              <w:marRight w:val="0"/>
              <w:marTop w:val="0"/>
              <w:marBottom w:val="0"/>
              <w:divBdr>
                <w:top w:val="none" w:sz="0" w:space="0" w:color="auto"/>
                <w:left w:val="none" w:sz="0" w:space="0" w:color="auto"/>
                <w:bottom w:val="none" w:sz="0" w:space="0" w:color="auto"/>
                <w:right w:val="none" w:sz="0" w:space="0" w:color="auto"/>
              </w:divBdr>
              <w:divsChild>
                <w:div w:id="121920563">
                  <w:marLeft w:val="0"/>
                  <w:marRight w:val="0"/>
                  <w:marTop w:val="0"/>
                  <w:marBottom w:val="0"/>
                  <w:divBdr>
                    <w:top w:val="none" w:sz="0" w:space="0" w:color="auto"/>
                    <w:left w:val="none" w:sz="0" w:space="0" w:color="auto"/>
                    <w:bottom w:val="none" w:sz="0" w:space="0" w:color="auto"/>
                    <w:right w:val="none" w:sz="0" w:space="0" w:color="auto"/>
                  </w:divBdr>
                </w:div>
                <w:div w:id="562831954">
                  <w:marLeft w:val="0"/>
                  <w:marRight w:val="0"/>
                  <w:marTop w:val="0"/>
                  <w:marBottom w:val="0"/>
                  <w:divBdr>
                    <w:top w:val="none" w:sz="0" w:space="0" w:color="auto"/>
                    <w:left w:val="none" w:sz="0" w:space="0" w:color="auto"/>
                    <w:bottom w:val="none" w:sz="0" w:space="0" w:color="auto"/>
                    <w:right w:val="none" w:sz="0" w:space="0" w:color="auto"/>
                  </w:divBdr>
                </w:div>
                <w:div w:id="768425718">
                  <w:marLeft w:val="0"/>
                  <w:marRight w:val="0"/>
                  <w:marTop w:val="0"/>
                  <w:marBottom w:val="0"/>
                  <w:divBdr>
                    <w:top w:val="none" w:sz="0" w:space="0" w:color="auto"/>
                    <w:left w:val="none" w:sz="0" w:space="0" w:color="auto"/>
                    <w:bottom w:val="none" w:sz="0" w:space="0" w:color="auto"/>
                    <w:right w:val="none" w:sz="0" w:space="0" w:color="auto"/>
                  </w:divBdr>
                </w:div>
                <w:div w:id="909775696">
                  <w:marLeft w:val="0"/>
                  <w:marRight w:val="0"/>
                  <w:marTop w:val="0"/>
                  <w:marBottom w:val="0"/>
                  <w:divBdr>
                    <w:top w:val="none" w:sz="0" w:space="0" w:color="auto"/>
                    <w:left w:val="none" w:sz="0" w:space="0" w:color="auto"/>
                    <w:bottom w:val="none" w:sz="0" w:space="0" w:color="auto"/>
                    <w:right w:val="none" w:sz="0" w:space="0" w:color="auto"/>
                  </w:divBdr>
                </w:div>
                <w:div w:id="1190214933">
                  <w:marLeft w:val="0"/>
                  <w:marRight w:val="0"/>
                  <w:marTop w:val="0"/>
                  <w:marBottom w:val="0"/>
                  <w:divBdr>
                    <w:top w:val="none" w:sz="0" w:space="0" w:color="auto"/>
                    <w:left w:val="none" w:sz="0" w:space="0" w:color="auto"/>
                    <w:bottom w:val="none" w:sz="0" w:space="0" w:color="auto"/>
                    <w:right w:val="none" w:sz="0" w:space="0" w:color="auto"/>
                  </w:divBdr>
                </w:div>
                <w:div w:id="1918393372">
                  <w:marLeft w:val="0"/>
                  <w:marRight w:val="0"/>
                  <w:marTop w:val="0"/>
                  <w:marBottom w:val="0"/>
                  <w:divBdr>
                    <w:top w:val="none" w:sz="0" w:space="0" w:color="auto"/>
                    <w:left w:val="none" w:sz="0" w:space="0" w:color="auto"/>
                    <w:bottom w:val="none" w:sz="0" w:space="0" w:color="auto"/>
                    <w:right w:val="none" w:sz="0" w:space="0" w:color="auto"/>
                  </w:divBdr>
                </w:div>
                <w:div w:id="20341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71272">
      <w:bodyDiv w:val="1"/>
      <w:marLeft w:val="0"/>
      <w:marRight w:val="0"/>
      <w:marTop w:val="0"/>
      <w:marBottom w:val="0"/>
      <w:divBdr>
        <w:top w:val="none" w:sz="0" w:space="0" w:color="auto"/>
        <w:left w:val="none" w:sz="0" w:space="0" w:color="auto"/>
        <w:bottom w:val="none" w:sz="0" w:space="0" w:color="auto"/>
        <w:right w:val="none" w:sz="0" w:space="0" w:color="auto"/>
      </w:divBdr>
    </w:div>
    <w:div w:id="1294096956">
      <w:bodyDiv w:val="1"/>
      <w:marLeft w:val="0"/>
      <w:marRight w:val="0"/>
      <w:marTop w:val="0"/>
      <w:marBottom w:val="0"/>
      <w:divBdr>
        <w:top w:val="none" w:sz="0" w:space="0" w:color="auto"/>
        <w:left w:val="none" w:sz="0" w:space="0" w:color="auto"/>
        <w:bottom w:val="none" w:sz="0" w:space="0" w:color="auto"/>
        <w:right w:val="none" w:sz="0" w:space="0" w:color="auto"/>
      </w:divBdr>
    </w:div>
    <w:div w:id="1299065483">
      <w:bodyDiv w:val="1"/>
      <w:marLeft w:val="0"/>
      <w:marRight w:val="0"/>
      <w:marTop w:val="0"/>
      <w:marBottom w:val="0"/>
      <w:divBdr>
        <w:top w:val="none" w:sz="0" w:space="0" w:color="auto"/>
        <w:left w:val="none" w:sz="0" w:space="0" w:color="auto"/>
        <w:bottom w:val="none" w:sz="0" w:space="0" w:color="auto"/>
        <w:right w:val="none" w:sz="0" w:space="0" w:color="auto"/>
      </w:divBdr>
    </w:div>
    <w:div w:id="1302886354">
      <w:bodyDiv w:val="1"/>
      <w:marLeft w:val="0"/>
      <w:marRight w:val="0"/>
      <w:marTop w:val="0"/>
      <w:marBottom w:val="0"/>
      <w:divBdr>
        <w:top w:val="none" w:sz="0" w:space="0" w:color="auto"/>
        <w:left w:val="none" w:sz="0" w:space="0" w:color="auto"/>
        <w:bottom w:val="none" w:sz="0" w:space="0" w:color="auto"/>
        <w:right w:val="none" w:sz="0" w:space="0" w:color="auto"/>
      </w:divBdr>
    </w:div>
    <w:div w:id="1587424671">
      <w:bodyDiv w:val="1"/>
      <w:marLeft w:val="0"/>
      <w:marRight w:val="0"/>
      <w:marTop w:val="0"/>
      <w:marBottom w:val="0"/>
      <w:divBdr>
        <w:top w:val="none" w:sz="0" w:space="0" w:color="auto"/>
        <w:left w:val="none" w:sz="0" w:space="0" w:color="auto"/>
        <w:bottom w:val="none" w:sz="0" w:space="0" w:color="auto"/>
        <w:right w:val="none" w:sz="0" w:space="0" w:color="auto"/>
      </w:divBdr>
    </w:div>
    <w:div w:id="1607350575">
      <w:bodyDiv w:val="1"/>
      <w:marLeft w:val="0"/>
      <w:marRight w:val="0"/>
      <w:marTop w:val="0"/>
      <w:marBottom w:val="0"/>
      <w:divBdr>
        <w:top w:val="none" w:sz="0" w:space="0" w:color="auto"/>
        <w:left w:val="none" w:sz="0" w:space="0" w:color="auto"/>
        <w:bottom w:val="none" w:sz="0" w:space="0" w:color="auto"/>
        <w:right w:val="none" w:sz="0" w:space="0" w:color="auto"/>
      </w:divBdr>
    </w:div>
    <w:div w:id="1626614129">
      <w:bodyDiv w:val="1"/>
      <w:marLeft w:val="0"/>
      <w:marRight w:val="0"/>
      <w:marTop w:val="0"/>
      <w:marBottom w:val="0"/>
      <w:divBdr>
        <w:top w:val="none" w:sz="0" w:space="0" w:color="auto"/>
        <w:left w:val="none" w:sz="0" w:space="0" w:color="auto"/>
        <w:bottom w:val="none" w:sz="0" w:space="0" w:color="auto"/>
        <w:right w:val="none" w:sz="0" w:space="0" w:color="auto"/>
      </w:divBdr>
      <w:divsChild>
        <w:div w:id="768501853">
          <w:marLeft w:val="0"/>
          <w:marRight w:val="0"/>
          <w:marTop w:val="0"/>
          <w:marBottom w:val="0"/>
          <w:divBdr>
            <w:top w:val="none" w:sz="0" w:space="0" w:color="auto"/>
            <w:left w:val="none" w:sz="0" w:space="0" w:color="auto"/>
            <w:bottom w:val="none" w:sz="0" w:space="0" w:color="auto"/>
            <w:right w:val="none" w:sz="0" w:space="0" w:color="auto"/>
          </w:divBdr>
          <w:divsChild>
            <w:div w:id="1630863846">
              <w:marLeft w:val="0"/>
              <w:marRight w:val="0"/>
              <w:marTop w:val="0"/>
              <w:marBottom w:val="0"/>
              <w:divBdr>
                <w:top w:val="none" w:sz="0" w:space="0" w:color="auto"/>
                <w:left w:val="none" w:sz="0" w:space="0" w:color="auto"/>
                <w:bottom w:val="none" w:sz="0" w:space="0" w:color="auto"/>
                <w:right w:val="none" w:sz="0" w:space="0" w:color="auto"/>
              </w:divBdr>
              <w:divsChild>
                <w:div w:id="260841344">
                  <w:marLeft w:val="0"/>
                  <w:marRight w:val="0"/>
                  <w:marTop w:val="0"/>
                  <w:marBottom w:val="0"/>
                  <w:divBdr>
                    <w:top w:val="none" w:sz="0" w:space="0" w:color="auto"/>
                    <w:left w:val="none" w:sz="0" w:space="0" w:color="auto"/>
                    <w:bottom w:val="none" w:sz="0" w:space="0" w:color="auto"/>
                    <w:right w:val="none" w:sz="0" w:space="0" w:color="auto"/>
                  </w:divBdr>
                </w:div>
                <w:div w:id="3047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48308">
      <w:bodyDiv w:val="1"/>
      <w:marLeft w:val="0"/>
      <w:marRight w:val="0"/>
      <w:marTop w:val="0"/>
      <w:marBottom w:val="0"/>
      <w:divBdr>
        <w:top w:val="none" w:sz="0" w:space="0" w:color="auto"/>
        <w:left w:val="none" w:sz="0" w:space="0" w:color="auto"/>
        <w:bottom w:val="none" w:sz="0" w:space="0" w:color="auto"/>
        <w:right w:val="none" w:sz="0" w:space="0" w:color="auto"/>
      </w:divBdr>
      <w:divsChild>
        <w:div w:id="2106415882">
          <w:marLeft w:val="0"/>
          <w:marRight w:val="0"/>
          <w:marTop w:val="0"/>
          <w:marBottom w:val="0"/>
          <w:divBdr>
            <w:top w:val="none" w:sz="0" w:space="0" w:color="auto"/>
            <w:left w:val="none" w:sz="0" w:space="0" w:color="auto"/>
            <w:bottom w:val="none" w:sz="0" w:space="0" w:color="auto"/>
            <w:right w:val="none" w:sz="0" w:space="0" w:color="auto"/>
          </w:divBdr>
          <w:divsChild>
            <w:div w:id="644311816">
              <w:marLeft w:val="0"/>
              <w:marRight w:val="0"/>
              <w:marTop w:val="0"/>
              <w:marBottom w:val="0"/>
              <w:divBdr>
                <w:top w:val="none" w:sz="0" w:space="0" w:color="auto"/>
                <w:left w:val="none" w:sz="0" w:space="0" w:color="auto"/>
                <w:bottom w:val="none" w:sz="0" w:space="0" w:color="auto"/>
                <w:right w:val="none" w:sz="0" w:space="0" w:color="auto"/>
              </w:divBdr>
              <w:divsChild>
                <w:div w:id="76176402">
                  <w:marLeft w:val="0"/>
                  <w:marRight w:val="0"/>
                  <w:marTop w:val="0"/>
                  <w:marBottom w:val="0"/>
                  <w:divBdr>
                    <w:top w:val="none" w:sz="0" w:space="0" w:color="auto"/>
                    <w:left w:val="none" w:sz="0" w:space="0" w:color="auto"/>
                    <w:bottom w:val="none" w:sz="0" w:space="0" w:color="auto"/>
                    <w:right w:val="none" w:sz="0" w:space="0" w:color="auto"/>
                  </w:divBdr>
                </w:div>
                <w:div w:id="246038809">
                  <w:marLeft w:val="0"/>
                  <w:marRight w:val="0"/>
                  <w:marTop w:val="0"/>
                  <w:marBottom w:val="0"/>
                  <w:divBdr>
                    <w:top w:val="none" w:sz="0" w:space="0" w:color="auto"/>
                    <w:left w:val="none" w:sz="0" w:space="0" w:color="auto"/>
                    <w:bottom w:val="none" w:sz="0" w:space="0" w:color="auto"/>
                    <w:right w:val="none" w:sz="0" w:space="0" w:color="auto"/>
                  </w:divBdr>
                </w:div>
                <w:div w:id="488060749">
                  <w:marLeft w:val="0"/>
                  <w:marRight w:val="0"/>
                  <w:marTop w:val="0"/>
                  <w:marBottom w:val="0"/>
                  <w:divBdr>
                    <w:top w:val="none" w:sz="0" w:space="0" w:color="auto"/>
                    <w:left w:val="none" w:sz="0" w:space="0" w:color="auto"/>
                    <w:bottom w:val="none" w:sz="0" w:space="0" w:color="auto"/>
                    <w:right w:val="none" w:sz="0" w:space="0" w:color="auto"/>
                  </w:divBdr>
                </w:div>
                <w:div w:id="505949747">
                  <w:marLeft w:val="0"/>
                  <w:marRight w:val="0"/>
                  <w:marTop w:val="0"/>
                  <w:marBottom w:val="0"/>
                  <w:divBdr>
                    <w:top w:val="none" w:sz="0" w:space="0" w:color="auto"/>
                    <w:left w:val="none" w:sz="0" w:space="0" w:color="auto"/>
                    <w:bottom w:val="none" w:sz="0" w:space="0" w:color="auto"/>
                    <w:right w:val="none" w:sz="0" w:space="0" w:color="auto"/>
                  </w:divBdr>
                </w:div>
                <w:div w:id="551844132">
                  <w:marLeft w:val="0"/>
                  <w:marRight w:val="0"/>
                  <w:marTop w:val="0"/>
                  <w:marBottom w:val="0"/>
                  <w:divBdr>
                    <w:top w:val="none" w:sz="0" w:space="0" w:color="auto"/>
                    <w:left w:val="none" w:sz="0" w:space="0" w:color="auto"/>
                    <w:bottom w:val="none" w:sz="0" w:space="0" w:color="auto"/>
                    <w:right w:val="none" w:sz="0" w:space="0" w:color="auto"/>
                  </w:divBdr>
                </w:div>
                <w:div w:id="605968817">
                  <w:marLeft w:val="0"/>
                  <w:marRight w:val="0"/>
                  <w:marTop w:val="0"/>
                  <w:marBottom w:val="0"/>
                  <w:divBdr>
                    <w:top w:val="none" w:sz="0" w:space="0" w:color="auto"/>
                    <w:left w:val="none" w:sz="0" w:space="0" w:color="auto"/>
                    <w:bottom w:val="none" w:sz="0" w:space="0" w:color="auto"/>
                    <w:right w:val="none" w:sz="0" w:space="0" w:color="auto"/>
                  </w:divBdr>
                </w:div>
                <w:div w:id="1265069952">
                  <w:marLeft w:val="0"/>
                  <w:marRight w:val="0"/>
                  <w:marTop w:val="0"/>
                  <w:marBottom w:val="0"/>
                  <w:divBdr>
                    <w:top w:val="none" w:sz="0" w:space="0" w:color="auto"/>
                    <w:left w:val="none" w:sz="0" w:space="0" w:color="auto"/>
                    <w:bottom w:val="none" w:sz="0" w:space="0" w:color="auto"/>
                    <w:right w:val="none" w:sz="0" w:space="0" w:color="auto"/>
                  </w:divBdr>
                </w:div>
                <w:div w:id="1363944848">
                  <w:marLeft w:val="0"/>
                  <w:marRight w:val="0"/>
                  <w:marTop w:val="0"/>
                  <w:marBottom w:val="0"/>
                  <w:divBdr>
                    <w:top w:val="none" w:sz="0" w:space="0" w:color="auto"/>
                    <w:left w:val="none" w:sz="0" w:space="0" w:color="auto"/>
                    <w:bottom w:val="none" w:sz="0" w:space="0" w:color="auto"/>
                    <w:right w:val="none" w:sz="0" w:space="0" w:color="auto"/>
                  </w:divBdr>
                </w:div>
                <w:div w:id="1715739206">
                  <w:marLeft w:val="0"/>
                  <w:marRight w:val="0"/>
                  <w:marTop w:val="0"/>
                  <w:marBottom w:val="0"/>
                  <w:divBdr>
                    <w:top w:val="none" w:sz="0" w:space="0" w:color="auto"/>
                    <w:left w:val="none" w:sz="0" w:space="0" w:color="auto"/>
                    <w:bottom w:val="none" w:sz="0" w:space="0" w:color="auto"/>
                    <w:right w:val="none" w:sz="0" w:space="0" w:color="auto"/>
                  </w:divBdr>
                </w:div>
                <w:div w:id="1834494068">
                  <w:marLeft w:val="0"/>
                  <w:marRight w:val="0"/>
                  <w:marTop w:val="0"/>
                  <w:marBottom w:val="0"/>
                  <w:divBdr>
                    <w:top w:val="none" w:sz="0" w:space="0" w:color="auto"/>
                    <w:left w:val="none" w:sz="0" w:space="0" w:color="auto"/>
                    <w:bottom w:val="none" w:sz="0" w:space="0" w:color="auto"/>
                    <w:right w:val="none" w:sz="0" w:space="0" w:color="auto"/>
                  </w:divBdr>
                </w:div>
                <w:div w:id="1838232716">
                  <w:marLeft w:val="0"/>
                  <w:marRight w:val="0"/>
                  <w:marTop w:val="0"/>
                  <w:marBottom w:val="0"/>
                  <w:divBdr>
                    <w:top w:val="none" w:sz="0" w:space="0" w:color="auto"/>
                    <w:left w:val="none" w:sz="0" w:space="0" w:color="auto"/>
                    <w:bottom w:val="none" w:sz="0" w:space="0" w:color="auto"/>
                    <w:right w:val="none" w:sz="0" w:space="0" w:color="auto"/>
                  </w:divBdr>
                </w:div>
                <w:div w:id="2122873110">
                  <w:marLeft w:val="0"/>
                  <w:marRight w:val="0"/>
                  <w:marTop w:val="0"/>
                  <w:marBottom w:val="0"/>
                  <w:divBdr>
                    <w:top w:val="none" w:sz="0" w:space="0" w:color="auto"/>
                    <w:left w:val="none" w:sz="0" w:space="0" w:color="auto"/>
                    <w:bottom w:val="none" w:sz="0" w:space="0" w:color="auto"/>
                    <w:right w:val="none" w:sz="0" w:space="0" w:color="auto"/>
                  </w:divBdr>
                </w:div>
                <w:div w:id="21367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01761">
      <w:bodyDiv w:val="1"/>
      <w:marLeft w:val="0"/>
      <w:marRight w:val="0"/>
      <w:marTop w:val="0"/>
      <w:marBottom w:val="0"/>
      <w:divBdr>
        <w:top w:val="none" w:sz="0" w:space="0" w:color="auto"/>
        <w:left w:val="none" w:sz="0" w:space="0" w:color="auto"/>
        <w:bottom w:val="none" w:sz="0" w:space="0" w:color="auto"/>
        <w:right w:val="none" w:sz="0" w:space="0" w:color="auto"/>
      </w:divBdr>
    </w:div>
    <w:div w:id="1680422422">
      <w:bodyDiv w:val="1"/>
      <w:marLeft w:val="0"/>
      <w:marRight w:val="0"/>
      <w:marTop w:val="0"/>
      <w:marBottom w:val="0"/>
      <w:divBdr>
        <w:top w:val="none" w:sz="0" w:space="0" w:color="auto"/>
        <w:left w:val="none" w:sz="0" w:space="0" w:color="auto"/>
        <w:bottom w:val="none" w:sz="0" w:space="0" w:color="auto"/>
        <w:right w:val="none" w:sz="0" w:space="0" w:color="auto"/>
      </w:divBdr>
    </w:div>
    <w:div w:id="1684478609">
      <w:bodyDiv w:val="1"/>
      <w:marLeft w:val="0"/>
      <w:marRight w:val="0"/>
      <w:marTop w:val="0"/>
      <w:marBottom w:val="0"/>
      <w:divBdr>
        <w:top w:val="none" w:sz="0" w:space="0" w:color="auto"/>
        <w:left w:val="none" w:sz="0" w:space="0" w:color="auto"/>
        <w:bottom w:val="none" w:sz="0" w:space="0" w:color="auto"/>
        <w:right w:val="none" w:sz="0" w:space="0" w:color="auto"/>
      </w:divBdr>
    </w:div>
    <w:div w:id="1696685863">
      <w:bodyDiv w:val="1"/>
      <w:marLeft w:val="0"/>
      <w:marRight w:val="0"/>
      <w:marTop w:val="0"/>
      <w:marBottom w:val="0"/>
      <w:divBdr>
        <w:top w:val="none" w:sz="0" w:space="0" w:color="auto"/>
        <w:left w:val="none" w:sz="0" w:space="0" w:color="auto"/>
        <w:bottom w:val="none" w:sz="0" w:space="0" w:color="auto"/>
        <w:right w:val="none" w:sz="0" w:space="0" w:color="auto"/>
      </w:divBdr>
    </w:div>
    <w:div w:id="1702897352">
      <w:bodyDiv w:val="1"/>
      <w:marLeft w:val="0"/>
      <w:marRight w:val="0"/>
      <w:marTop w:val="0"/>
      <w:marBottom w:val="0"/>
      <w:divBdr>
        <w:top w:val="none" w:sz="0" w:space="0" w:color="auto"/>
        <w:left w:val="none" w:sz="0" w:space="0" w:color="auto"/>
        <w:bottom w:val="none" w:sz="0" w:space="0" w:color="auto"/>
        <w:right w:val="none" w:sz="0" w:space="0" w:color="auto"/>
      </w:divBdr>
      <w:divsChild>
        <w:div w:id="1834369999">
          <w:marLeft w:val="0"/>
          <w:marRight w:val="0"/>
          <w:marTop w:val="0"/>
          <w:marBottom w:val="0"/>
          <w:divBdr>
            <w:top w:val="none" w:sz="0" w:space="0" w:color="auto"/>
            <w:left w:val="none" w:sz="0" w:space="0" w:color="auto"/>
            <w:bottom w:val="none" w:sz="0" w:space="0" w:color="auto"/>
            <w:right w:val="none" w:sz="0" w:space="0" w:color="auto"/>
          </w:divBdr>
          <w:divsChild>
            <w:div w:id="882181890">
              <w:marLeft w:val="0"/>
              <w:marRight w:val="0"/>
              <w:marTop w:val="0"/>
              <w:marBottom w:val="0"/>
              <w:divBdr>
                <w:top w:val="none" w:sz="0" w:space="0" w:color="auto"/>
                <w:left w:val="none" w:sz="0" w:space="0" w:color="auto"/>
                <w:bottom w:val="none" w:sz="0" w:space="0" w:color="auto"/>
                <w:right w:val="none" w:sz="0" w:space="0" w:color="auto"/>
              </w:divBdr>
              <w:divsChild>
                <w:div w:id="432019115">
                  <w:marLeft w:val="0"/>
                  <w:marRight w:val="0"/>
                  <w:marTop w:val="0"/>
                  <w:marBottom w:val="0"/>
                  <w:divBdr>
                    <w:top w:val="none" w:sz="0" w:space="0" w:color="auto"/>
                    <w:left w:val="none" w:sz="0" w:space="0" w:color="auto"/>
                    <w:bottom w:val="none" w:sz="0" w:space="0" w:color="auto"/>
                    <w:right w:val="none" w:sz="0" w:space="0" w:color="auto"/>
                  </w:divBdr>
                </w:div>
                <w:div w:id="506092980">
                  <w:marLeft w:val="0"/>
                  <w:marRight w:val="0"/>
                  <w:marTop w:val="0"/>
                  <w:marBottom w:val="0"/>
                  <w:divBdr>
                    <w:top w:val="none" w:sz="0" w:space="0" w:color="auto"/>
                    <w:left w:val="none" w:sz="0" w:space="0" w:color="auto"/>
                    <w:bottom w:val="none" w:sz="0" w:space="0" w:color="auto"/>
                    <w:right w:val="none" w:sz="0" w:space="0" w:color="auto"/>
                  </w:divBdr>
                  <w:divsChild>
                    <w:div w:id="804008815">
                      <w:marLeft w:val="0"/>
                      <w:marRight w:val="0"/>
                      <w:marTop w:val="0"/>
                      <w:marBottom w:val="0"/>
                      <w:divBdr>
                        <w:top w:val="none" w:sz="0" w:space="0" w:color="auto"/>
                        <w:left w:val="none" w:sz="0" w:space="0" w:color="auto"/>
                        <w:bottom w:val="none" w:sz="0" w:space="0" w:color="auto"/>
                        <w:right w:val="none" w:sz="0" w:space="0" w:color="auto"/>
                      </w:divBdr>
                    </w:div>
                    <w:div w:id="1005671662">
                      <w:marLeft w:val="0"/>
                      <w:marRight w:val="0"/>
                      <w:marTop w:val="0"/>
                      <w:marBottom w:val="0"/>
                      <w:divBdr>
                        <w:top w:val="none" w:sz="0" w:space="0" w:color="auto"/>
                        <w:left w:val="none" w:sz="0" w:space="0" w:color="auto"/>
                        <w:bottom w:val="none" w:sz="0" w:space="0" w:color="auto"/>
                        <w:right w:val="none" w:sz="0" w:space="0" w:color="auto"/>
                      </w:divBdr>
                    </w:div>
                    <w:div w:id="1159270652">
                      <w:marLeft w:val="0"/>
                      <w:marRight w:val="0"/>
                      <w:marTop w:val="0"/>
                      <w:marBottom w:val="0"/>
                      <w:divBdr>
                        <w:top w:val="none" w:sz="0" w:space="0" w:color="auto"/>
                        <w:left w:val="none" w:sz="0" w:space="0" w:color="auto"/>
                        <w:bottom w:val="none" w:sz="0" w:space="0" w:color="auto"/>
                        <w:right w:val="none" w:sz="0" w:space="0" w:color="auto"/>
                      </w:divBdr>
                    </w:div>
                    <w:div w:id="1286472768">
                      <w:marLeft w:val="0"/>
                      <w:marRight w:val="0"/>
                      <w:marTop w:val="0"/>
                      <w:marBottom w:val="0"/>
                      <w:divBdr>
                        <w:top w:val="none" w:sz="0" w:space="0" w:color="auto"/>
                        <w:left w:val="none" w:sz="0" w:space="0" w:color="auto"/>
                        <w:bottom w:val="none" w:sz="0" w:space="0" w:color="auto"/>
                        <w:right w:val="none" w:sz="0" w:space="0" w:color="auto"/>
                      </w:divBdr>
                    </w:div>
                  </w:divsChild>
                </w:div>
                <w:div w:id="921911919">
                  <w:marLeft w:val="0"/>
                  <w:marRight w:val="0"/>
                  <w:marTop w:val="0"/>
                  <w:marBottom w:val="0"/>
                  <w:divBdr>
                    <w:top w:val="none" w:sz="0" w:space="0" w:color="auto"/>
                    <w:left w:val="none" w:sz="0" w:space="0" w:color="auto"/>
                    <w:bottom w:val="none" w:sz="0" w:space="0" w:color="auto"/>
                    <w:right w:val="none" w:sz="0" w:space="0" w:color="auto"/>
                  </w:divBdr>
                </w:div>
                <w:div w:id="2070953801">
                  <w:marLeft w:val="0"/>
                  <w:marRight w:val="0"/>
                  <w:marTop w:val="0"/>
                  <w:marBottom w:val="0"/>
                  <w:divBdr>
                    <w:top w:val="none" w:sz="0" w:space="0" w:color="auto"/>
                    <w:left w:val="none" w:sz="0" w:space="0" w:color="auto"/>
                    <w:bottom w:val="none" w:sz="0" w:space="0" w:color="auto"/>
                    <w:right w:val="none" w:sz="0" w:space="0" w:color="auto"/>
                  </w:divBdr>
                </w:div>
                <w:div w:id="21313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27703">
      <w:bodyDiv w:val="1"/>
      <w:marLeft w:val="0"/>
      <w:marRight w:val="0"/>
      <w:marTop w:val="0"/>
      <w:marBottom w:val="0"/>
      <w:divBdr>
        <w:top w:val="none" w:sz="0" w:space="0" w:color="auto"/>
        <w:left w:val="none" w:sz="0" w:space="0" w:color="auto"/>
        <w:bottom w:val="none" w:sz="0" w:space="0" w:color="auto"/>
        <w:right w:val="none" w:sz="0" w:space="0" w:color="auto"/>
      </w:divBdr>
    </w:div>
    <w:div w:id="1805276095">
      <w:bodyDiv w:val="1"/>
      <w:marLeft w:val="0"/>
      <w:marRight w:val="0"/>
      <w:marTop w:val="0"/>
      <w:marBottom w:val="0"/>
      <w:divBdr>
        <w:top w:val="none" w:sz="0" w:space="0" w:color="auto"/>
        <w:left w:val="none" w:sz="0" w:space="0" w:color="auto"/>
        <w:bottom w:val="none" w:sz="0" w:space="0" w:color="auto"/>
        <w:right w:val="none" w:sz="0" w:space="0" w:color="auto"/>
      </w:divBdr>
    </w:div>
    <w:div w:id="1817643651">
      <w:bodyDiv w:val="1"/>
      <w:marLeft w:val="0"/>
      <w:marRight w:val="0"/>
      <w:marTop w:val="0"/>
      <w:marBottom w:val="0"/>
      <w:divBdr>
        <w:top w:val="none" w:sz="0" w:space="0" w:color="auto"/>
        <w:left w:val="none" w:sz="0" w:space="0" w:color="auto"/>
        <w:bottom w:val="none" w:sz="0" w:space="0" w:color="auto"/>
        <w:right w:val="none" w:sz="0" w:space="0" w:color="auto"/>
      </w:divBdr>
      <w:divsChild>
        <w:div w:id="657346821">
          <w:marLeft w:val="0"/>
          <w:marRight w:val="0"/>
          <w:marTop w:val="0"/>
          <w:marBottom w:val="0"/>
          <w:divBdr>
            <w:top w:val="none" w:sz="0" w:space="0" w:color="auto"/>
            <w:left w:val="none" w:sz="0" w:space="0" w:color="auto"/>
            <w:bottom w:val="none" w:sz="0" w:space="0" w:color="auto"/>
            <w:right w:val="none" w:sz="0" w:space="0" w:color="auto"/>
          </w:divBdr>
          <w:divsChild>
            <w:div w:id="1778477263">
              <w:marLeft w:val="0"/>
              <w:marRight w:val="0"/>
              <w:marTop w:val="0"/>
              <w:marBottom w:val="0"/>
              <w:divBdr>
                <w:top w:val="none" w:sz="0" w:space="0" w:color="auto"/>
                <w:left w:val="none" w:sz="0" w:space="0" w:color="auto"/>
                <w:bottom w:val="none" w:sz="0" w:space="0" w:color="auto"/>
                <w:right w:val="none" w:sz="0" w:space="0" w:color="auto"/>
              </w:divBdr>
              <w:divsChild>
                <w:div w:id="19843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7224">
      <w:bodyDiv w:val="1"/>
      <w:marLeft w:val="0"/>
      <w:marRight w:val="0"/>
      <w:marTop w:val="0"/>
      <w:marBottom w:val="0"/>
      <w:divBdr>
        <w:top w:val="none" w:sz="0" w:space="0" w:color="auto"/>
        <w:left w:val="none" w:sz="0" w:space="0" w:color="auto"/>
        <w:bottom w:val="none" w:sz="0" w:space="0" w:color="auto"/>
        <w:right w:val="none" w:sz="0" w:space="0" w:color="auto"/>
      </w:divBdr>
    </w:div>
    <w:div w:id="1960913520">
      <w:bodyDiv w:val="1"/>
      <w:marLeft w:val="0"/>
      <w:marRight w:val="0"/>
      <w:marTop w:val="0"/>
      <w:marBottom w:val="0"/>
      <w:divBdr>
        <w:top w:val="none" w:sz="0" w:space="0" w:color="auto"/>
        <w:left w:val="none" w:sz="0" w:space="0" w:color="auto"/>
        <w:bottom w:val="none" w:sz="0" w:space="0" w:color="auto"/>
        <w:right w:val="none" w:sz="0" w:space="0" w:color="auto"/>
      </w:divBdr>
    </w:div>
    <w:div w:id="1962415680">
      <w:bodyDiv w:val="1"/>
      <w:marLeft w:val="0"/>
      <w:marRight w:val="0"/>
      <w:marTop w:val="0"/>
      <w:marBottom w:val="0"/>
      <w:divBdr>
        <w:top w:val="none" w:sz="0" w:space="0" w:color="auto"/>
        <w:left w:val="none" w:sz="0" w:space="0" w:color="auto"/>
        <w:bottom w:val="none" w:sz="0" w:space="0" w:color="auto"/>
        <w:right w:val="none" w:sz="0" w:space="0" w:color="auto"/>
      </w:divBdr>
    </w:div>
    <w:div w:id="1980918898">
      <w:bodyDiv w:val="1"/>
      <w:marLeft w:val="0"/>
      <w:marRight w:val="0"/>
      <w:marTop w:val="0"/>
      <w:marBottom w:val="0"/>
      <w:divBdr>
        <w:top w:val="none" w:sz="0" w:space="0" w:color="auto"/>
        <w:left w:val="none" w:sz="0" w:space="0" w:color="auto"/>
        <w:bottom w:val="none" w:sz="0" w:space="0" w:color="auto"/>
        <w:right w:val="none" w:sz="0" w:space="0" w:color="auto"/>
      </w:divBdr>
    </w:div>
    <w:div w:id="2032947260">
      <w:bodyDiv w:val="1"/>
      <w:marLeft w:val="0"/>
      <w:marRight w:val="0"/>
      <w:marTop w:val="0"/>
      <w:marBottom w:val="0"/>
      <w:divBdr>
        <w:top w:val="none" w:sz="0" w:space="0" w:color="auto"/>
        <w:left w:val="none" w:sz="0" w:space="0" w:color="auto"/>
        <w:bottom w:val="none" w:sz="0" w:space="0" w:color="auto"/>
        <w:right w:val="none" w:sz="0" w:space="0" w:color="auto"/>
      </w:divBdr>
    </w:div>
    <w:div w:id="205530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imenez\Desktop\Tareas\PG04-FR08%20DF%20Alfatec%20-%20Saydex.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94BF82738A4679A77FF14D4D2B0084"/>
        <w:category>
          <w:name w:val="General"/>
          <w:gallery w:val="placeholder"/>
        </w:category>
        <w:types>
          <w:type w:val="bbPlcHdr"/>
        </w:types>
        <w:behaviors>
          <w:behavior w:val="content"/>
        </w:behaviors>
        <w:guid w:val="{0102753D-A9AC-48A7-BF89-9E81972C5C1A}"/>
      </w:docPartPr>
      <w:docPartBody>
        <w:p w:rsidR="00BB1797" w:rsidRDefault="00BC6C70">
          <w:pPr>
            <w:pStyle w:val="9B94BF82738A4679A77FF14D4D2B0084"/>
          </w:pPr>
          <w:r w:rsidRPr="00560F5D">
            <w:rPr>
              <w:rStyle w:val="Textodelmarcadordeposicin"/>
            </w:rPr>
            <w:t>Haga clic aquí para escribir texto.</w:t>
          </w:r>
        </w:p>
      </w:docPartBody>
    </w:docPart>
    <w:docPart>
      <w:docPartPr>
        <w:name w:val="F161286D22854529B883D3209FAFB1B7"/>
        <w:category>
          <w:name w:val="General"/>
          <w:gallery w:val="placeholder"/>
        </w:category>
        <w:types>
          <w:type w:val="bbPlcHdr"/>
        </w:types>
        <w:behaviors>
          <w:behavior w:val="content"/>
        </w:behaviors>
        <w:guid w:val="{01FFF321-3A7F-4E1A-8C03-9D354D006ECA}"/>
      </w:docPartPr>
      <w:docPartBody>
        <w:p w:rsidR="00BB1797" w:rsidRDefault="00BC6C70">
          <w:pPr>
            <w:pStyle w:val="F161286D22854529B883D3209FAFB1B7"/>
          </w:pPr>
          <w:r w:rsidRPr="002C7114">
            <w:rPr>
              <w:rStyle w:val="Textodelmarcadordeposicin"/>
            </w:rPr>
            <w:t>Haga clic aquí para escribir texto.</w:t>
          </w:r>
        </w:p>
      </w:docPartBody>
    </w:docPart>
    <w:docPart>
      <w:docPartPr>
        <w:name w:val="03E2228843624EF6AAC403434E60AB54"/>
        <w:category>
          <w:name w:val="General"/>
          <w:gallery w:val="placeholder"/>
        </w:category>
        <w:types>
          <w:type w:val="bbPlcHdr"/>
        </w:types>
        <w:behaviors>
          <w:behavior w:val="content"/>
        </w:behaviors>
        <w:guid w:val="{FE50A39C-3537-4FD6-98F5-B1CE1B6E3099}"/>
      </w:docPartPr>
      <w:docPartBody>
        <w:p w:rsidR="00BB1797" w:rsidRDefault="00BC6C70">
          <w:pPr>
            <w:pStyle w:val="03E2228843624EF6AAC403434E60AB54"/>
          </w:pPr>
          <w:r w:rsidRPr="00B958CD">
            <w:rPr>
              <w:rStyle w:val="Textodelmarcadordeposicin"/>
            </w:rPr>
            <w:t>Haga clic aquí para escribir una fecha.</w:t>
          </w:r>
        </w:p>
      </w:docPartBody>
    </w:docPart>
    <w:docPart>
      <w:docPartPr>
        <w:name w:val="721ED2C3035A42B390F0CF13DB69FD4D"/>
        <w:category>
          <w:name w:val="General"/>
          <w:gallery w:val="placeholder"/>
        </w:category>
        <w:types>
          <w:type w:val="bbPlcHdr"/>
        </w:types>
        <w:behaviors>
          <w:behavior w:val="content"/>
        </w:behaviors>
        <w:guid w:val="{B3B9B4FA-87F9-4AD9-B83F-E13D20054424}"/>
      </w:docPartPr>
      <w:docPartBody>
        <w:p w:rsidR="00BB1797" w:rsidRDefault="00BC6C70">
          <w:pPr>
            <w:pStyle w:val="721ED2C3035A42B390F0CF13DB69FD4D"/>
          </w:pPr>
          <w:r w:rsidRPr="00B958CD">
            <w:rPr>
              <w:rStyle w:val="Textodelmarcadordeposicin"/>
            </w:rPr>
            <w:t>Haga clic aquí para escribir una fecha.</w:t>
          </w:r>
        </w:p>
      </w:docPartBody>
    </w:docPart>
    <w:docPart>
      <w:docPartPr>
        <w:name w:val="820EBAE1A579480CADDD80B5F17B0DF3"/>
        <w:category>
          <w:name w:val="General"/>
          <w:gallery w:val="placeholder"/>
        </w:category>
        <w:types>
          <w:type w:val="bbPlcHdr"/>
        </w:types>
        <w:behaviors>
          <w:behavior w:val="content"/>
        </w:behaviors>
        <w:guid w:val="{2CF6A287-48E0-4838-8191-4EC44AE2805C}"/>
      </w:docPartPr>
      <w:docPartBody>
        <w:p w:rsidR="00BB1797" w:rsidRDefault="00BC6C70">
          <w:pPr>
            <w:pStyle w:val="820EBAE1A579480CADDD80B5F17B0DF3"/>
          </w:pPr>
          <w:r w:rsidRPr="00B958CD">
            <w:rPr>
              <w:rStyle w:val="Textodelmarcadordeposicin"/>
            </w:rPr>
            <w:t>Haga clic aquí para escribir una fecha.</w:t>
          </w:r>
        </w:p>
      </w:docPartBody>
    </w:docPart>
    <w:docPart>
      <w:docPartPr>
        <w:name w:val="6BE19360E9834634AE12CA2AE0E58D31"/>
        <w:category>
          <w:name w:val="General"/>
          <w:gallery w:val="placeholder"/>
        </w:category>
        <w:types>
          <w:type w:val="bbPlcHdr"/>
        </w:types>
        <w:behaviors>
          <w:behavior w:val="content"/>
        </w:behaviors>
        <w:guid w:val="{719BE7E6-C680-4654-B84E-2693D21E0906}"/>
      </w:docPartPr>
      <w:docPartBody>
        <w:p w:rsidR="00BB1797" w:rsidRDefault="00BC6C70">
          <w:pPr>
            <w:pStyle w:val="6BE19360E9834634AE12CA2AE0E58D31"/>
          </w:pPr>
          <w:r w:rsidRPr="002C7114">
            <w:rPr>
              <w:rStyle w:val="Textodelmarcadordeposicin"/>
            </w:rPr>
            <w:t>Haga clic aquí para escribir texto.</w:t>
          </w:r>
        </w:p>
      </w:docPartBody>
    </w:docPart>
    <w:docPart>
      <w:docPartPr>
        <w:name w:val="393A99EB666947EA963733D765DE486B"/>
        <w:category>
          <w:name w:val="General"/>
          <w:gallery w:val="placeholder"/>
        </w:category>
        <w:types>
          <w:type w:val="bbPlcHdr"/>
        </w:types>
        <w:behaviors>
          <w:behavior w:val="content"/>
        </w:behaviors>
        <w:guid w:val="{B6073203-B23D-49FE-B68C-7747C26B52DA}"/>
      </w:docPartPr>
      <w:docPartBody>
        <w:p w:rsidR="00BB1797" w:rsidRDefault="00BC6C70">
          <w:pPr>
            <w:pStyle w:val="393A99EB666947EA963733D765DE486B"/>
          </w:pPr>
          <w:r w:rsidRPr="00560F5D">
            <w:rPr>
              <w:rStyle w:val="Textodelmarcadordeposicin"/>
            </w:rPr>
            <w:t>Haga clic aquí para escribir texto.</w:t>
          </w:r>
        </w:p>
      </w:docPartBody>
    </w:docPart>
    <w:docPart>
      <w:docPartPr>
        <w:name w:val="79DFD2EFE20C4CF38FDB337F1031CD07"/>
        <w:category>
          <w:name w:val="General"/>
          <w:gallery w:val="placeholder"/>
        </w:category>
        <w:types>
          <w:type w:val="bbPlcHdr"/>
        </w:types>
        <w:behaviors>
          <w:behavior w:val="content"/>
        </w:behaviors>
        <w:guid w:val="{56C935F5-082B-4B73-8D6F-B2EF67001F69}"/>
      </w:docPartPr>
      <w:docPartBody>
        <w:p w:rsidR="00BB1797" w:rsidRDefault="00BC6C70">
          <w:pPr>
            <w:pStyle w:val="79DFD2EFE20C4CF38FDB337F1031CD07"/>
          </w:pPr>
          <w:r w:rsidRPr="00BA1418">
            <w:rPr>
              <w:rStyle w:val="Textodelmarcadordeposicin"/>
            </w:rPr>
            <w:t>Haga clic aquí para escribir texto.</w:t>
          </w:r>
        </w:p>
      </w:docPartBody>
    </w:docPart>
    <w:docPart>
      <w:docPartPr>
        <w:name w:val="4432BEC8C9C04EA3BF97099DEBB9ACFC"/>
        <w:category>
          <w:name w:val="General"/>
          <w:gallery w:val="placeholder"/>
        </w:category>
        <w:types>
          <w:type w:val="bbPlcHdr"/>
        </w:types>
        <w:behaviors>
          <w:behavior w:val="content"/>
        </w:behaviors>
        <w:guid w:val="{2EE5C764-29CF-4462-98C9-3334101732E5}"/>
      </w:docPartPr>
      <w:docPartBody>
        <w:p w:rsidR="00BB1797" w:rsidRDefault="00BC6C70">
          <w:pPr>
            <w:pStyle w:val="4432BEC8C9C04EA3BF97099DEBB9ACFC"/>
          </w:pPr>
          <w:r w:rsidRPr="00560F5D">
            <w:rPr>
              <w:rStyle w:val="Textodelmarcadordeposicin"/>
            </w:rPr>
            <w:t>Haga clic aquí para escribir texto.</w:t>
          </w:r>
        </w:p>
      </w:docPartBody>
    </w:docPart>
    <w:docPart>
      <w:docPartPr>
        <w:name w:val="26F5EE3B0E1F4CB7B385A94683B306C6"/>
        <w:category>
          <w:name w:val="General"/>
          <w:gallery w:val="placeholder"/>
        </w:category>
        <w:types>
          <w:type w:val="bbPlcHdr"/>
        </w:types>
        <w:behaviors>
          <w:behavior w:val="content"/>
        </w:behaviors>
        <w:guid w:val="{7D8C4DFD-6295-4635-BBFA-50589863D1CB}"/>
      </w:docPartPr>
      <w:docPartBody>
        <w:p w:rsidR="00BB1797" w:rsidRDefault="00BC6C70">
          <w:pPr>
            <w:pStyle w:val="26F5EE3B0E1F4CB7B385A94683B306C6"/>
          </w:pPr>
          <w:r w:rsidRPr="00560F5D">
            <w:rPr>
              <w:rStyle w:val="Textodelmarcadordeposicin"/>
            </w:rPr>
            <w:t>Haga clic aquí para escribir texto.</w:t>
          </w:r>
        </w:p>
      </w:docPartBody>
    </w:docPart>
    <w:docPart>
      <w:docPartPr>
        <w:name w:val="017B486FFF0C42F9861C24A3A5E05C9B"/>
        <w:category>
          <w:name w:val="General"/>
          <w:gallery w:val="placeholder"/>
        </w:category>
        <w:types>
          <w:type w:val="bbPlcHdr"/>
        </w:types>
        <w:behaviors>
          <w:behavior w:val="content"/>
        </w:behaviors>
        <w:guid w:val="{BA35945B-27E1-4F61-9E9A-CDF6C4B71F0C}"/>
      </w:docPartPr>
      <w:docPartBody>
        <w:p w:rsidR="00BB1797" w:rsidRDefault="00BC6C70">
          <w:pPr>
            <w:pStyle w:val="017B486FFF0C42F9861C24A3A5E05C9B"/>
          </w:pPr>
          <w:r w:rsidRPr="00560F5D">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IN-Bold">
    <w:altName w:val="Arial"/>
    <w:charset w:val="00"/>
    <w:family w:val="swiss"/>
    <w:pitch w:val="variable"/>
    <w:sig w:usb0="80000027"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70"/>
    <w:rsid w:val="001A0508"/>
    <w:rsid w:val="001A3979"/>
    <w:rsid w:val="00271ED5"/>
    <w:rsid w:val="00425910"/>
    <w:rsid w:val="00475B22"/>
    <w:rsid w:val="00954DB3"/>
    <w:rsid w:val="0096391D"/>
    <w:rsid w:val="009805C9"/>
    <w:rsid w:val="009F462D"/>
    <w:rsid w:val="00A12117"/>
    <w:rsid w:val="00BB1797"/>
    <w:rsid w:val="00BC6C70"/>
    <w:rsid w:val="00D71F1D"/>
    <w:rsid w:val="00F05666"/>
    <w:rsid w:val="00F14B73"/>
    <w:rsid w:val="00FE13D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F462D"/>
    <w:rPr>
      <w:color w:val="808080"/>
    </w:rPr>
  </w:style>
  <w:style w:type="paragraph" w:customStyle="1" w:styleId="9B94BF82738A4679A77FF14D4D2B0084">
    <w:name w:val="9B94BF82738A4679A77FF14D4D2B0084"/>
  </w:style>
  <w:style w:type="paragraph" w:customStyle="1" w:styleId="F161286D22854529B883D3209FAFB1B7">
    <w:name w:val="F161286D22854529B883D3209FAFB1B7"/>
  </w:style>
  <w:style w:type="paragraph" w:customStyle="1" w:styleId="03E2228843624EF6AAC403434E60AB54">
    <w:name w:val="03E2228843624EF6AAC403434E60AB54"/>
  </w:style>
  <w:style w:type="paragraph" w:customStyle="1" w:styleId="721ED2C3035A42B390F0CF13DB69FD4D">
    <w:name w:val="721ED2C3035A42B390F0CF13DB69FD4D"/>
  </w:style>
  <w:style w:type="paragraph" w:customStyle="1" w:styleId="820EBAE1A579480CADDD80B5F17B0DF3">
    <w:name w:val="820EBAE1A579480CADDD80B5F17B0DF3"/>
  </w:style>
  <w:style w:type="paragraph" w:customStyle="1" w:styleId="1FCAB8E5D2FF4BEDA0C379C6DF95E38F">
    <w:name w:val="1FCAB8E5D2FF4BEDA0C379C6DF95E38F"/>
  </w:style>
  <w:style w:type="paragraph" w:customStyle="1" w:styleId="E56313F016A44CF3B5E5CFCBEA03983E">
    <w:name w:val="E56313F016A44CF3B5E5CFCBEA03983E"/>
  </w:style>
  <w:style w:type="paragraph" w:customStyle="1" w:styleId="6BE19360E9834634AE12CA2AE0E58D31">
    <w:name w:val="6BE19360E9834634AE12CA2AE0E58D31"/>
  </w:style>
  <w:style w:type="paragraph" w:customStyle="1" w:styleId="393A99EB666947EA963733D765DE486B">
    <w:name w:val="393A99EB666947EA963733D765DE486B"/>
  </w:style>
  <w:style w:type="paragraph" w:customStyle="1" w:styleId="79DFD2EFE20C4CF38FDB337F1031CD07">
    <w:name w:val="79DFD2EFE20C4CF38FDB337F1031CD07"/>
  </w:style>
  <w:style w:type="paragraph" w:customStyle="1" w:styleId="4432BEC8C9C04EA3BF97099DEBB9ACFC">
    <w:name w:val="4432BEC8C9C04EA3BF97099DEBB9ACFC"/>
  </w:style>
  <w:style w:type="paragraph" w:customStyle="1" w:styleId="26F5EE3B0E1F4CB7B385A94683B306C6">
    <w:name w:val="26F5EE3B0E1F4CB7B385A94683B306C6"/>
  </w:style>
  <w:style w:type="paragraph" w:customStyle="1" w:styleId="017B486FFF0C42F9861C24A3A5E05C9B">
    <w:name w:val="017B486FFF0C42F9861C24A3A5E05C9B"/>
  </w:style>
  <w:style w:type="paragraph" w:customStyle="1" w:styleId="56D9EB29AA8B496CB362B34DAF0C1BFB">
    <w:name w:val="56D9EB29AA8B496CB362B34DAF0C1BFB"/>
    <w:rsid w:val="009F462D"/>
  </w:style>
  <w:style w:type="paragraph" w:customStyle="1" w:styleId="5A2437D2E16148F39919C9CBE827EB6D">
    <w:name w:val="5A2437D2E16148F39919C9CBE827EB6D"/>
    <w:rsid w:val="009F46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root>
  <documento>
    <reqSaydex>20006</reqSaydex>
    <codMantis>146690</codMantis>
    <descMantis>Modificación de tipo usuario por Florence Gestión</descMantis>
    <docAutor>
    </docAutor>
    <versionFL>
    </versionFL>
    <fechaCreacion>
    </fechaCreacion>
    <nombreDocumento>DF_XXXXX_YYY_AsuntoMantis_vX.docx
    </nombreDocumento>
  </documento>
</root>
</file>

<file path=customXml/item2.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56578001-EFAB-42E6-A10E-4104DBE20FE8}">
  <ds:schemaRefs/>
</ds:datastoreItem>
</file>

<file path=customXml/itemProps2.xml><?xml version="1.0" encoding="utf-8"?>
<ds:datastoreItem xmlns:ds="http://schemas.openxmlformats.org/officeDocument/2006/customXml" ds:itemID="{ADD657C4-3731-4312-BF68-2BA5B4265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PG04-FR08 DF Alfatec - Saydex.dotx</Template>
  <TotalTime>0</TotalTime>
  <Pages>21</Pages>
  <Words>1269</Words>
  <Characters>6981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8234</CharactersWithSpaces>
  <SharedDoc>false</SharedDoc>
  <HLinks>
    <vt:vector size="48" baseType="variant">
      <vt:variant>
        <vt:i4>1245244</vt:i4>
      </vt:variant>
      <vt:variant>
        <vt:i4>44</vt:i4>
      </vt:variant>
      <vt:variant>
        <vt:i4>0</vt:i4>
      </vt:variant>
      <vt:variant>
        <vt:i4>5</vt:i4>
      </vt:variant>
      <vt:variant>
        <vt:lpwstr/>
      </vt:variant>
      <vt:variant>
        <vt:lpwstr>_Toc304287311</vt:lpwstr>
      </vt:variant>
      <vt:variant>
        <vt:i4>1245244</vt:i4>
      </vt:variant>
      <vt:variant>
        <vt:i4>38</vt:i4>
      </vt:variant>
      <vt:variant>
        <vt:i4>0</vt:i4>
      </vt:variant>
      <vt:variant>
        <vt:i4>5</vt:i4>
      </vt:variant>
      <vt:variant>
        <vt:lpwstr/>
      </vt:variant>
      <vt:variant>
        <vt:lpwstr>_Toc304287310</vt:lpwstr>
      </vt:variant>
      <vt:variant>
        <vt:i4>1179708</vt:i4>
      </vt:variant>
      <vt:variant>
        <vt:i4>32</vt:i4>
      </vt:variant>
      <vt:variant>
        <vt:i4>0</vt:i4>
      </vt:variant>
      <vt:variant>
        <vt:i4>5</vt:i4>
      </vt:variant>
      <vt:variant>
        <vt:lpwstr/>
      </vt:variant>
      <vt:variant>
        <vt:lpwstr>_Toc304287309</vt:lpwstr>
      </vt:variant>
      <vt:variant>
        <vt:i4>1179708</vt:i4>
      </vt:variant>
      <vt:variant>
        <vt:i4>26</vt:i4>
      </vt:variant>
      <vt:variant>
        <vt:i4>0</vt:i4>
      </vt:variant>
      <vt:variant>
        <vt:i4>5</vt:i4>
      </vt:variant>
      <vt:variant>
        <vt:lpwstr/>
      </vt:variant>
      <vt:variant>
        <vt:lpwstr>_Toc304287308</vt:lpwstr>
      </vt:variant>
      <vt:variant>
        <vt:i4>1179708</vt:i4>
      </vt:variant>
      <vt:variant>
        <vt:i4>20</vt:i4>
      </vt:variant>
      <vt:variant>
        <vt:i4>0</vt:i4>
      </vt:variant>
      <vt:variant>
        <vt:i4>5</vt:i4>
      </vt:variant>
      <vt:variant>
        <vt:lpwstr/>
      </vt:variant>
      <vt:variant>
        <vt:lpwstr>_Toc304287307</vt:lpwstr>
      </vt:variant>
      <vt:variant>
        <vt:i4>1179708</vt:i4>
      </vt:variant>
      <vt:variant>
        <vt:i4>14</vt:i4>
      </vt:variant>
      <vt:variant>
        <vt:i4>0</vt:i4>
      </vt:variant>
      <vt:variant>
        <vt:i4>5</vt:i4>
      </vt:variant>
      <vt:variant>
        <vt:lpwstr/>
      </vt:variant>
      <vt:variant>
        <vt:lpwstr>_Toc304287306</vt:lpwstr>
      </vt:variant>
      <vt:variant>
        <vt:i4>1179708</vt:i4>
      </vt:variant>
      <vt:variant>
        <vt:i4>8</vt:i4>
      </vt:variant>
      <vt:variant>
        <vt:i4>0</vt:i4>
      </vt:variant>
      <vt:variant>
        <vt:i4>5</vt:i4>
      </vt:variant>
      <vt:variant>
        <vt:lpwstr/>
      </vt:variant>
      <vt:variant>
        <vt:lpwstr>_Toc304287305</vt:lpwstr>
      </vt:variant>
      <vt:variant>
        <vt:i4>1179708</vt:i4>
      </vt:variant>
      <vt:variant>
        <vt:i4>2</vt:i4>
      </vt:variant>
      <vt:variant>
        <vt:i4>0</vt:i4>
      </vt:variant>
      <vt:variant>
        <vt:i4>5</vt:i4>
      </vt:variant>
      <vt:variant>
        <vt:lpwstr/>
      </vt:variant>
      <vt:variant>
        <vt:lpwstr>_Toc304287304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Marianna Manzo Manzo</dc:creator>
  <cp:lastModifiedBy>Victor Coronado</cp:lastModifiedBy>
  <cp:revision>2</cp:revision>
  <cp:lastPrinted>1997-07-30T13:58:00Z</cp:lastPrinted>
  <dcterms:created xsi:type="dcterms:W3CDTF">2017-10-06T11:50:00Z</dcterms:created>
  <dcterms:modified xsi:type="dcterms:W3CDTF">2017-10-06T11:50:00Z</dcterms:modified>
</cp:coreProperties>
</file>