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0B6" w:rsidRDefault="005C452C" w:rsidP="002B1802">
      <w:pPr>
        <w:ind w:left="0" w:right="0"/>
      </w:pPr>
      <w:r w:rsidRPr="005C452C">
        <w:rPr>
          <w:rFonts w:ascii="Arial" w:hAnsi="Arial" w:cs="Arial"/>
          <w:noProof/>
          <w:sz w:val="28"/>
        </w:rPr>
        <w:drawing>
          <wp:anchor distT="0" distB="0" distL="114300" distR="114300" simplePos="0" relativeHeight="251659776" behindDoc="1" locked="0" layoutInCell="1" allowOverlap="1" wp14:anchorId="08491999" wp14:editId="7767BFA5">
            <wp:simplePos x="0" y="0"/>
            <wp:positionH relativeFrom="column">
              <wp:posOffset>1882775</wp:posOffset>
            </wp:positionH>
            <wp:positionV relativeFrom="paragraph">
              <wp:posOffset>-551815</wp:posOffset>
            </wp:positionV>
            <wp:extent cx="6476365" cy="4573270"/>
            <wp:effectExtent l="0" t="0" r="635" b="0"/>
            <wp:wrapNone/>
            <wp:docPr id="7" name="Imagen 7" descr="Marca de agua 8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3" descr="Marca de agua 80%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13820" b="14091"/>
                    <a:stretch/>
                  </pic:blipFill>
                  <pic:spPr bwMode="auto">
                    <a:xfrm>
                      <a:off x="0" y="0"/>
                      <a:ext cx="6476365" cy="457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30B6" w:rsidRPr="008F5ED2" w:rsidRDefault="005135DD" w:rsidP="002B1802">
      <w:pPr>
        <w:ind w:left="0" w:right="0"/>
      </w:pPr>
      <w:r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796E79D7" wp14:editId="1E45133C">
                <wp:simplePos x="0" y="0"/>
                <wp:positionH relativeFrom="page">
                  <wp:posOffset>3075940</wp:posOffset>
                </wp:positionH>
                <wp:positionV relativeFrom="topMargin">
                  <wp:posOffset>2266950</wp:posOffset>
                </wp:positionV>
                <wp:extent cx="4495800" cy="2101850"/>
                <wp:effectExtent l="8890" t="9525" r="48260" b="317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0" cy="210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7238" dir="2021404" algn="ctr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:rsidR="002B1802" w:rsidRDefault="002B1802" w:rsidP="002B1802">
                            <w:pPr>
                              <w:pStyle w:val="TituloPortada"/>
                              <w:ind w:left="0" w:right="0"/>
                            </w:pPr>
                          </w:p>
                          <w:p w:rsidR="002B1802" w:rsidRDefault="002B1802" w:rsidP="002B1802">
                            <w:pPr>
                              <w:pStyle w:val="TituloPortada"/>
                              <w:ind w:left="0" w:right="0"/>
                            </w:pPr>
                          </w:p>
                          <w:p w:rsidR="00894AF6" w:rsidRPr="005D15C4" w:rsidRDefault="00894AF6" w:rsidP="00894AF6">
                            <w:pPr>
                              <w:ind w:left="0" w:firstLine="708"/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es-ES_tradnl"/>
                              </w:rPr>
                            </w:pPr>
                            <w:r w:rsidRPr="005D15C4">
                              <w:rPr>
                                <w:b/>
                                <w:sz w:val="24"/>
                                <w:szCs w:val="24"/>
                                <w:lang w:val="es-ES_tradnl"/>
                              </w:rPr>
                              <w:t>PRUEBAS DE LA SOLICITUD DE MODIFICACIÓN</w:t>
                            </w:r>
                          </w:p>
                          <w:p w:rsidR="00526D80" w:rsidRPr="00894AF6" w:rsidRDefault="00526D80" w:rsidP="002B1802">
                            <w:pPr>
                              <w:pStyle w:val="TituloPortada"/>
                              <w:spacing w:before="80"/>
                              <w:ind w:left="0" w:right="0"/>
                              <w:rPr>
                                <w:lang w:val="es-ES_tradnl"/>
                              </w:rPr>
                            </w:pPr>
                          </w:p>
                          <w:p w:rsidR="00526D80" w:rsidRPr="00D573B6" w:rsidRDefault="00894AF6" w:rsidP="002B1802">
                            <w:pPr>
                              <w:pStyle w:val="TituloPortada"/>
                              <w:spacing w:before="80"/>
                              <w:ind w:left="0" w:right="0"/>
                            </w:pPr>
                            <w:r>
                              <w:t>PR</w:t>
                            </w:r>
                            <w:r w:rsidR="00526D80" w:rsidRPr="00D573B6">
                              <w:t>_</w:t>
                            </w:r>
                            <w:sdt>
                              <w:sdtPr>
                                <w:alias w:val="Req. Saydex"/>
                                <w:tag w:val="reqSaydex"/>
                                <w:id w:val="6112151"/>
                                <w:lock w:val="sdtLocked"/>
                                <w:placeholder>
                                  <w:docPart w:val="8659713141124B12B9E0266AB55C9734"/>
                                </w:placeholder>
                                <w:dataBinding w:xpath="/root[1]/documento[1]/reqSaydex[1]" w:storeItemID="{56578001-EFAB-42E6-A10E-4104DBE20FE8}"/>
                                <w:text/>
                              </w:sdtPr>
                              <w:sdtContent>
                                <w:r w:rsidR="006D608B" w:rsidRPr="006D608B">
                                  <w:t>146690</w:t>
                                </w:r>
                              </w:sdtContent>
                            </w:sdt>
                            <w:r w:rsidR="00526D80" w:rsidRPr="00D573B6">
                              <w:t>_</w:t>
                            </w:r>
                            <w:sdt>
                              <w:sdtPr>
                                <w:alias w:val="Código Mantis"/>
                                <w:tag w:val="codMantis"/>
                                <w:id w:val="9575986"/>
                                <w:lock w:val="sdtLocked"/>
                                <w:placeholder>
                                  <w:docPart w:val="8659713141124B12B9E0266AB55C9734"/>
                                </w:placeholder>
                                <w:dataBinding w:xpath="/root[1]/documento[1]/codMantis[1]" w:storeItemID="{56578001-EFAB-42E6-A10E-4104DBE20FE8}"/>
                                <w:text/>
                              </w:sdtPr>
                              <w:sdtContent>
                                <w:r w:rsidR="006D608B" w:rsidRPr="006D608B">
                                  <w:t>22318</w:t>
                                </w:r>
                              </w:sdtContent>
                            </w:sdt>
                          </w:p>
                          <w:p w:rsidR="002B1802" w:rsidRDefault="002B1802" w:rsidP="002B1802">
                            <w:pPr>
                              <w:pStyle w:val="DescripcinMantis"/>
                            </w:pPr>
                          </w:p>
                          <w:sdt>
                            <w:sdtPr>
                              <w:rPr>
                                <w:rFonts w:ascii="Trebuchet MS" w:hAnsi="Trebuchet MS"/>
                                <w:bCs/>
                                <w:color w:val="555555"/>
                                <w:szCs w:val="24"/>
                              </w:rPr>
                              <w:alias w:val="Descripción Mantis"/>
                              <w:tag w:val="descMantis"/>
                              <w:id w:val="6112153"/>
                              <w:lock w:val="sdtLocked"/>
                              <w:placeholder>
                                <w:docPart w:val="8659713141124B12B9E0266AB55C9734"/>
                              </w:placeholder>
                              <w:dataBinding w:xpath="/root[1]/documento[1]/descMantis[1]" w:storeItemID="{56578001-EFAB-42E6-A10E-4104DBE20FE8}"/>
                              <w:text/>
                            </w:sdtPr>
                            <w:sdtContent>
                              <w:p w:rsidR="00526D80" w:rsidRPr="00AA1057" w:rsidRDefault="006D608B" w:rsidP="002B1802">
                                <w:pPr>
                                  <w:pStyle w:val="DescripcinMantis"/>
                                </w:pPr>
                                <w:r w:rsidRPr="006D608B">
                                  <w:rPr>
                                    <w:rFonts w:ascii="Trebuchet MS" w:hAnsi="Trebuchet MS"/>
                                    <w:bCs/>
                                    <w:color w:val="555555"/>
                                    <w:szCs w:val="24"/>
                                  </w:rPr>
                                  <w:t>Error Modificación del tipo de usuario por Florence Gestión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76200" tIns="76200" rIns="76200" bIns="762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6E79D7" id="Rectangle 2" o:spid="_x0000_s1026" style="position:absolute;margin-left:242.2pt;margin-top:178.5pt;width:354pt;height:165.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" o:allowincell="f" strokecolor="#0d0d0d [3069]" strokeweight=".25pt">
                <v:shadow on="t" color="black" offset="3.75pt,2.5pt"/>
                <v:textbox inset="6pt,6pt,6pt,6pt">
                  <w:txbxContent>
                    <w:p w:rsidR="002B1802" w:rsidRDefault="002B1802" w:rsidP="002B1802">
                      <w:pPr>
                        <w:pStyle w:val="TituloPortada"/>
                        <w:ind w:left="0" w:right="0"/>
                      </w:pPr>
                    </w:p>
                    <w:p w:rsidR="002B1802" w:rsidRDefault="002B1802" w:rsidP="002B1802">
                      <w:pPr>
                        <w:pStyle w:val="TituloPortada"/>
                        <w:ind w:left="0" w:right="0"/>
                      </w:pPr>
                    </w:p>
                    <w:p w:rsidR="00894AF6" w:rsidRPr="005D15C4" w:rsidRDefault="00894AF6" w:rsidP="00894AF6">
                      <w:pPr>
                        <w:ind w:left="0" w:firstLine="708"/>
                        <w:jc w:val="center"/>
                        <w:rPr>
                          <w:b/>
                          <w:sz w:val="24"/>
                          <w:szCs w:val="24"/>
                          <w:lang w:val="es-ES_tradnl"/>
                        </w:rPr>
                      </w:pPr>
                      <w:r w:rsidRPr="005D15C4">
                        <w:rPr>
                          <w:b/>
                          <w:sz w:val="24"/>
                          <w:szCs w:val="24"/>
                          <w:lang w:val="es-ES_tradnl"/>
                        </w:rPr>
                        <w:t>PRUEBAS DE LA SOLICITUD DE MODIFICACIÓN</w:t>
                      </w:r>
                    </w:p>
                    <w:p w:rsidR="00526D80" w:rsidRPr="00894AF6" w:rsidRDefault="00526D80" w:rsidP="002B1802">
                      <w:pPr>
                        <w:pStyle w:val="TituloPortada"/>
                        <w:spacing w:before="80"/>
                        <w:ind w:left="0" w:right="0"/>
                        <w:rPr>
                          <w:lang w:val="es-ES_tradnl"/>
                        </w:rPr>
                      </w:pPr>
                    </w:p>
                    <w:p w:rsidR="00526D80" w:rsidRPr="00D573B6" w:rsidRDefault="00894AF6" w:rsidP="002B1802">
                      <w:pPr>
                        <w:pStyle w:val="TituloPortada"/>
                        <w:spacing w:before="80"/>
                        <w:ind w:left="0" w:right="0"/>
                      </w:pPr>
                      <w:r>
                        <w:t>PR</w:t>
                      </w:r>
                      <w:r w:rsidR="00526D80" w:rsidRPr="00D573B6">
                        <w:t>_</w:t>
                      </w:r>
                      <w:sdt>
                        <w:sdtPr>
                          <w:alias w:val="Req. Saydex"/>
                          <w:tag w:val="reqSaydex"/>
                          <w:id w:val="6112151"/>
                          <w:lock w:val="sdtLocked"/>
                          <w:placeholder>
                            <w:docPart w:val="8659713141124B12B9E0266AB55C9734"/>
                          </w:placeholder>
                          <w:dataBinding w:xpath="/root[1]/documento[1]/reqSaydex[1]" w:storeItemID="{56578001-EFAB-42E6-A10E-4104DBE20FE8}"/>
                          <w:text/>
                        </w:sdtPr>
                        <w:sdtContent>
                          <w:r w:rsidR="006D608B" w:rsidRPr="006D608B">
                            <w:t>146690</w:t>
                          </w:r>
                        </w:sdtContent>
                      </w:sdt>
                      <w:r w:rsidR="00526D80" w:rsidRPr="00D573B6">
                        <w:t>_</w:t>
                      </w:r>
                      <w:sdt>
                        <w:sdtPr>
                          <w:alias w:val="Código Mantis"/>
                          <w:tag w:val="codMantis"/>
                          <w:id w:val="9575986"/>
                          <w:lock w:val="sdtLocked"/>
                          <w:placeholder>
                            <w:docPart w:val="8659713141124B12B9E0266AB55C9734"/>
                          </w:placeholder>
                          <w:dataBinding w:xpath="/root[1]/documento[1]/codMantis[1]" w:storeItemID="{56578001-EFAB-42E6-A10E-4104DBE20FE8}"/>
                          <w:text/>
                        </w:sdtPr>
                        <w:sdtContent>
                          <w:r w:rsidR="006D608B" w:rsidRPr="006D608B">
                            <w:t>22318</w:t>
                          </w:r>
                        </w:sdtContent>
                      </w:sdt>
                    </w:p>
                    <w:p w:rsidR="002B1802" w:rsidRDefault="002B1802" w:rsidP="002B1802">
                      <w:pPr>
                        <w:pStyle w:val="DescripcinMantis"/>
                      </w:pPr>
                    </w:p>
                    <w:sdt>
                      <w:sdtPr>
                        <w:rPr>
                          <w:rFonts w:ascii="Trebuchet MS" w:hAnsi="Trebuchet MS"/>
                          <w:bCs/>
                          <w:color w:val="555555"/>
                          <w:szCs w:val="24"/>
                        </w:rPr>
                        <w:alias w:val="Descripción Mantis"/>
                        <w:tag w:val="descMantis"/>
                        <w:id w:val="6112153"/>
                        <w:lock w:val="sdtLocked"/>
                        <w:placeholder>
                          <w:docPart w:val="8659713141124B12B9E0266AB55C9734"/>
                        </w:placeholder>
                        <w:dataBinding w:xpath="/root[1]/documento[1]/descMantis[1]" w:storeItemID="{56578001-EFAB-42E6-A10E-4104DBE20FE8}"/>
                        <w:text/>
                      </w:sdtPr>
                      <w:sdtContent>
                        <w:p w:rsidR="00526D80" w:rsidRPr="00AA1057" w:rsidRDefault="006D608B" w:rsidP="002B1802">
                          <w:pPr>
                            <w:pStyle w:val="DescripcinMantis"/>
                          </w:pPr>
                          <w:r w:rsidRPr="006D608B">
                            <w:rPr>
                              <w:rFonts w:ascii="Trebuchet MS" w:hAnsi="Trebuchet MS"/>
                              <w:bCs/>
                              <w:color w:val="555555"/>
                              <w:szCs w:val="24"/>
                            </w:rPr>
                            <w:t>Error Modificación del tipo de usuario por Florence Gestión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rect>
            </w:pict>
          </mc:Fallback>
        </mc:AlternateContent>
      </w:r>
    </w:p>
    <w:p w:rsidR="004230B6" w:rsidRPr="008F5ED2" w:rsidRDefault="004230B6" w:rsidP="002B1802">
      <w:pPr>
        <w:ind w:left="0" w:right="0"/>
      </w:pPr>
    </w:p>
    <w:p w:rsidR="0086617A" w:rsidRDefault="0086617A" w:rsidP="002B1802">
      <w:pPr>
        <w:ind w:left="0" w:right="0"/>
      </w:pPr>
    </w:p>
    <w:p w:rsidR="0086617A" w:rsidRDefault="0086617A" w:rsidP="002B1802">
      <w:pPr>
        <w:ind w:left="0" w:right="0"/>
      </w:pPr>
    </w:p>
    <w:p w:rsidR="0086617A" w:rsidRDefault="0086617A" w:rsidP="002B1802">
      <w:pPr>
        <w:ind w:left="0" w:right="0"/>
      </w:pPr>
    </w:p>
    <w:p w:rsidR="004230B6" w:rsidRPr="008F5ED2" w:rsidRDefault="004230B6" w:rsidP="002B1802">
      <w:pPr>
        <w:ind w:left="0" w:right="0"/>
      </w:pPr>
    </w:p>
    <w:p w:rsidR="004230B6" w:rsidRPr="008F5ED2" w:rsidRDefault="004230B6" w:rsidP="002B1802">
      <w:pPr>
        <w:ind w:left="0" w:right="0"/>
      </w:pPr>
    </w:p>
    <w:p w:rsidR="004230B6" w:rsidRPr="008F5ED2" w:rsidRDefault="004230B6" w:rsidP="002B1802">
      <w:pPr>
        <w:ind w:left="0" w:right="0"/>
      </w:pPr>
    </w:p>
    <w:p w:rsidR="004230B6" w:rsidRPr="008F5ED2" w:rsidRDefault="004230B6" w:rsidP="002B1802">
      <w:pPr>
        <w:ind w:left="0" w:right="0"/>
      </w:pPr>
    </w:p>
    <w:p w:rsidR="004230B6" w:rsidRPr="008F5ED2" w:rsidRDefault="004230B6" w:rsidP="002B1802">
      <w:pPr>
        <w:ind w:left="0" w:right="0"/>
      </w:pPr>
    </w:p>
    <w:p w:rsidR="004230B6" w:rsidRPr="008F5ED2" w:rsidRDefault="004230B6" w:rsidP="002B1802">
      <w:pPr>
        <w:ind w:left="0" w:right="0"/>
      </w:pPr>
    </w:p>
    <w:p w:rsidR="00C2790E" w:rsidRPr="008F4FB6" w:rsidRDefault="00C2790E" w:rsidP="002B1802">
      <w:pPr>
        <w:ind w:left="0" w:right="0"/>
      </w:pPr>
    </w:p>
    <w:p w:rsidR="00F631A5" w:rsidRPr="008F4FB6" w:rsidRDefault="00F631A5" w:rsidP="002B1802">
      <w:pPr>
        <w:ind w:left="0" w:right="0"/>
      </w:pPr>
    </w:p>
    <w:p w:rsidR="00F631A5" w:rsidRDefault="00F631A5" w:rsidP="002B1802">
      <w:pPr>
        <w:spacing w:line="360" w:lineRule="auto"/>
        <w:ind w:left="0" w:right="0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CHILE</w:t>
      </w:r>
    </w:p>
    <w:p w:rsidR="00C2790E" w:rsidRDefault="005C452C" w:rsidP="002B1802">
      <w:pPr>
        <w:spacing w:line="360" w:lineRule="auto"/>
        <w:ind w:left="0" w:right="0"/>
        <w:jc w:val="center"/>
        <w:rPr>
          <w:szCs w:val="26"/>
        </w:rPr>
      </w:pPr>
      <w:r w:rsidRPr="005C452C">
        <w:rPr>
          <w:rFonts w:ascii="Arial" w:hAnsi="Arial" w:cs="Arial"/>
          <w:noProof/>
          <w:sz w:val="28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77933978" wp14:editId="6610A0FC">
                <wp:simplePos x="0" y="0"/>
                <wp:positionH relativeFrom="column">
                  <wp:posOffset>-511175</wp:posOffset>
                </wp:positionH>
                <wp:positionV relativeFrom="paragraph">
                  <wp:posOffset>812165</wp:posOffset>
                </wp:positionV>
                <wp:extent cx="10750550" cy="109220"/>
                <wp:effectExtent l="0" t="0" r="0" b="508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0550" cy="1092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1BB0A" id="Rectángulo 82" o:spid="_x0000_s1026" style="position:absolute;margin-left:-40.25pt;margin-top:63.95pt;width:846.5pt;height:8.6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" fillcolor="#c00000" stroked="f" strokeweight="2pt"/>
            </w:pict>
          </mc:Fallback>
        </mc:AlternateContent>
      </w:r>
      <w:sdt>
        <w:sdtPr>
          <w:rPr>
            <w:rFonts w:ascii="Arial" w:hAnsi="Arial" w:cs="Arial"/>
            <w:sz w:val="28"/>
          </w:rPr>
          <w:alias w:val="Código Mantis"/>
          <w:tag w:val="codMantis"/>
          <w:id w:val="9575973"/>
          <w:placeholder>
            <w:docPart w:val="1AD8974D3A4E41B9B78B9CB22E7AF249"/>
          </w:placeholder>
          <w:dataBinding w:xpath="/root[1]/documento[1]/codMantis[1]" w:storeItemID="{56578001-EFAB-42E6-A10E-4104DBE20FE8}"/>
          <w:text/>
        </w:sdtPr>
        <w:sdtEndPr/>
        <w:sdtContent>
          <w:r w:rsidR="006D608B">
            <w:rPr>
              <w:rFonts w:ascii="Arial" w:hAnsi="Arial" w:cs="Arial"/>
              <w:sz w:val="28"/>
            </w:rPr>
            <w:t>22318</w:t>
          </w:r>
        </w:sdtContent>
      </w:sdt>
    </w:p>
    <w:p w:rsidR="004230B6" w:rsidRPr="008F5ED2" w:rsidRDefault="004230B6" w:rsidP="002B1802">
      <w:pPr>
        <w:spacing w:line="360" w:lineRule="auto"/>
        <w:ind w:left="0" w:right="0"/>
        <w:rPr>
          <w:rFonts w:ascii="Arial" w:hAnsi="Arial" w:cs="Arial"/>
          <w:sz w:val="28"/>
        </w:rPr>
        <w:sectPr w:rsidR="004230B6" w:rsidRPr="008F5ED2" w:rsidSect="00F631A5">
          <w:headerReference w:type="default" r:id="rId10"/>
          <w:footerReference w:type="default" r:id="rId11"/>
          <w:headerReference w:type="first" r:id="rId12"/>
          <w:footerReference w:type="first" r:id="rId13"/>
          <w:pgSz w:w="16840" w:h="11907" w:orient="landscape" w:code="9"/>
          <w:pgMar w:top="1701" w:right="851" w:bottom="1418" w:left="851" w:header="851" w:footer="0" w:gutter="0"/>
          <w:cols w:space="720"/>
          <w:titlePg/>
          <w:docGrid w:linePitch="272"/>
        </w:sectPr>
      </w:pPr>
    </w:p>
    <w:p w:rsidR="004230B6" w:rsidRPr="00E72BCC" w:rsidRDefault="004230B6" w:rsidP="00E72BCC">
      <w:pPr>
        <w:spacing w:line="360" w:lineRule="auto"/>
        <w:ind w:left="0"/>
        <w:jc w:val="both"/>
        <w:rPr>
          <w:rFonts w:cs="Arial"/>
          <w:b/>
          <w:caps/>
          <w:sz w:val="24"/>
          <w:szCs w:val="28"/>
        </w:rPr>
      </w:pPr>
      <w:r w:rsidRPr="00E72BCC">
        <w:rPr>
          <w:rFonts w:cs="Arial"/>
          <w:b/>
          <w:caps/>
          <w:sz w:val="24"/>
          <w:szCs w:val="28"/>
        </w:rPr>
        <w:lastRenderedPageBreak/>
        <w:t>INDICE</w:t>
      </w:r>
    </w:p>
    <w:p w:rsidR="004230B6" w:rsidRPr="008F5ED2" w:rsidRDefault="004230B6">
      <w:pPr>
        <w:widowControl w:val="0"/>
        <w:tabs>
          <w:tab w:val="left" w:pos="0"/>
          <w:tab w:val="left" w:pos="567"/>
          <w:tab w:val="left" w:pos="70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</w:tabs>
        <w:jc w:val="right"/>
        <w:rPr>
          <w:rFonts w:ascii="Arial" w:hAnsi="Arial" w:cs="Arial"/>
          <w:b/>
          <w:sz w:val="24"/>
          <w:u w:val="single"/>
        </w:rPr>
      </w:pPr>
    </w:p>
    <w:p w:rsidR="00FB1EF4" w:rsidRDefault="004B4918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r w:rsidRPr="00C53CC6">
        <w:fldChar w:fldCharType="begin"/>
      </w:r>
      <w:r w:rsidR="00D15361" w:rsidRPr="00C53CC6">
        <w:instrText xml:space="preserve"> TOC \o "1-1" \h \z </w:instrText>
      </w:r>
      <w:r w:rsidRPr="00C53CC6">
        <w:fldChar w:fldCharType="separate"/>
      </w:r>
      <w:hyperlink w:anchor="_Toc505599392" w:history="1">
        <w:r w:rsidR="00FB1EF4" w:rsidRPr="00B65CE0">
          <w:rPr>
            <w:rStyle w:val="Hipervnculo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FB1EF4"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="00FB1EF4" w:rsidRPr="00B65CE0">
          <w:rPr>
            <w:rStyle w:val="Hipervnculo"/>
          </w:rPr>
          <w:t>CONTROL DEL DOCUMENTO (Cumplimentar por el proyecto)</w:t>
        </w:r>
        <w:r w:rsidR="00FB1EF4">
          <w:rPr>
            <w:webHidden/>
          </w:rPr>
          <w:tab/>
        </w:r>
        <w:r w:rsidR="00FB1EF4">
          <w:rPr>
            <w:webHidden/>
          </w:rPr>
          <w:fldChar w:fldCharType="begin"/>
        </w:r>
        <w:r w:rsidR="00FB1EF4">
          <w:rPr>
            <w:webHidden/>
          </w:rPr>
          <w:instrText xml:space="preserve"> PAGEREF _Toc505599392 \h </w:instrText>
        </w:r>
        <w:r w:rsidR="00FB1EF4">
          <w:rPr>
            <w:webHidden/>
          </w:rPr>
        </w:r>
        <w:r w:rsidR="00FB1EF4">
          <w:rPr>
            <w:webHidden/>
          </w:rPr>
          <w:fldChar w:fldCharType="separate"/>
        </w:r>
        <w:r w:rsidR="00FB1EF4">
          <w:rPr>
            <w:webHidden/>
          </w:rPr>
          <w:t>3</w:t>
        </w:r>
        <w:r w:rsidR="00FB1EF4">
          <w:rPr>
            <w:webHidden/>
          </w:rPr>
          <w:fldChar w:fldCharType="end"/>
        </w:r>
      </w:hyperlink>
    </w:p>
    <w:p w:rsidR="00FB1EF4" w:rsidRDefault="00FB1EF4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599393" w:history="1">
        <w:r w:rsidRPr="00B65CE0">
          <w:rPr>
            <w:rStyle w:val="Hipervnculo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Pr="00B65CE0">
          <w:rPr>
            <w:rStyle w:val="Hipervnculo"/>
          </w:rPr>
          <w:t>DESCRIPCIÓN FUNCIONAL DE LAS MODIFICACIONES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_Toc505599393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FB1EF4" w:rsidRDefault="00FB1EF4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599394" w:history="1">
        <w:r w:rsidRPr="00B65CE0">
          <w:rPr>
            <w:rStyle w:val="Hipervnculo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Pr="00B65CE0">
          <w:rPr>
            <w:rStyle w:val="Hipervnculo"/>
          </w:rPr>
          <w:t>INVENTARIO DE LOS PROGRAMAS AFECTADOS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_Toc505599394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B1EF4" w:rsidRDefault="00FB1EF4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599395" w:history="1">
        <w:r w:rsidRPr="00B65CE0">
          <w:rPr>
            <w:rStyle w:val="Hipervnculo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Pr="00B65CE0">
          <w:rPr>
            <w:rStyle w:val="Hipervnculo"/>
          </w:rPr>
          <w:t>PRUEBAS DESARROLLO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_Toc505599395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FB1EF4" w:rsidRDefault="00FB1EF4">
      <w:pPr>
        <w:pStyle w:val="TDC1"/>
        <w:rPr>
          <w:rFonts w:asciiTheme="minorHAnsi" w:eastAsiaTheme="minorEastAsia" w:hAnsiTheme="minorHAnsi" w:cstheme="minorBidi"/>
          <w:b w:val="0"/>
          <w:caps w:val="0"/>
          <w:color w:val="auto"/>
          <w:szCs w:val="22"/>
        </w:rPr>
      </w:pPr>
      <w:hyperlink w:anchor="_Toc505599396" w:history="1">
        <w:r w:rsidRPr="00B65CE0">
          <w:rPr>
            <w:rStyle w:val="Hipervnculo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>
          <w:rPr>
            <w:rFonts w:asciiTheme="minorHAnsi" w:eastAsiaTheme="minorEastAsia" w:hAnsiTheme="minorHAnsi" w:cstheme="minorBidi"/>
            <w:b w:val="0"/>
            <w:caps w:val="0"/>
            <w:color w:val="auto"/>
            <w:szCs w:val="22"/>
          </w:rPr>
          <w:tab/>
        </w:r>
        <w:r w:rsidRPr="00B65CE0">
          <w:rPr>
            <w:rStyle w:val="Hipervnculo"/>
          </w:rPr>
          <w:t>PRUEBAS TESTEO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_Toc505599396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4230B6" w:rsidRPr="008F5ED2" w:rsidRDefault="004B4918">
      <w:pPr>
        <w:widowControl w:val="0"/>
        <w:tabs>
          <w:tab w:val="left" w:pos="0"/>
          <w:tab w:val="left" w:pos="567"/>
          <w:tab w:val="left" w:pos="70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</w:tabs>
        <w:rPr>
          <w:rFonts w:ascii="Arial" w:hAnsi="Arial" w:cs="Arial"/>
          <w:b/>
          <w:sz w:val="24"/>
          <w:u w:val="single"/>
        </w:rPr>
      </w:pPr>
      <w:r w:rsidRPr="00C53CC6">
        <w:rPr>
          <w:rFonts w:ascii="Arial" w:hAnsi="Arial" w:cs="Arial"/>
          <w:b/>
          <w:caps/>
          <w:noProof/>
          <w:u w:val="single"/>
        </w:rPr>
        <w:fldChar w:fldCharType="end"/>
      </w:r>
      <w:r w:rsidR="004230B6" w:rsidRPr="008F5ED2">
        <w:rPr>
          <w:rFonts w:ascii="Arial" w:hAnsi="Arial" w:cs="Arial"/>
          <w:b/>
          <w:sz w:val="24"/>
          <w:u w:val="single"/>
        </w:rPr>
        <w:br w:type="page"/>
      </w:r>
      <w:bookmarkStart w:id="0" w:name="_GoBack"/>
      <w:bookmarkEnd w:id="0"/>
    </w:p>
    <w:p w:rsidR="00894922" w:rsidRDefault="00894922" w:rsidP="00125D3D">
      <w:pPr>
        <w:pStyle w:val="Ttulo1"/>
      </w:pPr>
      <w:bookmarkStart w:id="1" w:name="_Toc410296874"/>
      <w:bookmarkStart w:id="2" w:name="_Toc505599392"/>
      <w:r>
        <w:lastRenderedPageBreak/>
        <w:t>CONTROL DEL DOCUMENTO (Cumplimentar por el proyecto)</w:t>
      </w:r>
      <w:bookmarkEnd w:id="2"/>
    </w:p>
    <w:p w:rsidR="00894922" w:rsidRPr="00894922" w:rsidRDefault="00894922" w:rsidP="00894922">
      <w:pPr>
        <w:rPr>
          <w:b/>
        </w:rPr>
      </w:pPr>
      <w:r w:rsidRPr="00894922">
        <w:rPr>
          <w:b/>
        </w:rPr>
        <w:t>Descripción</w:t>
      </w:r>
    </w:p>
    <w:p w:rsidR="00894922" w:rsidRDefault="00854316" w:rsidP="00894922">
      <w:pPr>
        <w:widowControl w:val="0"/>
        <w:tabs>
          <w:tab w:val="left" w:pos="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</w:tabs>
        <w:rPr>
          <w:rFonts w:ascii="Arial" w:hAnsi="Arial" w:cs="Arial"/>
          <w:b/>
        </w:rPr>
      </w:pPr>
      <w:sdt>
        <w:sdtPr>
          <w:alias w:val="Descripción Mantis"/>
          <w:tag w:val="descMantis"/>
          <w:id w:val="45991840"/>
          <w:placeholder>
            <w:docPart w:val="C3B447D7350E42A49B81F166FD05D274"/>
          </w:placeholder>
          <w:dataBinding w:xpath="/root[1]/documento[1]/descMantis[1]" w:storeItemID="{56578001-EFAB-42E6-A10E-4104DBE20FE8}"/>
          <w:text/>
        </w:sdtPr>
        <w:sdtEndPr/>
        <w:sdtContent>
          <w:r w:rsidR="006D608B">
            <w:t>Error Modificación del tipo de usuario por Florence Gestión</w:t>
          </w:r>
        </w:sdtContent>
      </w:sdt>
    </w:p>
    <w:p w:rsidR="00894922" w:rsidRPr="00916B35" w:rsidRDefault="00894922" w:rsidP="00916B35">
      <w:pPr>
        <w:ind w:left="708"/>
        <w:rPr>
          <w:i/>
        </w:rPr>
      </w:pPr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1369"/>
        <w:gridCol w:w="1900"/>
        <w:gridCol w:w="2900"/>
        <w:gridCol w:w="7837"/>
      </w:tblGrid>
      <w:tr w:rsidR="00894922" w:rsidRPr="008F5ED2" w:rsidTr="004466BA">
        <w:trPr>
          <w:cantSplit/>
          <w:trHeight w:val="266"/>
        </w:trPr>
        <w:tc>
          <w:tcPr>
            <w:tcW w:w="1369" w:type="dxa"/>
            <w:shd w:val="clear" w:color="auto" w:fill="C00000"/>
            <w:vAlign w:val="center"/>
          </w:tcPr>
          <w:p w:rsidR="00894922" w:rsidRPr="008F5ED2" w:rsidRDefault="00894922" w:rsidP="0036178B">
            <w:pPr>
              <w:pStyle w:val="CabeceraTabla"/>
            </w:pPr>
            <w:r w:rsidRPr="009A2C60">
              <w:t>Revisión</w:t>
            </w:r>
          </w:p>
        </w:tc>
        <w:tc>
          <w:tcPr>
            <w:tcW w:w="1900" w:type="dxa"/>
            <w:shd w:val="clear" w:color="auto" w:fill="C00000"/>
            <w:vAlign w:val="center"/>
          </w:tcPr>
          <w:p w:rsidR="00894922" w:rsidRPr="008F5ED2" w:rsidRDefault="00894922" w:rsidP="0036178B">
            <w:pPr>
              <w:pStyle w:val="CabeceraTabla"/>
            </w:pPr>
            <w:r w:rsidRPr="009A2C60">
              <w:t>Fecha</w:t>
            </w:r>
          </w:p>
        </w:tc>
        <w:tc>
          <w:tcPr>
            <w:tcW w:w="2900" w:type="dxa"/>
            <w:shd w:val="clear" w:color="auto" w:fill="C00000"/>
            <w:vAlign w:val="center"/>
          </w:tcPr>
          <w:p w:rsidR="00894922" w:rsidRPr="008F5ED2" w:rsidRDefault="00894922" w:rsidP="0036178B">
            <w:pPr>
              <w:pStyle w:val="CabeceraTabla"/>
            </w:pPr>
            <w:r w:rsidRPr="009A2C60">
              <w:t>Realiza</w:t>
            </w:r>
          </w:p>
        </w:tc>
        <w:tc>
          <w:tcPr>
            <w:tcW w:w="7837" w:type="dxa"/>
            <w:shd w:val="clear" w:color="auto" w:fill="C00000"/>
            <w:vAlign w:val="center"/>
          </w:tcPr>
          <w:p w:rsidR="00894922" w:rsidRPr="008F5ED2" w:rsidRDefault="00894922" w:rsidP="0036178B">
            <w:pPr>
              <w:pStyle w:val="CabeceraTabla"/>
            </w:pPr>
            <w:r w:rsidRPr="009A2C60">
              <w:t>Descripción</w:t>
            </w:r>
            <w:r>
              <w:t xml:space="preserve"> del cambio</w:t>
            </w:r>
          </w:p>
        </w:tc>
      </w:tr>
      <w:tr w:rsidR="00894922" w:rsidRPr="000E5BA7" w:rsidTr="004466BA">
        <w:trPr>
          <w:cantSplit/>
          <w:trHeight w:val="272"/>
        </w:trPr>
        <w:tc>
          <w:tcPr>
            <w:tcW w:w="1369" w:type="dxa"/>
            <w:shd w:val="clear" w:color="auto" w:fill="D9D9D9" w:themeFill="background1" w:themeFillShade="D9"/>
            <w:vAlign w:val="center"/>
          </w:tcPr>
          <w:p w:rsidR="00894922" w:rsidRPr="002B1802" w:rsidRDefault="002B1802" w:rsidP="002B1802">
            <w:pPr>
              <w:pStyle w:val="CeldaTabla"/>
              <w:jc w:val="center"/>
              <w:rPr>
                <w:b/>
              </w:rPr>
            </w:pPr>
            <w:r w:rsidRPr="00894AF6">
              <w:t>1</w:t>
            </w:r>
          </w:p>
        </w:tc>
        <w:sdt>
          <w:sdtPr>
            <w:alias w:val="Fecha"/>
            <w:tag w:val="fecha"/>
            <w:id w:val="788395390"/>
            <w:placeholder>
              <w:docPart w:val="52D479BB10B74708A7B5D27738066E4B"/>
            </w:placeholder>
            <w:date w:fullDate="2018-02-05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1900" w:type="dxa"/>
                <w:shd w:val="clear" w:color="auto" w:fill="D9D9D9" w:themeFill="background1" w:themeFillShade="D9"/>
              </w:tcPr>
              <w:p w:rsidR="00894922" w:rsidRPr="00894922" w:rsidRDefault="00570756" w:rsidP="00AE50D4">
                <w:pPr>
                  <w:pStyle w:val="CeldaTabla"/>
                </w:pPr>
                <w:r>
                  <w:t>05/02/2018</w:t>
                </w:r>
              </w:p>
            </w:tc>
          </w:sdtContent>
        </w:sdt>
        <w:tc>
          <w:tcPr>
            <w:tcW w:w="2900" w:type="dxa"/>
            <w:shd w:val="clear" w:color="auto" w:fill="D9D9D9" w:themeFill="background1" w:themeFillShade="D9"/>
          </w:tcPr>
          <w:p w:rsidR="00894922" w:rsidRPr="00894922" w:rsidRDefault="00854316" w:rsidP="0036178B">
            <w:pPr>
              <w:pStyle w:val="CeldaTabla"/>
            </w:pPr>
            <w:r>
              <w:fldChar w:fldCharType="begin"/>
            </w:r>
            <w:r>
              <w:instrText xml:space="preserve"> FILLIN  "Nombre y Apellidos" \d "Nombre y Apellidos"  \* MERGEFORMAT </w:instrText>
            </w:r>
            <w:r>
              <w:fldChar w:fldCharType="separate"/>
            </w:r>
            <w:r w:rsidR="006D608B">
              <w:t>Marianna Manzo</w:t>
            </w:r>
            <w:r>
              <w:fldChar w:fldCharType="end"/>
            </w:r>
            <w:r w:rsidR="004B4918">
              <w:fldChar w:fldCharType="begin"/>
            </w:r>
            <w:r w:rsidR="00651D7D">
              <w:instrText xml:space="preserve"> FILLIN  "Nombre y Apellidos" \d  \* MERGEFORMAT </w:instrText>
            </w:r>
            <w:r w:rsidR="004B4918">
              <w:fldChar w:fldCharType="end"/>
            </w:r>
            <w:r w:rsidR="004B4918">
              <w:fldChar w:fldCharType="begin"/>
            </w:r>
            <w:r w:rsidR="006E6CC6">
              <w:instrText xml:space="preserve"> FILLIN  "Nombre y Apellidos" \d  \* MERGEFORMAT </w:instrText>
            </w:r>
            <w:r w:rsidR="004B4918">
              <w:fldChar w:fldCharType="end"/>
            </w:r>
          </w:p>
        </w:tc>
        <w:tc>
          <w:tcPr>
            <w:tcW w:w="7837" w:type="dxa"/>
            <w:shd w:val="clear" w:color="auto" w:fill="D9D9D9" w:themeFill="background1" w:themeFillShade="D9"/>
          </w:tcPr>
          <w:p w:rsidR="00894922" w:rsidRPr="00894922" w:rsidRDefault="002B1802" w:rsidP="0036178B">
            <w:pPr>
              <w:pStyle w:val="CeldaTabla"/>
            </w:pPr>
            <w:r>
              <w:t>Primera versión del documento.</w:t>
            </w:r>
          </w:p>
        </w:tc>
      </w:tr>
      <w:tr w:rsidR="00894922" w:rsidRPr="000E5BA7" w:rsidTr="004466BA">
        <w:trPr>
          <w:cantSplit/>
          <w:trHeight w:val="272"/>
        </w:trPr>
        <w:tc>
          <w:tcPr>
            <w:tcW w:w="1369" w:type="dxa"/>
            <w:shd w:val="clear" w:color="auto" w:fill="D9D9D9" w:themeFill="background1" w:themeFillShade="D9"/>
            <w:vAlign w:val="center"/>
          </w:tcPr>
          <w:p w:rsidR="00894922" w:rsidRPr="00894922" w:rsidRDefault="00894922" w:rsidP="002B1802">
            <w:pPr>
              <w:pStyle w:val="CeldaTabla"/>
              <w:jc w:val="center"/>
            </w:pPr>
          </w:p>
        </w:tc>
        <w:sdt>
          <w:sdtPr>
            <w:alias w:val="Fecha"/>
            <w:tag w:val="fecha"/>
            <w:id w:val="13176415"/>
            <w:placeholder>
              <w:docPart w:val="6DF1BCFE0BAE43A8A18B8482D5197BE0"/>
            </w:placeholder>
            <w:date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1900" w:type="dxa"/>
                <w:shd w:val="clear" w:color="auto" w:fill="D9D9D9" w:themeFill="background1" w:themeFillShade="D9"/>
              </w:tcPr>
              <w:p w:rsidR="00894922" w:rsidRPr="00894922" w:rsidRDefault="002B1802" w:rsidP="002B1802">
                <w:pPr>
                  <w:pStyle w:val="CeldaTabla"/>
                </w:pPr>
                <w:r>
                  <w:t xml:space="preserve"> </w:t>
                </w:r>
              </w:p>
            </w:tc>
          </w:sdtContent>
        </w:sdt>
        <w:tc>
          <w:tcPr>
            <w:tcW w:w="2900" w:type="dxa"/>
            <w:shd w:val="clear" w:color="auto" w:fill="D9D9D9" w:themeFill="background1" w:themeFillShade="D9"/>
          </w:tcPr>
          <w:p w:rsidR="00894922" w:rsidRPr="00894922" w:rsidRDefault="00894922" w:rsidP="0036178B">
            <w:pPr>
              <w:pStyle w:val="CeldaTabla"/>
            </w:pPr>
          </w:p>
        </w:tc>
        <w:tc>
          <w:tcPr>
            <w:tcW w:w="7837" w:type="dxa"/>
            <w:shd w:val="clear" w:color="auto" w:fill="D9D9D9" w:themeFill="background1" w:themeFillShade="D9"/>
          </w:tcPr>
          <w:p w:rsidR="00894922" w:rsidRPr="00894922" w:rsidRDefault="00894922" w:rsidP="0036178B">
            <w:pPr>
              <w:pStyle w:val="CeldaTabla"/>
            </w:pPr>
          </w:p>
        </w:tc>
      </w:tr>
      <w:tr w:rsidR="00894922" w:rsidRPr="000E5BA7" w:rsidTr="004466BA">
        <w:trPr>
          <w:cantSplit/>
          <w:trHeight w:val="259"/>
        </w:trPr>
        <w:tc>
          <w:tcPr>
            <w:tcW w:w="1369" w:type="dxa"/>
            <w:shd w:val="clear" w:color="auto" w:fill="D9D9D9" w:themeFill="background1" w:themeFillShade="D9"/>
            <w:vAlign w:val="center"/>
          </w:tcPr>
          <w:p w:rsidR="00894922" w:rsidRPr="00894922" w:rsidRDefault="00894922" w:rsidP="002B1802">
            <w:pPr>
              <w:pStyle w:val="CeldaTabla"/>
              <w:jc w:val="center"/>
            </w:pPr>
          </w:p>
        </w:tc>
        <w:sdt>
          <w:sdtPr>
            <w:alias w:val="Fecha"/>
            <w:tag w:val="fecha"/>
            <w:id w:val="13176412"/>
            <w:placeholder>
              <w:docPart w:val="3A49048C6FB9427588DD5B7F4A93A905"/>
            </w:placeholder>
            <w:date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1900" w:type="dxa"/>
                <w:shd w:val="clear" w:color="auto" w:fill="D9D9D9" w:themeFill="background1" w:themeFillShade="D9"/>
              </w:tcPr>
              <w:p w:rsidR="00894922" w:rsidRPr="00894922" w:rsidRDefault="002B1802" w:rsidP="002B1802">
                <w:pPr>
                  <w:pStyle w:val="CeldaTabla"/>
                </w:pPr>
                <w:r>
                  <w:t xml:space="preserve"> </w:t>
                </w:r>
              </w:p>
            </w:tc>
          </w:sdtContent>
        </w:sdt>
        <w:tc>
          <w:tcPr>
            <w:tcW w:w="2900" w:type="dxa"/>
            <w:shd w:val="clear" w:color="auto" w:fill="D9D9D9" w:themeFill="background1" w:themeFillShade="D9"/>
          </w:tcPr>
          <w:p w:rsidR="00894922" w:rsidRPr="00894922" w:rsidRDefault="00894922" w:rsidP="0036178B">
            <w:pPr>
              <w:pStyle w:val="CeldaTabla"/>
            </w:pPr>
          </w:p>
        </w:tc>
        <w:tc>
          <w:tcPr>
            <w:tcW w:w="7837" w:type="dxa"/>
            <w:shd w:val="clear" w:color="auto" w:fill="D9D9D9" w:themeFill="background1" w:themeFillShade="D9"/>
          </w:tcPr>
          <w:p w:rsidR="00894922" w:rsidRPr="00894922" w:rsidRDefault="00894922" w:rsidP="0036178B">
            <w:pPr>
              <w:pStyle w:val="CeldaTabla"/>
            </w:pPr>
          </w:p>
        </w:tc>
      </w:tr>
      <w:tr w:rsidR="00894922" w:rsidRPr="000E5BA7" w:rsidTr="004466BA">
        <w:trPr>
          <w:cantSplit/>
          <w:trHeight w:val="272"/>
        </w:trPr>
        <w:tc>
          <w:tcPr>
            <w:tcW w:w="1369" w:type="dxa"/>
            <w:shd w:val="clear" w:color="auto" w:fill="D9D9D9" w:themeFill="background1" w:themeFillShade="D9"/>
            <w:vAlign w:val="center"/>
          </w:tcPr>
          <w:p w:rsidR="00894922" w:rsidRPr="00894922" w:rsidRDefault="00894922" w:rsidP="002B1802">
            <w:pPr>
              <w:pStyle w:val="CeldaTabla"/>
              <w:jc w:val="center"/>
            </w:pPr>
          </w:p>
        </w:tc>
        <w:sdt>
          <w:sdtPr>
            <w:alias w:val="Fecha"/>
            <w:tag w:val="fecha"/>
            <w:id w:val="13176413"/>
            <w:placeholder>
              <w:docPart w:val="41F1B2FD03F34B6187CA736277070975"/>
            </w:placeholder>
            <w:date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1900" w:type="dxa"/>
                <w:shd w:val="clear" w:color="auto" w:fill="D9D9D9" w:themeFill="background1" w:themeFillShade="D9"/>
              </w:tcPr>
              <w:p w:rsidR="00894922" w:rsidRPr="00894922" w:rsidRDefault="002B1802" w:rsidP="002B1802">
                <w:pPr>
                  <w:pStyle w:val="CeldaTabla"/>
                </w:pPr>
                <w:r>
                  <w:t xml:space="preserve"> </w:t>
                </w:r>
              </w:p>
            </w:tc>
          </w:sdtContent>
        </w:sdt>
        <w:tc>
          <w:tcPr>
            <w:tcW w:w="2900" w:type="dxa"/>
            <w:shd w:val="clear" w:color="auto" w:fill="D9D9D9" w:themeFill="background1" w:themeFillShade="D9"/>
          </w:tcPr>
          <w:p w:rsidR="00894922" w:rsidRPr="00894922" w:rsidRDefault="00894922" w:rsidP="0036178B">
            <w:pPr>
              <w:pStyle w:val="CeldaTabla"/>
            </w:pPr>
          </w:p>
        </w:tc>
        <w:tc>
          <w:tcPr>
            <w:tcW w:w="7837" w:type="dxa"/>
            <w:shd w:val="clear" w:color="auto" w:fill="D9D9D9" w:themeFill="background1" w:themeFillShade="D9"/>
          </w:tcPr>
          <w:p w:rsidR="00894922" w:rsidRPr="00894922" w:rsidRDefault="00894922" w:rsidP="0036178B">
            <w:pPr>
              <w:pStyle w:val="CeldaTabla"/>
            </w:pPr>
          </w:p>
        </w:tc>
      </w:tr>
      <w:tr w:rsidR="00894922" w:rsidRPr="000E5BA7" w:rsidTr="004466BA">
        <w:trPr>
          <w:cantSplit/>
          <w:trHeight w:val="272"/>
        </w:trPr>
        <w:tc>
          <w:tcPr>
            <w:tcW w:w="1369" w:type="dxa"/>
            <w:shd w:val="clear" w:color="auto" w:fill="D9D9D9" w:themeFill="background1" w:themeFillShade="D9"/>
            <w:vAlign w:val="center"/>
          </w:tcPr>
          <w:p w:rsidR="00894922" w:rsidRPr="00894922" w:rsidRDefault="00894922" w:rsidP="002B1802">
            <w:pPr>
              <w:pStyle w:val="CeldaTabla"/>
              <w:jc w:val="center"/>
            </w:pPr>
          </w:p>
        </w:tc>
        <w:sdt>
          <w:sdtPr>
            <w:alias w:val="Fecha"/>
            <w:tag w:val="fecha"/>
            <w:id w:val="13176414"/>
            <w:placeholder>
              <w:docPart w:val="30D217A8F69D46F19B42476031DEC290"/>
            </w:placeholder>
            <w:date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1900" w:type="dxa"/>
                <w:shd w:val="clear" w:color="auto" w:fill="D9D9D9" w:themeFill="background1" w:themeFillShade="D9"/>
              </w:tcPr>
              <w:p w:rsidR="00894922" w:rsidRPr="00894922" w:rsidRDefault="002B1802" w:rsidP="002B1802">
                <w:pPr>
                  <w:pStyle w:val="CeldaTabla"/>
                </w:pPr>
                <w:r>
                  <w:t xml:space="preserve"> </w:t>
                </w:r>
              </w:p>
            </w:tc>
          </w:sdtContent>
        </w:sdt>
        <w:tc>
          <w:tcPr>
            <w:tcW w:w="2900" w:type="dxa"/>
            <w:shd w:val="clear" w:color="auto" w:fill="D9D9D9" w:themeFill="background1" w:themeFillShade="D9"/>
          </w:tcPr>
          <w:p w:rsidR="00894922" w:rsidRPr="00894922" w:rsidRDefault="00894922" w:rsidP="0036178B">
            <w:pPr>
              <w:pStyle w:val="CeldaTabla"/>
            </w:pPr>
          </w:p>
        </w:tc>
        <w:tc>
          <w:tcPr>
            <w:tcW w:w="7837" w:type="dxa"/>
            <w:shd w:val="clear" w:color="auto" w:fill="D9D9D9" w:themeFill="background1" w:themeFillShade="D9"/>
          </w:tcPr>
          <w:p w:rsidR="00894922" w:rsidRPr="00894922" w:rsidRDefault="00894922" w:rsidP="0036178B">
            <w:pPr>
              <w:pStyle w:val="CeldaTabla"/>
            </w:pPr>
          </w:p>
        </w:tc>
      </w:tr>
    </w:tbl>
    <w:p w:rsidR="00894922" w:rsidRPr="00916B35" w:rsidRDefault="00894922" w:rsidP="00916B35">
      <w:pPr>
        <w:ind w:left="708"/>
        <w:rPr>
          <w:i/>
        </w:rPr>
      </w:pPr>
    </w:p>
    <w:p w:rsidR="004230B6" w:rsidRDefault="004230B6" w:rsidP="00125D3D">
      <w:pPr>
        <w:pStyle w:val="Ttulo1"/>
      </w:pPr>
      <w:bookmarkStart w:id="3" w:name="_Toc505599393"/>
      <w:r w:rsidRPr="00583EBF">
        <w:lastRenderedPageBreak/>
        <w:t xml:space="preserve">DESCRIPCIÓN FUNCIONAL DE LAS </w:t>
      </w:r>
      <w:r w:rsidRPr="00125D3D">
        <w:t>MODIFICACIONES</w:t>
      </w:r>
      <w:bookmarkEnd w:id="1"/>
      <w:bookmarkEnd w:id="3"/>
    </w:p>
    <w:p w:rsidR="00A838F4" w:rsidRPr="00E72BCC" w:rsidRDefault="00207B80" w:rsidP="00E72BCC">
      <w:pPr>
        <w:rPr>
          <w:i/>
        </w:rPr>
      </w:pPr>
      <w:r w:rsidRPr="00E72BCC">
        <w:rPr>
          <w:i/>
        </w:rPr>
        <w:t>[Punto 1 del DF]</w:t>
      </w:r>
    </w:p>
    <w:p w:rsidR="00EA4391" w:rsidRDefault="00EA4391" w:rsidP="00555836">
      <w:pPr>
        <w:ind w:left="705"/>
      </w:pPr>
    </w:p>
    <w:p w:rsidR="004230B6" w:rsidRPr="00583EBF" w:rsidRDefault="004230B6" w:rsidP="0086617A">
      <w:pPr>
        <w:pStyle w:val="Ttulo1"/>
      </w:pPr>
      <w:bookmarkStart w:id="4" w:name="_Toc410296875"/>
      <w:bookmarkStart w:id="5" w:name="_Toc505599394"/>
      <w:r w:rsidRPr="00583EBF">
        <w:lastRenderedPageBreak/>
        <w:t>INVENTARIO DE LOS PROGRAMAS AFECTADOS</w:t>
      </w:r>
      <w:bookmarkEnd w:id="4"/>
      <w:bookmarkEnd w:id="5"/>
    </w:p>
    <w:p w:rsidR="009A3894" w:rsidRPr="00916B35" w:rsidRDefault="009A3894" w:rsidP="00916B35">
      <w:pPr>
        <w:ind w:left="708"/>
        <w:rPr>
          <w:i/>
        </w:rPr>
      </w:pPr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000" w:firstRow="0" w:lastRow="0" w:firstColumn="0" w:lastColumn="0" w:noHBand="0" w:noVBand="0"/>
      </w:tblPr>
      <w:tblGrid>
        <w:gridCol w:w="2564"/>
        <w:gridCol w:w="3104"/>
        <w:gridCol w:w="4590"/>
        <w:gridCol w:w="1754"/>
        <w:gridCol w:w="2025"/>
      </w:tblGrid>
      <w:tr w:rsidR="0010640B" w:rsidRPr="008F5ED2" w:rsidTr="004466BA">
        <w:trPr>
          <w:cantSplit/>
          <w:trHeight w:val="255"/>
        </w:trPr>
        <w:tc>
          <w:tcPr>
            <w:tcW w:w="2564" w:type="dxa"/>
            <w:shd w:val="clear" w:color="auto" w:fill="C00000"/>
            <w:vAlign w:val="center"/>
          </w:tcPr>
          <w:p w:rsidR="0010640B" w:rsidRPr="008F5ED2" w:rsidRDefault="0010640B" w:rsidP="0086617A">
            <w:pPr>
              <w:pStyle w:val="CabeceraTabla"/>
            </w:pPr>
            <w:r w:rsidRPr="008F5ED2">
              <w:t>MODULO/Subsistema</w:t>
            </w:r>
          </w:p>
        </w:tc>
        <w:tc>
          <w:tcPr>
            <w:tcW w:w="3104" w:type="dxa"/>
            <w:shd w:val="clear" w:color="auto" w:fill="C00000"/>
            <w:vAlign w:val="center"/>
          </w:tcPr>
          <w:p w:rsidR="0010640B" w:rsidRPr="008F5ED2" w:rsidRDefault="0010640B" w:rsidP="0086617A">
            <w:pPr>
              <w:pStyle w:val="CabeceraTabla"/>
            </w:pPr>
            <w:r w:rsidRPr="008F5ED2">
              <w:t>NOMBRE PROGRAMA/OBJETO</w:t>
            </w:r>
          </w:p>
        </w:tc>
        <w:tc>
          <w:tcPr>
            <w:tcW w:w="4590" w:type="dxa"/>
            <w:shd w:val="clear" w:color="auto" w:fill="C00000"/>
            <w:vAlign w:val="center"/>
          </w:tcPr>
          <w:p w:rsidR="0010640B" w:rsidRPr="008F5ED2" w:rsidRDefault="0010640B" w:rsidP="0086617A">
            <w:pPr>
              <w:pStyle w:val="CabeceraTabla"/>
            </w:pPr>
            <w:r w:rsidRPr="008F5ED2">
              <w:t>DESCRIPCIÓN PROGRAMA/OBJETO</w:t>
            </w:r>
          </w:p>
        </w:tc>
        <w:tc>
          <w:tcPr>
            <w:tcW w:w="1754" w:type="dxa"/>
            <w:shd w:val="clear" w:color="auto" w:fill="C00000"/>
            <w:vAlign w:val="center"/>
          </w:tcPr>
          <w:p w:rsidR="0010640B" w:rsidRPr="008F5ED2" w:rsidRDefault="0010640B" w:rsidP="0086617A">
            <w:pPr>
              <w:pStyle w:val="CabeceraTabla"/>
            </w:pPr>
            <w:r w:rsidRPr="008F5ED2">
              <w:t>TIPO</w:t>
            </w:r>
          </w:p>
        </w:tc>
        <w:tc>
          <w:tcPr>
            <w:tcW w:w="2025" w:type="dxa"/>
            <w:shd w:val="clear" w:color="auto" w:fill="C00000"/>
            <w:vAlign w:val="center"/>
          </w:tcPr>
          <w:p w:rsidR="0010640B" w:rsidRPr="008F5ED2" w:rsidRDefault="0010640B" w:rsidP="0086617A">
            <w:pPr>
              <w:pStyle w:val="CabeceraTabla"/>
            </w:pPr>
            <w:r w:rsidRPr="008F5ED2">
              <w:t>TIPO MODIF.</w:t>
            </w:r>
          </w:p>
        </w:tc>
      </w:tr>
      <w:tr w:rsidR="00661E9B" w:rsidRPr="000E5BA7" w:rsidTr="004466BA">
        <w:trPr>
          <w:cantSplit/>
          <w:trHeight w:val="1220"/>
        </w:trPr>
        <w:tc>
          <w:tcPr>
            <w:tcW w:w="2564" w:type="dxa"/>
            <w:shd w:val="clear" w:color="auto" w:fill="D9D9D9" w:themeFill="background1" w:themeFillShade="D9"/>
          </w:tcPr>
          <w:p w:rsidR="00661E9B" w:rsidRPr="000E5BA7" w:rsidRDefault="00A044E3" w:rsidP="00DA7AC7">
            <w:pPr>
              <w:pStyle w:val="CeldaTabla"/>
            </w:pPr>
            <w:proofErr w:type="spellStart"/>
            <w:r>
              <w:t>FGestion</w:t>
            </w:r>
            <w:proofErr w:type="spellEnd"/>
          </w:p>
        </w:tc>
        <w:tc>
          <w:tcPr>
            <w:tcW w:w="3104" w:type="dxa"/>
            <w:shd w:val="clear" w:color="auto" w:fill="D9D9D9" w:themeFill="background1" w:themeFillShade="D9"/>
          </w:tcPr>
          <w:p w:rsidR="00661E9B" w:rsidRPr="000E5BA7" w:rsidRDefault="00A044E3" w:rsidP="00DA7AC7">
            <w:pPr>
              <w:pStyle w:val="CeldaTabla"/>
            </w:pPr>
            <w:proofErr w:type="spellStart"/>
            <w:r>
              <w:t>FGestUsuario</w:t>
            </w:r>
            <w:proofErr w:type="spellEnd"/>
          </w:p>
        </w:tc>
        <w:tc>
          <w:tcPr>
            <w:tcW w:w="4590" w:type="dxa"/>
            <w:shd w:val="clear" w:color="auto" w:fill="D9D9D9" w:themeFill="background1" w:themeFillShade="D9"/>
          </w:tcPr>
          <w:p w:rsidR="00661E9B" w:rsidRPr="000E5BA7" w:rsidRDefault="007E1CA9" w:rsidP="00DA7AC7">
            <w:pPr>
              <w:pStyle w:val="CeldaTabla"/>
            </w:pPr>
            <w:r>
              <w:t>Modificar el formulario para que se haga un borrado lógico al eliminar un usuario después de cambiar su tipo.</w:t>
            </w:r>
          </w:p>
        </w:tc>
        <w:tc>
          <w:tcPr>
            <w:tcW w:w="1754" w:type="dxa"/>
            <w:shd w:val="clear" w:color="auto" w:fill="D9D9D9" w:themeFill="background1" w:themeFillShade="D9"/>
          </w:tcPr>
          <w:p w:rsidR="00661E9B" w:rsidRPr="00694152" w:rsidRDefault="00661E9B" w:rsidP="00DA7AC7">
            <w:pPr>
              <w:pStyle w:val="CeldaTabla"/>
            </w:pPr>
            <w:r w:rsidRPr="00694152">
              <w:t>( ) WS</w:t>
            </w:r>
          </w:p>
          <w:p w:rsidR="00661E9B" w:rsidRPr="00694152" w:rsidRDefault="00661E9B" w:rsidP="00DA7AC7">
            <w:pPr>
              <w:pStyle w:val="CeldaTabla"/>
            </w:pPr>
            <w:r>
              <w:t>(</w:t>
            </w:r>
            <w:r w:rsidR="00A044E3">
              <w:t>X</w:t>
            </w:r>
            <w:r w:rsidRPr="00694152">
              <w:t>) VB.NET</w:t>
            </w:r>
          </w:p>
          <w:p w:rsidR="00661E9B" w:rsidRPr="00694152" w:rsidRDefault="00661E9B" w:rsidP="00DA7AC7">
            <w:pPr>
              <w:pStyle w:val="CeldaTabla"/>
            </w:pPr>
            <w:r w:rsidRPr="00694152">
              <w:t>(</w:t>
            </w:r>
            <w:r w:rsidR="008F4FB6">
              <w:t xml:space="preserve"> </w:t>
            </w:r>
            <w:r w:rsidRPr="00694152">
              <w:t>) XML</w:t>
            </w:r>
          </w:p>
          <w:p w:rsidR="00661E9B" w:rsidRPr="00694152" w:rsidRDefault="00661E9B" w:rsidP="00DA7AC7">
            <w:pPr>
              <w:pStyle w:val="CeldaTabla"/>
            </w:pPr>
            <w:r>
              <w:t xml:space="preserve">( </w:t>
            </w:r>
            <w:r w:rsidRPr="00694152">
              <w:t>) XSD</w:t>
            </w:r>
          </w:p>
          <w:p w:rsidR="00661E9B" w:rsidRDefault="00661E9B" w:rsidP="00DA7AC7">
            <w:pPr>
              <w:pStyle w:val="CeldaTabla"/>
            </w:pPr>
            <w:r w:rsidRPr="00694152">
              <w:t xml:space="preserve">( ) </w:t>
            </w:r>
            <w:proofErr w:type="spellStart"/>
            <w:r w:rsidRPr="00694152">
              <w:t>Crystal</w:t>
            </w:r>
            <w:proofErr w:type="spellEnd"/>
          </w:p>
          <w:p w:rsidR="004466BA" w:rsidRPr="00991C2C" w:rsidRDefault="004466BA" w:rsidP="00DA7AC7">
            <w:pPr>
              <w:pStyle w:val="CeldaTabla"/>
            </w:pPr>
          </w:p>
        </w:tc>
        <w:tc>
          <w:tcPr>
            <w:tcW w:w="2025" w:type="dxa"/>
            <w:shd w:val="clear" w:color="auto" w:fill="D9D9D9" w:themeFill="background1" w:themeFillShade="D9"/>
          </w:tcPr>
          <w:p w:rsidR="00661E9B" w:rsidRPr="00694152" w:rsidRDefault="00661E9B" w:rsidP="00DA7AC7">
            <w:pPr>
              <w:pStyle w:val="CeldaTabla"/>
            </w:pPr>
            <w:r w:rsidRPr="00694152">
              <w:t>(</w:t>
            </w:r>
            <w:r w:rsidR="008F4FB6">
              <w:t xml:space="preserve"> </w:t>
            </w:r>
            <w:r w:rsidRPr="00694152">
              <w:t>) Crear nuevo</w:t>
            </w:r>
          </w:p>
          <w:p w:rsidR="00661E9B" w:rsidRPr="00694152" w:rsidRDefault="00661E9B" w:rsidP="00A044E3">
            <w:pPr>
              <w:pStyle w:val="CeldaTabla"/>
            </w:pPr>
            <w:r>
              <w:t>(</w:t>
            </w:r>
            <w:r w:rsidR="00A044E3">
              <w:t>X</w:t>
            </w:r>
            <w:r w:rsidRPr="00694152">
              <w:t xml:space="preserve">) Incluir </w:t>
            </w:r>
            <w:proofErr w:type="spellStart"/>
            <w:r w:rsidRPr="00694152">
              <w:t>modif</w:t>
            </w:r>
            <w:proofErr w:type="spellEnd"/>
            <w:r w:rsidRPr="00694152">
              <w:t>.</w:t>
            </w:r>
          </w:p>
        </w:tc>
      </w:tr>
    </w:tbl>
    <w:p w:rsidR="009E775B" w:rsidRPr="00916B35" w:rsidRDefault="009E775B" w:rsidP="00916B35">
      <w:pPr>
        <w:ind w:left="708"/>
        <w:rPr>
          <w:i/>
        </w:rPr>
      </w:pPr>
    </w:p>
    <w:tbl>
      <w:tblPr>
        <w:tblW w:w="0" w:type="auto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4A0" w:firstRow="1" w:lastRow="0" w:firstColumn="1" w:lastColumn="0" w:noHBand="0" w:noVBand="1"/>
      </w:tblPr>
      <w:tblGrid>
        <w:gridCol w:w="2561"/>
        <w:gridCol w:w="3101"/>
        <w:gridCol w:w="4585"/>
        <w:gridCol w:w="1752"/>
        <w:gridCol w:w="2023"/>
      </w:tblGrid>
      <w:tr w:rsidR="00011AD5" w:rsidTr="004466BA">
        <w:trPr>
          <w:cantSplit/>
          <w:trHeight w:val="381"/>
        </w:trPr>
        <w:tc>
          <w:tcPr>
            <w:tcW w:w="2561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MODULO/Subsistema</w:t>
            </w:r>
          </w:p>
        </w:tc>
        <w:tc>
          <w:tcPr>
            <w:tcW w:w="3101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NOMBRE PROGRAMA/OBJETO</w:t>
            </w:r>
          </w:p>
        </w:tc>
        <w:tc>
          <w:tcPr>
            <w:tcW w:w="4585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DESCRIPCIÓN PROGRAMA/OBJETO</w:t>
            </w:r>
          </w:p>
        </w:tc>
        <w:tc>
          <w:tcPr>
            <w:tcW w:w="1752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TIPO</w:t>
            </w:r>
          </w:p>
        </w:tc>
        <w:tc>
          <w:tcPr>
            <w:tcW w:w="2023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TIPO MODIF.</w:t>
            </w:r>
          </w:p>
        </w:tc>
      </w:tr>
      <w:tr w:rsidR="00011AD5" w:rsidTr="004466BA">
        <w:trPr>
          <w:cantSplit/>
          <w:trHeight w:val="549"/>
        </w:trPr>
        <w:tc>
          <w:tcPr>
            <w:tcW w:w="2561" w:type="dxa"/>
            <w:shd w:val="clear" w:color="auto" w:fill="D9D9D9" w:themeFill="background1" w:themeFillShade="D9"/>
          </w:tcPr>
          <w:p w:rsidR="00011AD5" w:rsidRPr="00DA7AC7" w:rsidRDefault="00011AD5" w:rsidP="00DA7AC7">
            <w:pPr>
              <w:pStyle w:val="CeldaTabla"/>
            </w:pPr>
          </w:p>
        </w:tc>
        <w:tc>
          <w:tcPr>
            <w:tcW w:w="3101" w:type="dxa"/>
            <w:shd w:val="clear" w:color="auto" w:fill="D9D9D9" w:themeFill="background1" w:themeFillShade="D9"/>
          </w:tcPr>
          <w:p w:rsidR="00011AD5" w:rsidRPr="00DA7AC7" w:rsidRDefault="00011AD5" w:rsidP="00DA7AC7">
            <w:pPr>
              <w:pStyle w:val="CeldaTabla"/>
            </w:pPr>
          </w:p>
        </w:tc>
        <w:tc>
          <w:tcPr>
            <w:tcW w:w="4585" w:type="dxa"/>
            <w:shd w:val="clear" w:color="auto" w:fill="D9D9D9" w:themeFill="background1" w:themeFillShade="D9"/>
          </w:tcPr>
          <w:p w:rsidR="00011AD5" w:rsidRPr="00DA7AC7" w:rsidRDefault="00011AD5" w:rsidP="00DA7AC7">
            <w:pPr>
              <w:pStyle w:val="CeldaTabla"/>
            </w:pPr>
          </w:p>
        </w:tc>
        <w:tc>
          <w:tcPr>
            <w:tcW w:w="1752" w:type="dxa"/>
            <w:shd w:val="clear" w:color="auto" w:fill="D9D9D9" w:themeFill="background1" w:themeFillShade="D9"/>
            <w:hideMark/>
          </w:tcPr>
          <w:p w:rsidR="00011AD5" w:rsidRPr="00DA7AC7" w:rsidRDefault="00FF3C5E" w:rsidP="00DA7AC7">
            <w:pPr>
              <w:pStyle w:val="CeldaTabla"/>
            </w:pPr>
            <w:r w:rsidRPr="00DA7AC7">
              <w:t>(</w:t>
            </w:r>
            <w:r w:rsidR="008F4FB6" w:rsidRPr="00DA7AC7">
              <w:t xml:space="preserve"> </w:t>
            </w:r>
            <w:r w:rsidR="00011AD5" w:rsidRPr="00DA7AC7">
              <w:t xml:space="preserve">) </w:t>
            </w:r>
            <w:r w:rsidRPr="00DA7AC7">
              <w:t>Tablas</w:t>
            </w:r>
          </w:p>
          <w:p w:rsidR="00FF3C5E" w:rsidRPr="00DA7AC7" w:rsidRDefault="00FF3C5E" w:rsidP="00DA7AC7">
            <w:pPr>
              <w:pStyle w:val="CeldaTabla"/>
            </w:pPr>
            <w:r w:rsidRPr="00DA7AC7">
              <w:t>(</w:t>
            </w:r>
            <w:r w:rsidR="008F4FB6" w:rsidRPr="00DA7AC7">
              <w:t xml:space="preserve"> </w:t>
            </w:r>
            <w:r w:rsidRPr="00DA7AC7">
              <w:t>) Vista</w:t>
            </w:r>
          </w:p>
          <w:p w:rsidR="00FF3C5E" w:rsidRPr="00DA7AC7" w:rsidRDefault="00FF3C5E" w:rsidP="00DA7AC7">
            <w:pPr>
              <w:pStyle w:val="CeldaTabla"/>
            </w:pPr>
          </w:p>
        </w:tc>
        <w:tc>
          <w:tcPr>
            <w:tcW w:w="2023" w:type="dxa"/>
            <w:shd w:val="clear" w:color="auto" w:fill="D9D9D9" w:themeFill="background1" w:themeFillShade="D9"/>
            <w:hideMark/>
          </w:tcPr>
          <w:p w:rsidR="00011AD5" w:rsidRPr="00DA7AC7" w:rsidRDefault="001D3D39" w:rsidP="00DA7AC7">
            <w:pPr>
              <w:pStyle w:val="CeldaTabla"/>
            </w:pPr>
            <w:r>
              <w:t xml:space="preserve">( </w:t>
            </w:r>
            <w:r w:rsidR="00011AD5" w:rsidRPr="00DA7AC7">
              <w:t>) Crear nuevo</w:t>
            </w:r>
          </w:p>
          <w:p w:rsidR="00011AD5" w:rsidRPr="00DA7AC7" w:rsidRDefault="00FF3C5E" w:rsidP="00DA7AC7">
            <w:pPr>
              <w:pStyle w:val="CeldaTabla"/>
            </w:pPr>
            <w:r w:rsidRPr="00DA7AC7">
              <w:t>(</w:t>
            </w:r>
            <w:r w:rsidR="008F4FB6" w:rsidRPr="00DA7AC7">
              <w:t xml:space="preserve"> </w:t>
            </w:r>
            <w:r w:rsidR="00011AD5" w:rsidRPr="00DA7AC7">
              <w:t xml:space="preserve">) Incluir </w:t>
            </w:r>
            <w:proofErr w:type="spellStart"/>
            <w:r w:rsidR="00011AD5" w:rsidRPr="00DA7AC7">
              <w:t>modif</w:t>
            </w:r>
            <w:proofErr w:type="spellEnd"/>
            <w:r w:rsidR="00011AD5" w:rsidRPr="00DA7AC7">
              <w:t>.</w:t>
            </w:r>
          </w:p>
          <w:p w:rsidR="00FF3C5E" w:rsidRPr="00DA7AC7" w:rsidRDefault="00FF3C5E" w:rsidP="00DA7AC7">
            <w:pPr>
              <w:pStyle w:val="CeldaTabla"/>
            </w:pPr>
            <w:r w:rsidRPr="00DA7AC7">
              <w:t>(</w:t>
            </w:r>
            <w:r w:rsidR="008F4FB6" w:rsidRPr="00DA7AC7">
              <w:t xml:space="preserve"> </w:t>
            </w:r>
            <w:r w:rsidRPr="00DA7AC7">
              <w:t>) Eliminar</w:t>
            </w:r>
          </w:p>
        </w:tc>
      </w:tr>
    </w:tbl>
    <w:p w:rsidR="000B0450" w:rsidRPr="00916B35" w:rsidRDefault="000B0450" w:rsidP="00AD0EAB">
      <w:pPr>
        <w:ind w:left="708"/>
        <w:jc w:val="center"/>
        <w:rPr>
          <w:i/>
        </w:rPr>
      </w:pPr>
    </w:p>
    <w:tbl>
      <w:tblPr>
        <w:tblW w:w="14007" w:type="dxa"/>
        <w:tblInd w:w="50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CellMar>
          <w:left w:w="82" w:type="dxa"/>
          <w:right w:w="82" w:type="dxa"/>
        </w:tblCellMar>
        <w:tblLook w:val="04A0" w:firstRow="1" w:lastRow="0" w:firstColumn="1" w:lastColumn="0" w:noHBand="0" w:noVBand="1"/>
      </w:tblPr>
      <w:tblGrid>
        <w:gridCol w:w="2559"/>
        <w:gridCol w:w="3097"/>
        <w:gridCol w:w="4580"/>
        <w:gridCol w:w="1750"/>
        <w:gridCol w:w="2021"/>
      </w:tblGrid>
      <w:tr w:rsidR="00011AD5" w:rsidTr="004466BA">
        <w:trPr>
          <w:cantSplit/>
          <w:trHeight w:val="347"/>
        </w:trPr>
        <w:tc>
          <w:tcPr>
            <w:tcW w:w="2559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MODULO/Subsistema</w:t>
            </w:r>
          </w:p>
        </w:tc>
        <w:tc>
          <w:tcPr>
            <w:tcW w:w="3097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NOMBRE PROGRAMA/OBJETO</w:t>
            </w:r>
          </w:p>
        </w:tc>
        <w:tc>
          <w:tcPr>
            <w:tcW w:w="4580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DESCRIPCIÓN PROGRAMA/OBJETO</w:t>
            </w:r>
          </w:p>
        </w:tc>
        <w:tc>
          <w:tcPr>
            <w:tcW w:w="1750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TIPO</w:t>
            </w:r>
          </w:p>
        </w:tc>
        <w:tc>
          <w:tcPr>
            <w:tcW w:w="2021" w:type="dxa"/>
            <w:shd w:val="clear" w:color="auto" w:fill="C00000"/>
            <w:vAlign w:val="center"/>
            <w:hideMark/>
          </w:tcPr>
          <w:p w:rsidR="00011AD5" w:rsidRDefault="00011AD5" w:rsidP="00DA7AC7">
            <w:pPr>
              <w:pStyle w:val="CabeceraTabla"/>
            </w:pPr>
            <w:r>
              <w:t>TIPO MODIF.</w:t>
            </w:r>
          </w:p>
        </w:tc>
      </w:tr>
      <w:tr w:rsidR="00011AD5" w:rsidTr="004466BA">
        <w:trPr>
          <w:cantSplit/>
          <w:trHeight w:val="500"/>
        </w:trPr>
        <w:tc>
          <w:tcPr>
            <w:tcW w:w="2559" w:type="dxa"/>
            <w:shd w:val="clear" w:color="auto" w:fill="D9D9D9" w:themeFill="background1" w:themeFillShade="D9"/>
          </w:tcPr>
          <w:p w:rsidR="00011AD5" w:rsidRDefault="00011AD5" w:rsidP="00DA7AC7">
            <w:pPr>
              <w:pStyle w:val="CeldaTabla"/>
            </w:pPr>
          </w:p>
        </w:tc>
        <w:tc>
          <w:tcPr>
            <w:tcW w:w="3097" w:type="dxa"/>
            <w:shd w:val="clear" w:color="auto" w:fill="D9D9D9" w:themeFill="background1" w:themeFillShade="D9"/>
          </w:tcPr>
          <w:p w:rsidR="00011AD5" w:rsidRPr="0045773C" w:rsidRDefault="00011AD5" w:rsidP="00DA7AC7">
            <w:pPr>
              <w:pStyle w:val="CeldaTabla"/>
              <w:rPr>
                <w:rFonts w:ascii="Courier" w:hAnsi="Courier" w:cs="Lucida Console"/>
                <w:b/>
                <w:color w:val="808080" w:themeColor="background1" w:themeShade="80"/>
              </w:rPr>
            </w:pPr>
          </w:p>
        </w:tc>
        <w:tc>
          <w:tcPr>
            <w:tcW w:w="4580" w:type="dxa"/>
            <w:shd w:val="clear" w:color="auto" w:fill="D9D9D9" w:themeFill="background1" w:themeFillShade="D9"/>
          </w:tcPr>
          <w:p w:rsidR="00011AD5" w:rsidRDefault="00011AD5" w:rsidP="00DA7AC7">
            <w:pPr>
              <w:pStyle w:val="CeldaTabla"/>
            </w:pPr>
          </w:p>
        </w:tc>
        <w:tc>
          <w:tcPr>
            <w:tcW w:w="1750" w:type="dxa"/>
            <w:shd w:val="clear" w:color="auto" w:fill="D9D9D9" w:themeFill="background1" w:themeFillShade="D9"/>
            <w:hideMark/>
          </w:tcPr>
          <w:p w:rsidR="00011AD5" w:rsidRDefault="00FF3C5E" w:rsidP="00DA7AC7">
            <w:pPr>
              <w:pStyle w:val="CeldaTabla"/>
            </w:pPr>
            <w:r>
              <w:t>(</w:t>
            </w:r>
            <w:r w:rsidR="008F4FB6">
              <w:t xml:space="preserve"> </w:t>
            </w:r>
            <w:r w:rsidR="00011AD5">
              <w:t xml:space="preserve">) </w:t>
            </w:r>
            <w:proofErr w:type="spellStart"/>
            <w:r>
              <w:t>Triggers</w:t>
            </w:r>
            <w:proofErr w:type="spellEnd"/>
          </w:p>
          <w:p w:rsidR="00FF3C5E" w:rsidRDefault="00FF3C5E" w:rsidP="00DA7AC7">
            <w:pPr>
              <w:pStyle w:val="CeldaTabla"/>
            </w:pPr>
            <w:r>
              <w:t>(</w:t>
            </w:r>
            <w:r w:rsidR="008F4FB6">
              <w:t xml:space="preserve"> </w:t>
            </w:r>
            <w:r>
              <w:t>) PA</w:t>
            </w:r>
          </w:p>
          <w:p w:rsidR="00FF3C5E" w:rsidRDefault="00FF3C5E" w:rsidP="00DA7AC7">
            <w:pPr>
              <w:pStyle w:val="CeldaTabla"/>
            </w:pPr>
            <w:r>
              <w:t>(</w:t>
            </w:r>
            <w:r w:rsidR="001D3D39">
              <w:t xml:space="preserve"> </w:t>
            </w:r>
            <w:r>
              <w:t>) Funciones</w:t>
            </w:r>
          </w:p>
        </w:tc>
        <w:tc>
          <w:tcPr>
            <w:tcW w:w="2021" w:type="dxa"/>
            <w:shd w:val="clear" w:color="auto" w:fill="D9D9D9" w:themeFill="background1" w:themeFillShade="D9"/>
            <w:hideMark/>
          </w:tcPr>
          <w:p w:rsidR="00011AD5" w:rsidRDefault="00011AD5" w:rsidP="00DA7AC7">
            <w:pPr>
              <w:pStyle w:val="CeldaTabla"/>
            </w:pPr>
            <w:r>
              <w:t>( ) Crear nuevo</w:t>
            </w:r>
          </w:p>
          <w:p w:rsidR="00011AD5" w:rsidRDefault="00661E9B" w:rsidP="00DA7AC7">
            <w:pPr>
              <w:pStyle w:val="CeldaTabla"/>
            </w:pPr>
            <w:r>
              <w:t>(</w:t>
            </w:r>
            <w:r w:rsidR="001D3D39">
              <w:t xml:space="preserve"> </w:t>
            </w:r>
            <w:r w:rsidR="00011AD5">
              <w:t xml:space="preserve">) Incluir </w:t>
            </w:r>
            <w:proofErr w:type="spellStart"/>
            <w:r w:rsidR="00011AD5">
              <w:t>modif</w:t>
            </w:r>
            <w:proofErr w:type="spellEnd"/>
            <w:r w:rsidR="00011AD5">
              <w:t>.</w:t>
            </w:r>
          </w:p>
          <w:p w:rsidR="00FF3C5E" w:rsidRDefault="00FF3C5E" w:rsidP="00DA7AC7">
            <w:pPr>
              <w:pStyle w:val="CeldaTabla"/>
            </w:pPr>
            <w:r>
              <w:t>(</w:t>
            </w:r>
            <w:r w:rsidR="008F4FB6">
              <w:t xml:space="preserve"> </w:t>
            </w:r>
            <w:r>
              <w:t>) Eliminar</w:t>
            </w:r>
          </w:p>
          <w:p w:rsidR="004466BA" w:rsidRDefault="004466BA" w:rsidP="00DA7AC7">
            <w:pPr>
              <w:pStyle w:val="CeldaTabla"/>
            </w:pPr>
          </w:p>
        </w:tc>
      </w:tr>
    </w:tbl>
    <w:p w:rsidR="00894AF6" w:rsidRPr="00AD0EAB" w:rsidRDefault="00894AF6" w:rsidP="00AD0EAB">
      <w:pPr>
        <w:pStyle w:val="Ttulo1"/>
      </w:pPr>
      <w:bookmarkStart w:id="6" w:name="_Toc505599395"/>
      <w:r w:rsidRPr="00AD0EAB">
        <w:lastRenderedPageBreak/>
        <w:t>PRUEBAS DESARROLLO</w:t>
      </w:r>
      <w:bookmarkEnd w:id="6"/>
    </w:p>
    <w:p w:rsidR="00894AF6" w:rsidRDefault="00217215" w:rsidP="00207B80">
      <w:pPr>
        <w:pStyle w:val="Ttulo2"/>
      </w:pPr>
      <w:bookmarkStart w:id="7" w:name="_Toc421012271"/>
      <w:r>
        <w:t>Borrado Logico</w:t>
      </w:r>
      <w:r w:rsidR="00894AF6" w:rsidRPr="002B7749">
        <w:t>.</w:t>
      </w:r>
      <w:bookmarkEnd w:id="7"/>
    </w:p>
    <w:p w:rsidR="00894AF6" w:rsidRDefault="00894AF6" w:rsidP="00894AF6"/>
    <w:p w:rsidR="00217215" w:rsidRDefault="00217215" w:rsidP="00894AF6">
      <w:r>
        <w:t xml:space="preserve">Elegimos un usuario y cambiamos su tipo: </w:t>
      </w:r>
    </w:p>
    <w:p w:rsidR="00217215" w:rsidRDefault="00217215" w:rsidP="00894AF6"/>
    <w:p w:rsidR="00217215" w:rsidRDefault="00217215" w:rsidP="00894AF6">
      <w:r>
        <w:rPr>
          <w:noProof/>
        </w:rPr>
        <w:drawing>
          <wp:inline distT="0" distB="0" distL="0" distR="0" wp14:anchorId="494826CD" wp14:editId="3D9F728C">
            <wp:extent cx="9612630" cy="32829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15" w:rsidRDefault="00217215" w:rsidP="00894AF6"/>
    <w:p w:rsidR="00217215" w:rsidRDefault="00217215" w:rsidP="00217215">
      <w:pPr>
        <w:jc w:val="center"/>
      </w:pPr>
      <w:r>
        <w:rPr>
          <w:noProof/>
        </w:rPr>
        <w:lastRenderedPageBreak/>
        <w:drawing>
          <wp:inline distT="0" distB="0" distL="0" distR="0" wp14:anchorId="31D3FDA6" wp14:editId="57FC7F28">
            <wp:extent cx="7374322" cy="48755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74668" cy="48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15" w:rsidRDefault="00217215" w:rsidP="00217215">
      <w:pPr>
        <w:jc w:val="center"/>
      </w:pPr>
      <w:r>
        <w:lastRenderedPageBreak/>
        <w:t xml:space="preserve">Después del cambio: </w:t>
      </w:r>
    </w:p>
    <w:p w:rsidR="00217215" w:rsidRDefault="00217215" w:rsidP="00217215">
      <w:pPr>
        <w:jc w:val="center"/>
      </w:pPr>
      <w:r>
        <w:rPr>
          <w:noProof/>
        </w:rPr>
        <w:drawing>
          <wp:inline distT="0" distB="0" distL="0" distR="0" wp14:anchorId="68F1FF59" wp14:editId="6A13A8E5">
            <wp:extent cx="9612630" cy="28956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15" w:rsidRDefault="00217215" w:rsidP="00217215">
      <w:pPr>
        <w:jc w:val="center"/>
      </w:pPr>
    </w:p>
    <w:p w:rsidR="00217215" w:rsidRDefault="00217215" w:rsidP="00217215">
      <w:pPr>
        <w:jc w:val="center"/>
      </w:pPr>
    </w:p>
    <w:p w:rsidR="00217215" w:rsidRDefault="00217215" w:rsidP="00217215">
      <w:pPr>
        <w:jc w:val="center"/>
      </w:pPr>
    </w:p>
    <w:p w:rsidR="00217215" w:rsidRDefault="00217215" w:rsidP="00217215">
      <w:pPr>
        <w:jc w:val="center"/>
      </w:pPr>
    </w:p>
    <w:p w:rsidR="00217215" w:rsidRDefault="00217215" w:rsidP="00217215">
      <w:pPr>
        <w:jc w:val="center"/>
      </w:pPr>
    </w:p>
    <w:p w:rsidR="00217215" w:rsidRDefault="00217215" w:rsidP="00217215">
      <w:pPr>
        <w:jc w:val="center"/>
      </w:pPr>
    </w:p>
    <w:p w:rsidR="00217215" w:rsidRDefault="00217215" w:rsidP="00217215">
      <w:pPr>
        <w:jc w:val="center"/>
      </w:pPr>
    </w:p>
    <w:p w:rsidR="00217215" w:rsidRDefault="00217215" w:rsidP="00217215">
      <w:pPr>
        <w:jc w:val="center"/>
      </w:pPr>
    </w:p>
    <w:p w:rsidR="00217215" w:rsidRDefault="00217215" w:rsidP="00217215">
      <w:pPr>
        <w:jc w:val="center"/>
      </w:pPr>
      <w:r>
        <w:lastRenderedPageBreak/>
        <w:t xml:space="preserve">Volvemos a cambiar el tipo de usuario: </w:t>
      </w:r>
    </w:p>
    <w:p w:rsidR="00217215" w:rsidRDefault="00217215" w:rsidP="00217215">
      <w:pPr>
        <w:jc w:val="center"/>
      </w:pPr>
      <w:r>
        <w:rPr>
          <w:noProof/>
        </w:rPr>
        <w:drawing>
          <wp:inline distT="0" distB="0" distL="0" distR="0" wp14:anchorId="77DABFB6" wp14:editId="5A67AF9F">
            <wp:extent cx="3609975" cy="23867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4222" cy="23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15" w:rsidRDefault="00217215" w:rsidP="00217215">
      <w:pPr>
        <w:jc w:val="center"/>
      </w:pPr>
      <w:r>
        <w:t xml:space="preserve">Antes del cambio: </w:t>
      </w:r>
    </w:p>
    <w:p w:rsidR="00217215" w:rsidRDefault="00217215" w:rsidP="00217215">
      <w:pPr>
        <w:jc w:val="center"/>
      </w:pPr>
      <w:r>
        <w:rPr>
          <w:noProof/>
        </w:rPr>
        <w:drawing>
          <wp:inline distT="0" distB="0" distL="0" distR="0" wp14:anchorId="2CEF2780" wp14:editId="58AD7F65">
            <wp:extent cx="6197413" cy="2038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541"/>
                    <a:stretch/>
                  </pic:blipFill>
                  <pic:spPr bwMode="auto">
                    <a:xfrm>
                      <a:off x="0" y="0"/>
                      <a:ext cx="6249849" cy="2055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DF9" w:rsidRDefault="00A76DF9" w:rsidP="00217215">
      <w:pPr>
        <w:jc w:val="center"/>
      </w:pPr>
      <w:r>
        <w:lastRenderedPageBreak/>
        <w:t xml:space="preserve">Después del cambio: </w:t>
      </w:r>
    </w:p>
    <w:p w:rsidR="00217215" w:rsidRDefault="00A76DF9" w:rsidP="00217215">
      <w:pPr>
        <w:jc w:val="center"/>
      </w:pPr>
      <w:r>
        <w:rPr>
          <w:noProof/>
        </w:rPr>
        <w:drawing>
          <wp:inline distT="0" distB="0" distL="0" distR="0" wp14:anchorId="521F6F06" wp14:editId="344B93AD">
            <wp:extent cx="7334250" cy="223215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"/>
                    <a:stretch/>
                  </pic:blipFill>
                  <pic:spPr bwMode="auto">
                    <a:xfrm>
                      <a:off x="0" y="0"/>
                      <a:ext cx="7358470" cy="223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DB2" w:rsidRDefault="002D6DB2" w:rsidP="00217215">
      <w:pPr>
        <w:jc w:val="center"/>
      </w:pPr>
      <w:r>
        <w:t xml:space="preserve">Volvemos a cambiar el tipo: </w:t>
      </w:r>
    </w:p>
    <w:p w:rsidR="002D6DB2" w:rsidRDefault="002D6DB2" w:rsidP="00217215">
      <w:pPr>
        <w:jc w:val="center"/>
      </w:pPr>
      <w:r>
        <w:t xml:space="preserve">Antes del cambio: </w:t>
      </w:r>
    </w:p>
    <w:p w:rsidR="002D6DB2" w:rsidRDefault="002D6DB2" w:rsidP="00217215">
      <w:pPr>
        <w:jc w:val="center"/>
      </w:pPr>
      <w:r>
        <w:rPr>
          <w:noProof/>
        </w:rPr>
        <w:drawing>
          <wp:inline distT="0" distB="0" distL="0" distR="0" wp14:anchorId="0E735953" wp14:editId="71A9F1A7">
            <wp:extent cx="7361345" cy="1962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093"/>
                    <a:stretch/>
                  </pic:blipFill>
                  <pic:spPr bwMode="auto">
                    <a:xfrm>
                      <a:off x="0" y="0"/>
                      <a:ext cx="7375013" cy="196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2A1" w:rsidRDefault="00D862A1" w:rsidP="00217215">
      <w:pPr>
        <w:jc w:val="center"/>
      </w:pPr>
      <w:r>
        <w:lastRenderedPageBreak/>
        <w:t xml:space="preserve">Después del cambio: </w:t>
      </w:r>
    </w:p>
    <w:p w:rsidR="00D862A1" w:rsidRDefault="00D862A1" w:rsidP="00217215">
      <w:pPr>
        <w:jc w:val="center"/>
      </w:pPr>
      <w:r>
        <w:rPr>
          <w:noProof/>
        </w:rPr>
        <w:drawing>
          <wp:inline distT="0" distB="0" distL="0" distR="0" wp14:anchorId="709C4CB2" wp14:editId="5B58344E">
            <wp:extent cx="9439275" cy="2719294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1816" cy="27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  <w:r>
        <w:lastRenderedPageBreak/>
        <w:t xml:space="preserve">Eliminamos al usuario: </w:t>
      </w:r>
    </w:p>
    <w:p w:rsidR="003B0130" w:rsidRDefault="003B0130" w:rsidP="00217215">
      <w:pPr>
        <w:jc w:val="center"/>
      </w:pPr>
    </w:p>
    <w:p w:rsidR="003B0130" w:rsidRDefault="003B0130" w:rsidP="003B0130">
      <w:r>
        <w:rPr>
          <w:noProof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476758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91" y="21535"/>
                <wp:lineTo x="2149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4758055" cy="3145790"/>
            <wp:effectExtent l="0" t="0" r="4445" b="0"/>
            <wp:wrapTight wrapText="bothSides">
              <wp:wrapPolygon edited="0">
                <wp:start x="0" y="0"/>
                <wp:lineTo x="0" y="21452"/>
                <wp:lineTo x="21534" y="21452"/>
                <wp:lineTo x="21534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0130" w:rsidRDefault="003B0130" w:rsidP="00217215">
      <w:pPr>
        <w:jc w:val="center"/>
      </w:pPr>
    </w:p>
    <w:p w:rsidR="003B0130" w:rsidRDefault="003B0130" w:rsidP="00217215">
      <w:pPr>
        <w:jc w:val="center"/>
      </w:pPr>
    </w:p>
    <w:p w:rsidR="00AD3E74" w:rsidRDefault="00AD3E74" w:rsidP="00217215">
      <w:pPr>
        <w:jc w:val="center"/>
      </w:pPr>
    </w:p>
    <w:p w:rsidR="00AD3E74" w:rsidRDefault="00AD3E74" w:rsidP="00217215">
      <w:pPr>
        <w:jc w:val="center"/>
      </w:pPr>
    </w:p>
    <w:p w:rsidR="00AD3E74" w:rsidRDefault="00AD3E74" w:rsidP="00217215">
      <w:pPr>
        <w:jc w:val="center"/>
      </w:pPr>
    </w:p>
    <w:p w:rsidR="00AD3E74" w:rsidRDefault="00AD3E74" w:rsidP="00217215">
      <w:pPr>
        <w:jc w:val="center"/>
      </w:pPr>
      <w:r>
        <w:lastRenderedPageBreak/>
        <w:t xml:space="preserve">Comprobamos que se hace un borrado lógico: </w:t>
      </w:r>
    </w:p>
    <w:p w:rsidR="00AD3E74" w:rsidRDefault="00AD3E74" w:rsidP="00217215">
      <w:pPr>
        <w:jc w:val="center"/>
      </w:pPr>
    </w:p>
    <w:p w:rsidR="00AD3E74" w:rsidRPr="002B7749" w:rsidRDefault="00AD3E74" w:rsidP="00217215">
      <w:pPr>
        <w:jc w:val="center"/>
      </w:pPr>
      <w:r>
        <w:rPr>
          <w:noProof/>
        </w:rPr>
        <w:drawing>
          <wp:inline distT="0" distB="0" distL="0" distR="0" wp14:anchorId="7AA614A8" wp14:editId="61FBA00C">
            <wp:extent cx="9612630" cy="21202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F6" w:rsidRPr="00AD0EAB" w:rsidRDefault="00894AF6" w:rsidP="00AD0EAB">
      <w:pPr>
        <w:pStyle w:val="Ttulo1"/>
      </w:pPr>
      <w:bookmarkStart w:id="8" w:name="_Toc505599396"/>
      <w:r w:rsidRPr="00AD0EAB">
        <w:lastRenderedPageBreak/>
        <w:t>PRUEBAS TESTEO</w:t>
      </w:r>
      <w:bookmarkEnd w:id="8"/>
    </w:p>
    <w:p w:rsidR="00894AF6" w:rsidRDefault="00894AF6" w:rsidP="007A39EA">
      <w:pPr>
        <w:pStyle w:val="Ttulo2"/>
      </w:pPr>
      <w:r>
        <w:t>Descripción de la prueba a realizar</w:t>
      </w:r>
      <w:r w:rsidRPr="002B7749">
        <w:t>.</w:t>
      </w:r>
    </w:p>
    <w:p w:rsidR="00894AF6" w:rsidRPr="002B7749" w:rsidRDefault="00894AF6" w:rsidP="00894AF6"/>
    <w:p w:rsidR="00AD0EAB" w:rsidRPr="00AD0EAB" w:rsidRDefault="00894AF6" w:rsidP="00AD0EAB">
      <w:pPr>
        <w:pStyle w:val="Ttulo2"/>
        <w:numPr>
          <w:ilvl w:val="1"/>
          <w:numId w:val="2"/>
        </w:numPr>
        <w:ind w:hanging="431"/>
      </w:pPr>
      <w:r w:rsidRPr="002B7749">
        <w:t>Descripción de la prueba a realiza</w:t>
      </w:r>
      <w:r w:rsidR="00AD0EAB">
        <w:t>r</w:t>
      </w:r>
    </w:p>
    <w:sectPr w:rsidR="00AD0EAB" w:rsidRPr="00AD0EAB" w:rsidSect="00F631A5">
      <w:headerReference w:type="default" r:id="rId25"/>
      <w:pgSz w:w="16840" w:h="11907" w:orient="landscape" w:code="9"/>
      <w:pgMar w:top="1701" w:right="851" w:bottom="1418" w:left="851" w:header="851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316" w:rsidRDefault="00854316">
      <w:r>
        <w:separator/>
      </w:r>
    </w:p>
  </w:endnote>
  <w:endnote w:type="continuationSeparator" w:id="0">
    <w:p w:rsidR="00854316" w:rsidRDefault="00854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Bold">
    <w:altName w:val="Arial"/>
    <w:charset w:val="00"/>
    <w:family w:val="swiss"/>
    <w:pitch w:val="variable"/>
    <w:sig w:usb0="80000027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239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"/>
      <w:gridCol w:w="4465"/>
      <w:gridCol w:w="7943"/>
      <w:gridCol w:w="1484"/>
    </w:tblGrid>
    <w:tr w:rsidR="00AE1990" w:rsidRPr="00A36564" w:rsidTr="006E6CC6">
      <w:trPr>
        <w:cantSplit/>
        <w:trHeight w:hRule="exact" w:val="800"/>
      </w:trPr>
      <w:tc>
        <w:tcPr>
          <w:tcW w:w="1347" w:type="dxa"/>
        </w:tcPr>
        <w:p w:rsidR="006F4D7F" w:rsidRDefault="00C2790E" w:rsidP="00AE1990">
          <w:pPr>
            <w:pStyle w:val="CeldaTabla"/>
            <w:rPr>
              <w:snapToGrid w:val="0"/>
              <w:lang w:val="en-US"/>
            </w:rPr>
          </w:pPr>
          <w:r w:rsidRPr="00C2790E">
            <w:rPr>
              <w:noProof/>
              <w:snapToGrid w:val="0"/>
              <w:sz w:val="16"/>
              <w:szCs w:val="16"/>
            </w:rPr>
            <w:drawing>
              <wp:anchor distT="0" distB="0" distL="114300" distR="114300" simplePos="0" relativeHeight="251659264" behindDoc="0" locked="0" layoutInCell="1" allowOverlap="1" wp14:anchorId="103E67B0" wp14:editId="451C8468">
                <wp:simplePos x="0" y="0"/>
                <wp:positionH relativeFrom="column">
                  <wp:posOffset>190499</wp:posOffset>
                </wp:positionH>
                <wp:positionV relativeFrom="paragraph">
                  <wp:posOffset>92951</wp:posOffset>
                </wp:positionV>
                <wp:extent cx="393065" cy="385204"/>
                <wp:effectExtent l="0" t="0" r="6985" b="0"/>
                <wp:wrapNone/>
                <wp:docPr id="8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GS_ISO 9001_TCL_HR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624" cy="3867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D208F">
            <w:rPr>
              <w:snapToGrid w:val="0"/>
              <w:lang w:val="en-US"/>
            </w:rPr>
            <w:tab/>
          </w:r>
        </w:p>
        <w:p w:rsidR="00526D80" w:rsidRPr="006F4D7F" w:rsidRDefault="006F4D7F" w:rsidP="00AE1990">
          <w:pPr>
            <w:pStyle w:val="CeldaTabla"/>
            <w:rPr>
              <w:lang w:val="en-US"/>
            </w:rPr>
          </w:pPr>
          <w:r>
            <w:rPr>
              <w:lang w:val="en-US"/>
            </w:rPr>
            <w:tab/>
          </w:r>
        </w:p>
      </w:tc>
      <w:tc>
        <w:tcPr>
          <w:tcW w:w="4465" w:type="dxa"/>
        </w:tcPr>
        <w:p w:rsidR="00AE1990" w:rsidRDefault="00AE1990" w:rsidP="00AE1990">
          <w:pPr>
            <w:pStyle w:val="CeldaTabla"/>
            <w:rPr>
              <w:snapToGrid w:val="0"/>
              <w:sz w:val="16"/>
              <w:szCs w:val="16"/>
              <w:lang w:val="en-US"/>
            </w:rPr>
          </w:pPr>
        </w:p>
        <w:p w:rsidR="001F7563" w:rsidRPr="006E6CC6" w:rsidRDefault="008560C1" w:rsidP="006E6CC6">
          <w:pPr>
            <w:pStyle w:val="CeldaTabla"/>
            <w:spacing w:after="60"/>
            <w:rPr>
              <w:snapToGrid w:val="0"/>
              <w:sz w:val="17"/>
              <w:szCs w:val="17"/>
            </w:rPr>
          </w:pPr>
          <w:r>
            <w:rPr>
              <w:snapToGrid w:val="0"/>
              <w:sz w:val="17"/>
              <w:szCs w:val="17"/>
            </w:rPr>
            <w:t>PG04-FR09 PR</w:t>
          </w:r>
          <w:r w:rsidR="001F7563" w:rsidRPr="006E6CC6">
            <w:rPr>
              <w:snapToGrid w:val="0"/>
              <w:sz w:val="17"/>
              <w:szCs w:val="17"/>
            </w:rPr>
            <w:t xml:space="preserve"> </w:t>
          </w:r>
          <w:proofErr w:type="spellStart"/>
          <w:r w:rsidR="001F7563" w:rsidRPr="006E6CC6">
            <w:rPr>
              <w:snapToGrid w:val="0"/>
              <w:sz w:val="17"/>
              <w:szCs w:val="17"/>
            </w:rPr>
            <w:t>Alfatec</w:t>
          </w:r>
          <w:proofErr w:type="spellEnd"/>
          <w:r w:rsidR="001F7563" w:rsidRPr="006E6CC6">
            <w:rPr>
              <w:snapToGrid w:val="0"/>
              <w:sz w:val="17"/>
              <w:szCs w:val="17"/>
            </w:rPr>
            <w:t xml:space="preserve"> </w:t>
          </w:r>
          <w:r w:rsidR="006E6CC6" w:rsidRPr="006E6CC6">
            <w:rPr>
              <w:snapToGrid w:val="0"/>
              <w:sz w:val="17"/>
              <w:szCs w:val="17"/>
            </w:rPr>
            <w:t>–</w:t>
          </w:r>
          <w:r w:rsidR="001F7563" w:rsidRPr="006E6CC6">
            <w:rPr>
              <w:snapToGrid w:val="0"/>
              <w:sz w:val="17"/>
              <w:szCs w:val="17"/>
            </w:rPr>
            <w:t xml:space="preserve"> </w:t>
          </w:r>
          <w:r w:rsidR="00E4709A">
            <w:rPr>
              <w:snapToGrid w:val="0"/>
              <w:sz w:val="17"/>
              <w:szCs w:val="17"/>
            </w:rPr>
            <w:t>Rayen Salud</w:t>
          </w:r>
        </w:p>
        <w:p w:rsidR="006E6CC6" w:rsidRPr="006E6CC6" w:rsidRDefault="006E6CC6" w:rsidP="006E6CC6">
          <w:pPr>
            <w:pStyle w:val="CeldaTabla"/>
            <w:rPr>
              <w:sz w:val="14"/>
              <w:szCs w:val="14"/>
            </w:rPr>
          </w:pPr>
          <w:r w:rsidRPr="006E6CC6">
            <w:rPr>
              <w:snapToGrid w:val="0"/>
              <w:sz w:val="14"/>
              <w:szCs w:val="14"/>
            </w:rPr>
            <w:t xml:space="preserve"> Versión: 3  FECHA: </w:t>
          </w:r>
          <w:r w:rsidR="00916B35">
            <w:rPr>
              <w:snapToGrid w:val="0"/>
              <w:sz w:val="14"/>
              <w:szCs w:val="14"/>
            </w:rPr>
            <w:t>09/09</w:t>
          </w:r>
          <w:r w:rsidRPr="006E6CC6">
            <w:rPr>
              <w:snapToGrid w:val="0"/>
              <w:sz w:val="14"/>
              <w:szCs w:val="14"/>
            </w:rPr>
            <w:t>/2015</w:t>
          </w:r>
        </w:p>
        <w:p w:rsidR="006E6CC6" w:rsidRPr="006E6CC6" w:rsidRDefault="006E6CC6" w:rsidP="00AE1990">
          <w:pPr>
            <w:pStyle w:val="CeldaTabla"/>
            <w:rPr>
              <w:snapToGrid w:val="0"/>
              <w:sz w:val="16"/>
              <w:szCs w:val="16"/>
            </w:rPr>
          </w:pPr>
        </w:p>
      </w:tc>
      <w:tc>
        <w:tcPr>
          <w:tcW w:w="7943" w:type="dxa"/>
        </w:tcPr>
        <w:p w:rsidR="00170E9E" w:rsidRDefault="00170E9E" w:rsidP="00AE1990">
          <w:pPr>
            <w:pStyle w:val="CeldaTabla"/>
            <w:jc w:val="center"/>
            <w:rPr>
              <w:snapToGrid w:val="0"/>
              <w:sz w:val="16"/>
              <w:szCs w:val="16"/>
            </w:rPr>
          </w:pPr>
        </w:p>
        <w:p w:rsidR="006E6CC6" w:rsidRDefault="006E6CC6" w:rsidP="00AE1990">
          <w:pPr>
            <w:pStyle w:val="CeldaTabla"/>
            <w:jc w:val="center"/>
            <w:rPr>
              <w:snapToGrid w:val="0"/>
              <w:sz w:val="16"/>
              <w:szCs w:val="16"/>
            </w:rPr>
          </w:pPr>
        </w:p>
        <w:p w:rsidR="001F7563" w:rsidRPr="006E6CC6" w:rsidRDefault="001F7563" w:rsidP="006E6CC6">
          <w:pPr>
            <w:pStyle w:val="CeldaTabla"/>
            <w:rPr>
              <w:sz w:val="17"/>
              <w:szCs w:val="17"/>
            </w:rPr>
          </w:pPr>
          <w:r w:rsidRPr="006E6CC6">
            <w:rPr>
              <w:snapToGrid w:val="0"/>
              <w:sz w:val="17"/>
              <w:szCs w:val="17"/>
            </w:rPr>
            <w:t xml:space="preserve">Doc.: </w:t>
          </w:r>
          <w:r w:rsidR="00894AF6">
            <w:rPr>
              <w:snapToGrid w:val="0"/>
              <w:sz w:val="17"/>
              <w:szCs w:val="17"/>
            </w:rPr>
            <w:t>PR</w:t>
          </w:r>
          <w:r w:rsidR="00170E9E" w:rsidRPr="006E6CC6">
            <w:rPr>
              <w:snapToGrid w:val="0"/>
              <w:sz w:val="17"/>
              <w:szCs w:val="17"/>
            </w:rPr>
            <w:t>_</w:t>
          </w:r>
          <w:sdt>
            <w:sdtPr>
              <w:rPr>
                <w:snapToGrid w:val="0"/>
                <w:sz w:val="17"/>
                <w:szCs w:val="17"/>
              </w:rPr>
              <w:alias w:val="Req. Saydex"/>
              <w:tag w:val="reqSaydex"/>
              <w:id w:val="13176422"/>
              <w:lock w:val="sdtLocked"/>
              <w:placeholder>
                <w:docPart w:val="8659713141124B12B9E0266AB55C9734"/>
              </w:placeholder>
              <w:dataBinding w:xpath="/root[1]/documento[1]/reqSaydex[1]" w:storeItemID="{56578001-EFAB-42E6-A10E-4104DBE20FE8}"/>
              <w:text/>
            </w:sdtPr>
            <w:sdtEndPr/>
            <w:sdtContent>
              <w:r w:rsidR="006D608B">
                <w:rPr>
                  <w:snapToGrid w:val="0"/>
                  <w:sz w:val="17"/>
                  <w:szCs w:val="17"/>
                </w:rPr>
                <w:t>146690</w:t>
              </w:r>
            </w:sdtContent>
          </w:sdt>
          <w:r w:rsidR="00170E9E" w:rsidRPr="006E6CC6">
            <w:rPr>
              <w:snapToGrid w:val="0"/>
              <w:sz w:val="17"/>
              <w:szCs w:val="17"/>
            </w:rPr>
            <w:t>_</w:t>
          </w:r>
          <w:sdt>
            <w:sdtPr>
              <w:rPr>
                <w:snapToGrid w:val="0"/>
                <w:sz w:val="17"/>
                <w:szCs w:val="17"/>
              </w:rPr>
              <w:alias w:val="Código Mantis"/>
              <w:tag w:val="codMantis"/>
              <w:id w:val="13176436"/>
              <w:lock w:val="sdtLocked"/>
              <w:placeholder>
                <w:docPart w:val="8659713141124B12B9E0266AB55C9734"/>
              </w:placeholder>
              <w:dataBinding w:xpath="/root[1]/documento[1]/codMantis[1]" w:storeItemID="{56578001-EFAB-42E6-A10E-4104DBE20FE8}"/>
              <w:text/>
            </w:sdtPr>
            <w:sdtEndPr/>
            <w:sdtContent>
              <w:r w:rsidR="006D608B">
                <w:rPr>
                  <w:snapToGrid w:val="0"/>
                  <w:sz w:val="17"/>
                  <w:szCs w:val="17"/>
                </w:rPr>
                <w:t>22318</w:t>
              </w:r>
            </w:sdtContent>
          </w:sdt>
          <w:r w:rsidR="00170E9E" w:rsidRPr="006E6CC6">
            <w:rPr>
              <w:snapToGrid w:val="0"/>
              <w:sz w:val="17"/>
              <w:szCs w:val="17"/>
            </w:rPr>
            <w:t>_</w:t>
          </w:r>
          <w:sdt>
            <w:sdtPr>
              <w:rPr>
                <w:snapToGrid w:val="0"/>
                <w:sz w:val="17"/>
                <w:szCs w:val="17"/>
              </w:rPr>
              <w:alias w:val="Desc. Mantis"/>
              <w:tag w:val="descMantis"/>
              <w:id w:val="13176452"/>
              <w:lock w:val="sdtLocked"/>
              <w:placeholder>
                <w:docPart w:val="8659713141124B12B9E0266AB55C9734"/>
              </w:placeholder>
              <w:dataBinding w:xpath="/root[1]/documento[1]/descMantis[1]" w:storeItemID="{56578001-EFAB-42E6-A10E-4104DBE20FE8}"/>
              <w:text/>
            </w:sdtPr>
            <w:sdtEndPr/>
            <w:sdtContent>
              <w:r w:rsidR="006D608B">
                <w:rPr>
                  <w:snapToGrid w:val="0"/>
                  <w:sz w:val="17"/>
                  <w:szCs w:val="17"/>
                </w:rPr>
                <w:t>Error Modificación del tipo de usuario por Florence Gestión</w:t>
              </w:r>
            </w:sdtContent>
          </w:sdt>
          <w:r w:rsidR="00170E9E" w:rsidRPr="006E6CC6">
            <w:rPr>
              <w:snapToGrid w:val="0"/>
              <w:sz w:val="17"/>
              <w:szCs w:val="17"/>
            </w:rPr>
            <w:t>_v1</w:t>
          </w:r>
        </w:p>
        <w:p w:rsidR="00526D80" w:rsidRPr="001F7563" w:rsidRDefault="00526D80" w:rsidP="00AE1990">
          <w:pPr>
            <w:pStyle w:val="CeldaTabla"/>
            <w:rPr>
              <w:snapToGrid w:val="0"/>
            </w:rPr>
          </w:pPr>
        </w:p>
      </w:tc>
      <w:tc>
        <w:tcPr>
          <w:tcW w:w="1484" w:type="dxa"/>
        </w:tcPr>
        <w:p w:rsidR="00AE1990" w:rsidRDefault="00AE1990" w:rsidP="00AE1990">
          <w:pPr>
            <w:pStyle w:val="CeldaTabla"/>
            <w:rPr>
              <w:snapToGrid w:val="0"/>
              <w:sz w:val="16"/>
              <w:szCs w:val="16"/>
            </w:rPr>
          </w:pPr>
        </w:p>
        <w:p w:rsidR="00AE1990" w:rsidRDefault="00AE1990" w:rsidP="00AE1990">
          <w:pPr>
            <w:pStyle w:val="CeldaTabla"/>
            <w:rPr>
              <w:snapToGrid w:val="0"/>
              <w:sz w:val="16"/>
              <w:szCs w:val="16"/>
            </w:rPr>
          </w:pPr>
        </w:p>
        <w:p w:rsidR="00526D80" w:rsidRPr="006E6CC6" w:rsidRDefault="00526D80" w:rsidP="00AE1990">
          <w:pPr>
            <w:pStyle w:val="CeldaTabla"/>
            <w:rPr>
              <w:snapToGrid w:val="0"/>
              <w:sz w:val="17"/>
              <w:szCs w:val="17"/>
            </w:rPr>
          </w:pPr>
          <w:r w:rsidRPr="006E6CC6">
            <w:rPr>
              <w:snapToGrid w:val="0"/>
              <w:sz w:val="17"/>
              <w:szCs w:val="17"/>
            </w:rPr>
            <w:t xml:space="preserve">Pág. </w:t>
          </w:r>
          <w:r w:rsidR="004B4918" w:rsidRPr="006E6CC6">
            <w:rPr>
              <w:snapToGrid w:val="0"/>
              <w:sz w:val="17"/>
              <w:szCs w:val="17"/>
            </w:rPr>
            <w:fldChar w:fldCharType="begin"/>
          </w:r>
          <w:r w:rsidRPr="006E6CC6">
            <w:rPr>
              <w:snapToGrid w:val="0"/>
              <w:sz w:val="17"/>
              <w:szCs w:val="17"/>
            </w:rPr>
            <w:instrText xml:space="preserve"> PAGE </w:instrText>
          </w:r>
          <w:r w:rsidR="004B4918" w:rsidRPr="006E6CC6">
            <w:rPr>
              <w:snapToGrid w:val="0"/>
              <w:sz w:val="17"/>
              <w:szCs w:val="17"/>
            </w:rPr>
            <w:fldChar w:fldCharType="separate"/>
          </w:r>
          <w:r w:rsidR="00FB1EF4">
            <w:rPr>
              <w:noProof/>
              <w:snapToGrid w:val="0"/>
              <w:sz w:val="17"/>
              <w:szCs w:val="17"/>
            </w:rPr>
            <w:t>3</w:t>
          </w:r>
          <w:r w:rsidR="004B4918" w:rsidRPr="006E6CC6">
            <w:rPr>
              <w:snapToGrid w:val="0"/>
              <w:sz w:val="17"/>
              <w:szCs w:val="17"/>
            </w:rPr>
            <w:fldChar w:fldCharType="end"/>
          </w:r>
          <w:r w:rsidRPr="006E6CC6">
            <w:rPr>
              <w:snapToGrid w:val="0"/>
              <w:sz w:val="17"/>
              <w:szCs w:val="17"/>
            </w:rPr>
            <w:t xml:space="preserve"> de </w:t>
          </w:r>
          <w:r w:rsidR="004B4918" w:rsidRPr="006E6CC6">
            <w:rPr>
              <w:snapToGrid w:val="0"/>
              <w:sz w:val="17"/>
              <w:szCs w:val="17"/>
            </w:rPr>
            <w:fldChar w:fldCharType="begin"/>
          </w:r>
          <w:r w:rsidRPr="006E6CC6">
            <w:rPr>
              <w:snapToGrid w:val="0"/>
              <w:sz w:val="17"/>
              <w:szCs w:val="17"/>
            </w:rPr>
            <w:instrText xml:space="preserve"> NUMPAGES </w:instrText>
          </w:r>
          <w:r w:rsidR="004B4918" w:rsidRPr="006E6CC6">
            <w:rPr>
              <w:snapToGrid w:val="0"/>
              <w:sz w:val="17"/>
              <w:szCs w:val="17"/>
            </w:rPr>
            <w:fldChar w:fldCharType="separate"/>
          </w:r>
          <w:r w:rsidR="00FB1EF4">
            <w:rPr>
              <w:noProof/>
              <w:snapToGrid w:val="0"/>
              <w:sz w:val="17"/>
              <w:szCs w:val="17"/>
            </w:rPr>
            <w:t>15</w:t>
          </w:r>
          <w:r w:rsidR="004B4918" w:rsidRPr="006E6CC6">
            <w:rPr>
              <w:snapToGrid w:val="0"/>
              <w:sz w:val="17"/>
              <w:szCs w:val="17"/>
            </w:rPr>
            <w:fldChar w:fldCharType="end"/>
          </w:r>
        </w:p>
      </w:tc>
    </w:tr>
  </w:tbl>
  <w:p w:rsidR="00526D80" w:rsidRDefault="00526D8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4FB6" w:rsidRDefault="008F4FB6" w:rsidP="008F4FB6">
    <w:pPr>
      <w:pStyle w:val="Piedepgina"/>
      <w:ind w:right="8759"/>
    </w:pPr>
  </w:p>
  <w:p w:rsidR="008F4FB6" w:rsidRPr="00B326BA" w:rsidRDefault="008F4FB6" w:rsidP="005C452C">
    <w:pPr>
      <w:pStyle w:val="AcuerdoConfidencialidad"/>
      <w:ind w:right="1138"/>
      <w:rPr>
        <w:rFonts w:ascii="Century Gothic" w:hAnsi="Century Gothic"/>
      </w:rPr>
    </w:pPr>
    <w:r w:rsidRPr="00B326BA">
      <w:rPr>
        <w:rFonts w:ascii="Century Gothic" w:hAnsi="Century Gothic"/>
      </w:rPr>
      <w:t>Acuerdo de confidencialidad:</w:t>
    </w:r>
  </w:p>
  <w:p w:rsidR="008F4FB6" w:rsidRPr="00B326BA" w:rsidRDefault="008F4FB6" w:rsidP="005C452C">
    <w:pPr>
      <w:pStyle w:val="AcuerdoConfidencialidad"/>
      <w:ind w:right="1138"/>
      <w:rPr>
        <w:rFonts w:ascii="Century Gothic" w:hAnsi="Century Gothic"/>
      </w:rPr>
    </w:pPr>
    <w:r w:rsidRPr="00B326BA">
      <w:rPr>
        <w:rFonts w:ascii="Century Gothic" w:hAnsi="Century Gothic"/>
      </w:rPr>
      <w:t xml:space="preserve">La información contenida en este documento va dirigida exclusivamente al destinatario/grupos de personas y contiene información confidencial. No se puede realizar ninguna revisión, copia, distribución, otro uso, u otra acción basada en ella, sin el permiso explícito por </w:t>
    </w:r>
    <w:r>
      <w:rPr>
        <w:rFonts w:ascii="Century Gothic" w:hAnsi="Century Gothic"/>
      </w:rPr>
      <w:t>parte del propietario del documento.</w:t>
    </w:r>
  </w:p>
  <w:p w:rsidR="008F4FB6" w:rsidRPr="008F4FB6" w:rsidRDefault="008F4FB6" w:rsidP="005C452C">
    <w:pPr>
      <w:pStyle w:val="Piedepgina"/>
      <w:ind w:right="1138"/>
      <w:jc w:val="center"/>
      <w:rPr>
        <w:lang w:val="es-CO"/>
      </w:rPr>
    </w:pPr>
  </w:p>
  <w:p w:rsidR="008F4FB6" w:rsidRDefault="008F4FB6" w:rsidP="005C452C">
    <w:pPr>
      <w:pStyle w:val="Piedepgina"/>
      <w:ind w:right="1138"/>
      <w:jc w:val="center"/>
    </w:pPr>
  </w:p>
  <w:p w:rsidR="008F4FB6" w:rsidRDefault="008F4FB6" w:rsidP="008F4FB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316" w:rsidRDefault="00854316">
      <w:r>
        <w:separator/>
      </w:r>
    </w:p>
  </w:footnote>
  <w:footnote w:type="continuationSeparator" w:id="0">
    <w:p w:rsidR="00854316" w:rsidRDefault="008543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168" w:type="dxa"/>
      <w:tblInd w:w="28" w:type="dxa"/>
      <w:tblBorders>
        <w:bottom w:val="single" w:sz="6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694"/>
      <w:gridCol w:w="8646"/>
      <w:gridCol w:w="3828"/>
    </w:tblGrid>
    <w:tr w:rsidR="00526D80">
      <w:trPr>
        <w:trHeight w:val="1160"/>
      </w:trPr>
      <w:tc>
        <w:tcPr>
          <w:tcW w:w="2694" w:type="dxa"/>
        </w:tcPr>
        <w:p w:rsidR="00526D80" w:rsidRPr="00A541E3" w:rsidRDefault="00526D80">
          <w:pPr>
            <w:pStyle w:val="Encabezado"/>
            <w:spacing w:before="240"/>
          </w:pPr>
        </w:p>
      </w:tc>
      <w:tc>
        <w:tcPr>
          <w:tcW w:w="8646" w:type="dxa"/>
        </w:tcPr>
        <w:p w:rsidR="00526D80" w:rsidRDefault="00526D80">
          <w:pPr>
            <w:pStyle w:val="Encabezado"/>
            <w:tabs>
              <w:tab w:val="clear" w:pos="4252"/>
              <w:tab w:val="clear" w:pos="8504"/>
              <w:tab w:val="center" w:pos="1106"/>
              <w:tab w:val="right" w:pos="3091"/>
            </w:tabs>
            <w:jc w:val="center"/>
          </w:pPr>
        </w:p>
      </w:tc>
      <w:tc>
        <w:tcPr>
          <w:tcW w:w="3828" w:type="dxa"/>
        </w:tcPr>
        <w:p w:rsidR="00526D80" w:rsidRDefault="00526D80">
          <w:pPr>
            <w:pStyle w:val="Encabezado"/>
            <w:spacing w:before="320"/>
          </w:pPr>
        </w:p>
      </w:tc>
    </w:tr>
  </w:tbl>
  <w:p w:rsidR="00526D80" w:rsidRDefault="00526D80" w:rsidP="00AA105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310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977"/>
      <w:gridCol w:w="9356"/>
      <w:gridCol w:w="2977"/>
    </w:tblGrid>
    <w:tr w:rsidR="004C363F" w:rsidTr="00303D50">
      <w:trPr>
        <w:trHeight w:val="1160"/>
      </w:trPr>
      <w:tc>
        <w:tcPr>
          <w:tcW w:w="2977" w:type="dxa"/>
        </w:tcPr>
        <w:p w:rsidR="004C363F" w:rsidRDefault="004C363F" w:rsidP="0036178B">
          <w:pPr>
            <w:pStyle w:val="Encabezado"/>
            <w:spacing w:before="240"/>
          </w:pPr>
          <w:r w:rsidRPr="00AD208F"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72106FD5" wp14:editId="7B9F275A">
                <wp:simplePos x="0" y="0"/>
                <wp:positionH relativeFrom="margin">
                  <wp:posOffset>5080</wp:posOffset>
                </wp:positionH>
                <wp:positionV relativeFrom="margin">
                  <wp:posOffset>94615</wp:posOffset>
                </wp:positionV>
                <wp:extent cx="1845310" cy="633730"/>
                <wp:effectExtent l="0" t="0" r="2540" b="0"/>
                <wp:wrapSquare wrapText="bothSides"/>
                <wp:docPr id="9" name="Imagen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Juanjo:Desktop:Alfatec Logotipo Final 58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45310" cy="633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9356" w:type="dxa"/>
        </w:tcPr>
        <w:p w:rsidR="004C363F" w:rsidRDefault="004C363F" w:rsidP="0036178B">
          <w:pPr>
            <w:pStyle w:val="Encabezado"/>
            <w:jc w:val="center"/>
            <w:rPr>
              <w:b/>
              <w:sz w:val="24"/>
            </w:rPr>
          </w:pPr>
        </w:p>
        <w:p w:rsidR="004C363F" w:rsidRPr="00AD0DBA" w:rsidRDefault="004C363F" w:rsidP="0036178B">
          <w:pPr>
            <w:jc w:val="center"/>
            <w:rPr>
              <w:rFonts w:ascii="DIN-Bold" w:hAnsi="DIN-Bold"/>
              <w:sz w:val="24"/>
            </w:rPr>
          </w:pPr>
        </w:p>
      </w:tc>
      <w:tc>
        <w:tcPr>
          <w:tcW w:w="2977" w:type="dxa"/>
        </w:tcPr>
        <w:p w:rsidR="004C363F" w:rsidRDefault="0085675D" w:rsidP="0036178B">
          <w:pPr>
            <w:pStyle w:val="Encabezado"/>
            <w:spacing w:before="320"/>
          </w:pPr>
          <w:r>
            <w:rPr>
              <w:noProof/>
            </w:rPr>
            <w:drawing>
              <wp:inline distT="0" distB="0" distL="0" distR="0" wp14:anchorId="48C60438" wp14:editId="6F9CC2F7">
                <wp:extent cx="1409700" cy="447675"/>
                <wp:effectExtent l="0" t="0" r="0" b="0"/>
                <wp:docPr id="4" name="Imagen 4" descr="C:\Users\fcuenca\Desktop\image00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C:\Users\fcuenca\Desktop\image007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AD208F" w:rsidRDefault="00AD208F" w:rsidP="00AD208F">
    <w:pPr>
      <w:pStyle w:val="Encabezado"/>
      <w:tabs>
        <w:tab w:val="clear" w:pos="4252"/>
        <w:tab w:val="clear" w:pos="8504"/>
        <w:tab w:val="left" w:pos="3495"/>
        <w:tab w:val="left" w:pos="13750"/>
        <w:tab w:val="left" w:pos="13892"/>
      </w:tabs>
    </w:pPr>
    <w:r>
      <w:tab/>
    </w:r>
    <w:r>
      <w:tab/>
    </w: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310" w:type="dxa"/>
      <w:tblInd w:w="28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694"/>
      <w:gridCol w:w="9639"/>
      <w:gridCol w:w="2977"/>
    </w:tblGrid>
    <w:tr w:rsidR="00526D80" w:rsidTr="00E72BCC">
      <w:trPr>
        <w:trHeight w:val="1274"/>
      </w:trPr>
      <w:tc>
        <w:tcPr>
          <w:tcW w:w="2694" w:type="dxa"/>
        </w:tcPr>
        <w:p w:rsidR="00526D80" w:rsidRPr="00F95388" w:rsidRDefault="005C452C" w:rsidP="00330FD2">
          <w:pPr>
            <w:pStyle w:val="VersionCabecera"/>
            <w:spacing w:after="0"/>
            <w:ind w:left="0"/>
            <w:rPr>
              <w:sz w:val="20"/>
            </w:rPr>
          </w:pPr>
          <w:r w:rsidRPr="00F95388">
            <w:rPr>
              <w:noProof/>
              <w:sz w:val="20"/>
              <w:highlight w:val="yellow"/>
            </w:rPr>
            <w:drawing>
              <wp:anchor distT="0" distB="0" distL="114300" distR="114300" simplePos="0" relativeHeight="251665408" behindDoc="0" locked="0" layoutInCell="1" allowOverlap="1" wp14:anchorId="3D818D72" wp14:editId="2E1C2016">
                <wp:simplePos x="0" y="0"/>
                <wp:positionH relativeFrom="margin">
                  <wp:posOffset>-17780</wp:posOffset>
                </wp:positionH>
                <wp:positionV relativeFrom="margin">
                  <wp:posOffset>0</wp:posOffset>
                </wp:positionV>
                <wp:extent cx="1485900" cy="619125"/>
                <wp:effectExtent l="0" t="0" r="0" b="0"/>
                <wp:wrapSquare wrapText="bothSides"/>
                <wp:docPr id="1" name="Imagen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Juanjo:Desktop:Alfatec Logotipo Final 58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59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D0EAB">
            <w:rPr>
              <w:sz w:val="20"/>
            </w:rPr>
            <w:t xml:space="preserve">    </w:t>
          </w:r>
          <w:r w:rsidR="00DB04A8" w:rsidRPr="00F95388">
            <w:rPr>
              <w:sz w:val="20"/>
            </w:rPr>
            <w:t xml:space="preserve">V </w:t>
          </w:r>
          <w:r w:rsidR="00854316">
            <w:fldChar w:fldCharType="begin"/>
          </w:r>
          <w:r w:rsidR="00854316">
            <w:instrText xml:space="preserve"> FILLIN  "Versión Florence" \d X.XXrX  \* MERGEFORMAT </w:instrText>
          </w:r>
          <w:r w:rsidR="00854316">
            <w:fldChar w:fldCharType="separate"/>
          </w:r>
          <w:r w:rsidR="006D608B" w:rsidRPr="006D608B">
            <w:rPr>
              <w:sz w:val="20"/>
            </w:rPr>
            <w:t>v17.4r3</w:t>
          </w:r>
          <w:r w:rsidR="00854316">
            <w:fldChar w:fldCharType="end"/>
          </w:r>
        </w:p>
      </w:tc>
      <w:tc>
        <w:tcPr>
          <w:tcW w:w="9639" w:type="dxa"/>
        </w:tcPr>
        <w:p w:rsidR="00894AF6" w:rsidRPr="00DB3596" w:rsidRDefault="00894AF6" w:rsidP="00894AF6">
          <w:pPr>
            <w:pStyle w:val="CeldaTabla"/>
            <w:jc w:val="center"/>
            <w:rPr>
              <w:b/>
            </w:rPr>
          </w:pPr>
          <w:r w:rsidRPr="00DB3596">
            <w:rPr>
              <w:b/>
            </w:rPr>
            <w:t>PRUEBAS DETALLADAS DE LA SOLICITUD DE MODIFICACION</w:t>
          </w:r>
        </w:p>
        <w:p w:rsidR="00526D80" w:rsidRPr="00BA38A9" w:rsidRDefault="00526D80" w:rsidP="00DB6EC5">
          <w:pPr>
            <w:pStyle w:val="CeldaTabla"/>
            <w:jc w:val="center"/>
            <w:rPr>
              <w:sz w:val="24"/>
            </w:rPr>
          </w:pPr>
          <w:r w:rsidRPr="00BA38A9">
            <w:rPr>
              <w:sz w:val="24"/>
            </w:rPr>
            <w:t>Código de la Solicitud de Modificación:</w:t>
          </w:r>
          <w:r w:rsidR="008F4FB6" w:rsidRPr="00BA38A9">
            <w:rPr>
              <w:sz w:val="24"/>
            </w:rPr>
            <w:t xml:space="preserve"> </w:t>
          </w:r>
          <w:r w:rsidR="00894AF6">
            <w:rPr>
              <w:sz w:val="24"/>
            </w:rPr>
            <w:t>PR</w:t>
          </w:r>
          <w:r w:rsidRPr="00BA38A9">
            <w:rPr>
              <w:sz w:val="24"/>
            </w:rPr>
            <w:t>_</w:t>
          </w:r>
          <w:sdt>
            <w:sdtPr>
              <w:rPr>
                <w:sz w:val="24"/>
              </w:rPr>
              <w:id w:val="1956434917"/>
              <w:placeholder>
                <w:docPart w:val="CEA38CA0D7FB44EE9E76824E966C3E21"/>
              </w:placeholder>
            </w:sdtPr>
            <w:sdtEndPr/>
            <w:sdtContent>
              <w:sdt>
                <w:sdtPr>
                  <w:alias w:val="Req. Saydex"/>
                  <w:tag w:val="reqSaydex"/>
                  <w:id w:val="-407076259"/>
                  <w:placeholder>
                    <w:docPart w:val="02AC0213F09142C7AE428F47F1991477"/>
                  </w:placeholder>
                  <w:dataBinding w:xpath="/root[1]/documento[1]/reqSaydex[1]" w:storeItemID="{56578001-EFAB-42E6-A10E-4104DBE20FE8}"/>
                  <w:text/>
                </w:sdtPr>
                <w:sdtEndPr/>
                <w:sdtContent>
                  <w:r w:rsidR="006D608B">
                    <w:t>146690</w:t>
                  </w:r>
                </w:sdtContent>
              </w:sdt>
            </w:sdtContent>
          </w:sdt>
          <w:r w:rsidRPr="00BA38A9">
            <w:rPr>
              <w:sz w:val="24"/>
            </w:rPr>
            <w:t>_</w:t>
          </w:r>
          <w:sdt>
            <w:sdtPr>
              <w:alias w:val="Código Mantis"/>
              <w:tag w:val="codMantis"/>
              <w:id w:val="-1500808421"/>
              <w:placeholder>
                <w:docPart w:val="B5BE3B829ED44AB78F3FF8C4EF127358"/>
              </w:placeholder>
              <w:dataBinding w:xpath="/root[1]/documento[1]/codMantis[1]" w:storeItemID="{56578001-EFAB-42E6-A10E-4104DBE20FE8}"/>
              <w:text/>
            </w:sdtPr>
            <w:sdtEndPr/>
            <w:sdtContent>
              <w:r w:rsidR="006D608B">
                <w:t>22318</w:t>
              </w:r>
            </w:sdtContent>
          </w:sdt>
        </w:p>
        <w:p w:rsidR="003238C3" w:rsidRDefault="00526D80" w:rsidP="003238C3">
          <w:pPr>
            <w:pStyle w:val="DescripcinMantis"/>
            <w:rPr>
              <w:rFonts w:ascii="Arial Narrow" w:hAnsi="Arial Narrow"/>
              <w:b w:val="0"/>
              <w:color w:val="000000" w:themeColor="text1"/>
              <w:sz w:val="22"/>
            </w:rPr>
          </w:pPr>
          <w:r w:rsidRPr="00BA38A9">
            <w:t>Título de la Solicitud de Modificación:</w:t>
          </w:r>
          <w:r w:rsidR="008F4FB6" w:rsidRPr="00BA38A9">
            <w:t xml:space="preserve"> </w:t>
          </w:r>
          <w:sdt>
            <w:sdtPr>
              <w:alias w:val="Descripción Mantis"/>
              <w:tag w:val="descMantis"/>
              <w:id w:val="2134449228"/>
              <w:placeholder>
                <w:docPart w:val="DC6D99F490A1414D9B3E6B315AAE46ED"/>
              </w:placeholder>
              <w:dataBinding w:xpath="/root[1]/documento[1]/descMantis[1]" w:storeItemID="{56578001-EFAB-42E6-A10E-4104DBE20FE8}"/>
              <w:text/>
            </w:sdtPr>
            <w:sdtEndPr/>
            <w:sdtContent>
              <w:r w:rsidR="006D608B">
                <w:t>Error Modificación del tipo de usuario por Florence Gestión</w:t>
              </w:r>
            </w:sdtContent>
          </w:sdt>
        </w:p>
        <w:p w:rsidR="00526D80" w:rsidRPr="00AD0DBA" w:rsidRDefault="00526D80" w:rsidP="00DB6EC5">
          <w:pPr>
            <w:pStyle w:val="CeldaTabla"/>
            <w:jc w:val="center"/>
            <w:rPr>
              <w:rFonts w:ascii="DIN-Bold" w:hAnsi="DIN-Bold"/>
              <w:sz w:val="24"/>
            </w:rPr>
          </w:pPr>
        </w:p>
      </w:tc>
      <w:tc>
        <w:tcPr>
          <w:tcW w:w="2977" w:type="dxa"/>
        </w:tcPr>
        <w:p w:rsidR="00526D80" w:rsidRDefault="0085675D" w:rsidP="00125D3D">
          <w:pPr>
            <w:pStyle w:val="CeldaTabla"/>
          </w:pPr>
          <w:r>
            <w:rPr>
              <w:noProof/>
            </w:rPr>
            <w:drawing>
              <wp:inline distT="0" distB="0" distL="0" distR="0" wp14:anchorId="473FB598" wp14:editId="72267191">
                <wp:extent cx="1409700" cy="447675"/>
                <wp:effectExtent l="0" t="0" r="0" b="0"/>
                <wp:docPr id="5" name="Imagen 5" descr="C:\Users\fcuenca\Desktop\image00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 descr="C:\Users\fcuenca\Desktop\image007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B04A8" w:rsidRPr="001D3D39" w:rsidRDefault="00DB04A8" w:rsidP="001D3D39">
    <w:pPr>
      <w:ind w:left="0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216C4"/>
    <w:multiLevelType w:val="hybridMultilevel"/>
    <w:tmpl w:val="429A6B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D18D5"/>
    <w:multiLevelType w:val="hybridMultilevel"/>
    <w:tmpl w:val="2F88FE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D79B3"/>
    <w:multiLevelType w:val="hybridMultilevel"/>
    <w:tmpl w:val="2A7E782C"/>
    <w:lvl w:ilvl="0" w:tplc="0C0A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3A6D186A"/>
    <w:multiLevelType w:val="hybridMultilevel"/>
    <w:tmpl w:val="A2BE05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C21AC1"/>
    <w:multiLevelType w:val="multilevel"/>
    <w:tmpl w:val="C49639F8"/>
    <w:lvl w:ilvl="0">
      <w:start w:val="1"/>
      <w:numFmt w:val="decimal"/>
      <w:pStyle w:val="Ttulo1"/>
      <w:lvlText w:val="%1."/>
      <w:lvlJc w:val="left"/>
      <w:pPr>
        <w:tabs>
          <w:tab w:val="num" w:pos="600"/>
        </w:tabs>
        <w:ind w:left="6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1032"/>
        </w:tabs>
        <w:ind w:left="103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464"/>
        </w:tabs>
        <w:ind w:left="1464" w:hanging="504"/>
      </w:pPr>
      <w:rPr>
        <w:rFonts w:hint="default"/>
      </w:rPr>
    </w:lvl>
    <w:lvl w:ilvl="3">
      <w:start w:val="1"/>
      <w:numFmt w:val="none"/>
      <w:lvlText w:val="3."/>
      <w:lvlJc w:val="left"/>
      <w:pPr>
        <w:tabs>
          <w:tab w:val="num" w:pos="1968"/>
        </w:tabs>
        <w:ind w:left="1968" w:hanging="648"/>
      </w:pPr>
      <w:rPr>
        <w:rFonts w:hint="default"/>
      </w:rPr>
    </w:lvl>
    <w:lvl w:ilvl="4">
      <w:start w:val="1"/>
      <w:numFmt w:val="decimal"/>
      <w:lvlText w:val="%1.%2..%3%4.%5."/>
      <w:lvlJc w:val="left"/>
      <w:pPr>
        <w:tabs>
          <w:tab w:val="num" w:pos="2472"/>
        </w:tabs>
        <w:ind w:left="2018" w:hanging="338"/>
      </w:pPr>
      <w:rPr>
        <w:rFonts w:hint="default"/>
        <w:b w:val="0"/>
        <w:color w:val="000080"/>
        <w:sz w:val="22"/>
        <w:szCs w:val="22"/>
      </w:rPr>
    </w:lvl>
    <w:lvl w:ilvl="5">
      <w:start w:val="1"/>
      <w:numFmt w:val="decimal"/>
      <w:lvlText w:val="%1.%2.%3.%4.%5.%6."/>
      <w:lvlJc w:val="left"/>
      <w:pPr>
        <w:tabs>
          <w:tab w:val="num" w:pos="2976"/>
        </w:tabs>
        <w:ind w:left="2976" w:hanging="936"/>
      </w:pPr>
      <w:rPr>
        <w:rFonts w:hint="default"/>
        <w:color w:val="666699"/>
      </w:rPr>
    </w:lvl>
    <w:lvl w:ilvl="6">
      <w:start w:val="1"/>
      <w:numFmt w:val="decimal"/>
      <w:lvlText w:val="%1.%2.%3.%4.%5.%6.%7.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84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560"/>
        </w:tabs>
        <w:ind w:left="4560" w:hanging="1440"/>
      </w:pPr>
      <w:rPr>
        <w:rFonts w:hint="default"/>
      </w:rPr>
    </w:lvl>
  </w:abstractNum>
  <w:abstractNum w:abstractNumId="5" w15:restartNumberingAfterBreak="0">
    <w:nsid w:val="4F2200CB"/>
    <w:multiLevelType w:val="hybridMultilevel"/>
    <w:tmpl w:val="4B0C73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0558B4"/>
    <w:multiLevelType w:val="hybridMultilevel"/>
    <w:tmpl w:val="6EEE341A"/>
    <w:lvl w:ilvl="0" w:tplc="4E0A57B8">
      <w:start w:val="1"/>
      <w:numFmt w:val="decimal"/>
      <w:pStyle w:val="notatabla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sz w:val="16"/>
      </w:rPr>
    </w:lvl>
    <w:lvl w:ilvl="1" w:tplc="90D25A4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AC95B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38E7C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E4557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1B0B73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782C8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BAD6A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BB891E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E5E503E"/>
    <w:multiLevelType w:val="hybridMultilevel"/>
    <w:tmpl w:val="40AEA8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F210F0"/>
    <w:multiLevelType w:val="hybridMultilevel"/>
    <w:tmpl w:val="26B65E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</w:num>
  <w:num w:numId="4">
    <w:abstractNumId w:val="8"/>
  </w:num>
  <w:num w:numId="5">
    <w:abstractNumId w:val="1"/>
  </w:num>
  <w:num w:numId="6">
    <w:abstractNumId w:val="3"/>
  </w:num>
  <w:num w:numId="7">
    <w:abstractNumId w:val="5"/>
  </w:num>
  <w:num w:numId="8">
    <w:abstractNumId w:val="7"/>
  </w:num>
  <w:num w:numId="9">
    <w:abstractNumId w:val="0"/>
  </w:num>
  <w:num w:numId="10">
    <w:abstractNumId w:val="2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0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08B"/>
    <w:rsid w:val="000002FB"/>
    <w:rsid w:val="000007A1"/>
    <w:rsid w:val="000009BC"/>
    <w:rsid w:val="00001469"/>
    <w:rsid w:val="00003E79"/>
    <w:rsid w:val="00004774"/>
    <w:rsid w:val="000049F7"/>
    <w:rsid w:val="00004F34"/>
    <w:rsid w:val="000058F8"/>
    <w:rsid w:val="0000743D"/>
    <w:rsid w:val="00011AD5"/>
    <w:rsid w:val="00013A6B"/>
    <w:rsid w:val="00013EA3"/>
    <w:rsid w:val="00014071"/>
    <w:rsid w:val="0001442B"/>
    <w:rsid w:val="00016057"/>
    <w:rsid w:val="0002013E"/>
    <w:rsid w:val="00024FF7"/>
    <w:rsid w:val="00026677"/>
    <w:rsid w:val="000278FF"/>
    <w:rsid w:val="0003038E"/>
    <w:rsid w:val="0003179C"/>
    <w:rsid w:val="00031BCC"/>
    <w:rsid w:val="00031C92"/>
    <w:rsid w:val="00032045"/>
    <w:rsid w:val="000321C1"/>
    <w:rsid w:val="000328D4"/>
    <w:rsid w:val="00032D1D"/>
    <w:rsid w:val="00033C01"/>
    <w:rsid w:val="00036257"/>
    <w:rsid w:val="00040496"/>
    <w:rsid w:val="00040EE9"/>
    <w:rsid w:val="000449DB"/>
    <w:rsid w:val="00045CAA"/>
    <w:rsid w:val="000465C0"/>
    <w:rsid w:val="00046918"/>
    <w:rsid w:val="00046E16"/>
    <w:rsid w:val="00052710"/>
    <w:rsid w:val="00055A5B"/>
    <w:rsid w:val="00061E9B"/>
    <w:rsid w:val="00062113"/>
    <w:rsid w:val="00063BDB"/>
    <w:rsid w:val="00063FC1"/>
    <w:rsid w:val="00064DF0"/>
    <w:rsid w:val="00067F68"/>
    <w:rsid w:val="000767ED"/>
    <w:rsid w:val="00080160"/>
    <w:rsid w:val="00080BA9"/>
    <w:rsid w:val="00081243"/>
    <w:rsid w:val="000829C8"/>
    <w:rsid w:val="000841D2"/>
    <w:rsid w:val="00085A52"/>
    <w:rsid w:val="000867BB"/>
    <w:rsid w:val="000869E4"/>
    <w:rsid w:val="000904C2"/>
    <w:rsid w:val="000914B9"/>
    <w:rsid w:val="000938E0"/>
    <w:rsid w:val="00093D59"/>
    <w:rsid w:val="00095597"/>
    <w:rsid w:val="00095832"/>
    <w:rsid w:val="0009611B"/>
    <w:rsid w:val="00097E57"/>
    <w:rsid w:val="000A64AE"/>
    <w:rsid w:val="000A7045"/>
    <w:rsid w:val="000B0450"/>
    <w:rsid w:val="000B06D9"/>
    <w:rsid w:val="000B1318"/>
    <w:rsid w:val="000B273A"/>
    <w:rsid w:val="000B7C92"/>
    <w:rsid w:val="000C3507"/>
    <w:rsid w:val="000C4BA1"/>
    <w:rsid w:val="000C59A1"/>
    <w:rsid w:val="000C6548"/>
    <w:rsid w:val="000C68B8"/>
    <w:rsid w:val="000C6EFD"/>
    <w:rsid w:val="000C712A"/>
    <w:rsid w:val="000D12E3"/>
    <w:rsid w:val="000D143A"/>
    <w:rsid w:val="000D4312"/>
    <w:rsid w:val="000D4750"/>
    <w:rsid w:val="000D5405"/>
    <w:rsid w:val="000D64C8"/>
    <w:rsid w:val="000D718A"/>
    <w:rsid w:val="000D7367"/>
    <w:rsid w:val="000E1784"/>
    <w:rsid w:val="000E4354"/>
    <w:rsid w:val="000E5BA7"/>
    <w:rsid w:val="000E69B0"/>
    <w:rsid w:val="000E6D2E"/>
    <w:rsid w:val="000E72F4"/>
    <w:rsid w:val="000E737D"/>
    <w:rsid w:val="000F0E8A"/>
    <w:rsid w:val="000F171C"/>
    <w:rsid w:val="000F29F9"/>
    <w:rsid w:val="000F2A44"/>
    <w:rsid w:val="000F2DED"/>
    <w:rsid w:val="000F3957"/>
    <w:rsid w:val="000F3E36"/>
    <w:rsid w:val="000F5F08"/>
    <w:rsid w:val="000F61BF"/>
    <w:rsid w:val="000F732A"/>
    <w:rsid w:val="00101739"/>
    <w:rsid w:val="00102485"/>
    <w:rsid w:val="00102A84"/>
    <w:rsid w:val="00103E77"/>
    <w:rsid w:val="00103EBA"/>
    <w:rsid w:val="00104321"/>
    <w:rsid w:val="0010494B"/>
    <w:rsid w:val="00105383"/>
    <w:rsid w:val="0010640B"/>
    <w:rsid w:val="001121A0"/>
    <w:rsid w:val="0011242A"/>
    <w:rsid w:val="00113CC9"/>
    <w:rsid w:val="00114E21"/>
    <w:rsid w:val="001162C3"/>
    <w:rsid w:val="00116BF1"/>
    <w:rsid w:val="0012152E"/>
    <w:rsid w:val="0012182C"/>
    <w:rsid w:val="001219EF"/>
    <w:rsid w:val="0012212D"/>
    <w:rsid w:val="00122434"/>
    <w:rsid w:val="00125D3D"/>
    <w:rsid w:val="00125D9D"/>
    <w:rsid w:val="0012680E"/>
    <w:rsid w:val="00126CE6"/>
    <w:rsid w:val="00127584"/>
    <w:rsid w:val="00130F42"/>
    <w:rsid w:val="0013480F"/>
    <w:rsid w:val="00134813"/>
    <w:rsid w:val="00134C23"/>
    <w:rsid w:val="00136E98"/>
    <w:rsid w:val="001375BB"/>
    <w:rsid w:val="00137D79"/>
    <w:rsid w:val="00141EE8"/>
    <w:rsid w:val="001425BA"/>
    <w:rsid w:val="00145818"/>
    <w:rsid w:val="00146971"/>
    <w:rsid w:val="00150A71"/>
    <w:rsid w:val="00152FF7"/>
    <w:rsid w:val="00154015"/>
    <w:rsid w:val="0015454B"/>
    <w:rsid w:val="001563CB"/>
    <w:rsid w:val="00161684"/>
    <w:rsid w:val="001619A8"/>
    <w:rsid w:val="00163988"/>
    <w:rsid w:val="001657C6"/>
    <w:rsid w:val="00165F4B"/>
    <w:rsid w:val="0016615F"/>
    <w:rsid w:val="00167BBE"/>
    <w:rsid w:val="0017026D"/>
    <w:rsid w:val="00170E9E"/>
    <w:rsid w:val="00171748"/>
    <w:rsid w:val="001721EC"/>
    <w:rsid w:val="001747CA"/>
    <w:rsid w:val="0017497D"/>
    <w:rsid w:val="001763AE"/>
    <w:rsid w:val="00177F40"/>
    <w:rsid w:val="00181DA3"/>
    <w:rsid w:val="0018473D"/>
    <w:rsid w:val="0018712E"/>
    <w:rsid w:val="00187D05"/>
    <w:rsid w:val="001939DD"/>
    <w:rsid w:val="00194E42"/>
    <w:rsid w:val="00195C61"/>
    <w:rsid w:val="001973D6"/>
    <w:rsid w:val="001A2B0F"/>
    <w:rsid w:val="001A3327"/>
    <w:rsid w:val="001A3C07"/>
    <w:rsid w:val="001A4883"/>
    <w:rsid w:val="001A4EBE"/>
    <w:rsid w:val="001A5D92"/>
    <w:rsid w:val="001A683D"/>
    <w:rsid w:val="001A6B1C"/>
    <w:rsid w:val="001B1F05"/>
    <w:rsid w:val="001B27B6"/>
    <w:rsid w:val="001B346C"/>
    <w:rsid w:val="001B35AC"/>
    <w:rsid w:val="001B4DBF"/>
    <w:rsid w:val="001B56BC"/>
    <w:rsid w:val="001B5B34"/>
    <w:rsid w:val="001B7E86"/>
    <w:rsid w:val="001C03D7"/>
    <w:rsid w:val="001C307A"/>
    <w:rsid w:val="001C35E6"/>
    <w:rsid w:val="001C3DA9"/>
    <w:rsid w:val="001C4738"/>
    <w:rsid w:val="001C65C7"/>
    <w:rsid w:val="001D096B"/>
    <w:rsid w:val="001D16A1"/>
    <w:rsid w:val="001D272A"/>
    <w:rsid w:val="001D29FC"/>
    <w:rsid w:val="001D3D39"/>
    <w:rsid w:val="001D41A9"/>
    <w:rsid w:val="001D4357"/>
    <w:rsid w:val="001D7B60"/>
    <w:rsid w:val="001E0ECD"/>
    <w:rsid w:val="001E1CFF"/>
    <w:rsid w:val="001E5B56"/>
    <w:rsid w:val="001E67E7"/>
    <w:rsid w:val="001F051E"/>
    <w:rsid w:val="001F35CB"/>
    <w:rsid w:val="001F5EFF"/>
    <w:rsid w:val="001F6174"/>
    <w:rsid w:val="001F6928"/>
    <w:rsid w:val="001F6B4C"/>
    <w:rsid w:val="001F7563"/>
    <w:rsid w:val="001F7D12"/>
    <w:rsid w:val="002003A7"/>
    <w:rsid w:val="00200892"/>
    <w:rsid w:val="00201012"/>
    <w:rsid w:val="00201551"/>
    <w:rsid w:val="00201978"/>
    <w:rsid w:val="002029C4"/>
    <w:rsid w:val="0020323E"/>
    <w:rsid w:val="00203987"/>
    <w:rsid w:val="00204E45"/>
    <w:rsid w:val="00205278"/>
    <w:rsid w:val="002053E4"/>
    <w:rsid w:val="00205583"/>
    <w:rsid w:val="00205E9C"/>
    <w:rsid w:val="00206A10"/>
    <w:rsid w:val="00206B62"/>
    <w:rsid w:val="00207B80"/>
    <w:rsid w:val="00210CBD"/>
    <w:rsid w:val="00211752"/>
    <w:rsid w:val="00212DF3"/>
    <w:rsid w:val="00215592"/>
    <w:rsid w:val="002161F1"/>
    <w:rsid w:val="00216CFC"/>
    <w:rsid w:val="00217215"/>
    <w:rsid w:val="0022080D"/>
    <w:rsid w:val="00223A6A"/>
    <w:rsid w:val="00223EDE"/>
    <w:rsid w:val="0022548F"/>
    <w:rsid w:val="00226F05"/>
    <w:rsid w:val="00227307"/>
    <w:rsid w:val="00227B9C"/>
    <w:rsid w:val="002309CD"/>
    <w:rsid w:val="002325D1"/>
    <w:rsid w:val="002350DA"/>
    <w:rsid w:val="002354CC"/>
    <w:rsid w:val="00237FA2"/>
    <w:rsid w:val="00241E5F"/>
    <w:rsid w:val="0024609E"/>
    <w:rsid w:val="00246EB1"/>
    <w:rsid w:val="002476D7"/>
    <w:rsid w:val="002479D4"/>
    <w:rsid w:val="00251015"/>
    <w:rsid w:val="002548C9"/>
    <w:rsid w:val="00255E37"/>
    <w:rsid w:val="00257765"/>
    <w:rsid w:val="00261827"/>
    <w:rsid w:val="00266BD9"/>
    <w:rsid w:val="00267B06"/>
    <w:rsid w:val="002712EA"/>
    <w:rsid w:val="00271842"/>
    <w:rsid w:val="00272E49"/>
    <w:rsid w:val="002734ED"/>
    <w:rsid w:val="0027559D"/>
    <w:rsid w:val="00280F6E"/>
    <w:rsid w:val="00281CBB"/>
    <w:rsid w:val="002826DF"/>
    <w:rsid w:val="0028379C"/>
    <w:rsid w:val="00283B88"/>
    <w:rsid w:val="002874C3"/>
    <w:rsid w:val="00287746"/>
    <w:rsid w:val="00290365"/>
    <w:rsid w:val="00291043"/>
    <w:rsid w:val="00291987"/>
    <w:rsid w:val="002938DE"/>
    <w:rsid w:val="00293BF8"/>
    <w:rsid w:val="00293D7D"/>
    <w:rsid w:val="00293EF5"/>
    <w:rsid w:val="002948FC"/>
    <w:rsid w:val="002959FA"/>
    <w:rsid w:val="0029783D"/>
    <w:rsid w:val="002A1048"/>
    <w:rsid w:val="002A11ED"/>
    <w:rsid w:val="002A139C"/>
    <w:rsid w:val="002A13BD"/>
    <w:rsid w:val="002A171C"/>
    <w:rsid w:val="002A27FC"/>
    <w:rsid w:val="002A386A"/>
    <w:rsid w:val="002A465F"/>
    <w:rsid w:val="002A4A35"/>
    <w:rsid w:val="002A7F79"/>
    <w:rsid w:val="002B1802"/>
    <w:rsid w:val="002B184A"/>
    <w:rsid w:val="002B1A39"/>
    <w:rsid w:val="002B1E54"/>
    <w:rsid w:val="002B62CD"/>
    <w:rsid w:val="002B7C0F"/>
    <w:rsid w:val="002C0B71"/>
    <w:rsid w:val="002C0E5A"/>
    <w:rsid w:val="002C1B58"/>
    <w:rsid w:val="002C1E74"/>
    <w:rsid w:val="002C2D31"/>
    <w:rsid w:val="002C2E20"/>
    <w:rsid w:val="002C3208"/>
    <w:rsid w:val="002C3D09"/>
    <w:rsid w:val="002C4C90"/>
    <w:rsid w:val="002C5F3A"/>
    <w:rsid w:val="002D16CA"/>
    <w:rsid w:val="002D19C3"/>
    <w:rsid w:val="002D2C83"/>
    <w:rsid w:val="002D45F4"/>
    <w:rsid w:val="002D47C0"/>
    <w:rsid w:val="002D4D40"/>
    <w:rsid w:val="002D6DB2"/>
    <w:rsid w:val="002E0C30"/>
    <w:rsid w:val="002E1198"/>
    <w:rsid w:val="002E158A"/>
    <w:rsid w:val="002E17C9"/>
    <w:rsid w:val="002E1B5C"/>
    <w:rsid w:val="002E2D23"/>
    <w:rsid w:val="002E36B5"/>
    <w:rsid w:val="002E3B92"/>
    <w:rsid w:val="002E5D14"/>
    <w:rsid w:val="002E6496"/>
    <w:rsid w:val="002E65D7"/>
    <w:rsid w:val="002F2FC4"/>
    <w:rsid w:val="002F56D3"/>
    <w:rsid w:val="002F5FEA"/>
    <w:rsid w:val="002F6F05"/>
    <w:rsid w:val="003007B9"/>
    <w:rsid w:val="0030149C"/>
    <w:rsid w:val="00301989"/>
    <w:rsid w:val="00301FCC"/>
    <w:rsid w:val="00303767"/>
    <w:rsid w:val="00303D50"/>
    <w:rsid w:val="00304051"/>
    <w:rsid w:val="0030453A"/>
    <w:rsid w:val="00304CF4"/>
    <w:rsid w:val="00304D90"/>
    <w:rsid w:val="0030510E"/>
    <w:rsid w:val="0030652A"/>
    <w:rsid w:val="00307A45"/>
    <w:rsid w:val="003157AC"/>
    <w:rsid w:val="00315D5F"/>
    <w:rsid w:val="0032068C"/>
    <w:rsid w:val="0032327A"/>
    <w:rsid w:val="003238C3"/>
    <w:rsid w:val="00324C73"/>
    <w:rsid w:val="00325210"/>
    <w:rsid w:val="003257FA"/>
    <w:rsid w:val="00325A33"/>
    <w:rsid w:val="003279C0"/>
    <w:rsid w:val="00327C2E"/>
    <w:rsid w:val="00327D0E"/>
    <w:rsid w:val="00327FE4"/>
    <w:rsid w:val="00330FD2"/>
    <w:rsid w:val="00333D7E"/>
    <w:rsid w:val="00334263"/>
    <w:rsid w:val="0033546B"/>
    <w:rsid w:val="00335CE5"/>
    <w:rsid w:val="003360B6"/>
    <w:rsid w:val="00336191"/>
    <w:rsid w:val="0033726C"/>
    <w:rsid w:val="003401D9"/>
    <w:rsid w:val="00341087"/>
    <w:rsid w:val="00342185"/>
    <w:rsid w:val="00343E49"/>
    <w:rsid w:val="003440C4"/>
    <w:rsid w:val="0034424F"/>
    <w:rsid w:val="003457BD"/>
    <w:rsid w:val="0034596A"/>
    <w:rsid w:val="00346AB4"/>
    <w:rsid w:val="00347761"/>
    <w:rsid w:val="003479FA"/>
    <w:rsid w:val="00352545"/>
    <w:rsid w:val="00354CEA"/>
    <w:rsid w:val="00357E49"/>
    <w:rsid w:val="00360D4B"/>
    <w:rsid w:val="0036165D"/>
    <w:rsid w:val="003618DD"/>
    <w:rsid w:val="00362B1C"/>
    <w:rsid w:val="00363A5E"/>
    <w:rsid w:val="003641CA"/>
    <w:rsid w:val="0036591A"/>
    <w:rsid w:val="0036686E"/>
    <w:rsid w:val="003702CC"/>
    <w:rsid w:val="00371581"/>
    <w:rsid w:val="003729A9"/>
    <w:rsid w:val="003732E8"/>
    <w:rsid w:val="00380DD3"/>
    <w:rsid w:val="0038127B"/>
    <w:rsid w:val="00382A3E"/>
    <w:rsid w:val="0038532A"/>
    <w:rsid w:val="003855AB"/>
    <w:rsid w:val="00385B7F"/>
    <w:rsid w:val="00385F0D"/>
    <w:rsid w:val="0039386D"/>
    <w:rsid w:val="003943BB"/>
    <w:rsid w:val="003A17EE"/>
    <w:rsid w:val="003A2249"/>
    <w:rsid w:val="003A3A65"/>
    <w:rsid w:val="003A41CE"/>
    <w:rsid w:val="003A5406"/>
    <w:rsid w:val="003A5489"/>
    <w:rsid w:val="003A5EFC"/>
    <w:rsid w:val="003A6FF3"/>
    <w:rsid w:val="003A70F6"/>
    <w:rsid w:val="003A7941"/>
    <w:rsid w:val="003B0130"/>
    <w:rsid w:val="003B02A3"/>
    <w:rsid w:val="003B10DC"/>
    <w:rsid w:val="003B1B7C"/>
    <w:rsid w:val="003B2194"/>
    <w:rsid w:val="003B4472"/>
    <w:rsid w:val="003B4E42"/>
    <w:rsid w:val="003B522C"/>
    <w:rsid w:val="003B5D95"/>
    <w:rsid w:val="003B5E87"/>
    <w:rsid w:val="003B5FB9"/>
    <w:rsid w:val="003B7468"/>
    <w:rsid w:val="003C0EF9"/>
    <w:rsid w:val="003C16B8"/>
    <w:rsid w:val="003C1C36"/>
    <w:rsid w:val="003C5686"/>
    <w:rsid w:val="003C66CB"/>
    <w:rsid w:val="003C67CB"/>
    <w:rsid w:val="003D040B"/>
    <w:rsid w:val="003D2BFA"/>
    <w:rsid w:val="003D3C32"/>
    <w:rsid w:val="003D40E8"/>
    <w:rsid w:val="003D460F"/>
    <w:rsid w:val="003D53F5"/>
    <w:rsid w:val="003D5D51"/>
    <w:rsid w:val="003D5FCF"/>
    <w:rsid w:val="003D7B59"/>
    <w:rsid w:val="003D7CE7"/>
    <w:rsid w:val="003E1F10"/>
    <w:rsid w:val="003E3C7F"/>
    <w:rsid w:val="003E499A"/>
    <w:rsid w:val="003E7A65"/>
    <w:rsid w:val="003F550C"/>
    <w:rsid w:val="003F60E4"/>
    <w:rsid w:val="003F6A07"/>
    <w:rsid w:val="003F75EA"/>
    <w:rsid w:val="003F7B35"/>
    <w:rsid w:val="003F7CBC"/>
    <w:rsid w:val="003F7E31"/>
    <w:rsid w:val="004009F1"/>
    <w:rsid w:val="0040130F"/>
    <w:rsid w:val="00402477"/>
    <w:rsid w:val="00403C25"/>
    <w:rsid w:val="00404714"/>
    <w:rsid w:val="004047AE"/>
    <w:rsid w:val="00404EE6"/>
    <w:rsid w:val="00406269"/>
    <w:rsid w:val="00406D3F"/>
    <w:rsid w:val="004107A0"/>
    <w:rsid w:val="00410B9D"/>
    <w:rsid w:val="004116B7"/>
    <w:rsid w:val="004175B5"/>
    <w:rsid w:val="00417828"/>
    <w:rsid w:val="004218CA"/>
    <w:rsid w:val="00423031"/>
    <w:rsid w:val="004230B6"/>
    <w:rsid w:val="004236C3"/>
    <w:rsid w:val="00424BFD"/>
    <w:rsid w:val="0042530C"/>
    <w:rsid w:val="00427F02"/>
    <w:rsid w:val="004307B8"/>
    <w:rsid w:val="004338EA"/>
    <w:rsid w:val="00434E04"/>
    <w:rsid w:val="00434F0E"/>
    <w:rsid w:val="00434FDF"/>
    <w:rsid w:val="00435927"/>
    <w:rsid w:val="00437C30"/>
    <w:rsid w:val="004430B8"/>
    <w:rsid w:val="004466BA"/>
    <w:rsid w:val="00446930"/>
    <w:rsid w:val="00446D12"/>
    <w:rsid w:val="004472D5"/>
    <w:rsid w:val="004514B2"/>
    <w:rsid w:val="004526C2"/>
    <w:rsid w:val="004537ED"/>
    <w:rsid w:val="00453B98"/>
    <w:rsid w:val="00453C93"/>
    <w:rsid w:val="00453D1F"/>
    <w:rsid w:val="004547CD"/>
    <w:rsid w:val="00454C50"/>
    <w:rsid w:val="004559D5"/>
    <w:rsid w:val="004561EF"/>
    <w:rsid w:val="0045773C"/>
    <w:rsid w:val="00460498"/>
    <w:rsid w:val="004670C9"/>
    <w:rsid w:val="00470B59"/>
    <w:rsid w:val="00471F4B"/>
    <w:rsid w:val="004723CF"/>
    <w:rsid w:val="00475767"/>
    <w:rsid w:val="00476201"/>
    <w:rsid w:val="0047687F"/>
    <w:rsid w:val="00480015"/>
    <w:rsid w:val="004833E3"/>
    <w:rsid w:val="00484285"/>
    <w:rsid w:val="00485AEE"/>
    <w:rsid w:val="0048689F"/>
    <w:rsid w:val="00487180"/>
    <w:rsid w:val="00490078"/>
    <w:rsid w:val="0049166E"/>
    <w:rsid w:val="00491D27"/>
    <w:rsid w:val="00492666"/>
    <w:rsid w:val="00497E96"/>
    <w:rsid w:val="004A0678"/>
    <w:rsid w:val="004A1AD1"/>
    <w:rsid w:val="004A2FC7"/>
    <w:rsid w:val="004A4A00"/>
    <w:rsid w:val="004B0922"/>
    <w:rsid w:val="004B0E2E"/>
    <w:rsid w:val="004B3D39"/>
    <w:rsid w:val="004B3EA3"/>
    <w:rsid w:val="004B4918"/>
    <w:rsid w:val="004B530C"/>
    <w:rsid w:val="004B7FCB"/>
    <w:rsid w:val="004C008F"/>
    <w:rsid w:val="004C0447"/>
    <w:rsid w:val="004C0B15"/>
    <w:rsid w:val="004C0DA2"/>
    <w:rsid w:val="004C363F"/>
    <w:rsid w:val="004C3972"/>
    <w:rsid w:val="004C4BA0"/>
    <w:rsid w:val="004C7109"/>
    <w:rsid w:val="004D0E14"/>
    <w:rsid w:val="004D14BF"/>
    <w:rsid w:val="004D1EC3"/>
    <w:rsid w:val="004D3C7B"/>
    <w:rsid w:val="004D4CD4"/>
    <w:rsid w:val="004E0D3A"/>
    <w:rsid w:val="004E1F8C"/>
    <w:rsid w:val="004E6CAD"/>
    <w:rsid w:val="004F02E3"/>
    <w:rsid w:val="004F0936"/>
    <w:rsid w:val="004F0C0B"/>
    <w:rsid w:val="004F3353"/>
    <w:rsid w:val="004F6D87"/>
    <w:rsid w:val="0050014F"/>
    <w:rsid w:val="0050019F"/>
    <w:rsid w:val="005006B1"/>
    <w:rsid w:val="00502972"/>
    <w:rsid w:val="00503CEB"/>
    <w:rsid w:val="00504CA9"/>
    <w:rsid w:val="00506320"/>
    <w:rsid w:val="0050637E"/>
    <w:rsid w:val="005079ED"/>
    <w:rsid w:val="00510C02"/>
    <w:rsid w:val="005129EF"/>
    <w:rsid w:val="005135DD"/>
    <w:rsid w:val="005139AF"/>
    <w:rsid w:val="00513B8E"/>
    <w:rsid w:val="00514C24"/>
    <w:rsid w:val="00515A1B"/>
    <w:rsid w:val="00515A30"/>
    <w:rsid w:val="00515C48"/>
    <w:rsid w:val="005163AB"/>
    <w:rsid w:val="00516E79"/>
    <w:rsid w:val="00520375"/>
    <w:rsid w:val="00522576"/>
    <w:rsid w:val="00522A02"/>
    <w:rsid w:val="00526917"/>
    <w:rsid w:val="00526D80"/>
    <w:rsid w:val="00530738"/>
    <w:rsid w:val="00533AFF"/>
    <w:rsid w:val="0053413E"/>
    <w:rsid w:val="00542848"/>
    <w:rsid w:val="00544227"/>
    <w:rsid w:val="0054425C"/>
    <w:rsid w:val="00545BD7"/>
    <w:rsid w:val="00547A0D"/>
    <w:rsid w:val="0055225E"/>
    <w:rsid w:val="00552AE2"/>
    <w:rsid w:val="00554498"/>
    <w:rsid w:val="00555836"/>
    <w:rsid w:val="0055670F"/>
    <w:rsid w:val="00557E80"/>
    <w:rsid w:val="00560055"/>
    <w:rsid w:val="005601C6"/>
    <w:rsid w:val="00561B75"/>
    <w:rsid w:val="00562BAD"/>
    <w:rsid w:val="00562CBC"/>
    <w:rsid w:val="00563EE0"/>
    <w:rsid w:val="00566156"/>
    <w:rsid w:val="00570756"/>
    <w:rsid w:val="00572EF2"/>
    <w:rsid w:val="00575F97"/>
    <w:rsid w:val="00577238"/>
    <w:rsid w:val="005810C8"/>
    <w:rsid w:val="00581CCE"/>
    <w:rsid w:val="00581F66"/>
    <w:rsid w:val="005835F5"/>
    <w:rsid w:val="00583E19"/>
    <w:rsid w:val="00583EBF"/>
    <w:rsid w:val="0058409B"/>
    <w:rsid w:val="005842AA"/>
    <w:rsid w:val="00585F0F"/>
    <w:rsid w:val="00586C97"/>
    <w:rsid w:val="00591C5F"/>
    <w:rsid w:val="00592282"/>
    <w:rsid w:val="00593BAA"/>
    <w:rsid w:val="00596D47"/>
    <w:rsid w:val="005A0B3C"/>
    <w:rsid w:val="005A0FC6"/>
    <w:rsid w:val="005A1755"/>
    <w:rsid w:val="005A1D06"/>
    <w:rsid w:val="005A2633"/>
    <w:rsid w:val="005A264A"/>
    <w:rsid w:val="005A3265"/>
    <w:rsid w:val="005A32B6"/>
    <w:rsid w:val="005A3E05"/>
    <w:rsid w:val="005A43F4"/>
    <w:rsid w:val="005A5D6C"/>
    <w:rsid w:val="005A6FAF"/>
    <w:rsid w:val="005B00A1"/>
    <w:rsid w:val="005B138C"/>
    <w:rsid w:val="005B2F3E"/>
    <w:rsid w:val="005B3A25"/>
    <w:rsid w:val="005B58B4"/>
    <w:rsid w:val="005B7572"/>
    <w:rsid w:val="005C11CD"/>
    <w:rsid w:val="005C1471"/>
    <w:rsid w:val="005C1743"/>
    <w:rsid w:val="005C223E"/>
    <w:rsid w:val="005C452C"/>
    <w:rsid w:val="005C5788"/>
    <w:rsid w:val="005D19E8"/>
    <w:rsid w:val="005D52C2"/>
    <w:rsid w:val="005D73A7"/>
    <w:rsid w:val="005D750E"/>
    <w:rsid w:val="005D7C1D"/>
    <w:rsid w:val="005E0217"/>
    <w:rsid w:val="005E2501"/>
    <w:rsid w:val="005E2AE1"/>
    <w:rsid w:val="005E2C15"/>
    <w:rsid w:val="005E4770"/>
    <w:rsid w:val="005E4967"/>
    <w:rsid w:val="005E5A3F"/>
    <w:rsid w:val="005E5B4B"/>
    <w:rsid w:val="005E6DDF"/>
    <w:rsid w:val="005F121D"/>
    <w:rsid w:val="005F27BA"/>
    <w:rsid w:val="005F2AC6"/>
    <w:rsid w:val="005F2BD0"/>
    <w:rsid w:val="005F39BB"/>
    <w:rsid w:val="005F4026"/>
    <w:rsid w:val="005F6072"/>
    <w:rsid w:val="005F6FBB"/>
    <w:rsid w:val="005F7677"/>
    <w:rsid w:val="0060071E"/>
    <w:rsid w:val="00604D22"/>
    <w:rsid w:val="00605BBA"/>
    <w:rsid w:val="00605D40"/>
    <w:rsid w:val="006072FB"/>
    <w:rsid w:val="00610B9C"/>
    <w:rsid w:val="00610E7B"/>
    <w:rsid w:val="00610EA7"/>
    <w:rsid w:val="0061146C"/>
    <w:rsid w:val="006114FD"/>
    <w:rsid w:val="00615759"/>
    <w:rsid w:val="00615E9A"/>
    <w:rsid w:val="00616018"/>
    <w:rsid w:val="00620385"/>
    <w:rsid w:val="00621A2A"/>
    <w:rsid w:val="00624EEC"/>
    <w:rsid w:val="00625B2D"/>
    <w:rsid w:val="006329A8"/>
    <w:rsid w:val="00633AFE"/>
    <w:rsid w:val="00634E11"/>
    <w:rsid w:val="0063591F"/>
    <w:rsid w:val="00637A14"/>
    <w:rsid w:val="00641ED0"/>
    <w:rsid w:val="006425D9"/>
    <w:rsid w:val="0064331E"/>
    <w:rsid w:val="0064353E"/>
    <w:rsid w:val="00643D01"/>
    <w:rsid w:val="00645CDF"/>
    <w:rsid w:val="006474EC"/>
    <w:rsid w:val="006474F7"/>
    <w:rsid w:val="00647927"/>
    <w:rsid w:val="00651026"/>
    <w:rsid w:val="00651D7D"/>
    <w:rsid w:val="006524C0"/>
    <w:rsid w:val="006546F4"/>
    <w:rsid w:val="0065541B"/>
    <w:rsid w:val="00655D25"/>
    <w:rsid w:val="0065613E"/>
    <w:rsid w:val="006565FC"/>
    <w:rsid w:val="00656F2D"/>
    <w:rsid w:val="006575B9"/>
    <w:rsid w:val="0066053B"/>
    <w:rsid w:val="00661E9B"/>
    <w:rsid w:val="00662724"/>
    <w:rsid w:val="00662BAC"/>
    <w:rsid w:val="00663C84"/>
    <w:rsid w:val="00664BCB"/>
    <w:rsid w:val="00664BF3"/>
    <w:rsid w:val="00664C01"/>
    <w:rsid w:val="006662E9"/>
    <w:rsid w:val="00670C7F"/>
    <w:rsid w:val="0067117F"/>
    <w:rsid w:val="00672E7D"/>
    <w:rsid w:val="0067585D"/>
    <w:rsid w:val="0067589C"/>
    <w:rsid w:val="00676166"/>
    <w:rsid w:val="00676444"/>
    <w:rsid w:val="006766FA"/>
    <w:rsid w:val="00677632"/>
    <w:rsid w:val="00683B04"/>
    <w:rsid w:val="00684D74"/>
    <w:rsid w:val="00684E4E"/>
    <w:rsid w:val="00685393"/>
    <w:rsid w:val="00687E2C"/>
    <w:rsid w:val="00690BC5"/>
    <w:rsid w:val="00691703"/>
    <w:rsid w:val="00693983"/>
    <w:rsid w:val="00694168"/>
    <w:rsid w:val="00694794"/>
    <w:rsid w:val="00695460"/>
    <w:rsid w:val="00696002"/>
    <w:rsid w:val="0069648C"/>
    <w:rsid w:val="006A033C"/>
    <w:rsid w:val="006A123C"/>
    <w:rsid w:val="006A1C9E"/>
    <w:rsid w:val="006A29E4"/>
    <w:rsid w:val="006A4A7A"/>
    <w:rsid w:val="006A6191"/>
    <w:rsid w:val="006A77C0"/>
    <w:rsid w:val="006A7F06"/>
    <w:rsid w:val="006B528E"/>
    <w:rsid w:val="006B5570"/>
    <w:rsid w:val="006C26CE"/>
    <w:rsid w:val="006C2A83"/>
    <w:rsid w:val="006C40A8"/>
    <w:rsid w:val="006C40F1"/>
    <w:rsid w:val="006C6453"/>
    <w:rsid w:val="006C796E"/>
    <w:rsid w:val="006D317F"/>
    <w:rsid w:val="006D3A9B"/>
    <w:rsid w:val="006D4749"/>
    <w:rsid w:val="006D5AA0"/>
    <w:rsid w:val="006D608B"/>
    <w:rsid w:val="006D7B4F"/>
    <w:rsid w:val="006E01FB"/>
    <w:rsid w:val="006E0713"/>
    <w:rsid w:val="006E31E0"/>
    <w:rsid w:val="006E38DC"/>
    <w:rsid w:val="006E532D"/>
    <w:rsid w:val="006E5B49"/>
    <w:rsid w:val="006E5B75"/>
    <w:rsid w:val="006E6867"/>
    <w:rsid w:val="006E6CC6"/>
    <w:rsid w:val="006E7502"/>
    <w:rsid w:val="006E7B10"/>
    <w:rsid w:val="006E7CA1"/>
    <w:rsid w:val="006F027F"/>
    <w:rsid w:val="006F1448"/>
    <w:rsid w:val="006F14CE"/>
    <w:rsid w:val="006F1875"/>
    <w:rsid w:val="006F22F8"/>
    <w:rsid w:val="006F32A0"/>
    <w:rsid w:val="006F4A70"/>
    <w:rsid w:val="006F4D7F"/>
    <w:rsid w:val="006F51A1"/>
    <w:rsid w:val="006F56BF"/>
    <w:rsid w:val="006F6322"/>
    <w:rsid w:val="007014EC"/>
    <w:rsid w:val="00702A3F"/>
    <w:rsid w:val="007049FB"/>
    <w:rsid w:val="00705593"/>
    <w:rsid w:val="00707DED"/>
    <w:rsid w:val="00711307"/>
    <w:rsid w:val="007114F1"/>
    <w:rsid w:val="007125D9"/>
    <w:rsid w:val="00712FF9"/>
    <w:rsid w:val="0071320B"/>
    <w:rsid w:val="00714A85"/>
    <w:rsid w:val="00716392"/>
    <w:rsid w:val="00716722"/>
    <w:rsid w:val="00717B09"/>
    <w:rsid w:val="0072019B"/>
    <w:rsid w:val="0072278D"/>
    <w:rsid w:val="00726316"/>
    <w:rsid w:val="00726D23"/>
    <w:rsid w:val="0073686F"/>
    <w:rsid w:val="007377A1"/>
    <w:rsid w:val="007414BA"/>
    <w:rsid w:val="00741853"/>
    <w:rsid w:val="00741BF9"/>
    <w:rsid w:val="007423C3"/>
    <w:rsid w:val="00746DA5"/>
    <w:rsid w:val="00750BC5"/>
    <w:rsid w:val="00751654"/>
    <w:rsid w:val="00751A45"/>
    <w:rsid w:val="00752BA4"/>
    <w:rsid w:val="007539B5"/>
    <w:rsid w:val="00755082"/>
    <w:rsid w:val="007560D1"/>
    <w:rsid w:val="007565AC"/>
    <w:rsid w:val="00761890"/>
    <w:rsid w:val="007624A7"/>
    <w:rsid w:val="007627AB"/>
    <w:rsid w:val="00763B14"/>
    <w:rsid w:val="00764EF8"/>
    <w:rsid w:val="007666A6"/>
    <w:rsid w:val="007667F1"/>
    <w:rsid w:val="007669BD"/>
    <w:rsid w:val="00770B59"/>
    <w:rsid w:val="00771CEA"/>
    <w:rsid w:val="00772D53"/>
    <w:rsid w:val="00773A16"/>
    <w:rsid w:val="00773CF6"/>
    <w:rsid w:val="007740D6"/>
    <w:rsid w:val="0077480A"/>
    <w:rsid w:val="00774B13"/>
    <w:rsid w:val="00775EA1"/>
    <w:rsid w:val="00776C4F"/>
    <w:rsid w:val="00781BF7"/>
    <w:rsid w:val="00784521"/>
    <w:rsid w:val="0078554F"/>
    <w:rsid w:val="0078584E"/>
    <w:rsid w:val="0078618E"/>
    <w:rsid w:val="00790F19"/>
    <w:rsid w:val="007910CC"/>
    <w:rsid w:val="00791968"/>
    <w:rsid w:val="00791A25"/>
    <w:rsid w:val="00792B1C"/>
    <w:rsid w:val="007931CF"/>
    <w:rsid w:val="00794FA8"/>
    <w:rsid w:val="007A1B50"/>
    <w:rsid w:val="007A2DBA"/>
    <w:rsid w:val="007A3665"/>
    <w:rsid w:val="007A3842"/>
    <w:rsid w:val="007A39EA"/>
    <w:rsid w:val="007A55BD"/>
    <w:rsid w:val="007A7694"/>
    <w:rsid w:val="007A7738"/>
    <w:rsid w:val="007B0C6A"/>
    <w:rsid w:val="007B1F95"/>
    <w:rsid w:val="007B3D1F"/>
    <w:rsid w:val="007C0D9C"/>
    <w:rsid w:val="007C112C"/>
    <w:rsid w:val="007C165F"/>
    <w:rsid w:val="007C3D74"/>
    <w:rsid w:val="007C41D0"/>
    <w:rsid w:val="007C4231"/>
    <w:rsid w:val="007C7DCD"/>
    <w:rsid w:val="007D1B41"/>
    <w:rsid w:val="007D2AA1"/>
    <w:rsid w:val="007D35D5"/>
    <w:rsid w:val="007D3FB6"/>
    <w:rsid w:val="007D50C0"/>
    <w:rsid w:val="007D5E16"/>
    <w:rsid w:val="007E1CA9"/>
    <w:rsid w:val="007E3CA9"/>
    <w:rsid w:val="007E7E65"/>
    <w:rsid w:val="007E7ED9"/>
    <w:rsid w:val="007F07ED"/>
    <w:rsid w:val="007F30E8"/>
    <w:rsid w:val="007F3366"/>
    <w:rsid w:val="007F499B"/>
    <w:rsid w:val="007F50EA"/>
    <w:rsid w:val="007F7052"/>
    <w:rsid w:val="00800B0E"/>
    <w:rsid w:val="00805426"/>
    <w:rsid w:val="008057E6"/>
    <w:rsid w:val="00805A46"/>
    <w:rsid w:val="008072C9"/>
    <w:rsid w:val="008079A8"/>
    <w:rsid w:val="00814822"/>
    <w:rsid w:val="00816348"/>
    <w:rsid w:val="0081780E"/>
    <w:rsid w:val="00821067"/>
    <w:rsid w:val="00824C92"/>
    <w:rsid w:val="00824F2E"/>
    <w:rsid w:val="00827763"/>
    <w:rsid w:val="0083079C"/>
    <w:rsid w:val="0083082E"/>
    <w:rsid w:val="00830ADD"/>
    <w:rsid w:val="00830CC6"/>
    <w:rsid w:val="00831F8E"/>
    <w:rsid w:val="008329F5"/>
    <w:rsid w:val="00841E3B"/>
    <w:rsid w:val="00842CD4"/>
    <w:rsid w:val="008437E9"/>
    <w:rsid w:val="008457AA"/>
    <w:rsid w:val="00846500"/>
    <w:rsid w:val="00850352"/>
    <w:rsid w:val="00850BB9"/>
    <w:rsid w:val="00850DCE"/>
    <w:rsid w:val="00852212"/>
    <w:rsid w:val="00852F22"/>
    <w:rsid w:val="00854316"/>
    <w:rsid w:val="008543E3"/>
    <w:rsid w:val="008550C8"/>
    <w:rsid w:val="00856065"/>
    <w:rsid w:val="008560C1"/>
    <w:rsid w:val="0085675D"/>
    <w:rsid w:val="0085690F"/>
    <w:rsid w:val="00857A3E"/>
    <w:rsid w:val="00860B4B"/>
    <w:rsid w:val="00861895"/>
    <w:rsid w:val="00865A8F"/>
    <w:rsid w:val="008660DD"/>
    <w:rsid w:val="0086617A"/>
    <w:rsid w:val="008666F0"/>
    <w:rsid w:val="00867030"/>
    <w:rsid w:val="00870E1D"/>
    <w:rsid w:val="00871CBB"/>
    <w:rsid w:val="00873113"/>
    <w:rsid w:val="00875A90"/>
    <w:rsid w:val="00880DD8"/>
    <w:rsid w:val="0088238A"/>
    <w:rsid w:val="00885D9B"/>
    <w:rsid w:val="00886355"/>
    <w:rsid w:val="00886BDB"/>
    <w:rsid w:val="00887B17"/>
    <w:rsid w:val="0089112C"/>
    <w:rsid w:val="008919A2"/>
    <w:rsid w:val="00894922"/>
    <w:rsid w:val="00894AF6"/>
    <w:rsid w:val="00894D0C"/>
    <w:rsid w:val="00895E89"/>
    <w:rsid w:val="00895FAA"/>
    <w:rsid w:val="00897B55"/>
    <w:rsid w:val="008A04F0"/>
    <w:rsid w:val="008A26B4"/>
    <w:rsid w:val="008A3778"/>
    <w:rsid w:val="008A3AA4"/>
    <w:rsid w:val="008A578C"/>
    <w:rsid w:val="008A5D1F"/>
    <w:rsid w:val="008A60BE"/>
    <w:rsid w:val="008A6256"/>
    <w:rsid w:val="008A6DA7"/>
    <w:rsid w:val="008A7444"/>
    <w:rsid w:val="008B0C04"/>
    <w:rsid w:val="008B0E3E"/>
    <w:rsid w:val="008B0EEE"/>
    <w:rsid w:val="008B285F"/>
    <w:rsid w:val="008B32E1"/>
    <w:rsid w:val="008B3748"/>
    <w:rsid w:val="008B44CC"/>
    <w:rsid w:val="008B58EA"/>
    <w:rsid w:val="008B6BD2"/>
    <w:rsid w:val="008B6E4E"/>
    <w:rsid w:val="008B7797"/>
    <w:rsid w:val="008B790B"/>
    <w:rsid w:val="008C2AEC"/>
    <w:rsid w:val="008C5EF8"/>
    <w:rsid w:val="008D26C2"/>
    <w:rsid w:val="008D439A"/>
    <w:rsid w:val="008D4C2F"/>
    <w:rsid w:val="008D5B16"/>
    <w:rsid w:val="008E04D2"/>
    <w:rsid w:val="008E1E88"/>
    <w:rsid w:val="008E2C0D"/>
    <w:rsid w:val="008E3412"/>
    <w:rsid w:val="008E7727"/>
    <w:rsid w:val="008E7CE0"/>
    <w:rsid w:val="008E7E18"/>
    <w:rsid w:val="008F12BE"/>
    <w:rsid w:val="008F1490"/>
    <w:rsid w:val="008F162B"/>
    <w:rsid w:val="008F2E52"/>
    <w:rsid w:val="008F3156"/>
    <w:rsid w:val="008F4872"/>
    <w:rsid w:val="008F4944"/>
    <w:rsid w:val="008F4FB6"/>
    <w:rsid w:val="008F5ED2"/>
    <w:rsid w:val="0090203D"/>
    <w:rsid w:val="00905AA7"/>
    <w:rsid w:val="009066E2"/>
    <w:rsid w:val="009104A2"/>
    <w:rsid w:val="0091080C"/>
    <w:rsid w:val="009112A4"/>
    <w:rsid w:val="009121F3"/>
    <w:rsid w:val="00912936"/>
    <w:rsid w:val="00913826"/>
    <w:rsid w:val="00915E45"/>
    <w:rsid w:val="00916B35"/>
    <w:rsid w:val="00917840"/>
    <w:rsid w:val="00917C39"/>
    <w:rsid w:val="0092082C"/>
    <w:rsid w:val="00923B1F"/>
    <w:rsid w:val="00925936"/>
    <w:rsid w:val="009300BC"/>
    <w:rsid w:val="00930A59"/>
    <w:rsid w:val="00930D26"/>
    <w:rsid w:val="00932928"/>
    <w:rsid w:val="00932AB3"/>
    <w:rsid w:val="00935267"/>
    <w:rsid w:val="009367F8"/>
    <w:rsid w:val="00940254"/>
    <w:rsid w:val="00940D72"/>
    <w:rsid w:val="0094156E"/>
    <w:rsid w:val="00942EC1"/>
    <w:rsid w:val="009440C9"/>
    <w:rsid w:val="009448D9"/>
    <w:rsid w:val="00944A1B"/>
    <w:rsid w:val="009454F3"/>
    <w:rsid w:val="00945ACA"/>
    <w:rsid w:val="00946495"/>
    <w:rsid w:val="00946B77"/>
    <w:rsid w:val="00950A99"/>
    <w:rsid w:val="00951D6E"/>
    <w:rsid w:val="00952004"/>
    <w:rsid w:val="0095531D"/>
    <w:rsid w:val="00956175"/>
    <w:rsid w:val="00960097"/>
    <w:rsid w:val="009608A3"/>
    <w:rsid w:val="00961271"/>
    <w:rsid w:val="00961932"/>
    <w:rsid w:val="009644E8"/>
    <w:rsid w:val="009650B5"/>
    <w:rsid w:val="00965D7B"/>
    <w:rsid w:val="0096697A"/>
    <w:rsid w:val="00966FE9"/>
    <w:rsid w:val="00972B57"/>
    <w:rsid w:val="00972F50"/>
    <w:rsid w:val="009739B1"/>
    <w:rsid w:val="00974B7D"/>
    <w:rsid w:val="009774DA"/>
    <w:rsid w:val="00980A72"/>
    <w:rsid w:val="009827FD"/>
    <w:rsid w:val="00983188"/>
    <w:rsid w:val="00983CA6"/>
    <w:rsid w:val="00985BA1"/>
    <w:rsid w:val="00985F3B"/>
    <w:rsid w:val="00986C69"/>
    <w:rsid w:val="0098759F"/>
    <w:rsid w:val="0098761D"/>
    <w:rsid w:val="00991C2C"/>
    <w:rsid w:val="00992EBD"/>
    <w:rsid w:val="00993540"/>
    <w:rsid w:val="00994B4A"/>
    <w:rsid w:val="00997666"/>
    <w:rsid w:val="009A0BBD"/>
    <w:rsid w:val="009A147F"/>
    <w:rsid w:val="009A2CD9"/>
    <w:rsid w:val="009A33C5"/>
    <w:rsid w:val="009A3894"/>
    <w:rsid w:val="009A47C0"/>
    <w:rsid w:val="009A668C"/>
    <w:rsid w:val="009A68B5"/>
    <w:rsid w:val="009A71E2"/>
    <w:rsid w:val="009A77F4"/>
    <w:rsid w:val="009B0756"/>
    <w:rsid w:val="009B42DF"/>
    <w:rsid w:val="009B59EA"/>
    <w:rsid w:val="009B5A99"/>
    <w:rsid w:val="009B78A1"/>
    <w:rsid w:val="009C129D"/>
    <w:rsid w:val="009C170A"/>
    <w:rsid w:val="009C1812"/>
    <w:rsid w:val="009C227B"/>
    <w:rsid w:val="009C60AB"/>
    <w:rsid w:val="009D1F43"/>
    <w:rsid w:val="009D22A7"/>
    <w:rsid w:val="009D2EAC"/>
    <w:rsid w:val="009D3BEE"/>
    <w:rsid w:val="009D42AB"/>
    <w:rsid w:val="009D6545"/>
    <w:rsid w:val="009D6F3A"/>
    <w:rsid w:val="009D7403"/>
    <w:rsid w:val="009D7BAB"/>
    <w:rsid w:val="009E1958"/>
    <w:rsid w:val="009E2DD2"/>
    <w:rsid w:val="009E40A0"/>
    <w:rsid w:val="009E775B"/>
    <w:rsid w:val="009F041C"/>
    <w:rsid w:val="009F2615"/>
    <w:rsid w:val="009F27DF"/>
    <w:rsid w:val="009F4385"/>
    <w:rsid w:val="009F6C22"/>
    <w:rsid w:val="009F6C79"/>
    <w:rsid w:val="00A000B2"/>
    <w:rsid w:val="00A044E3"/>
    <w:rsid w:val="00A055EC"/>
    <w:rsid w:val="00A06194"/>
    <w:rsid w:val="00A06B8C"/>
    <w:rsid w:val="00A12E3D"/>
    <w:rsid w:val="00A1462B"/>
    <w:rsid w:val="00A15150"/>
    <w:rsid w:val="00A16309"/>
    <w:rsid w:val="00A17B96"/>
    <w:rsid w:val="00A203FB"/>
    <w:rsid w:val="00A21808"/>
    <w:rsid w:val="00A24942"/>
    <w:rsid w:val="00A30B86"/>
    <w:rsid w:val="00A30D9B"/>
    <w:rsid w:val="00A3439E"/>
    <w:rsid w:val="00A3572C"/>
    <w:rsid w:val="00A3645D"/>
    <w:rsid w:val="00A36564"/>
    <w:rsid w:val="00A40A90"/>
    <w:rsid w:val="00A4241A"/>
    <w:rsid w:val="00A42D01"/>
    <w:rsid w:val="00A42DB3"/>
    <w:rsid w:val="00A4393D"/>
    <w:rsid w:val="00A43D9D"/>
    <w:rsid w:val="00A45053"/>
    <w:rsid w:val="00A45FFD"/>
    <w:rsid w:val="00A47BA8"/>
    <w:rsid w:val="00A52530"/>
    <w:rsid w:val="00A52E72"/>
    <w:rsid w:val="00A541E3"/>
    <w:rsid w:val="00A54AFC"/>
    <w:rsid w:val="00A56906"/>
    <w:rsid w:val="00A60AB7"/>
    <w:rsid w:val="00A62A6C"/>
    <w:rsid w:val="00A63A0E"/>
    <w:rsid w:val="00A640DE"/>
    <w:rsid w:val="00A7244F"/>
    <w:rsid w:val="00A72E9B"/>
    <w:rsid w:val="00A7358C"/>
    <w:rsid w:val="00A7363E"/>
    <w:rsid w:val="00A7422C"/>
    <w:rsid w:val="00A742B0"/>
    <w:rsid w:val="00A7463C"/>
    <w:rsid w:val="00A768FE"/>
    <w:rsid w:val="00A76DF9"/>
    <w:rsid w:val="00A77095"/>
    <w:rsid w:val="00A81615"/>
    <w:rsid w:val="00A835B1"/>
    <w:rsid w:val="00A838F4"/>
    <w:rsid w:val="00A84168"/>
    <w:rsid w:val="00A84DE9"/>
    <w:rsid w:val="00A90ABB"/>
    <w:rsid w:val="00A91950"/>
    <w:rsid w:val="00A9328F"/>
    <w:rsid w:val="00A95172"/>
    <w:rsid w:val="00A95257"/>
    <w:rsid w:val="00A959A8"/>
    <w:rsid w:val="00AA1057"/>
    <w:rsid w:val="00AA12CF"/>
    <w:rsid w:val="00AA4FF3"/>
    <w:rsid w:val="00AA5526"/>
    <w:rsid w:val="00AA64EF"/>
    <w:rsid w:val="00AA6D73"/>
    <w:rsid w:val="00AA749B"/>
    <w:rsid w:val="00AB0C2A"/>
    <w:rsid w:val="00AB21C4"/>
    <w:rsid w:val="00AB46B2"/>
    <w:rsid w:val="00AB4ECA"/>
    <w:rsid w:val="00AC03CA"/>
    <w:rsid w:val="00AC08AE"/>
    <w:rsid w:val="00AC2C56"/>
    <w:rsid w:val="00AC3F6F"/>
    <w:rsid w:val="00AC51AA"/>
    <w:rsid w:val="00AC553F"/>
    <w:rsid w:val="00AC65BB"/>
    <w:rsid w:val="00AC7D9B"/>
    <w:rsid w:val="00AD0DBA"/>
    <w:rsid w:val="00AD0EAB"/>
    <w:rsid w:val="00AD1980"/>
    <w:rsid w:val="00AD1CCE"/>
    <w:rsid w:val="00AD208F"/>
    <w:rsid w:val="00AD329F"/>
    <w:rsid w:val="00AD3E74"/>
    <w:rsid w:val="00AD6515"/>
    <w:rsid w:val="00AD6568"/>
    <w:rsid w:val="00AE0B26"/>
    <w:rsid w:val="00AE1990"/>
    <w:rsid w:val="00AE2972"/>
    <w:rsid w:val="00AE2B70"/>
    <w:rsid w:val="00AE33CE"/>
    <w:rsid w:val="00AE380A"/>
    <w:rsid w:val="00AE50D4"/>
    <w:rsid w:val="00AE5F6D"/>
    <w:rsid w:val="00AE7CD0"/>
    <w:rsid w:val="00AF03C1"/>
    <w:rsid w:val="00AF12EA"/>
    <w:rsid w:val="00AF2955"/>
    <w:rsid w:val="00AF4B82"/>
    <w:rsid w:val="00AF57D7"/>
    <w:rsid w:val="00AF5E8F"/>
    <w:rsid w:val="00AF6D5F"/>
    <w:rsid w:val="00AF7A42"/>
    <w:rsid w:val="00B01C2B"/>
    <w:rsid w:val="00B04A67"/>
    <w:rsid w:val="00B05015"/>
    <w:rsid w:val="00B05AD1"/>
    <w:rsid w:val="00B06815"/>
    <w:rsid w:val="00B1265B"/>
    <w:rsid w:val="00B13A43"/>
    <w:rsid w:val="00B14B7E"/>
    <w:rsid w:val="00B17605"/>
    <w:rsid w:val="00B17D34"/>
    <w:rsid w:val="00B20A4D"/>
    <w:rsid w:val="00B21A20"/>
    <w:rsid w:val="00B23662"/>
    <w:rsid w:val="00B2536A"/>
    <w:rsid w:val="00B26E5D"/>
    <w:rsid w:val="00B27684"/>
    <w:rsid w:val="00B27DB2"/>
    <w:rsid w:val="00B3031E"/>
    <w:rsid w:val="00B30789"/>
    <w:rsid w:val="00B30986"/>
    <w:rsid w:val="00B310C4"/>
    <w:rsid w:val="00B34A07"/>
    <w:rsid w:val="00B34EA3"/>
    <w:rsid w:val="00B421FC"/>
    <w:rsid w:val="00B42C59"/>
    <w:rsid w:val="00B439F0"/>
    <w:rsid w:val="00B44E6D"/>
    <w:rsid w:val="00B45148"/>
    <w:rsid w:val="00B5075E"/>
    <w:rsid w:val="00B52246"/>
    <w:rsid w:val="00B527EB"/>
    <w:rsid w:val="00B620A6"/>
    <w:rsid w:val="00B63746"/>
    <w:rsid w:val="00B63DF1"/>
    <w:rsid w:val="00B645D9"/>
    <w:rsid w:val="00B64B0D"/>
    <w:rsid w:val="00B6524D"/>
    <w:rsid w:val="00B659C7"/>
    <w:rsid w:val="00B70810"/>
    <w:rsid w:val="00B70A8D"/>
    <w:rsid w:val="00B73EE3"/>
    <w:rsid w:val="00B745A5"/>
    <w:rsid w:val="00B825F9"/>
    <w:rsid w:val="00B828F7"/>
    <w:rsid w:val="00B84435"/>
    <w:rsid w:val="00B8535F"/>
    <w:rsid w:val="00B86540"/>
    <w:rsid w:val="00B87B32"/>
    <w:rsid w:val="00B9080A"/>
    <w:rsid w:val="00B94BCA"/>
    <w:rsid w:val="00B95D82"/>
    <w:rsid w:val="00B96CEE"/>
    <w:rsid w:val="00BA128B"/>
    <w:rsid w:val="00BA2293"/>
    <w:rsid w:val="00BA2595"/>
    <w:rsid w:val="00BA38A9"/>
    <w:rsid w:val="00BA68C9"/>
    <w:rsid w:val="00BA724E"/>
    <w:rsid w:val="00BB1CDD"/>
    <w:rsid w:val="00BB32AB"/>
    <w:rsid w:val="00BB5EEE"/>
    <w:rsid w:val="00BB6ECB"/>
    <w:rsid w:val="00BB7F05"/>
    <w:rsid w:val="00BC1B6A"/>
    <w:rsid w:val="00BC2BCC"/>
    <w:rsid w:val="00BC2DE4"/>
    <w:rsid w:val="00BC348C"/>
    <w:rsid w:val="00BC3D8D"/>
    <w:rsid w:val="00BC4899"/>
    <w:rsid w:val="00BC556E"/>
    <w:rsid w:val="00BC55F4"/>
    <w:rsid w:val="00BC5C72"/>
    <w:rsid w:val="00BC6048"/>
    <w:rsid w:val="00BC6818"/>
    <w:rsid w:val="00BD1E7D"/>
    <w:rsid w:val="00BD2339"/>
    <w:rsid w:val="00BD2CD8"/>
    <w:rsid w:val="00BD38E9"/>
    <w:rsid w:val="00BD660E"/>
    <w:rsid w:val="00BD783F"/>
    <w:rsid w:val="00BE0C94"/>
    <w:rsid w:val="00BE175E"/>
    <w:rsid w:val="00BE228E"/>
    <w:rsid w:val="00BE300C"/>
    <w:rsid w:val="00BE3071"/>
    <w:rsid w:val="00BE5250"/>
    <w:rsid w:val="00BE5C4E"/>
    <w:rsid w:val="00BE6683"/>
    <w:rsid w:val="00BE796D"/>
    <w:rsid w:val="00BF0B94"/>
    <w:rsid w:val="00BF1D0B"/>
    <w:rsid w:val="00BF74E0"/>
    <w:rsid w:val="00C011AC"/>
    <w:rsid w:val="00C02C42"/>
    <w:rsid w:val="00C03799"/>
    <w:rsid w:val="00C038BC"/>
    <w:rsid w:val="00C044EC"/>
    <w:rsid w:val="00C05B29"/>
    <w:rsid w:val="00C05B42"/>
    <w:rsid w:val="00C064F0"/>
    <w:rsid w:val="00C0694E"/>
    <w:rsid w:val="00C1172D"/>
    <w:rsid w:val="00C13259"/>
    <w:rsid w:val="00C138BC"/>
    <w:rsid w:val="00C1447B"/>
    <w:rsid w:val="00C14D4E"/>
    <w:rsid w:val="00C165A4"/>
    <w:rsid w:val="00C16A88"/>
    <w:rsid w:val="00C21657"/>
    <w:rsid w:val="00C21912"/>
    <w:rsid w:val="00C22EA1"/>
    <w:rsid w:val="00C238B9"/>
    <w:rsid w:val="00C256D4"/>
    <w:rsid w:val="00C25E81"/>
    <w:rsid w:val="00C266F6"/>
    <w:rsid w:val="00C278BE"/>
    <w:rsid w:val="00C2790E"/>
    <w:rsid w:val="00C27C7C"/>
    <w:rsid w:val="00C31AB5"/>
    <w:rsid w:val="00C31C39"/>
    <w:rsid w:val="00C325B3"/>
    <w:rsid w:val="00C32B79"/>
    <w:rsid w:val="00C32D36"/>
    <w:rsid w:val="00C357BD"/>
    <w:rsid w:val="00C36254"/>
    <w:rsid w:val="00C36929"/>
    <w:rsid w:val="00C40025"/>
    <w:rsid w:val="00C4052A"/>
    <w:rsid w:val="00C40F95"/>
    <w:rsid w:val="00C41685"/>
    <w:rsid w:val="00C41D89"/>
    <w:rsid w:val="00C442BE"/>
    <w:rsid w:val="00C4436A"/>
    <w:rsid w:val="00C4557A"/>
    <w:rsid w:val="00C457E2"/>
    <w:rsid w:val="00C46C26"/>
    <w:rsid w:val="00C50062"/>
    <w:rsid w:val="00C5007D"/>
    <w:rsid w:val="00C512D2"/>
    <w:rsid w:val="00C53CC6"/>
    <w:rsid w:val="00C54566"/>
    <w:rsid w:val="00C5753F"/>
    <w:rsid w:val="00C578C1"/>
    <w:rsid w:val="00C60EEB"/>
    <w:rsid w:val="00C6179E"/>
    <w:rsid w:val="00C61F8F"/>
    <w:rsid w:val="00C651D3"/>
    <w:rsid w:val="00C651F6"/>
    <w:rsid w:val="00C6770F"/>
    <w:rsid w:val="00C67F86"/>
    <w:rsid w:val="00C714F3"/>
    <w:rsid w:val="00C74444"/>
    <w:rsid w:val="00C74C9F"/>
    <w:rsid w:val="00C75A04"/>
    <w:rsid w:val="00C75B6F"/>
    <w:rsid w:val="00C778A2"/>
    <w:rsid w:val="00C77E3C"/>
    <w:rsid w:val="00C817B0"/>
    <w:rsid w:val="00C81D76"/>
    <w:rsid w:val="00C85AD3"/>
    <w:rsid w:val="00C90C0F"/>
    <w:rsid w:val="00C91864"/>
    <w:rsid w:val="00C94413"/>
    <w:rsid w:val="00C977F0"/>
    <w:rsid w:val="00CA2460"/>
    <w:rsid w:val="00CA4147"/>
    <w:rsid w:val="00CA414A"/>
    <w:rsid w:val="00CA44EB"/>
    <w:rsid w:val="00CA4E23"/>
    <w:rsid w:val="00CB001A"/>
    <w:rsid w:val="00CB2058"/>
    <w:rsid w:val="00CB3C45"/>
    <w:rsid w:val="00CB461D"/>
    <w:rsid w:val="00CB5E8F"/>
    <w:rsid w:val="00CB6C64"/>
    <w:rsid w:val="00CB6D81"/>
    <w:rsid w:val="00CB6F87"/>
    <w:rsid w:val="00CC0B7F"/>
    <w:rsid w:val="00CC0D77"/>
    <w:rsid w:val="00CC0EF3"/>
    <w:rsid w:val="00CC1AF3"/>
    <w:rsid w:val="00CC1CFC"/>
    <w:rsid w:val="00CC3291"/>
    <w:rsid w:val="00CC362A"/>
    <w:rsid w:val="00CC3EAC"/>
    <w:rsid w:val="00CC4E8E"/>
    <w:rsid w:val="00CC6217"/>
    <w:rsid w:val="00CC7264"/>
    <w:rsid w:val="00CC7AA7"/>
    <w:rsid w:val="00CD267F"/>
    <w:rsid w:val="00CD26A7"/>
    <w:rsid w:val="00CD4A16"/>
    <w:rsid w:val="00CD5B90"/>
    <w:rsid w:val="00CE1605"/>
    <w:rsid w:val="00CE2478"/>
    <w:rsid w:val="00CE26E1"/>
    <w:rsid w:val="00CE2A40"/>
    <w:rsid w:val="00CE5FD2"/>
    <w:rsid w:val="00CE61DE"/>
    <w:rsid w:val="00CE6EDA"/>
    <w:rsid w:val="00CF0F9E"/>
    <w:rsid w:val="00CF265F"/>
    <w:rsid w:val="00CF3DB0"/>
    <w:rsid w:val="00CF542E"/>
    <w:rsid w:val="00D0085A"/>
    <w:rsid w:val="00D010C1"/>
    <w:rsid w:val="00D01147"/>
    <w:rsid w:val="00D0336F"/>
    <w:rsid w:val="00D0573B"/>
    <w:rsid w:val="00D0774E"/>
    <w:rsid w:val="00D07DA6"/>
    <w:rsid w:val="00D10D53"/>
    <w:rsid w:val="00D10F6F"/>
    <w:rsid w:val="00D124AC"/>
    <w:rsid w:val="00D13402"/>
    <w:rsid w:val="00D15361"/>
    <w:rsid w:val="00D15C11"/>
    <w:rsid w:val="00D16405"/>
    <w:rsid w:val="00D20287"/>
    <w:rsid w:val="00D2150D"/>
    <w:rsid w:val="00D215A7"/>
    <w:rsid w:val="00D2167A"/>
    <w:rsid w:val="00D2531A"/>
    <w:rsid w:val="00D25590"/>
    <w:rsid w:val="00D26924"/>
    <w:rsid w:val="00D26FA4"/>
    <w:rsid w:val="00D275B1"/>
    <w:rsid w:val="00D279A6"/>
    <w:rsid w:val="00D30BC6"/>
    <w:rsid w:val="00D322D2"/>
    <w:rsid w:val="00D332F5"/>
    <w:rsid w:val="00D33817"/>
    <w:rsid w:val="00D33A14"/>
    <w:rsid w:val="00D33BA6"/>
    <w:rsid w:val="00D33CCC"/>
    <w:rsid w:val="00D33F02"/>
    <w:rsid w:val="00D34B4B"/>
    <w:rsid w:val="00D34FAE"/>
    <w:rsid w:val="00D3661A"/>
    <w:rsid w:val="00D3703F"/>
    <w:rsid w:val="00D4291B"/>
    <w:rsid w:val="00D47D25"/>
    <w:rsid w:val="00D505D9"/>
    <w:rsid w:val="00D540AF"/>
    <w:rsid w:val="00D556BE"/>
    <w:rsid w:val="00D55D7B"/>
    <w:rsid w:val="00D560CC"/>
    <w:rsid w:val="00D571FA"/>
    <w:rsid w:val="00D5736F"/>
    <w:rsid w:val="00D573B6"/>
    <w:rsid w:val="00D6056E"/>
    <w:rsid w:val="00D60C7D"/>
    <w:rsid w:val="00D67077"/>
    <w:rsid w:val="00D71467"/>
    <w:rsid w:val="00D723B2"/>
    <w:rsid w:val="00D726AC"/>
    <w:rsid w:val="00D72A7F"/>
    <w:rsid w:val="00D76A1F"/>
    <w:rsid w:val="00D8065D"/>
    <w:rsid w:val="00D82858"/>
    <w:rsid w:val="00D82AF5"/>
    <w:rsid w:val="00D856D0"/>
    <w:rsid w:val="00D85C9F"/>
    <w:rsid w:val="00D862A1"/>
    <w:rsid w:val="00D8664B"/>
    <w:rsid w:val="00D87CE3"/>
    <w:rsid w:val="00D90D75"/>
    <w:rsid w:val="00D921BC"/>
    <w:rsid w:val="00D93D28"/>
    <w:rsid w:val="00DA0016"/>
    <w:rsid w:val="00DA10CB"/>
    <w:rsid w:val="00DA1A12"/>
    <w:rsid w:val="00DA1E07"/>
    <w:rsid w:val="00DA2D3F"/>
    <w:rsid w:val="00DA4662"/>
    <w:rsid w:val="00DA4697"/>
    <w:rsid w:val="00DA5CDB"/>
    <w:rsid w:val="00DA5E4B"/>
    <w:rsid w:val="00DA73B7"/>
    <w:rsid w:val="00DA7AC7"/>
    <w:rsid w:val="00DB04A8"/>
    <w:rsid w:val="00DB20D1"/>
    <w:rsid w:val="00DB3244"/>
    <w:rsid w:val="00DB59D1"/>
    <w:rsid w:val="00DB6681"/>
    <w:rsid w:val="00DB6EC5"/>
    <w:rsid w:val="00DB76A3"/>
    <w:rsid w:val="00DC05EC"/>
    <w:rsid w:val="00DC2DCA"/>
    <w:rsid w:val="00DC2DF1"/>
    <w:rsid w:val="00DC408B"/>
    <w:rsid w:val="00DC4EC1"/>
    <w:rsid w:val="00DC55F7"/>
    <w:rsid w:val="00DC6B54"/>
    <w:rsid w:val="00DD00A4"/>
    <w:rsid w:val="00DD2B55"/>
    <w:rsid w:val="00DD3D19"/>
    <w:rsid w:val="00DD3D44"/>
    <w:rsid w:val="00DD5724"/>
    <w:rsid w:val="00DE283D"/>
    <w:rsid w:val="00DE29E4"/>
    <w:rsid w:val="00DE2C09"/>
    <w:rsid w:val="00DE5F1E"/>
    <w:rsid w:val="00DE6DC9"/>
    <w:rsid w:val="00DE7036"/>
    <w:rsid w:val="00DE76B7"/>
    <w:rsid w:val="00DF1057"/>
    <w:rsid w:val="00DF1E93"/>
    <w:rsid w:val="00DF407C"/>
    <w:rsid w:val="00DF4D00"/>
    <w:rsid w:val="00DF598A"/>
    <w:rsid w:val="00DF5C7E"/>
    <w:rsid w:val="00DF753E"/>
    <w:rsid w:val="00E0094A"/>
    <w:rsid w:val="00E01DD0"/>
    <w:rsid w:val="00E01DD7"/>
    <w:rsid w:val="00E049BE"/>
    <w:rsid w:val="00E04EC2"/>
    <w:rsid w:val="00E05087"/>
    <w:rsid w:val="00E05941"/>
    <w:rsid w:val="00E05D9C"/>
    <w:rsid w:val="00E0633D"/>
    <w:rsid w:val="00E06BB5"/>
    <w:rsid w:val="00E10BC6"/>
    <w:rsid w:val="00E12242"/>
    <w:rsid w:val="00E12391"/>
    <w:rsid w:val="00E1413E"/>
    <w:rsid w:val="00E1694F"/>
    <w:rsid w:val="00E1732C"/>
    <w:rsid w:val="00E1759C"/>
    <w:rsid w:val="00E223F7"/>
    <w:rsid w:val="00E23B4F"/>
    <w:rsid w:val="00E25B84"/>
    <w:rsid w:val="00E27808"/>
    <w:rsid w:val="00E30A6B"/>
    <w:rsid w:val="00E31CBC"/>
    <w:rsid w:val="00E3288D"/>
    <w:rsid w:val="00E3362D"/>
    <w:rsid w:val="00E350EE"/>
    <w:rsid w:val="00E35A82"/>
    <w:rsid w:val="00E36E21"/>
    <w:rsid w:val="00E377A2"/>
    <w:rsid w:val="00E413B1"/>
    <w:rsid w:val="00E41BF6"/>
    <w:rsid w:val="00E41F3D"/>
    <w:rsid w:val="00E46E2F"/>
    <w:rsid w:val="00E46F41"/>
    <w:rsid w:val="00E4709A"/>
    <w:rsid w:val="00E50610"/>
    <w:rsid w:val="00E51179"/>
    <w:rsid w:val="00E522DE"/>
    <w:rsid w:val="00E5417C"/>
    <w:rsid w:val="00E54E53"/>
    <w:rsid w:val="00E604BA"/>
    <w:rsid w:val="00E60561"/>
    <w:rsid w:val="00E60F33"/>
    <w:rsid w:val="00E6362F"/>
    <w:rsid w:val="00E6624C"/>
    <w:rsid w:val="00E667E9"/>
    <w:rsid w:val="00E66B7A"/>
    <w:rsid w:val="00E66C7C"/>
    <w:rsid w:val="00E67F25"/>
    <w:rsid w:val="00E7178C"/>
    <w:rsid w:val="00E72BCC"/>
    <w:rsid w:val="00E72C6C"/>
    <w:rsid w:val="00E7320E"/>
    <w:rsid w:val="00E75B69"/>
    <w:rsid w:val="00E81133"/>
    <w:rsid w:val="00E81223"/>
    <w:rsid w:val="00E82352"/>
    <w:rsid w:val="00E82A9A"/>
    <w:rsid w:val="00E865B3"/>
    <w:rsid w:val="00E901C9"/>
    <w:rsid w:val="00E90C85"/>
    <w:rsid w:val="00E91F07"/>
    <w:rsid w:val="00E934A9"/>
    <w:rsid w:val="00EA19E1"/>
    <w:rsid w:val="00EA1A56"/>
    <w:rsid w:val="00EA37B6"/>
    <w:rsid w:val="00EA4391"/>
    <w:rsid w:val="00EA5CE2"/>
    <w:rsid w:val="00EA5E83"/>
    <w:rsid w:val="00EB0DD8"/>
    <w:rsid w:val="00EB7D2F"/>
    <w:rsid w:val="00EB7D63"/>
    <w:rsid w:val="00EB7E92"/>
    <w:rsid w:val="00EB7EF2"/>
    <w:rsid w:val="00EC0E9A"/>
    <w:rsid w:val="00EC1A12"/>
    <w:rsid w:val="00EC2105"/>
    <w:rsid w:val="00EC26AE"/>
    <w:rsid w:val="00EC5A43"/>
    <w:rsid w:val="00EC639D"/>
    <w:rsid w:val="00EC6ED3"/>
    <w:rsid w:val="00EC7F3E"/>
    <w:rsid w:val="00ED0CA5"/>
    <w:rsid w:val="00ED2314"/>
    <w:rsid w:val="00ED2885"/>
    <w:rsid w:val="00ED3B59"/>
    <w:rsid w:val="00ED72DA"/>
    <w:rsid w:val="00ED74F1"/>
    <w:rsid w:val="00ED75C9"/>
    <w:rsid w:val="00EE1C80"/>
    <w:rsid w:val="00EE55FB"/>
    <w:rsid w:val="00EE5921"/>
    <w:rsid w:val="00EE6E83"/>
    <w:rsid w:val="00EF1DB8"/>
    <w:rsid w:val="00EF2311"/>
    <w:rsid w:val="00EF33CE"/>
    <w:rsid w:val="00EF476C"/>
    <w:rsid w:val="00EF47A8"/>
    <w:rsid w:val="00EF4870"/>
    <w:rsid w:val="00EF7F74"/>
    <w:rsid w:val="00F01432"/>
    <w:rsid w:val="00F014F4"/>
    <w:rsid w:val="00F034D8"/>
    <w:rsid w:val="00F07D64"/>
    <w:rsid w:val="00F10864"/>
    <w:rsid w:val="00F11B67"/>
    <w:rsid w:val="00F154F6"/>
    <w:rsid w:val="00F169B2"/>
    <w:rsid w:val="00F16BF6"/>
    <w:rsid w:val="00F1719C"/>
    <w:rsid w:val="00F17572"/>
    <w:rsid w:val="00F20892"/>
    <w:rsid w:val="00F21093"/>
    <w:rsid w:val="00F223D4"/>
    <w:rsid w:val="00F261DD"/>
    <w:rsid w:val="00F26F7E"/>
    <w:rsid w:val="00F27366"/>
    <w:rsid w:val="00F27FC6"/>
    <w:rsid w:val="00F31C6E"/>
    <w:rsid w:val="00F32CB6"/>
    <w:rsid w:val="00F3645E"/>
    <w:rsid w:val="00F36641"/>
    <w:rsid w:val="00F37209"/>
    <w:rsid w:val="00F42C5C"/>
    <w:rsid w:val="00F43845"/>
    <w:rsid w:val="00F45069"/>
    <w:rsid w:val="00F453D1"/>
    <w:rsid w:val="00F46A84"/>
    <w:rsid w:val="00F47907"/>
    <w:rsid w:val="00F514A0"/>
    <w:rsid w:val="00F53081"/>
    <w:rsid w:val="00F53991"/>
    <w:rsid w:val="00F53D09"/>
    <w:rsid w:val="00F54B12"/>
    <w:rsid w:val="00F55483"/>
    <w:rsid w:val="00F55F29"/>
    <w:rsid w:val="00F560D1"/>
    <w:rsid w:val="00F563CC"/>
    <w:rsid w:val="00F564A8"/>
    <w:rsid w:val="00F57576"/>
    <w:rsid w:val="00F61DF5"/>
    <w:rsid w:val="00F631A5"/>
    <w:rsid w:val="00F64726"/>
    <w:rsid w:val="00F658F2"/>
    <w:rsid w:val="00F6713C"/>
    <w:rsid w:val="00F6773E"/>
    <w:rsid w:val="00F70CA1"/>
    <w:rsid w:val="00F736CA"/>
    <w:rsid w:val="00F7449E"/>
    <w:rsid w:val="00F759E9"/>
    <w:rsid w:val="00F7683C"/>
    <w:rsid w:val="00F77339"/>
    <w:rsid w:val="00F81ADF"/>
    <w:rsid w:val="00F84A5B"/>
    <w:rsid w:val="00F85E4B"/>
    <w:rsid w:val="00F861B9"/>
    <w:rsid w:val="00F878A8"/>
    <w:rsid w:val="00F941FB"/>
    <w:rsid w:val="00F9521F"/>
    <w:rsid w:val="00F95388"/>
    <w:rsid w:val="00F959E9"/>
    <w:rsid w:val="00F95C01"/>
    <w:rsid w:val="00F96E3F"/>
    <w:rsid w:val="00F97004"/>
    <w:rsid w:val="00F9749C"/>
    <w:rsid w:val="00FA062A"/>
    <w:rsid w:val="00FA0937"/>
    <w:rsid w:val="00FA40E0"/>
    <w:rsid w:val="00FA5C33"/>
    <w:rsid w:val="00FB162B"/>
    <w:rsid w:val="00FB1EF4"/>
    <w:rsid w:val="00FB28D8"/>
    <w:rsid w:val="00FB3DF3"/>
    <w:rsid w:val="00FB492A"/>
    <w:rsid w:val="00FB5262"/>
    <w:rsid w:val="00FC0B4B"/>
    <w:rsid w:val="00FC1E49"/>
    <w:rsid w:val="00FC270B"/>
    <w:rsid w:val="00FC2818"/>
    <w:rsid w:val="00FC32D3"/>
    <w:rsid w:val="00FC3D39"/>
    <w:rsid w:val="00FC420F"/>
    <w:rsid w:val="00FC70A6"/>
    <w:rsid w:val="00FC7103"/>
    <w:rsid w:val="00FD092A"/>
    <w:rsid w:val="00FD16ED"/>
    <w:rsid w:val="00FD1C0B"/>
    <w:rsid w:val="00FD422D"/>
    <w:rsid w:val="00FD5971"/>
    <w:rsid w:val="00FE003F"/>
    <w:rsid w:val="00FE00DE"/>
    <w:rsid w:val="00FE198A"/>
    <w:rsid w:val="00FE26F3"/>
    <w:rsid w:val="00FE3B05"/>
    <w:rsid w:val="00FE3BB0"/>
    <w:rsid w:val="00FE419B"/>
    <w:rsid w:val="00FE4992"/>
    <w:rsid w:val="00FF0C1B"/>
    <w:rsid w:val="00FF2B92"/>
    <w:rsid w:val="00FF2C74"/>
    <w:rsid w:val="00FF2E62"/>
    <w:rsid w:val="00FF3916"/>
    <w:rsid w:val="00FF3B1F"/>
    <w:rsid w:val="00FF3C5E"/>
    <w:rsid w:val="00FF4041"/>
    <w:rsid w:val="00FF5653"/>
    <w:rsid w:val="00FF5CE2"/>
    <w:rsid w:val="00FF6FEB"/>
    <w:rsid w:val="00FF7A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6BAEE8D9-143C-47A7-98B4-F1CB5EEBB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>
      <w:pPr>
        <w:spacing w:before="80"/>
        <w:ind w:left="1021" w:right="567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2BCC"/>
    <w:pPr>
      <w:ind w:left="567"/>
    </w:pPr>
    <w:rPr>
      <w:rFonts w:ascii="Century Gothic" w:hAnsi="Century Gothic"/>
      <w:color w:val="000000" w:themeColor="text1"/>
      <w:sz w:val="22"/>
    </w:rPr>
  </w:style>
  <w:style w:type="paragraph" w:styleId="Ttulo1">
    <w:name w:val="heading 1"/>
    <w:basedOn w:val="TDC1"/>
    <w:next w:val="Normal"/>
    <w:qFormat/>
    <w:rsid w:val="00E72BCC"/>
    <w:pPr>
      <w:keepNext/>
      <w:pageBreakBefore/>
      <w:numPr>
        <w:numId w:val="3"/>
      </w:numPr>
      <w:pBdr>
        <w:bottom w:val="dotted" w:sz="18" w:space="1" w:color="7F7F7F" w:themeColor="text1" w:themeTint="80"/>
      </w:pBdr>
      <w:spacing w:before="240" w:after="240"/>
      <w:ind w:left="595" w:hanging="357"/>
      <w:outlineLvl w:val="0"/>
    </w:pPr>
    <w:rPr>
      <w:caps w:val="0"/>
      <w:kern w:val="32"/>
      <w:sz w:val="36"/>
    </w:rPr>
  </w:style>
  <w:style w:type="paragraph" w:styleId="Ttulo2">
    <w:name w:val="heading 2"/>
    <w:basedOn w:val="TDC2"/>
    <w:next w:val="Normal"/>
    <w:qFormat/>
    <w:rsid w:val="00814822"/>
    <w:pPr>
      <w:keepNext/>
      <w:numPr>
        <w:ilvl w:val="1"/>
        <w:numId w:val="3"/>
      </w:numPr>
      <w:spacing w:before="120"/>
      <w:outlineLvl w:val="1"/>
    </w:pPr>
    <w:rPr>
      <w:rFonts w:cs="Arial"/>
      <w:b/>
      <w:bCs/>
      <w:iCs/>
      <w:caps/>
      <w:color w:val="595959"/>
      <w:sz w:val="24"/>
      <w:szCs w:val="22"/>
    </w:rPr>
  </w:style>
  <w:style w:type="paragraph" w:styleId="Ttulo3">
    <w:name w:val="heading 3"/>
    <w:basedOn w:val="TDC3"/>
    <w:next w:val="Normal"/>
    <w:qFormat/>
    <w:rsid w:val="00210CBD"/>
    <w:pPr>
      <w:keepNext/>
      <w:numPr>
        <w:ilvl w:val="2"/>
        <w:numId w:val="3"/>
      </w:numPr>
      <w:spacing w:before="240" w:after="60"/>
      <w:outlineLvl w:val="2"/>
    </w:pPr>
    <w:rPr>
      <w:rFonts w:cs="Arial"/>
      <w:bCs/>
      <w:caps/>
      <w:szCs w:val="22"/>
    </w:rPr>
  </w:style>
  <w:style w:type="paragraph" w:styleId="Ttulo4">
    <w:name w:val="heading 4"/>
    <w:basedOn w:val="Normal"/>
    <w:next w:val="Normal"/>
    <w:qFormat/>
    <w:rsid w:val="00210CBD"/>
    <w:pPr>
      <w:keepNext/>
      <w:widowControl w:val="0"/>
      <w:tabs>
        <w:tab w:val="left" w:pos="0"/>
        <w:tab w:val="left" w:pos="567"/>
        <w:tab w:val="left" w:pos="709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</w:tabs>
      <w:jc w:val="right"/>
      <w:outlineLvl w:val="3"/>
    </w:pPr>
    <w:rPr>
      <w:b/>
      <w:sz w:val="24"/>
      <w:u w:val="single"/>
    </w:rPr>
  </w:style>
  <w:style w:type="paragraph" w:styleId="Ttulo5">
    <w:name w:val="heading 5"/>
    <w:basedOn w:val="Normal"/>
    <w:next w:val="Normal"/>
    <w:qFormat/>
    <w:rsid w:val="00210CB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10CBD"/>
    <w:pPr>
      <w:keepNext/>
      <w:jc w:val="both"/>
      <w:outlineLvl w:val="5"/>
    </w:pPr>
    <w:rPr>
      <w:b/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210CBD"/>
  </w:style>
  <w:style w:type="paragraph" w:styleId="Encabezado">
    <w:name w:val="header"/>
    <w:basedOn w:val="Normal"/>
    <w:rsid w:val="00210CB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210CBD"/>
    <w:pPr>
      <w:tabs>
        <w:tab w:val="center" w:pos="4252"/>
        <w:tab w:val="right" w:pos="8504"/>
      </w:tabs>
    </w:pPr>
  </w:style>
  <w:style w:type="paragraph" w:styleId="Textoindependiente3">
    <w:name w:val="Body Text 3"/>
    <w:basedOn w:val="Normal"/>
    <w:rsid w:val="00210CBD"/>
    <w:pPr>
      <w:jc w:val="center"/>
    </w:pPr>
    <w:rPr>
      <w:rFonts w:ascii="DIN-Bold" w:hAnsi="DIN-Bold"/>
      <w:sz w:val="24"/>
      <w:lang w:val="es-ES_tradnl"/>
    </w:rPr>
  </w:style>
  <w:style w:type="paragraph" w:customStyle="1" w:styleId="Encabezadoformato">
    <w:name w:val="Encabezado_formato"/>
    <w:basedOn w:val="Normal"/>
    <w:rsid w:val="00210CBD"/>
    <w:pPr>
      <w:tabs>
        <w:tab w:val="left" w:pos="2665"/>
        <w:tab w:val="center" w:pos="4252"/>
        <w:tab w:val="right" w:pos="8504"/>
      </w:tabs>
      <w:spacing w:before="120"/>
      <w:jc w:val="center"/>
    </w:pPr>
    <w:rPr>
      <w:b/>
      <w:caps/>
      <w:lang w:val="es-ES_tradnl"/>
    </w:rPr>
  </w:style>
  <w:style w:type="character" w:styleId="Hipervnculo">
    <w:name w:val="Hyperlink"/>
    <w:basedOn w:val="Fuentedeprrafopredeter"/>
    <w:uiPriority w:val="99"/>
    <w:rsid w:val="00210CBD"/>
    <w:rPr>
      <w:color w:val="0000FF"/>
      <w:u w:val="single"/>
    </w:rPr>
  </w:style>
  <w:style w:type="paragraph" w:customStyle="1" w:styleId="INDICE">
    <w:name w:val="INDICE"/>
    <w:basedOn w:val="Normal"/>
    <w:rsid w:val="00210CBD"/>
    <w:pPr>
      <w:keepNext/>
      <w:tabs>
        <w:tab w:val="left" w:pos="426"/>
        <w:tab w:val="right" w:leader="dot" w:pos="14559"/>
      </w:tabs>
      <w:spacing w:before="240" w:after="60"/>
      <w:outlineLvl w:val="0"/>
    </w:pPr>
    <w:rPr>
      <w:rFonts w:cs="Arial"/>
      <w:bCs/>
      <w:caps/>
      <w:kern w:val="32"/>
      <w:sz w:val="24"/>
      <w:szCs w:val="24"/>
      <w:u w:val="single"/>
    </w:rPr>
  </w:style>
  <w:style w:type="paragraph" w:customStyle="1" w:styleId="Modificaciones">
    <w:name w:val="Modificaciones"/>
    <w:basedOn w:val="Normal"/>
    <w:rsid w:val="00210CBD"/>
    <w:pPr>
      <w:jc w:val="center"/>
    </w:pPr>
    <w:rPr>
      <w:i/>
      <w:color w:val="FF0000"/>
    </w:rPr>
  </w:style>
  <w:style w:type="character" w:customStyle="1" w:styleId="ModificacionesCar">
    <w:name w:val="Modificaciones Car"/>
    <w:basedOn w:val="Fuentedeprrafopredeter"/>
    <w:rsid w:val="00210CBD"/>
    <w:rPr>
      <w:rFonts w:ascii="Verdana" w:hAnsi="Verdana"/>
      <w:i/>
      <w:noProof w:val="0"/>
      <w:color w:val="FF0000"/>
      <w:lang w:val="es-ES" w:eastAsia="es-ES" w:bidi="ar-SA"/>
    </w:rPr>
  </w:style>
  <w:style w:type="paragraph" w:customStyle="1" w:styleId="notatabla">
    <w:name w:val="nota tabla"/>
    <w:basedOn w:val="Normal"/>
    <w:rsid w:val="00210CBD"/>
    <w:pPr>
      <w:numPr>
        <w:numId w:val="1"/>
      </w:numPr>
      <w:tabs>
        <w:tab w:val="clear" w:pos="360"/>
        <w:tab w:val="num" w:pos="720"/>
      </w:tabs>
      <w:ind w:left="720"/>
      <w:jc w:val="center"/>
    </w:pPr>
    <w:rPr>
      <w:i/>
      <w:color w:val="FF0000"/>
      <w:sz w:val="16"/>
    </w:rPr>
  </w:style>
  <w:style w:type="paragraph" w:customStyle="1" w:styleId="PiedePgina0">
    <w:name w:val="Pie de Página"/>
    <w:basedOn w:val="Normal"/>
    <w:rsid w:val="00210CBD"/>
    <w:rPr>
      <w:color w:val="auto"/>
      <w:sz w:val="12"/>
      <w:szCs w:val="12"/>
    </w:rPr>
  </w:style>
  <w:style w:type="paragraph" w:styleId="TDC1">
    <w:name w:val="toc 1"/>
    <w:basedOn w:val="Normal"/>
    <w:next w:val="Normal"/>
    <w:autoRedefine/>
    <w:uiPriority w:val="39"/>
    <w:rsid w:val="0086617A"/>
    <w:pPr>
      <w:tabs>
        <w:tab w:val="left" w:pos="993"/>
        <w:tab w:val="right" w:leader="dot" w:pos="14559"/>
      </w:tabs>
    </w:pPr>
    <w:rPr>
      <w:rFonts w:cs="Arial"/>
      <w:b/>
      <w:caps/>
      <w:noProof/>
    </w:rPr>
  </w:style>
  <w:style w:type="character" w:customStyle="1" w:styleId="TDC1Car">
    <w:name w:val="TDC 1 Car"/>
    <w:basedOn w:val="Fuentedeprrafopredeter"/>
    <w:rsid w:val="00210CBD"/>
    <w:rPr>
      <w:rFonts w:ascii="Verdana" w:hAnsi="Verdana"/>
      <w:noProof w:val="0"/>
      <w:color w:val="000080"/>
      <w:lang w:val="es-ES" w:eastAsia="es-ES" w:bidi="ar-SA"/>
    </w:rPr>
  </w:style>
  <w:style w:type="paragraph" w:styleId="TDC2">
    <w:name w:val="toc 2"/>
    <w:basedOn w:val="Normal"/>
    <w:next w:val="Normal"/>
    <w:autoRedefine/>
    <w:uiPriority w:val="39"/>
    <w:rsid w:val="0086617A"/>
    <w:pPr>
      <w:tabs>
        <w:tab w:val="left" w:pos="1559"/>
        <w:tab w:val="right" w:leader="dot" w:pos="14561"/>
      </w:tabs>
      <w:ind w:left="1021"/>
    </w:pPr>
  </w:style>
  <w:style w:type="paragraph" w:styleId="TDC3">
    <w:name w:val="toc 3"/>
    <w:basedOn w:val="Normal"/>
    <w:next w:val="Normal"/>
    <w:autoRedefine/>
    <w:semiHidden/>
    <w:rsid w:val="00210CBD"/>
    <w:pPr>
      <w:ind w:left="400"/>
    </w:pPr>
  </w:style>
  <w:style w:type="paragraph" w:styleId="Textoindependiente">
    <w:name w:val="Body Text"/>
    <w:basedOn w:val="Normal"/>
    <w:rsid w:val="00210CBD"/>
    <w:pPr>
      <w:jc w:val="both"/>
    </w:pPr>
    <w:rPr>
      <w:rFonts w:ascii="Times New Roman" w:hAnsi="Times New Roman"/>
      <w:color w:val="auto"/>
    </w:rPr>
  </w:style>
  <w:style w:type="paragraph" w:customStyle="1" w:styleId="Textotabla">
    <w:name w:val="Texto tabla"/>
    <w:basedOn w:val="Normal"/>
    <w:rsid w:val="00210CBD"/>
    <w:pPr>
      <w:tabs>
        <w:tab w:val="left" w:pos="2665"/>
      </w:tabs>
      <w:spacing w:before="120"/>
      <w:jc w:val="center"/>
    </w:pPr>
    <w:rPr>
      <w:lang w:val="es-ES_tradnl"/>
    </w:rPr>
  </w:style>
  <w:style w:type="character" w:customStyle="1" w:styleId="Ttulo1Car">
    <w:name w:val="Título 1 Car"/>
    <w:basedOn w:val="TDC1Car"/>
    <w:rsid w:val="00210CBD"/>
    <w:rPr>
      <w:rFonts w:ascii="Verdana" w:hAnsi="Verdana" w:cs="Arial"/>
      <w:b/>
      <w:bCs/>
      <w:caps/>
      <w:noProof w:val="0"/>
      <w:color w:val="000080"/>
      <w:kern w:val="32"/>
      <w:sz w:val="24"/>
      <w:szCs w:val="24"/>
      <w:u w:val="single"/>
      <w:lang w:val="es-ES" w:eastAsia="es-ES" w:bidi="ar-SA"/>
    </w:rPr>
  </w:style>
  <w:style w:type="paragraph" w:customStyle="1" w:styleId="TITULOINDICE">
    <w:name w:val="TITULO INDICE"/>
    <w:basedOn w:val="PiedePgina0"/>
    <w:rsid w:val="00210CBD"/>
    <w:pPr>
      <w:jc w:val="center"/>
    </w:pPr>
    <w:rPr>
      <w:b/>
      <w:color w:val="000080"/>
      <w:sz w:val="24"/>
      <w:u w:val="single"/>
    </w:rPr>
  </w:style>
  <w:style w:type="paragraph" w:customStyle="1" w:styleId="Titulotabla">
    <w:name w:val="Titulo tabla"/>
    <w:basedOn w:val="Normal"/>
    <w:rsid w:val="00210CBD"/>
    <w:rPr>
      <w:b/>
      <w:caps/>
      <w:szCs w:val="22"/>
    </w:rPr>
  </w:style>
  <w:style w:type="character" w:customStyle="1" w:styleId="TitulotablaCar">
    <w:name w:val="Titulo tabla Car"/>
    <w:basedOn w:val="Fuentedeprrafopredeter"/>
    <w:rsid w:val="00210CBD"/>
    <w:rPr>
      <w:rFonts w:ascii="Verdana" w:hAnsi="Verdana"/>
      <w:b/>
      <w:caps/>
      <w:noProof w:val="0"/>
      <w:color w:val="000080"/>
      <w:sz w:val="22"/>
      <w:szCs w:val="22"/>
      <w:lang w:val="es-ES" w:eastAsia="es-ES" w:bidi="ar-SA"/>
    </w:rPr>
  </w:style>
  <w:style w:type="paragraph" w:styleId="TDC4">
    <w:name w:val="toc 4"/>
    <w:basedOn w:val="Normal"/>
    <w:next w:val="Normal"/>
    <w:autoRedefine/>
    <w:semiHidden/>
    <w:rsid w:val="00210CBD"/>
    <w:pPr>
      <w:ind w:left="600"/>
    </w:pPr>
  </w:style>
  <w:style w:type="paragraph" w:styleId="TDC5">
    <w:name w:val="toc 5"/>
    <w:basedOn w:val="Normal"/>
    <w:next w:val="Normal"/>
    <w:autoRedefine/>
    <w:semiHidden/>
    <w:rsid w:val="00210CBD"/>
    <w:pPr>
      <w:ind w:left="800"/>
    </w:pPr>
  </w:style>
  <w:style w:type="paragraph" w:styleId="TDC6">
    <w:name w:val="toc 6"/>
    <w:basedOn w:val="Normal"/>
    <w:next w:val="Normal"/>
    <w:autoRedefine/>
    <w:semiHidden/>
    <w:rsid w:val="00210CBD"/>
    <w:pPr>
      <w:ind w:left="1000"/>
    </w:pPr>
  </w:style>
  <w:style w:type="paragraph" w:styleId="TDC7">
    <w:name w:val="toc 7"/>
    <w:basedOn w:val="Normal"/>
    <w:next w:val="Normal"/>
    <w:autoRedefine/>
    <w:semiHidden/>
    <w:rsid w:val="00210CBD"/>
    <w:pPr>
      <w:ind w:left="1200"/>
    </w:pPr>
  </w:style>
  <w:style w:type="paragraph" w:styleId="TDC8">
    <w:name w:val="toc 8"/>
    <w:basedOn w:val="Normal"/>
    <w:next w:val="Normal"/>
    <w:autoRedefine/>
    <w:semiHidden/>
    <w:rsid w:val="00210CBD"/>
    <w:pPr>
      <w:ind w:left="1400"/>
    </w:pPr>
  </w:style>
  <w:style w:type="paragraph" w:styleId="TDC9">
    <w:name w:val="toc 9"/>
    <w:basedOn w:val="Normal"/>
    <w:next w:val="Normal"/>
    <w:autoRedefine/>
    <w:semiHidden/>
    <w:rsid w:val="00210CBD"/>
    <w:pPr>
      <w:ind w:left="1600"/>
    </w:pPr>
  </w:style>
  <w:style w:type="paragraph" w:styleId="Mapadeldocumento">
    <w:name w:val="Document Map"/>
    <w:basedOn w:val="Normal"/>
    <w:semiHidden/>
    <w:rsid w:val="00F034D8"/>
    <w:pPr>
      <w:shd w:val="clear" w:color="auto" w:fill="000080"/>
    </w:pPr>
    <w:rPr>
      <w:rFonts w:ascii="Tahoma" w:hAnsi="Tahoma" w:cs="Tahoma"/>
    </w:rPr>
  </w:style>
  <w:style w:type="paragraph" w:customStyle="1" w:styleId="DFXX">
    <w:name w:val="DFXX"/>
    <w:basedOn w:val="Normal"/>
    <w:rsid w:val="00C32D36"/>
    <w:pPr>
      <w:widowControl w:val="0"/>
      <w:tabs>
        <w:tab w:val="left" w:pos="0"/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</w:tabs>
      <w:jc w:val="both"/>
    </w:pPr>
    <w:rPr>
      <w:rFonts w:cs="Arial"/>
    </w:rPr>
  </w:style>
  <w:style w:type="paragraph" w:styleId="Textodeglobo">
    <w:name w:val="Balloon Text"/>
    <w:basedOn w:val="Normal"/>
    <w:link w:val="TextodegloboCar"/>
    <w:rsid w:val="0098761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8761D"/>
    <w:rPr>
      <w:rFonts w:ascii="Tahoma" w:hAnsi="Tahoma" w:cs="Tahoma"/>
      <w:color w:val="000080"/>
      <w:sz w:val="16"/>
      <w:szCs w:val="16"/>
    </w:rPr>
  </w:style>
  <w:style w:type="paragraph" w:styleId="Textocomentario">
    <w:name w:val="annotation text"/>
    <w:basedOn w:val="Normal"/>
    <w:link w:val="TextocomentarioCar"/>
    <w:rsid w:val="00301FCC"/>
  </w:style>
  <w:style w:type="character" w:customStyle="1" w:styleId="TextocomentarioCar">
    <w:name w:val="Texto comentario Car"/>
    <w:basedOn w:val="Fuentedeprrafopredeter"/>
    <w:link w:val="Textocomentario"/>
    <w:rsid w:val="00301FCC"/>
    <w:rPr>
      <w:rFonts w:ascii="Verdana" w:hAnsi="Verdana"/>
      <w:color w:val="000080"/>
    </w:rPr>
  </w:style>
  <w:style w:type="paragraph" w:styleId="Prrafodelista">
    <w:name w:val="List Paragraph"/>
    <w:basedOn w:val="Normal"/>
    <w:uiPriority w:val="34"/>
    <w:qFormat/>
    <w:rsid w:val="00301FCC"/>
    <w:pPr>
      <w:ind w:left="720"/>
      <w:contextualSpacing/>
    </w:pPr>
  </w:style>
  <w:style w:type="table" w:styleId="Tablaconcuadrcula">
    <w:name w:val="Table Grid"/>
    <w:basedOn w:val="Tablanormal"/>
    <w:rsid w:val="005F27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rsid w:val="00487180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8718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87180"/>
    <w:rPr>
      <w:rFonts w:ascii="Verdana" w:hAnsi="Verdana"/>
      <w:b/>
      <w:bCs/>
      <w:color w:val="000080"/>
    </w:rPr>
  </w:style>
  <w:style w:type="character" w:customStyle="1" w:styleId="apple-tab-span">
    <w:name w:val="apple-tab-span"/>
    <w:basedOn w:val="Fuentedeprrafopredeter"/>
    <w:rsid w:val="00BE796D"/>
  </w:style>
  <w:style w:type="paragraph" w:styleId="NormalWeb">
    <w:name w:val="Normal (Web)"/>
    <w:basedOn w:val="Normal"/>
    <w:uiPriority w:val="99"/>
    <w:unhideWhenUsed/>
    <w:rsid w:val="00DA4697"/>
    <w:rPr>
      <w:rFonts w:ascii="Times New Roman" w:hAnsi="Times New Roman"/>
      <w:color w:val="auto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76201"/>
    <w:rPr>
      <w:color w:val="80808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2790E"/>
    <w:rPr>
      <w:rFonts w:ascii="Verdana" w:hAnsi="Verdana"/>
      <w:color w:val="000080"/>
    </w:rPr>
  </w:style>
  <w:style w:type="paragraph" w:customStyle="1" w:styleId="AcuerdoConfidencialidad">
    <w:name w:val="Acuerdo Confidencialidad"/>
    <w:basedOn w:val="Normal"/>
    <w:link w:val="AcuerdoConfidencialidadCar"/>
    <w:autoRedefine/>
    <w:rsid w:val="008F4FB6"/>
    <w:pPr>
      <w:spacing w:before="120"/>
      <w:jc w:val="center"/>
    </w:pPr>
    <w:rPr>
      <w:rFonts w:ascii="Frutiger-Light" w:hAnsi="Frutiger-Light"/>
      <w:color w:val="auto"/>
      <w:sz w:val="16"/>
      <w:szCs w:val="24"/>
      <w:lang w:val="es-CO" w:eastAsia="en-US"/>
    </w:rPr>
  </w:style>
  <w:style w:type="character" w:customStyle="1" w:styleId="AcuerdoConfidencialidadCar">
    <w:name w:val="Acuerdo Confidencialidad Car"/>
    <w:link w:val="AcuerdoConfidencialidad"/>
    <w:rsid w:val="008F4FB6"/>
    <w:rPr>
      <w:rFonts w:ascii="Frutiger-Light" w:hAnsi="Frutiger-Light"/>
      <w:sz w:val="16"/>
      <w:szCs w:val="24"/>
      <w:lang w:val="es-CO" w:eastAsia="en-US"/>
    </w:rPr>
  </w:style>
  <w:style w:type="paragraph" w:customStyle="1" w:styleId="VersionCabecera">
    <w:name w:val="Version Cabecera"/>
    <w:basedOn w:val="Encabezado"/>
    <w:qFormat/>
    <w:rsid w:val="00A838F4"/>
    <w:pPr>
      <w:spacing w:after="240"/>
    </w:pPr>
    <w:rPr>
      <w:b/>
    </w:rPr>
  </w:style>
  <w:style w:type="paragraph" w:customStyle="1" w:styleId="CabeceraTabla">
    <w:name w:val="CabeceraTabla"/>
    <w:basedOn w:val="Normal"/>
    <w:next w:val="Normal"/>
    <w:qFormat/>
    <w:rsid w:val="001D3D39"/>
    <w:pPr>
      <w:spacing w:before="60" w:after="60"/>
      <w:ind w:left="113" w:right="113"/>
    </w:pPr>
    <w:rPr>
      <w:rFonts w:cs="Arial"/>
      <w:b/>
      <w:caps/>
      <w:color w:val="FFFFFF" w:themeColor="background1"/>
      <w:sz w:val="20"/>
    </w:rPr>
  </w:style>
  <w:style w:type="paragraph" w:customStyle="1" w:styleId="CeldaTabla">
    <w:name w:val="CeldaTabla"/>
    <w:basedOn w:val="Normal"/>
    <w:qFormat/>
    <w:rsid w:val="0086617A"/>
    <w:pPr>
      <w:spacing w:before="20" w:after="20"/>
      <w:ind w:left="57" w:right="57"/>
    </w:pPr>
    <w:rPr>
      <w:rFonts w:cs="Arial"/>
    </w:rPr>
  </w:style>
  <w:style w:type="character" w:styleId="nfasis">
    <w:name w:val="Emphasis"/>
    <w:basedOn w:val="Fuentedeprrafopredeter"/>
    <w:qFormat/>
    <w:rsid w:val="008A578C"/>
    <w:rPr>
      <w:i/>
      <w:iCs/>
    </w:rPr>
  </w:style>
  <w:style w:type="paragraph" w:styleId="TtulodeTDC">
    <w:name w:val="TOC Heading"/>
    <w:basedOn w:val="Ttulo1"/>
    <w:next w:val="Normal"/>
    <w:uiPriority w:val="39"/>
    <w:unhideWhenUsed/>
    <w:qFormat/>
    <w:rsid w:val="008A578C"/>
    <w:pPr>
      <w:keepLines/>
      <w:numPr>
        <w:numId w:val="0"/>
      </w:numPr>
      <w:tabs>
        <w:tab w:val="clear" w:pos="14559"/>
      </w:tabs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noProof w:val="0"/>
      <w:color w:val="365F91" w:themeColor="accent1" w:themeShade="BF"/>
      <w:kern w:val="0"/>
      <w:sz w:val="28"/>
      <w:szCs w:val="28"/>
      <w:lang w:eastAsia="en-US"/>
    </w:rPr>
  </w:style>
  <w:style w:type="paragraph" w:customStyle="1" w:styleId="TituloPortada">
    <w:name w:val="Titulo Portada"/>
    <w:basedOn w:val="Normal"/>
    <w:next w:val="Normal"/>
    <w:qFormat/>
    <w:rsid w:val="00D573B6"/>
    <w:pPr>
      <w:spacing w:before="0"/>
      <w:jc w:val="center"/>
    </w:pPr>
    <w:rPr>
      <w:b/>
      <w:sz w:val="24"/>
    </w:rPr>
  </w:style>
  <w:style w:type="paragraph" w:customStyle="1" w:styleId="DescripcinMantis">
    <w:name w:val="Descripción Mantis"/>
    <w:basedOn w:val="Normal"/>
    <w:next w:val="Normal"/>
    <w:qFormat/>
    <w:rsid w:val="002B1802"/>
    <w:pPr>
      <w:ind w:left="0" w:right="0"/>
      <w:jc w:val="center"/>
    </w:pPr>
    <w:rPr>
      <w:b/>
      <w:color w:val="808080" w:themeColor="background1" w:themeShade="8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56341">
      <w:bodyDiv w:val="1"/>
      <w:marLeft w:val="998"/>
      <w:marRight w:val="0"/>
      <w:marTop w:val="1711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38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6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2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4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9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7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5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76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2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3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2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66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0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78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0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83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21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1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0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0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51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0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06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1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67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7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71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8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4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8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6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9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4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1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81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5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5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8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62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3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15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22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7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5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6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4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7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1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8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3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83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7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1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9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1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6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84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70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4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3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06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4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0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94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73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3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5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1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0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67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47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91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95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6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8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7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nzo\Documents\Tareas\PG04-FR08%20PR%20Alfatec%20-%20Saydex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D8974D3A4E41B9B78B9CB22E7AF2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85CFD-C718-467C-866D-A507E1675C61}"/>
      </w:docPartPr>
      <w:docPartBody>
        <w:p w:rsidR="00000000" w:rsidRDefault="00B96A8F">
          <w:pPr>
            <w:pStyle w:val="1AD8974D3A4E41B9B78B9CB22E7AF249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3B447D7350E42A49B81F166FD05D2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273D2-FFED-4364-BCA7-F938A126E4D1}"/>
      </w:docPartPr>
      <w:docPartBody>
        <w:p w:rsidR="00000000" w:rsidRDefault="00B96A8F">
          <w:pPr>
            <w:pStyle w:val="C3B447D7350E42A49B81F166FD05D274"/>
          </w:pPr>
          <w:r w:rsidRPr="002C7114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2D479BB10B74708A7B5D27738066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A69702-26FA-49CC-BBD6-15271EBB28DD}"/>
      </w:docPartPr>
      <w:docPartBody>
        <w:p w:rsidR="00000000" w:rsidRDefault="00B96A8F">
          <w:pPr>
            <w:pStyle w:val="52D479BB10B74708A7B5D27738066E4B"/>
          </w:pPr>
          <w:r w:rsidRPr="00B958CD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DF1BCFE0BAE43A8A18B8482D5197B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A4888C-EA21-4668-B079-727D929E05EE}"/>
      </w:docPartPr>
      <w:docPartBody>
        <w:p w:rsidR="00000000" w:rsidRDefault="00B96A8F">
          <w:pPr>
            <w:pStyle w:val="6DF1BCFE0BAE43A8A18B8482D5197BE0"/>
          </w:pPr>
          <w:r w:rsidRPr="00B958CD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A49048C6FB9427588DD5B7F4A93A9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23E02-07CF-4E82-ACD5-225C78383104}"/>
      </w:docPartPr>
      <w:docPartBody>
        <w:p w:rsidR="00000000" w:rsidRDefault="00B96A8F">
          <w:pPr>
            <w:pStyle w:val="3A49048C6FB9427588DD5B7F4A93A905"/>
          </w:pPr>
          <w:r w:rsidRPr="00B958CD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1B2FD03F34B6187CA7362770709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57EAE-B3B1-4BC1-812B-4CAE3A5A48C8}"/>
      </w:docPartPr>
      <w:docPartBody>
        <w:p w:rsidR="00000000" w:rsidRDefault="00B96A8F">
          <w:pPr>
            <w:pStyle w:val="41F1B2FD03F34B6187CA736277070975"/>
          </w:pPr>
          <w:r w:rsidRPr="00B958CD"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0D217A8F69D46F19B42476031DEC2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570BA1-19DC-4728-985C-AF69BE1C0865}"/>
      </w:docPartPr>
      <w:docPartBody>
        <w:p w:rsidR="00000000" w:rsidRDefault="00B96A8F">
          <w:pPr>
            <w:pStyle w:val="30D217A8F69D46F19B42476031DEC290"/>
          </w:pPr>
          <w:r w:rsidRPr="00B958CD">
            <w:rPr>
              <w:rStyle w:val="Textodelmarcadordeposicin"/>
            </w:rPr>
            <w:t xml:space="preserve">Haga clic aquí para </w:t>
          </w:r>
          <w:r w:rsidRPr="00B958CD">
            <w:rPr>
              <w:rStyle w:val="Textodelmarcadordeposicin"/>
            </w:rPr>
            <w:t>escribir una fecha.</w:t>
          </w:r>
        </w:p>
      </w:docPartBody>
    </w:docPart>
    <w:docPart>
      <w:docPartPr>
        <w:name w:val="8659713141124B12B9E0266AB55C97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50AB75-D8D7-4576-B651-77F70FD67CE7}"/>
      </w:docPartPr>
      <w:docPartBody>
        <w:p w:rsidR="00000000" w:rsidRDefault="00B96A8F">
          <w:pPr>
            <w:pStyle w:val="8659713141124B12B9E0266AB55C9734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EA38CA0D7FB44EE9E76824E966C3E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E2462-CC76-4322-B614-5FF6028C8405}"/>
      </w:docPartPr>
      <w:docPartBody>
        <w:p w:rsidR="00000000" w:rsidRDefault="00B96A8F">
          <w:pPr>
            <w:pStyle w:val="CEA38CA0D7FB44EE9E76824E966C3E21"/>
          </w:pPr>
          <w:r w:rsidRPr="00BA1418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2AC0213F09142C7AE428F47F19914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1B3627-E131-4CFD-85AA-20ADC699F9D3}"/>
      </w:docPartPr>
      <w:docPartBody>
        <w:p w:rsidR="00000000" w:rsidRDefault="00B96A8F">
          <w:pPr>
            <w:pStyle w:val="02AC0213F09142C7AE428F47F1991477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5BE3B829ED44AB78F3FF8C4EF1273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D26FB-A9BA-4041-A3A3-B22F98ADA817}"/>
      </w:docPartPr>
      <w:docPartBody>
        <w:p w:rsidR="00000000" w:rsidRDefault="00B96A8F">
          <w:pPr>
            <w:pStyle w:val="B5BE3B829ED44AB78F3FF8C4EF127358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C6D99F490A1414D9B3E6B315AAE46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9D1060-DDEE-45D9-849F-D1A73BB40347}"/>
      </w:docPartPr>
      <w:docPartBody>
        <w:p w:rsidR="00000000" w:rsidRDefault="00B96A8F">
          <w:pPr>
            <w:pStyle w:val="DC6D99F490A1414D9B3E6B315AAE46ED"/>
          </w:pPr>
          <w:r w:rsidRPr="00560F5D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IN-Bold">
    <w:altName w:val="Arial"/>
    <w:charset w:val="00"/>
    <w:family w:val="swiss"/>
    <w:pitch w:val="variable"/>
    <w:sig w:usb0="80000027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A8F"/>
    <w:rsid w:val="00B96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1AD8974D3A4E41B9B78B9CB22E7AF249">
    <w:name w:val="1AD8974D3A4E41B9B78B9CB22E7AF249"/>
  </w:style>
  <w:style w:type="paragraph" w:customStyle="1" w:styleId="C3B447D7350E42A49B81F166FD05D274">
    <w:name w:val="C3B447D7350E42A49B81F166FD05D274"/>
  </w:style>
  <w:style w:type="paragraph" w:customStyle="1" w:styleId="52D479BB10B74708A7B5D27738066E4B">
    <w:name w:val="52D479BB10B74708A7B5D27738066E4B"/>
  </w:style>
  <w:style w:type="paragraph" w:customStyle="1" w:styleId="6DF1BCFE0BAE43A8A18B8482D5197BE0">
    <w:name w:val="6DF1BCFE0BAE43A8A18B8482D5197BE0"/>
  </w:style>
  <w:style w:type="paragraph" w:customStyle="1" w:styleId="3A49048C6FB9427588DD5B7F4A93A905">
    <w:name w:val="3A49048C6FB9427588DD5B7F4A93A905"/>
  </w:style>
  <w:style w:type="paragraph" w:customStyle="1" w:styleId="41F1B2FD03F34B6187CA736277070975">
    <w:name w:val="41F1B2FD03F34B6187CA736277070975"/>
  </w:style>
  <w:style w:type="paragraph" w:customStyle="1" w:styleId="30D217A8F69D46F19B42476031DEC290">
    <w:name w:val="30D217A8F69D46F19B42476031DEC290"/>
  </w:style>
  <w:style w:type="paragraph" w:customStyle="1" w:styleId="8659713141124B12B9E0266AB55C9734">
    <w:name w:val="8659713141124B12B9E0266AB55C9734"/>
  </w:style>
  <w:style w:type="paragraph" w:customStyle="1" w:styleId="CEA38CA0D7FB44EE9E76824E966C3E21">
    <w:name w:val="CEA38CA0D7FB44EE9E76824E966C3E21"/>
  </w:style>
  <w:style w:type="paragraph" w:customStyle="1" w:styleId="02AC0213F09142C7AE428F47F1991477">
    <w:name w:val="02AC0213F09142C7AE428F47F1991477"/>
  </w:style>
  <w:style w:type="paragraph" w:customStyle="1" w:styleId="B5BE3B829ED44AB78F3FF8C4EF127358">
    <w:name w:val="B5BE3B829ED44AB78F3FF8C4EF127358"/>
  </w:style>
  <w:style w:type="paragraph" w:customStyle="1" w:styleId="DC6D99F490A1414D9B3E6B315AAE46ED">
    <w:name w:val="DC6D99F490A1414D9B3E6B315AAE46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root>
  <documento>
    <reqSaydex>146690</reqSaydex>
    <codMantis>22318</codMantis>
    <descMantis>Error Modificación del tipo de usuario por Florence Gestión</descMantis>
    <docAutor>
    </docAutor>
    <versionFL>
    </versionFL>
    <fechaCreacion>
    </fechaCreacion>
    <nombreDocumento>DF_XXXXX_YYY_AsuntoMantis_vX.docx
    </nombreDocumento>
  </documento>
</root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</b:Sources>
</file>

<file path=customXml/itemProps1.xml><?xml version="1.0" encoding="utf-8"?>
<ds:datastoreItem xmlns:ds="http://schemas.openxmlformats.org/officeDocument/2006/customXml" ds:itemID="{56578001-EFAB-42E6-A10E-4104DBE20FE8}">
  <ds:schemaRefs/>
</ds:datastoreItem>
</file>

<file path=customXml/itemProps2.xml><?xml version="1.0" encoding="utf-8"?>
<ds:datastoreItem xmlns:ds="http://schemas.openxmlformats.org/officeDocument/2006/customXml" ds:itemID="{A9529199-63B8-4E6B-994C-FD53B70F7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PG04-FR08 PR Alfatec - Saydex.dotx</Template>
  <TotalTime>29</TotalTime>
  <Pages>15</Pages>
  <Words>340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Links>
    <vt:vector size="48" baseType="variant"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_Toc304287311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_Toc304287310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_Toc304287309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_Toc304287308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_Toc304287307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_Toc304287306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_Toc304287305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_Toc304287304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Marianna Manzo Manzo</dc:creator>
  <cp:lastModifiedBy>Marianna Manzo Manzo</cp:lastModifiedBy>
  <cp:revision>14</cp:revision>
  <cp:lastPrinted>1997-07-30T13:58:00Z</cp:lastPrinted>
  <dcterms:created xsi:type="dcterms:W3CDTF">2018-02-05T11:38:00Z</dcterms:created>
  <dcterms:modified xsi:type="dcterms:W3CDTF">2018-02-05T12:07:00Z</dcterms:modified>
</cp:coreProperties>
</file>