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F561A" w14:textId="5C750EEA" w:rsidR="004230B6" w:rsidRDefault="000A6713" w:rsidP="002B1802">
      <w:pPr>
        <w:ind w:firstLine="0"/>
      </w:pPr>
      <w:bookmarkStart w:id="0" w:name="_GoBack"/>
      <w:bookmarkEnd w:id="0"/>
      <w:r>
        <w:rPr>
          <w:noProof/>
          <w:lang w:val="es-CL" w:eastAsia="es-CL"/>
        </w:rPr>
        <w:drawing>
          <wp:anchor distT="0" distB="0" distL="114300" distR="114300" simplePos="0" relativeHeight="251659776" behindDoc="1" locked="0" layoutInCell="1" allowOverlap="1" wp14:anchorId="2A26BF66" wp14:editId="4D7F36DE">
            <wp:simplePos x="0" y="0"/>
            <wp:positionH relativeFrom="column">
              <wp:posOffset>1616710</wp:posOffset>
            </wp:positionH>
            <wp:positionV relativeFrom="paragraph">
              <wp:posOffset>-991235</wp:posOffset>
            </wp:positionV>
            <wp:extent cx="6476567" cy="4573893"/>
            <wp:effectExtent l="0" t="0" r="635" b="0"/>
            <wp:wrapNone/>
            <wp:docPr id="7" name="Imagen 7" descr="Marca de agu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Marca de agua 80%"/>
                    <pic:cNvPicPr>
                      <a:picLocks noChangeAspect="1" noChangeArrowheads="1"/>
                    </pic:cNvPicPr>
                  </pic:nvPicPr>
                  <pic:blipFill rotWithShape="1">
                    <a:blip r:embed="rId9"/>
                    <a:srcRect t="13820" b="14091"/>
                    <a:stretch/>
                  </pic:blipFill>
                  <pic:spPr bwMode="auto">
                    <a:xfrm>
                      <a:off x="0" y="0"/>
                      <a:ext cx="6476567" cy="4573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1EB7">
        <w:tab/>
      </w:r>
    </w:p>
    <w:p w14:paraId="4986CC35" w14:textId="77777777" w:rsidR="004230B6" w:rsidRPr="008F5ED2" w:rsidRDefault="005135DD" w:rsidP="002B1802">
      <w:pPr>
        <w:ind w:firstLine="0"/>
      </w:pPr>
      <w:r>
        <w:rPr>
          <w:b/>
          <w:noProof/>
          <w:sz w:val="40"/>
          <w:lang w:val="es-CL" w:eastAsia="es-CL"/>
        </w:rPr>
        <mc:AlternateContent>
          <mc:Choice Requires="wps">
            <w:drawing>
              <wp:anchor distT="0" distB="0" distL="114300" distR="114300" simplePos="0" relativeHeight="251657728" behindDoc="0" locked="0" layoutInCell="0" allowOverlap="1" wp14:anchorId="52927A03" wp14:editId="585FB8EE">
                <wp:simplePos x="0" y="0"/>
                <wp:positionH relativeFrom="page">
                  <wp:posOffset>3075940</wp:posOffset>
                </wp:positionH>
                <wp:positionV relativeFrom="topMargin">
                  <wp:posOffset>2266950</wp:posOffset>
                </wp:positionV>
                <wp:extent cx="4495800" cy="2101850"/>
                <wp:effectExtent l="8890" t="9525" r="48260" b="317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5800" cy="2101850"/>
                        </a:xfrm>
                        <a:prstGeom prst="rect">
                          <a:avLst/>
                        </a:prstGeom>
                        <a:solidFill>
                          <a:srgbClr val="FFFFFF"/>
                        </a:solidFill>
                        <a:ln w="3175">
                          <a:solidFill>
                            <a:schemeClr val="tx1">
                              <a:lumMod val="95000"/>
                              <a:lumOff val="5000"/>
                            </a:schemeClr>
                          </a:solidFill>
                          <a:miter lim="800000"/>
                          <a:headEnd/>
                          <a:tailEnd/>
                        </a:ln>
                        <a:effectLst>
                          <a:outerShdw dist="57238" dir="2021404" algn="ctr" rotWithShape="0">
                            <a:srgbClr val="000000"/>
                          </a:outerShdw>
                        </a:effectLst>
                      </wps:spPr>
                      <wps:txbx>
                        <w:txbxContent>
                          <w:p w14:paraId="02254A23" w14:textId="77777777" w:rsidR="00C96B83" w:rsidRDefault="00C96B83" w:rsidP="002B1802">
                            <w:pPr>
                              <w:pStyle w:val="TituloPortada"/>
                              <w:ind w:left="0"/>
                            </w:pPr>
                          </w:p>
                          <w:p w14:paraId="6B99CC65" w14:textId="77777777" w:rsidR="00C96B83" w:rsidRDefault="00C96B83" w:rsidP="002B1802">
                            <w:pPr>
                              <w:pStyle w:val="TituloPortada"/>
                              <w:ind w:left="0"/>
                            </w:pPr>
                          </w:p>
                          <w:p w14:paraId="06433AEE" w14:textId="77777777" w:rsidR="00C96B83" w:rsidRPr="00D573B6" w:rsidRDefault="00C96B83" w:rsidP="002B1802">
                            <w:pPr>
                              <w:pStyle w:val="TituloPortada"/>
                              <w:spacing w:before="80"/>
                              <w:ind w:left="0"/>
                            </w:pPr>
                            <w:r w:rsidRPr="00D573B6">
                              <w:t xml:space="preserve">DISEÑO DETALLADO DE LA SOLICITUD DE MODIFICACIÓN: </w:t>
                            </w:r>
                          </w:p>
                          <w:p w14:paraId="5C3866CB" w14:textId="77777777" w:rsidR="00C96B83" w:rsidRPr="00D573B6" w:rsidRDefault="00C96B83" w:rsidP="002B1802">
                            <w:pPr>
                              <w:pStyle w:val="TituloPortada"/>
                              <w:spacing w:before="80"/>
                              <w:ind w:left="0"/>
                            </w:pPr>
                          </w:p>
                          <w:p w14:paraId="7ACC6BA2" w14:textId="7603043A" w:rsidR="00C96B83" w:rsidRPr="00D573B6" w:rsidRDefault="00C96B83" w:rsidP="002B1802">
                            <w:pPr>
                              <w:pStyle w:val="TituloPortada"/>
                              <w:spacing w:before="80"/>
                              <w:ind w:left="0"/>
                            </w:pPr>
                            <w:r w:rsidRPr="00D573B6">
                              <w:t>DF_</w:t>
                            </w:r>
                            <w:sdt>
                              <w:sdtPr>
                                <w:alias w:val="Req. Saydex"/>
                                <w:tag w:val="reqSaydex"/>
                                <w:id w:val="6112151"/>
                                <w:lock w:val="sdtLocked"/>
                                <w:placeholder>
                                  <w:docPart w:val="B95BC2268A254E71B90615B557C1129F"/>
                                </w:placeholder>
                                <w:dataBinding w:xpath="/root[1]/documento[1]/reqSaydex[1]" w:storeItemID="{56578001-EFAB-42E6-A10E-4104DBE20FE8}"/>
                                <w:text/>
                              </w:sdtPr>
                              <w:sdtEndPr/>
                              <w:sdtContent>
                                <w:r>
                                  <w:t>1</w:t>
                                </w:r>
                                <w:r w:rsidR="001B4D19">
                                  <w:t>55482</w:t>
                                </w:r>
                              </w:sdtContent>
                            </w:sdt>
                            <w:r w:rsidRPr="00D573B6">
                              <w:t>_</w:t>
                            </w:r>
                            <w:sdt>
                              <w:sdtPr>
                                <w:alias w:val="Código Mantis"/>
                                <w:tag w:val="codMantis"/>
                                <w:id w:val="9575986"/>
                                <w:lock w:val="sdtLocked"/>
                                <w:placeholder>
                                  <w:docPart w:val="B95BC2268A254E71B90615B557C1129F"/>
                                </w:placeholder>
                                <w:dataBinding w:xpath="/root[1]/documento[1]/codMantis[1]" w:storeItemID="{56578001-EFAB-42E6-A10E-4104DBE20FE8}"/>
                                <w:text/>
                              </w:sdtPr>
                              <w:sdtEndPr/>
                              <w:sdtContent>
                                <w:r w:rsidR="001B4D19">
                                  <w:t>22350</w:t>
                                </w:r>
                              </w:sdtContent>
                            </w:sdt>
                          </w:p>
                          <w:p w14:paraId="0F4A29A7" w14:textId="77777777" w:rsidR="00C96B83" w:rsidRDefault="00C96B83" w:rsidP="002B1802">
                            <w:pPr>
                              <w:pStyle w:val="DescripcinMantis"/>
                            </w:pPr>
                          </w:p>
                          <w:sdt>
                            <w:sdtPr>
                              <w:alias w:val="Descripción Mantis"/>
                              <w:tag w:val="descMantis"/>
                              <w:id w:val="6112153"/>
                              <w:lock w:val="sdtLocked"/>
                              <w:placeholder>
                                <w:docPart w:val="B95BC2268A254E71B90615B557C1129F"/>
                              </w:placeholder>
                              <w:dataBinding w:xpath="/root[1]/documento[1]/descMantis[1]" w:storeItemID="{56578001-EFAB-42E6-A10E-4104DBE20FE8}"/>
                              <w:text/>
                            </w:sdtPr>
                            <w:sdtEndPr/>
                            <w:sdtContent>
                              <w:p w14:paraId="2B2CB2A0" w14:textId="5FF6DFDE" w:rsidR="00C96B83" w:rsidRPr="00AA1057" w:rsidRDefault="001B4D19" w:rsidP="002B1802">
                                <w:pPr>
                                  <w:pStyle w:val="DescripcinMantis"/>
                                </w:pPr>
                                <w:r w:rsidRPr="001B4D19">
                                  <w:t>Normativa 2018 MINSAL ESI</w:t>
                                </w:r>
                              </w:p>
                            </w:sdtContent>
                          </w:sdt>
                        </w:txbxContent>
                      </wps:txbx>
                      <wps:bodyPr rot="0" vert="horz" wrap="square" lIns="76200" tIns="76200" rIns="76200" bIns="762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27A03" id="Rectangle 2" o:spid="_x0000_s1026" style="position:absolute;margin-left:242.2pt;margin-top:178.5pt;width:354pt;height:16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" o:allowincell="f" strokecolor="#0d0d0d [3069]" strokeweight=".25pt">
                <v:shadow on="t" color="black" offset="3.75pt,2.5pt"/>
                <v:textbox inset="6pt,6pt,6pt,6pt">
                  <w:txbxContent>
                    <w:p w14:paraId="02254A23" w14:textId="77777777" w:rsidR="00C96B83" w:rsidRDefault="00C96B83" w:rsidP="002B1802">
                      <w:pPr>
                        <w:pStyle w:val="TituloPortada"/>
                        <w:ind w:left="0"/>
                      </w:pPr>
                    </w:p>
                    <w:p w14:paraId="6B99CC65" w14:textId="77777777" w:rsidR="00C96B83" w:rsidRDefault="00C96B83" w:rsidP="002B1802">
                      <w:pPr>
                        <w:pStyle w:val="TituloPortada"/>
                        <w:ind w:left="0"/>
                      </w:pPr>
                    </w:p>
                    <w:p w14:paraId="06433AEE" w14:textId="77777777" w:rsidR="00C96B83" w:rsidRPr="00D573B6" w:rsidRDefault="00C96B83" w:rsidP="002B1802">
                      <w:pPr>
                        <w:pStyle w:val="TituloPortada"/>
                        <w:spacing w:before="80"/>
                        <w:ind w:left="0"/>
                      </w:pPr>
                      <w:r w:rsidRPr="00D573B6">
                        <w:t xml:space="preserve">DISEÑO DETALLADO DE LA SOLICITUD DE MODIFICACIÓN: </w:t>
                      </w:r>
                    </w:p>
                    <w:p w14:paraId="5C3866CB" w14:textId="77777777" w:rsidR="00C96B83" w:rsidRPr="00D573B6" w:rsidRDefault="00C96B83" w:rsidP="002B1802">
                      <w:pPr>
                        <w:pStyle w:val="TituloPortada"/>
                        <w:spacing w:before="80"/>
                        <w:ind w:left="0"/>
                      </w:pPr>
                    </w:p>
                    <w:p w14:paraId="7ACC6BA2" w14:textId="7603043A" w:rsidR="00C96B83" w:rsidRPr="00D573B6" w:rsidRDefault="00C96B83" w:rsidP="002B1802">
                      <w:pPr>
                        <w:pStyle w:val="TituloPortada"/>
                        <w:spacing w:before="80"/>
                        <w:ind w:left="0"/>
                      </w:pPr>
                      <w:r w:rsidRPr="00D573B6">
                        <w:t>DF_</w:t>
                      </w:r>
                      <w:sdt>
                        <w:sdtPr>
                          <w:alias w:val="Req. Saydex"/>
                          <w:tag w:val="reqSaydex"/>
                          <w:id w:val="6112151"/>
                          <w:lock w:val="sdtLocked"/>
                          <w:placeholder>
                            <w:docPart w:val="B95BC2268A254E71B90615B557C1129F"/>
                          </w:placeholder>
                          <w:dataBinding w:xpath="/root[1]/documento[1]/reqSaydex[1]" w:storeItemID="{56578001-EFAB-42E6-A10E-4104DBE20FE8}"/>
                          <w:text/>
                        </w:sdtPr>
                        <w:sdtEndPr/>
                        <w:sdtContent>
                          <w:r>
                            <w:t>1</w:t>
                          </w:r>
                          <w:r w:rsidR="001B4D19">
                            <w:t>55482</w:t>
                          </w:r>
                        </w:sdtContent>
                      </w:sdt>
                      <w:r w:rsidRPr="00D573B6">
                        <w:t>_</w:t>
                      </w:r>
                      <w:sdt>
                        <w:sdtPr>
                          <w:alias w:val="Código Mantis"/>
                          <w:tag w:val="codMantis"/>
                          <w:id w:val="9575986"/>
                          <w:lock w:val="sdtLocked"/>
                          <w:placeholder>
                            <w:docPart w:val="B95BC2268A254E71B90615B557C1129F"/>
                          </w:placeholder>
                          <w:dataBinding w:xpath="/root[1]/documento[1]/codMantis[1]" w:storeItemID="{56578001-EFAB-42E6-A10E-4104DBE20FE8}"/>
                          <w:text/>
                        </w:sdtPr>
                        <w:sdtEndPr/>
                        <w:sdtContent>
                          <w:r w:rsidR="001B4D19">
                            <w:t>22350</w:t>
                          </w:r>
                        </w:sdtContent>
                      </w:sdt>
                    </w:p>
                    <w:p w14:paraId="0F4A29A7" w14:textId="77777777" w:rsidR="00C96B83" w:rsidRDefault="00C96B83" w:rsidP="002B1802">
                      <w:pPr>
                        <w:pStyle w:val="DescripcinMantis"/>
                      </w:pPr>
                    </w:p>
                    <w:sdt>
                      <w:sdtPr>
                        <w:alias w:val="Descripción Mantis"/>
                        <w:tag w:val="descMantis"/>
                        <w:id w:val="6112153"/>
                        <w:lock w:val="sdtLocked"/>
                        <w:placeholder>
                          <w:docPart w:val="B95BC2268A254E71B90615B557C1129F"/>
                        </w:placeholder>
                        <w:dataBinding w:xpath="/root[1]/documento[1]/descMantis[1]" w:storeItemID="{56578001-EFAB-42E6-A10E-4104DBE20FE8}"/>
                        <w:text/>
                      </w:sdtPr>
                      <w:sdtEndPr/>
                      <w:sdtContent>
                        <w:p w14:paraId="2B2CB2A0" w14:textId="5FF6DFDE" w:rsidR="00C96B83" w:rsidRPr="00AA1057" w:rsidRDefault="001B4D19" w:rsidP="002B1802">
                          <w:pPr>
                            <w:pStyle w:val="DescripcinMantis"/>
                          </w:pPr>
                          <w:r w:rsidRPr="001B4D19">
                            <w:t>Normativa 2018 MINSAL ESI</w:t>
                          </w:r>
                        </w:p>
                      </w:sdtContent>
                    </w:sdt>
                  </w:txbxContent>
                </v:textbox>
                <w10:wrap anchorx="page" anchory="margin"/>
              </v:rect>
            </w:pict>
          </mc:Fallback>
        </mc:AlternateContent>
      </w:r>
    </w:p>
    <w:p w14:paraId="5354DFE6" w14:textId="77777777" w:rsidR="004230B6" w:rsidRPr="008F5ED2" w:rsidRDefault="004230B6" w:rsidP="002B1802">
      <w:pPr>
        <w:ind w:firstLine="0"/>
      </w:pPr>
    </w:p>
    <w:p w14:paraId="7A1E61CD" w14:textId="77777777" w:rsidR="0086617A" w:rsidRDefault="0086617A" w:rsidP="002B1802">
      <w:pPr>
        <w:ind w:firstLine="0"/>
      </w:pPr>
    </w:p>
    <w:p w14:paraId="7A9B0136" w14:textId="77777777" w:rsidR="0086617A" w:rsidRDefault="0086617A" w:rsidP="002B1802">
      <w:pPr>
        <w:ind w:firstLine="0"/>
      </w:pPr>
    </w:p>
    <w:p w14:paraId="278A6BAE" w14:textId="77777777" w:rsidR="0086617A" w:rsidRDefault="0086617A" w:rsidP="002B1802">
      <w:pPr>
        <w:ind w:firstLine="0"/>
      </w:pPr>
    </w:p>
    <w:p w14:paraId="0451BDD1" w14:textId="77777777" w:rsidR="004230B6" w:rsidRPr="008F5ED2" w:rsidRDefault="004230B6" w:rsidP="002B1802">
      <w:pPr>
        <w:ind w:firstLine="0"/>
      </w:pPr>
    </w:p>
    <w:p w14:paraId="4EEBB8F7" w14:textId="77777777" w:rsidR="004230B6" w:rsidRPr="008F5ED2" w:rsidRDefault="004230B6" w:rsidP="002B1802">
      <w:pPr>
        <w:ind w:firstLine="0"/>
      </w:pPr>
    </w:p>
    <w:p w14:paraId="4423C4DB" w14:textId="77777777" w:rsidR="00C2790E" w:rsidRPr="008F4FB6" w:rsidRDefault="00C2790E" w:rsidP="002B1802">
      <w:pPr>
        <w:ind w:firstLine="0"/>
      </w:pPr>
    </w:p>
    <w:p w14:paraId="2B43D954" w14:textId="77777777" w:rsidR="00F631A5" w:rsidRPr="008F4FB6" w:rsidRDefault="00F631A5" w:rsidP="002B1802">
      <w:pPr>
        <w:ind w:firstLine="0"/>
      </w:pPr>
    </w:p>
    <w:p w14:paraId="64F54833" w14:textId="77777777" w:rsidR="00F631A5" w:rsidRDefault="00F631A5" w:rsidP="002B1802">
      <w:pPr>
        <w:spacing w:line="360" w:lineRule="auto"/>
        <w:ind w:firstLine="0"/>
        <w:jc w:val="center"/>
        <w:rPr>
          <w:rFonts w:ascii="Arial" w:hAnsi="Arial" w:cs="Arial"/>
          <w:b/>
          <w:sz w:val="28"/>
        </w:rPr>
      </w:pPr>
      <w:r>
        <w:rPr>
          <w:rFonts w:ascii="Arial" w:hAnsi="Arial" w:cs="Arial"/>
          <w:b/>
          <w:sz w:val="28"/>
        </w:rPr>
        <w:t>CHILE</w:t>
      </w:r>
    </w:p>
    <w:p w14:paraId="30DFC0D1" w14:textId="08FB1B52" w:rsidR="00C2790E" w:rsidRDefault="000A6713" w:rsidP="002B1802">
      <w:pPr>
        <w:spacing w:line="360" w:lineRule="auto"/>
        <w:ind w:firstLine="0"/>
        <w:jc w:val="center"/>
        <w:rPr>
          <w:szCs w:val="26"/>
        </w:rPr>
      </w:pPr>
      <w:r>
        <w:rPr>
          <w:rFonts w:ascii="Arial" w:hAnsi="Arial" w:cs="Arial"/>
          <w:noProof/>
          <w:sz w:val="28"/>
          <w:lang w:val="es-CL" w:eastAsia="es-CL"/>
        </w:rPr>
        <mc:AlternateContent>
          <mc:Choice Requires="wps">
            <w:drawing>
              <wp:anchor distT="0" distB="0" distL="114300" distR="114300" simplePos="0" relativeHeight="251661824" behindDoc="0" locked="0" layoutInCell="1" allowOverlap="1" wp14:anchorId="6B465541" wp14:editId="044193CE">
                <wp:simplePos x="0" y="0"/>
                <wp:positionH relativeFrom="column">
                  <wp:posOffset>-573405</wp:posOffset>
                </wp:positionH>
                <wp:positionV relativeFrom="paragraph">
                  <wp:posOffset>899795</wp:posOffset>
                </wp:positionV>
                <wp:extent cx="10751150" cy="109813"/>
                <wp:effectExtent l="0" t="0" r="0" b="5080"/>
                <wp:wrapNone/>
                <wp:docPr id="82" name="Rectángulo 82"/>
                <wp:cNvGraphicFramePr/>
                <a:graphic xmlns:a="http://schemas.openxmlformats.org/drawingml/2006/main">
                  <a:graphicData uri="http://schemas.microsoft.com/office/word/2010/wordprocessingShape">
                    <wps:wsp>
                      <wps:cNvSpPr/>
                      <wps:spPr>
                        <a:xfrm>
                          <a:off x="0" y="0"/>
                          <a:ext cx="10751150" cy="1098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558B1" id="Rectángulo 82" o:spid="_x0000_s1026" style="position:absolute;margin-left:-45.15pt;margin-top:70.85pt;width:846.55pt;height:8.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" fillcolor="#c00000" stroked="f" strokeweight="2pt"/>
            </w:pict>
          </mc:Fallback>
        </mc:AlternateContent>
      </w:r>
      <w:sdt>
        <w:sdtPr>
          <w:rPr>
            <w:rFonts w:ascii="Arial" w:hAnsi="Arial" w:cs="Arial"/>
            <w:sz w:val="28"/>
          </w:rPr>
          <w:alias w:val="Código Mantis"/>
          <w:tag w:val="codMantis"/>
          <w:id w:val="9575973"/>
          <w:placeholder>
            <w:docPart w:val="C2A1720A28D241FB90297090733252E8"/>
          </w:placeholder>
          <w:dataBinding w:xpath="/root[1]/documento[1]/codMantis[1]" w:storeItemID="{56578001-EFAB-42E6-A10E-4104DBE20FE8}"/>
          <w:text/>
        </w:sdtPr>
        <w:sdtEndPr/>
        <w:sdtContent>
          <w:r w:rsidR="001B4D19">
            <w:rPr>
              <w:rFonts w:ascii="Arial" w:hAnsi="Arial" w:cs="Arial"/>
              <w:sz w:val="28"/>
            </w:rPr>
            <w:t>22350</w:t>
          </w:r>
        </w:sdtContent>
      </w:sdt>
    </w:p>
    <w:p w14:paraId="12F4E82C" w14:textId="77777777" w:rsidR="004230B6" w:rsidRPr="008F5ED2" w:rsidRDefault="004230B6" w:rsidP="002B1802">
      <w:pPr>
        <w:spacing w:line="360" w:lineRule="auto"/>
        <w:ind w:firstLine="0"/>
        <w:rPr>
          <w:rFonts w:ascii="Arial" w:hAnsi="Arial" w:cs="Arial"/>
          <w:sz w:val="28"/>
        </w:rPr>
        <w:sectPr w:rsidR="004230B6" w:rsidRPr="008F5ED2" w:rsidSect="00F631A5">
          <w:headerReference w:type="default" r:id="rId10"/>
          <w:footerReference w:type="default" r:id="rId11"/>
          <w:headerReference w:type="first" r:id="rId12"/>
          <w:footerReference w:type="first" r:id="rId13"/>
          <w:pgSz w:w="16840" w:h="11907" w:orient="landscape" w:code="9"/>
          <w:pgMar w:top="1701" w:right="851" w:bottom="1418" w:left="851" w:header="851" w:footer="0" w:gutter="0"/>
          <w:cols w:space="720"/>
          <w:titlePg/>
          <w:docGrid w:linePitch="272"/>
        </w:sectPr>
      </w:pPr>
    </w:p>
    <w:p w14:paraId="587B9615" w14:textId="77777777" w:rsidR="004230B6" w:rsidRPr="00CD0347" w:rsidRDefault="004230B6" w:rsidP="00CD0347">
      <w:pPr>
        <w:rPr>
          <w:b/>
        </w:rPr>
      </w:pPr>
      <w:r w:rsidRPr="00CD0347">
        <w:rPr>
          <w:b/>
        </w:rPr>
        <w:lastRenderedPageBreak/>
        <w:t>INDICE</w:t>
      </w:r>
    </w:p>
    <w:p w14:paraId="18398304" w14:textId="1AFE7861" w:rsidR="004230B6" w:rsidRPr="008F5ED2" w:rsidRDefault="004230B6" w:rsidP="00C833F3">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885"/>
          <w:tab w:val="left" w:pos="9912"/>
          <w:tab w:val="left" w:pos="10620"/>
          <w:tab w:val="left" w:pos="11328"/>
          <w:tab w:val="left" w:pos="12036"/>
          <w:tab w:val="left" w:pos="12744"/>
        </w:tabs>
        <w:rPr>
          <w:rFonts w:ascii="Arial" w:hAnsi="Arial" w:cs="Arial"/>
          <w:b/>
          <w:sz w:val="24"/>
          <w:u w:val="single"/>
        </w:rPr>
      </w:pPr>
    </w:p>
    <w:p w14:paraId="6514B3AB" w14:textId="77777777" w:rsidR="00982FB8" w:rsidRDefault="004B4918">
      <w:pPr>
        <w:pStyle w:val="TDC1"/>
        <w:rPr>
          <w:rFonts w:asciiTheme="minorHAnsi" w:eastAsiaTheme="minorEastAsia" w:hAnsiTheme="minorHAnsi" w:cstheme="minorBidi"/>
          <w:b w:val="0"/>
          <w:caps w:val="0"/>
          <w:color w:val="auto"/>
          <w:szCs w:val="22"/>
        </w:rPr>
      </w:pPr>
      <w:r w:rsidRPr="00C53CC6">
        <w:fldChar w:fldCharType="begin"/>
      </w:r>
      <w:r w:rsidR="00D15361" w:rsidRPr="00C53CC6">
        <w:instrText xml:space="preserve"> TOC \o "1-1" \h \z </w:instrText>
      </w:r>
      <w:r w:rsidRPr="00C53CC6">
        <w:fldChar w:fldCharType="separate"/>
      </w:r>
      <w:hyperlink w:anchor="_Toc505874992" w:history="1">
        <w:r w:rsidR="00982FB8" w:rsidRPr="00E411C3">
          <w:rPr>
            <w:rStyle w:val="Hipervnculo"/>
          </w:rPr>
          <w:t>1.</w:t>
        </w:r>
        <w:r w:rsidR="00982FB8">
          <w:rPr>
            <w:rFonts w:asciiTheme="minorHAnsi" w:eastAsiaTheme="minorEastAsia" w:hAnsiTheme="minorHAnsi" w:cstheme="minorBidi"/>
            <w:b w:val="0"/>
            <w:caps w:val="0"/>
            <w:color w:val="auto"/>
            <w:szCs w:val="22"/>
          </w:rPr>
          <w:tab/>
        </w:r>
        <w:r w:rsidR="00982FB8" w:rsidRPr="00E411C3">
          <w:rPr>
            <w:rStyle w:val="Hipervnculo"/>
          </w:rPr>
          <w:t>CONTROL DEL DOCUMENTO (Cumplimentar por el proyecto)</w:t>
        </w:r>
        <w:r w:rsidR="00982FB8">
          <w:rPr>
            <w:webHidden/>
          </w:rPr>
          <w:tab/>
        </w:r>
        <w:r w:rsidR="00982FB8">
          <w:rPr>
            <w:webHidden/>
          </w:rPr>
          <w:fldChar w:fldCharType="begin"/>
        </w:r>
        <w:r w:rsidR="00982FB8">
          <w:rPr>
            <w:webHidden/>
          </w:rPr>
          <w:instrText xml:space="preserve"> PAGEREF _Toc505874992 \h </w:instrText>
        </w:r>
        <w:r w:rsidR="00982FB8">
          <w:rPr>
            <w:webHidden/>
          </w:rPr>
        </w:r>
        <w:r w:rsidR="00982FB8">
          <w:rPr>
            <w:webHidden/>
          </w:rPr>
          <w:fldChar w:fldCharType="separate"/>
        </w:r>
        <w:r w:rsidR="00982FB8">
          <w:rPr>
            <w:webHidden/>
          </w:rPr>
          <w:t>3</w:t>
        </w:r>
        <w:r w:rsidR="00982FB8">
          <w:rPr>
            <w:webHidden/>
          </w:rPr>
          <w:fldChar w:fldCharType="end"/>
        </w:r>
      </w:hyperlink>
    </w:p>
    <w:p w14:paraId="663D8A2D" w14:textId="77777777" w:rsidR="00982FB8" w:rsidRDefault="009D4BED">
      <w:pPr>
        <w:pStyle w:val="TDC1"/>
        <w:rPr>
          <w:rFonts w:asciiTheme="minorHAnsi" w:eastAsiaTheme="minorEastAsia" w:hAnsiTheme="minorHAnsi" w:cstheme="minorBidi"/>
          <w:b w:val="0"/>
          <w:caps w:val="0"/>
          <w:color w:val="auto"/>
          <w:szCs w:val="22"/>
        </w:rPr>
      </w:pPr>
      <w:hyperlink w:anchor="_Toc505874993" w:history="1">
        <w:r w:rsidR="00982FB8" w:rsidRPr="00E411C3">
          <w:rPr>
            <w:rStyle w:val="Hipervnculo"/>
          </w:rPr>
          <w:t>2.</w:t>
        </w:r>
        <w:r w:rsidR="00982FB8">
          <w:rPr>
            <w:rFonts w:asciiTheme="minorHAnsi" w:eastAsiaTheme="minorEastAsia" w:hAnsiTheme="minorHAnsi" w:cstheme="minorBidi"/>
            <w:b w:val="0"/>
            <w:caps w:val="0"/>
            <w:color w:val="auto"/>
            <w:szCs w:val="22"/>
          </w:rPr>
          <w:tab/>
        </w:r>
        <w:r w:rsidR="00982FB8" w:rsidRPr="00E411C3">
          <w:rPr>
            <w:rStyle w:val="Hipervnculo"/>
          </w:rPr>
          <w:t>DESCRIPCIÓN FUNCIONAL DE LAS MODIFICACIONES</w:t>
        </w:r>
        <w:r w:rsidR="00982FB8">
          <w:rPr>
            <w:webHidden/>
          </w:rPr>
          <w:tab/>
        </w:r>
        <w:r w:rsidR="00982FB8">
          <w:rPr>
            <w:webHidden/>
          </w:rPr>
          <w:fldChar w:fldCharType="begin"/>
        </w:r>
        <w:r w:rsidR="00982FB8">
          <w:rPr>
            <w:webHidden/>
          </w:rPr>
          <w:instrText xml:space="preserve"> PAGEREF _Toc505874993 \h </w:instrText>
        </w:r>
        <w:r w:rsidR="00982FB8">
          <w:rPr>
            <w:webHidden/>
          </w:rPr>
        </w:r>
        <w:r w:rsidR="00982FB8">
          <w:rPr>
            <w:webHidden/>
          </w:rPr>
          <w:fldChar w:fldCharType="separate"/>
        </w:r>
        <w:r w:rsidR="00982FB8">
          <w:rPr>
            <w:webHidden/>
          </w:rPr>
          <w:t>4</w:t>
        </w:r>
        <w:r w:rsidR="00982FB8">
          <w:rPr>
            <w:webHidden/>
          </w:rPr>
          <w:fldChar w:fldCharType="end"/>
        </w:r>
      </w:hyperlink>
    </w:p>
    <w:p w14:paraId="61EABF21" w14:textId="77777777" w:rsidR="00982FB8" w:rsidRDefault="009D4BED">
      <w:pPr>
        <w:pStyle w:val="TDC1"/>
        <w:rPr>
          <w:rFonts w:asciiTheme="minorHAnsi" w:eastAsiaTheme="minorEastAsia" w:hAnsiTheme="minorHAnsi" w:cstheme="minorBidi"/>
          <w:b w:val="0"/>
          <w:caps w:val="0"/>
          <w:color w:val="auto"/>
          <w:szCs w:val="22"/>
        </w:rPr>
      </w:pPr>
      <w:hyperlink w:anchor="_Toc505874994" w:history="1">
        <w:r w:rsidR="00982FB8" w:rsidRPr="00E411C3">
          <w:rPr>
            <w:rStyle w:val="Hipervnculo"/>
          </w:rPr>
          <w:t>3.</w:t>
        </w:r>
        <w:r w:rsidR="00982FB8">
          <w:rPr>
            <w:rFonts w:asciiTheme="minorHAnsi" w:eastAsiaTheme="minorEastAsia" w:hAnsiTheme="minorHAnsi" w:cstheme="minorBidi"/>
            <w:b w:val="0"/>
            <w:caps w:val="0"/>
            <w:color w:val="auto"/>
            <w:szCs w:val="22"/>
          </w:rPr>
          <w:tab/>
        </w:r>
        <w:r w:rsidR="00982FB8" w:rsidRPr="00E411C3">
          <w:rPr>
            <w:rStyle w:val="Hipervnculo"/>
          </w:rPr>
          <w:t>INVENTARIO DE LOS PROGRAMAS AFECTADOS</w:t>
        </w:r>
        <w:r w:rsidR="00982FB8">
          <w:rPr>
            <w:webHidden/>
          </w:rPr>
          <w:tab/>
        </w:r>
        <w:r w:rsidR="00982FB8">
          <w:rPr>
            <w:webHidden/>
          </w:rPr>
          <w:fldChar w:fldCharType="begin"/>
        </w:r>
        <w:r w:rsidR="00982FB8">
          <w:rPr>
            <w:webHidden/>
          </w:rPr>
          <w:instrText xml:space="preserve"> PAGEREF _Toc505874994 \h </w:instrText>
        </w:r>
        <w:r w:rsidR="00982FB8">
          <w:rPr>
            <w:webHidden/>
          </w:rPr>
        </w:r>
        <w:r w:rsidR="00982FB8">
          <w:rPr>
            <w:webHidden/>
          </w:rPr>
          <w:fldChar w:fldCharType="separate"/>
        </w:r>
        <w:r w:rsidR="00982FB8">
          <w:rPr>
            <w:webHidden/>
          </w:rPr>
          <w:t>14</w:t>
        </w:r>
        <w:r w:rsidR="00982FB8">
          <w:rPr>
            <w:webHidden/>
          </w:rPr>
          <w:fldChar w:fldCharType="end"/>
        </w:r>
      </w:hyperlink>
    </w:p>
    <w:p w14:paraId="05B34C94" w14:textId="77777777" w:rsidR="00982FB8" w:rsidRDefault="009D4BED">
      <w:pPr>
        <w:pStyle w:val="TDC1"/>
        <w:rPr>
          <w:rFonts w:asciiTheme="minorHAnsi" w:eastAsiaTheme="minorEastAsia" w:hAnsiTheme="minorHAnsi" w:cstheme="minorBidi"/>
          <w:b w:val="0"/>
          <w:caps w:val="0"/>
          <w:color w:val="auto"/>
          <w:szCs w:val="22"/>
        </w:rPr>
      </w:pPr>
      <w:hyperlink w:anchor="_Toc505874995" w:history="1">
        <w:r w:rsidR="00982FB8" w:rsidRPr="00E411C3">
          <w:rPr>
            <w:rStyle w:val="Hipervnculo"/>
          </w:rPr>
          <w:t>4.</w:t>
        </w:r>
        <w:r w:rsidR="00982FB8">
          <w:rPr>
            <w:rFonts w:asciiTheme="minorHAnsi" w:eastAsiaTheme="minorEastAsia" w:hAnsiTheme="minorHAnsi" w:cstheme="minorBidi"/>
            <w:b w:val="0"/>
            <w:caps w:val="0"/>
            <w:color w:val="auto"/>
            <w:szCs w:val="22"/>
          </w:rPr>
          <w:tab/>
        </w:r>
        <w:r w:rsidR="00982FB8" w:rsidRPr="00E411C3">
          <w:rPr>
            <w:rStyle w:val="Hipervnculo"/>
          </w:rPr>
          <w:t>MODIFICACIONES DE BASE DE DATOS</w:t>
        </w:r>
        <w:r w:rsidR="00982FB8">
          <w:rPr>
            <w:webHidden/>
          </w:rPr>
          <w:tab/>
        </w:r>
        <w:r w:rsidR="00982FB8">
          <w:rPr>
            <w:webHidden/>
          </w:rPr>
          <w:fldChar w:fldCharType="begin"/>
        </w:r>
        <w:r w:rsidR="00982FB8">
          <w:rPr>
            <w:webHidden/>
          </w:rPr>
          <w:instrText xml:space="preserve"> PAGEREF _Toc505874995 \h </w:instrText>
        </w:r>
        <w:r w:rsidR="00982FB8">
          <w:rPr>
            <w:webHidden/>
          </w:rPr>
        </w:r>
        <w:r w:rsidR="00982FB8">
          <w:rPr>
            <w:webHidden/>
          </w:rPr>
          <w:fldChar w:fldCharType="separate"/>
        </w:r>
        <w:r w:rsidR="00982FB8">
          <w:rPr>
            <w:webHidden/>
          </w:rPr>
          <w:t>15</w:t>
        </w:r>
        <w:r w:rsidR="00982FB8">
          <w:rPr>
            <w:webHidden/>
          </w:rPr>
          <w:fldChar w:fldCharType="end"/>
        </w:r>
      </w:hyperlink>
    </w:p>
    <w:p w14:paraId="4A8D7958" w14:textId="77777777" w:rsidR="00982FB8" w:rsidRDefault="009D4BED">
      <w:pPr>
        <w:pStyle w:val="TDC1"/>
        <w:rPr>
          <w:rFonts w:asciiTheme="minorHAnsi" w:eastAsiaTheme="minorEastAsia" w:hAnsiTheme="minorHAnsi" w:cstheme="minorBidi"/>
          <w:b w:val="0"/>
          <w:caps w:val="0"/>
          <w:color w:val="auto"/>
          <w:szCs w:val="22"/>
        </w:rPr>
      </w:pPr>
      <w:hyperlink w:anchor="_Toc505874996" w:history="1">
        <w:r w:rsidR="00982FB8" w:rsidRPr="00E411C3">
          <w:rPr>
            <w:rStyle w:val="Hipervnculo"/>
          </w:rPr>
          <w:t>5.</w:t>
        </w:r>
        <w:r w:rsidR="00982FB8">
          <w:rPr>
            <w:rFonts w:asciiTheme="minorHAnsi" w:eastAsiaTheme="minorEastAsia" w:hAnsiTheme="minorHAnsi" w:cstheme="minorBidi"/>
            <w:b w:val="0"/>
            <w:caps w:val="0"/>
            <w:color w:val="auto"/>
            <w:szCs w:val="22"/>
          </w:rPr>
          <w:tab/>
        </w:r>
        <w:r w:rsidR="00982FB8" w:rsidRPr="00E411C3">
          <w:rPr>
            <w:rStyle w:val="Hipervnculo"/>
          </w:rPr>
          <w:t>MODIFICACION DE LOS CÓDIGOS DEL SISTEMA</w:t>
        </w:r>
        <w:r w:rsidR="00982FB8">
          <w:rPr>
            <w:webHidden/>
          </w:rPr>
          <w:tab/>
        </w:r>
        <w:r w:rsidR="00982FB8">
          <w:rPr>
            <w:webHidden/>
          </w:rPr>
          <w:fldChar w:fldCharType="begin"/>
        </w:r>
        <w:r w:rsidR="00982FB8">
          <w:rPr>
            <w:webHidden/>
          </w:rPr>
          <w:instrText xml:space="preserve"> PAGEREF _Toc505874996 \h </w:instrText>
        </w:r>
        <w:r w:rsidR="00982FB8">
          <w:rPr>
            <w:webHidden/>
          </w:rPr>
        </w:r>
        <w:r w:rsidR="00982FB8">
          <w:rPr>
            <w:webHidden/>
          </w:rPr>
          <w:fldChar w:fldCharType="separate"/>
        </w:r>
        <w:r w:rsidR="00982FB8">
          <w:rPr>
            <w:webHidden/>
          </w:rPr>
          <w:t>16</w:t>
        </w:r>
        <w:r w:rsidR="00982FB8">
          <w:rPr>
            <w:webHidden/>
          </w:rPr>
          <w:fldChar w:fldCharType="end"/>
        </w:r>
      </w:hyperlink>
    </w:p>
    <w:p w14:paraId="30750BEC" w14:textId="77777777" w:rsidR="00982FB8" w:rsidRDefault="009D4BED">
      <w:pPr>
        <w:pStyle w:val="TDC1"/>
        <w:rPr>
          <w:rFonts w:asciiTheme="minorHAnsi" w:eastAsiaTheme="minorEastAsia" w:hAnsiTheme="minorHAnsi" w:cstheme="minorBidi"/>
          <w:b w:val="0"/>
          <w:caps w:val="0"/>
          <w:color w:val="auto"/>
          <w:szCs w:val="22"/>
        </w:rPr>
      </w:pPr>
      <w:hyperlink w:anchor="_Toc505874997" w:history="1">
        <w:r w:rsidR="00982FB8" w:rsidRPr="00E411C3">
          <w:rPr>
            <w:rStyle w:val="Hipervnculo"/>
          </w:rPr>
          <w:t>6.</w:t>
        </w:r>
        <w:r w:rsidR="00982FB8">
          <w:rPr>
            <w:rFonts w:asciiTheme="minorHAnsi" w:eastAsiaTheme="minorEastAsia" w:hAnsiTheme="minorHAnsi" w:cstheme="minorBidi"/>
            <w:b w:val="0"/>
            <w:caps w:val="0"/>
            <w:color w:val="auto"/>
            <w:szCs w:val="22"/>
          </w:rPr>
          <w:tab/>
        </w:r>
        <w:r w:rsidR="00982FB8" w:rsidRPr="00E411C3">
          <w:rPr>
            <w:rStyle w:val="Hipervnculo"/>
          </w:rPr>
          <w:t>MODIFICACION DE LOS PARÁMETROS DEL SISTEMA</w:t>
        </w:r>
        <w:r w:rsidR="00982FB8">
          <w:rPr>
            <w:webHidden/>
          </w:rPr>
          <w:tab/>
        </w:r>
        <w:r w:rsidR="00982FB8">
          <w:rPr>
            <w:webHidden/>
          </w:rPr>
          <w:fldChar w:fldCharType="begin"/>
        </w:r>
        <w:r w:rsidR="00982FB8">
          <w:rPr>
            <w:webHidden/>
          </w:rPr>
          <w:instrText xml:space="preserve"> PAGEREF _Toc505874997 \h </w:instrText>
        </w:r>
        <w:r w:rsidR="00982FB8">
          <w:rPr>
            <w:webHidden/>
          </w:rPr>
        </w:r>
        <w:r w:rsidR="00982FB8">
          <w:rPr>
            <w:webHidden/>
          </w:rPr>
          <w:fldChar w:fldCharType="separate"/>
        </w:r>
        <w:r w:rsidR="00982FB8">
          <w:rPr>
            <w:webHidden/>
          </w:rPr>
          <w:t>17</w:t>
        </w:r>
        <w:r w:rsidR="00982FB8">
          <w:rPr>
            <w:webHidden/>
          </w:rPr>
          <w:fldChar w:fldCharType="end"/>
        </w:r>
      </w:hyperlink>
    </w:p>
    <w:p w14:paraId="1557263E" w14:textId="77777777" w:rsidR="00982FB8" w:rsidRDefault="009D4BED">
      <w:pPr>
        <w:pStyle w:val="TDC1"/>
        <w:rPr>
          <w:rFonts w:asciiTheme="minorHAnsi" w:eastAsiaTheme="minorEastAsia" w:hAnsiTheme="minorHAnsi" w:cstheme="minorBidi"/>
          <w:b w:val="0"/>
          <w:caps w:val="0"/>
          <w:color w:val="auto"/>
          <w:szCs w:val="22"/>
        </w:rPr>
      </w:pPr>
      <w:hyperlink w:anchor="_Toc505874998" w:history="1">
        <w:r w:rsidR="00982FB8" w:rsidRPr="00E411C3">
          <w:rPr>
            <w:rStyle w:val="Hipervnculo"/>
          </w:rPr>
          <w:t>7.</w:t>
        </w:r>
        <w:r w:rsidR="00982FB8">
          <w:rPr>
            <w:rFonts w:asciiTheme="minorHAnsi" w:eastAsiaTheme="minorEastAsia" w:hAnsiTheme="minorHAnsi" w:cstheme="minorBidi"/>
            <w:b w:val="0"/>
            <w:caps w:val="0"/>
            <w:color w:val="auto"/>
            <w:szCs w:val="22"/>
          </w:rPr>
          <w:tab/>
        </w:r>
        <w:r w:rsidR="00982FB8" w:rsidRPr="00E411C3">
          <w:rPr>
            <w:rStyle w:val="Hipervnculo"/>
          </w:rPr>
          <w:t>MODIFICACION DE SECUENCIALES</w:t>
        </w:r>
        <w:r w:rsidR="00982FB8">
          <w:rPr>
            <w:webHidden/>
          </w:rPr>
          <w:tab/>
        </w:r>
        <w:r w:rsidR="00982FB8">
          <w:rPr>
            <w:webHidden/>
          </w:rPr>
          <w:fldChar w:fldCharType="begin"/>
        </w:r>
        <w:r w:rsidR="00982FB8">
          <w:rPr>
            <w:webHidden/>
          </w:rPr>
          <w:instrText xml:space="preserve"> PAGEREF _Toc505874998 \h </w:instrText>
        </w:r>
        <w:r w:rsidR="00982FB8">
          <w:rPr>
            <w:webHidden/>
          </w:rPr>
        </w:r>
        <w:r w:rsidR="00982FB8">
          <w:rPr>
            <w:webHidden/>
          </w:rPr>
          <w:fldChar w:fldCharType="separate"/>
        </w:r>
        <w:r w:rsidR="00982FB8">
          <w:rPr>
            <w:webHidden/>
          </w:rPr>
          <w:t>18</w:t>
        </w:r>
        <w:r w:rsidR="00982FB8">
          <w:rPr>
            <w:webHidden/>
          </w:rPr>
          <w:fldChar w:fldCharType="end"/>
        </w:r>
      </w:hyperlink>
    </w:p>
    <w:p w14:paraId="4B62D344" w14:textId="77777777" w:rsidR="00982FB8" w:rsidRDefault="009D4BED">
      <w:pPr>
        <w:pStyle w:val="TDC1"/>
        <w:rPr>
          <w:rFonts w:asciiTheme="minorHAnsi" w:eastAsiaTheme="minorEastAsia" w:hAnsiTheme="minorHAnsi" w:cstheme="minorBidi"/>
          <w:b w:val="0"/>
          <w:caps w:val="0"/>
          <w:color w:val="auto"/>
          <w:szCs w:val="22"/>
        </w:rPr>
      </w:pPr>
      <w:hyperlink w:anchor="_Toc505874999" w:history="1">
        <w:r w:rsidR="00982FB8" w:rsidRPr="00E411C3">
          <w:rPr>
            <w:rStyle w:val="Hipervnculo"/>
          </w:rPr>
          <w:t>8.</w:t>
        </w:r>
        <w:r w:rsidR="00982FB8">
          <w:rPr>
            <w:rFonts w:asciiTheme="minorHAnsi" w:eastAsiaTheme="minorEastAsia" w:hAnsiTheme="minorHAnsi" w:cstheme="minorBidi"/>
            <w:b w:val="0"/>
            <w:caps w:val="0"/>
            <w:color w:val="auto"/>
            <w:szCs w:val="22"/>
          </w:rPr>
          <w:tab/>
        </w:r>
        <w:r w:rsidR="00982FB8" w:rsidRPr="00E411C3">
          <w:rPr>
            <w:rStyle w:val="Hipervnculo"/>
          </w:rPr>
          <w:t>ESPECIFICACIÓN TÉCNICA DE LAS MODIFICACIONES</w:t>
        </w:r>
        <w:r w:rsidR="00982FB8">
          <w:rPr>
            <w:webHidden/>
          </w:rPr>
          <w:tab/>
        </w:r>
        <w:r w:rsidR="00982FB8">
          <w:rPr>
            <w:webHidden/>
          </w:rPr>
          <w:fldChar w:fldCharType="begin"/>
        </w:r>
        <w:r w:rsidR="00982FB8">
          <w:rPr>
            <w:webHidden/>
          </w:rPr>
          <w:instrText xml:space="preserve"> PAGEREF _Toc505874999 \h </w:instrText>
        </w:r>
        <w:r w:rsidR="00982FB8">
          <w:rPr>
            <w:webHidden/>
          </w:rPr>
        </w:r>
        <w:r w:rsidR="00982FB8">
          <w:rPr>
            <w:webHidden/>
          </w:rPr>
          <w:fldChar w:fldCharType="separate"/>
        </w:r>
        <w:r w:rsidR="00982FB8">
          <w:rPr>
            <w:webHidden/>
          </w:rPr>
          <w:t>19</w:t>
        </w:r>
        <w:r w:rsidR="00982FB8">
          <w:rPr>
            <w:webHidden/>
          </w:rPr>
          <w:fldChar w:fldCharType="end"/>
        </w:r>
      </w:hyperlink>
    </w:p>
    <w:p w14:paraId="294FC121" w14:textId="77777777" w:rsidR="00982FB8" w:rsidRDefault="009D4BED">
      <w:pPr>
        <w:pStyle w:val="TDC1"/>
        <w:rPr>
          <w:rFonts w:asciiTheme="minorHAnsi" w:eastAsiaTheme="minorEastAsia" w:hAnsiTheme="minorHAnsi" w:cstheme="minorBidi"/>
          <w:b w:val="0"/>
          <w:caps w:val="0"/>
          <w:color w:val="auto"/>
          <w:szCs w:val="22"/>
        </w:rPr>
      </w:pPr>
      <w:hyperlink w:anchor="_Toc505875000" w:history="1">
        <w:r w:rsidR="00982FB8" w:rsidRPr="00E411C3">
          <w:rPr>
            <w:rStyle w:val="Hipervnculo"/>
          </w:rPr>
          <w:t>9.</w:t>
        </w:r>
        <w:r w:rsidR="00982FB8">
          <w:rPr>
            <w:rFonts w:asciiTheme="minorHAnsi" w:eastAsiaTheme="minorEastAsia" w:hAnsiTheme="minorHAnsi" w:cstheme="minorBidi"/>
            <w:b w:val="0"/>
            <w:caps w:val="0"/>
            <w:color w:val="auto"/>
            <w:szCs w:val="22"/>
          </w:rPr>
          <w:tab/>
        </w:r>
        <w:r w:rsidR="00982FB8" w:rsidRPr="00E411C3">
          <w:rPr>
            <w:rStyle w:val="Hipervnculo"/>
          </w:rPr>
          <w:t>INTERFACES EXTERNAS</w:t>
        </w:r>
        <w:r w:rsidR="00982FB8">
          <w:rPr>
            <w:webHidden/>
          </w:rPr>
          <w:tab/>
        </w:r>
        <w:r w:rsidR="00982FB8">
          <w:rPr>
            <w:webHidden/>
          </w:rPr>
          <w:fldChar w:fldCharType="begin"/>
        </w:r>
        <w:r w:rsidR="00982FB8">
          <w:rPr>
            <w:webHidden/>
          </w:rPr>
          <w:instrText xml:space="preserve"> PAGEREF _Toc505875000 \h </w:instrText>
        </w:r>
        <w:r w:rsidR="00982FB8">
          <w:rPr>
            <w:webHidden/>
          </w:rPr>
        </w:r>
        <w:r w:rsidR="00982FB8">
          <w:rPr>
            <w:webHidden/>
          </w:rPr>
          <w:fldChar w:fldCharType="separate"/>
        </w:r>
        <w:r w:rsidR="00982FB8">
          <w:rPr>
            <w:webHidden/>
          </w:rPr>
          <w:t>20</w:t>
        </w:r>
        <w:r w:rsidR="00982FB8">
          <w:rPr>
            <w:webHidden/>
          </w:rPr>
          <w:fldChar w:fldCharType="end"/>
        </w:r>
      </w:hyperlink>
    </w:p>
    <w:p w14:paraId="73B0D844" w14:textId="77777777" w:rsidR="00982FB8" w:rsidRDefault="009D4BED">
      <w:pPr>
        <w:pStyle w:val="TDC1"/>
        <w:rPr>
          <w:rFonts w:asciiTheme="minorHAnsi" w:eastAsiaTheme="minorEastAsia" w:hAnsiTheme="minorHAnsi" w:cstheme="minorBidi"/>
          <w:b w:val="0"/>
          <w:caps w:val="0"/>
          <w:color w:val="auto"/>
          <w:szCs w:val="22"/>
        </w:rPr>
      </w:pPr>
      <w:hyperlink w:anchor="_Toc505875001" w:history="1">
        <w:r w:rsidR="00982FB8" w:rsidRPr="00E411C3">
          <w:rPr>
            <w:rStyle w:val="Hipervnculo"/>
          </w:rPr>
          <w:t>10.</w:t>
        </w:r>
        <w:r w:rsidR="00982FB8">
          <w:rPr>
            <w:rFonts w:asciiTheme="minorHAnsi" w:eastAsiaTheme="minorEastAsia" w:hAnsiTheme="minorHAnsi" w:cstheme="minorBidi"/>
            <w:b w:val="0"/>
            <w:caps w:val="0"/>
            <w:color w:val="auto"/>
            <w:szCs w:val="22"/>
          </w:rPr>
          <w:tab/>
        </w:r>
        <w:r w:rsidR="00982FB8" w:rsidRPr="00E411C3">
          <w:rPr>
            <w:rStyle w:val="Hipervnculo"/>
          </w:rPr>
          <w:t>CASOS DE PRUEBA</w:t>
        </w:r>
        <w:r w:rsidR="00982FB8">
          <w:rPr>
            <w:webHidden/>
          </w:rPr>
          <w:tab/>
        </w:r>
        <w:r w:rsidR="00982FB8">
          <w:rPr>
            <w:webHidden/>
          </w:rPr>
          <w:fldChar w:fldCharType="begin"/>
        </w:r>
        <w:r w:rsidR="00982FB8">
          <w:rPr>
            <w:webHidden/>
          </w:rPr>
          <w:instrText xml:space="preserve"> PAGEREF _Toc505875001 \h </w:instrText>
        </w:r>
        <w:r w:rsidR="00982FB8">
          <w:rPr>
            <w:webHidden/>
          </w:rPr>
        </w:r>
        <w:r w:rsidR="00982FB8">
          <w:rPr>
            <w:webHidden/>
          </w:rPr>
          <w:fldChar w:fldCharType="separate"/>
        </w:r>
        <w:r w:rsidR="00982FB8">
          <w:rPr>
            <w:webHidden/>
          </w:rPr>
          <w:t>21</w:t>
        </w:r>
        <w:r w:rsidR="00982FB8">
          <w:rPr>
            <w:webHidden/>
          </w:rPr>
          <w:fldChar w:fldCharType="end"/>
        </w:r>
      </w:hyperlink>
    </w:p>
    <w:p w14:paraId="2A1B44F9" w14:textId="77777777" w:rsidR="004230B6" w:rsidRPr="008F5ED2" w:rsidRDefault="004B4918">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rPr>
          <w:rFonts w:ascii="Arial" w:hAnsi="Arial" w:cs="Arial"/>
          <w:b/>
          <w:sz w:val="24"/>
          <w:u w:val="single"/>
        </w:rPr>
      </w:pPr>
      <w:r w:rsidRPr="00C53CC6">
        <w:rPr>
          <w:rFonts w:ascii="Arial" w:hAnsi="Arial" w:cs="Arial"/>
          <w:b/>
          <w:caps/>
          <w:noProof/>
          <w:u w:val="single"/>
        </w:rPr>
        <w:fldChar w:fldCharType="end"/>
      </w:r>
      <w:r w:rsidR="004230B6" w:rsidRPr="008F5ED2">
        <w:rPr>
          <w:rFonts w:ascii="Arial" w:hAnsi="Arial" w:cs="Arial"/>
          <w:b/>
          <w:sz w:val="24"/>
          <w:u w:val="single"/>
        </w:rPr>
        <w:br w:type="page"/>
      </w:r>
    </w:p>
    <w:p w14:paraId="7331C558" w14:textId="77777777" w:rsidR="00894922" w:rsidRDefault="00894922" w:rsidP="00642DD0">
      <w:pPr>
        <w:pStyle w:val="Ttulo1"/>
      </w:pPr>
      <w:bookmarkStart w:id="1" w:name="_Toc505874992"/>
      <w:bookmarkStart w:id="2" w:name="_Toc410296874"/>
      <w:r>
        <w:lastRenderedPageBreak/>
        <w:t>CONTROL DEL DOCUMENTO (Cumplimentar por el proyecto)</w:t>
      </w:r>
      <w:bookmarkEnd w:id="1"/>
    </w:p>
    <w:p w14:paraId="576CA658" w14:textId="77777777" w:rsidR="00894922" w:rsidRPr="008E4FC0" w:rsidRDefault="00894922" w:rsidP="008E4FC0">
      <w:pPr>
        <w:rPr>
          <w:b/>
        </w:rPr>
      </w:pPr>
      <w:r w:rsidRPr="008E4FC0">
        <w:rPr>
          <w:b/>
        </w:rPr>
        <w:t>Descripción</w:t>
      </w:r>
    </w:p>
    <w:p w14:paraId="7E367507" w14:textId="5BD26233" w:rsidR="00894922" w:rsidRDefault="009D4BED" w:rsidP="008E4FC0">
      <w:pPr>
        <w:rPr>
          <w:rFonts w:ascii="Arial" w:hAnsi="Arial" w:cs="Arial"/>
        </w:rPr>
      </w:pPr>
      <w:sdt>
        <w:sdtPr>
          <w:alias w:val="Descripción Mantis"/>
          <w:tag w:val="descMantis"/>
          <w:id w:val="45991840"/>
          <w:placeholder>
            <w:docPart w:val="452F4AC234A84E8381EED00FEE4129BA"/>
          </w:placeholder>
          <w:dataBinding w:xpath="/root[1]/documento[1]/descMantis[1]" w:storeItemID="{56578001-EFAB-42E6-A10E-4104DBE20FE8}"/>
          <w:text/>
        </w:sdtPr>
        <w:sdtEndPr/>
        <w:sdtContent>
          <w:r w:rsidR="001B4D19">
            <w:t>Normativa 2018 MINSAL ESI</w:t>
          </w:r>
        </w:sdtContent>
      </w:sdt>
    </w:p>
    <w:p w14:paraId="0A347F70" w14:textId="77777777" w:rsidR="00894922" w:rsidRPr="00916B35" w:rsidRDefault="00894922"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1345"/>
        <w:gridCol w:w="2124"/>
        <w:gridCol w:w="3200"/>
        <w:gridCol w:w="7323"/>
      </w:tblGrid>
      <w:tr w:rsidR="00894922" w:rsidRPr="008F5ED2" w14:paraId="3AA187B3" w14:textId="77777777" w:rsidTr="00642DD0">
        <w:trPr>
          <w:cantSplit/>
          <w:trHeight w:val="272"/>
        </w:trPr>
        <w:tc>
          <w:tcPr>
            <w:tcW w:w="1345" w:type="dxa"/>
            <w:shd w:val="clear" w:color="auto" w:fill="C00000"/>
            <w:vAlign w:val="center"/>
          </w:tcPr>
          <w:p w14:paraId="1B09A2C3" w14:textId="77777777" w:rsidR="00894922" w:rsidRPr="008F5ED2" w:rsidRDefault="00894922" w:rsidP="00C54D73">
            <w:pPr>
              <w:pStyle w:val="CabeceraTabla"/>
            </w:pPr>
            <w:r w:rsidRPr="009A2C60">
              <w:t>Revisión</w:t>
            </w:r>
          </w:p>
        </w:tc>
        <w:tc>
          <w:tcPr>
            <w:tcW w:w="2124" w:type="dxa"/>
            <w:shd w:val="clear" w:color="auto" w:fill="C00000"/>
            <w:vAlign w:val="center"/>
          </w:tcPr>
          <w:p w14:paraId="5BB5D9B8" w14:textId="77777777" w:rsidR="00894922" w:rsidRPr="008F5ED2" w:rsidRDefault="00894922" w:rsidP="00C54D73">
            <w:pPr>
              <w:pStyle w:val="CabeceraTabla"/>
            </w:pPr>
            <w:r w:rsidRPr="009A2C60">
              <w:t>Fecha</w:t>
            </w:r>
          </w:p>
        </w:tc>
        <w:tc>
          <w:tcPr>
            <w:tcW w:w="3200" w:type="dxa"/>
            <w:shd w:val="clear" w:color="auto" w:fill="C00000"/>
            <w:vAlign w:val="center"/>
          </w:tcPr>
          <w:p w14:paraId="6A6E619A" w14:textId="77777777" w:rsidR="00894922" w:rsidRPr="008F5ED2" w:rsidRDefault="00894922" w:rsidP="00C54D73">
            <w:pPr>
              <w:pStyle w:val="CabeceraTabla"/>
            </w:pPr>
            <w:r w:rsidRPr="009A2C60">
              <w:t>Realiza</w:t>
            </w:r>
          </w:p>
        </w:tc>
        <w:tc>
          <w:tcPr>
            <w:tcW w:w="7323" w:type="dxa"/>
            <w:shd w:val="clear" w:color="auto" w:fill="C00000"/>
            <w:vAlign w:val="center"/>
          </w:tcPr>
          <w:p w14:paraId="27A33128" w14:textId="77777777" w:rsidR="00894922" w:rsidRPr="008F5ED2" w:rsidRDefault="00894922" w:rsidP="00C54D73">
            <w:pPr>
              <w:pStyle w:val="CabeceraTabla"/>
            </w:pPr>
            <w:r w:rsidRPr="009A2C60">
              <w:t>Descripción</w:t>
            </w:r>
            <w:r>
              <w:t xml:space="preserve"> del cambio</w:t>
            </w:r>
          </w:p>
        </w:tc>
      </w:tr>
      <w:tr w:rsidR="00894922" w:rsidRPr="000E5BA7" w14:paraId="61D65314" w14:textId="77777777" w:rsidTr="00642DD0">
        <w:trPr>
          <w:cantSplit/>
          <w:trHeight w:val="278"/>
        </w:trPr>
        <w:tc>
          <w:tcPr>
            <w:tcW w:w="1345" w:type="dxa"/>
            <w:shd w:val="clear" w:color="auto" w:fill="D9D9D9" w:themeFill="background1" w:themeFillShade="D9"/>
            <w:vAlign w:val="center"/>
          </w:tcPr>
          <w:p w14:paraId="61DFB265" w14:textId="77777777" w:rsidR="00894922" w:rsidRPr="002B1802" w:rsidRDefault="002B1802" w:rsidP="002B1802">
            <w:pPr>
              <w:pStyle w:val="CeldaTabla"/>
              <w:jc w:val="center"/>
              <w:rPr>
                <w:b/>
              </w:rPr>
            </w:pPr>
            <w:r w:rsidRPr="002B1802">
              <w:rPr>
                <w:b/>
              </w:rPr>
              <w:t>1</w:t>
            </w:r>
          </w:p>
        </w:tc>
        <w:sdt>
          <w:sdtPr>
            <w:alias w:val="Fecha"/>
            <w:tag w:val="fecha"/>
            <w:id w:val="788395390"/>
            <w:placeholder>
              <w:docPart w:val="A5A004185FA6474298AA309C09473B82"/>
            </w:placeholder>
            <w:date w:fullDate="2018-02-08T00:00:00Z">
              <w:dateFormat w:val="dd/MM/yyyy"/>
              <w:lid w:val="es-ES"/>
              <w:storeMappedDataAs w:val="dateTime"/>
              <w:calendar w:val="gregorian"/>
            </w:date>
          </w:sdtPr>
          <w:sdtEndPr/>
          <w:sdtContent>
            <w:tc>
              <w:tcPr>
                <w:tcW w:w="2124" w:type="dxa"/>
                <w:shd w:val="clear" w:color="auto" w:fill="D9D9D9" w:themeFill="background1" w:themeFillShade="D9"/>
              </w:tcPr>
              <w:p w14:paraId="5DCBBAC2" w14:textId="3A03D202" w:rsidR="00894922" w:rsidRPr="00894922" w:rsidRDefault="001B4D19" w:rsidP="001B4D19">
                <w:pPr>
                  <w:pStyle w:val="CeldaTabla"/>
                </w:pPr>
                <w:r>
                  <w:t>08/02/2018</w:t>
                </w:r>
              </w:p>
            </w:tc>
          </w:sdtContent>
        </w:sdt>
        <w:tc>
          <w:tcPr>
            <w:tcW w:w="3200" w:type="dxa"/>
            <w:shd w:val="clear" w:color="auto" w:fill="D9D9D9" w:themeFill="background1" w:themeFillShade="D9"/>
          </w:tcPr>
          <w:p w14:paraId="6BC89E28" w14:textId="58833D7D" w:rsidR="00894922" w:rsidRPr="00894922" w:rsidRDefault="00957F50" w:rsidP="00C54D73">
            <w:pPr>
              <w:pStyle w:val="CeldaTabla"/>
            </w:pPr>
            <w:r w:rsidRPr="00957F50">
              <w:t>Alberto Pagán Benedicto</w:t>
            </w:r>
            <w:r w:rsidR="004B4918">
              <w:fldChar w:fldCharType="begin"/>
            </w:r>
            <w:r w:rsidR="00651D7D">
              <w:instrText xml:space="preserve"> FILLIN  "Nombre y Apellidos" \d  \* MERGEFORMAT </w:instrText>
            </w:r>
            <w:r w:rsidR="004B4918">
              <w:fldChar w:fldCharType="end"/>
            </w:r>
            <w:r w:rsidR="004B4918">
              <w:fldChar w:fldCharType="begin"/>
            </w:r>
            <w:r w:rsidR="006E6CC6">
              <w:instrText xml:space="preserve"> FILLIN  "Nombre y Apellidos" \d  \* MERGEFORMAT </w:instrText>
            </w:r>
            <w:r w:rsidR="004B4918">
              <w:fldChar w:fldCharType="end"/>
            </w:r>
          </w:p>
        </w:tc>
        <w:tc>
          <w:tcPr>
            <w:tcW w:w="7323" w:type="dxa"/>
            <w:shd w:val="clear" w:color="auto" w:fill="D9D9D9" w:themeFill="background1" w:themeFillShade="D9"/>
          </w:tcPr>
          <w:p w14:paraId="0A686423" w14:textId="77777777" w:rsidR="00894922" w:rsidRPr="00894922" w:rsidRDefault="002B1802" w:rsidP="00C54D73">
            <w:pPr>
              <w:pStyle w:val="CeldaTabla"/>
            </w:pPr>
            <w:r>
              <w:t>Primera versión del documento.</w:t>
            </w:r>
          </w:p>
        </w:tc>
      </w:tr>
      <w:tr w:rsidR="004C259A" w:rsidRPr="000E5BA7" w14:paraId="7372ADAB" w14:textId="77777777" w:rsidTr="00642DD0">
        <w:trPr>
          <w:cantSplit/>
          <w:trHeight w:val="278"/>
        </w:trPr>
        <w:tc>
          <w:tcPr>
            <w:tcW w:w="1345" w:type="dxa"/>
            <w:shd w:val="clear" w:color="auto" w:fill="D9D9D9" w:themeFill="background1" w:themeFillShade="D9"/>
            <w:vAlign w:val="center"/>
          </w:tcPr>
          <w:p w14:paraId="4AF895E2" w14:textId="6DA2A86D" w:rsidR="004C259A" w:rsidRPr="001C463E" w:rsidRDefault="004C259A" w:rsidP="002B1802">
            <w:pPr>
              <w:pStyle w:val="CeldaTabla"/>
              <w:jc w:val="center"/>
              <w:rPr>
                <w:b/>
              </w:rPr>
            </w:pPr>
          </w:p>
        </w:tc>
        <w:tc>
          <w:tcPr>
            <w:tcW w:w="2124" w:type="dxa"/>
            <w:shd w:val="clear" w:color="auto" w:fill="D9D9D9" w:themeFill="background1" w:themeFillShade="D9"/>
          </w:tcPr>
          <w:p w14:paraId="3D9AD7F8" w14:textId="142442D4" w:rsidR="004C259A" w:rsidRDefault="004C259A" w:rsidP="002B1802">
            <w:pPr>
              <w:pStyle w:val="CeldaTabla"/>
            </w:pPr>
          </w:p>
        </w:tc>
        <w:tc>
          <w:tcPr>
            <w:tcW w:w="3200" w:type="dxa"/>
            <w:shd w:val="clear" w:color="auto" w:fill="D9D9D9" w:themeFill="background1" w:themeFillShade="D9"/>
          </w:tcPr>
          <w:p w14:paraId="785C08E7" w14:textId="4E2481C7" w:rsidR="004C259A" w:rsidRPr="00894922" w:rsidRDefault="004C259A" w:rsidP="00C54D73">
            <w:pPr>
              <w:pStyle w:val="CeldaTabla"/>
            </w:pPr>
          </w:p>
        </w:tc>
        <w:tc>
          <w:tcPr>
            <w:tcW w:w="7323" w:type="dxa"/>
            <w:shd w:val="clear" w:color="auto" w:fill="D9D9D9" w:themeFill="background1" w:themeFillShade="D9"/>
          </w:tcPr>
          <w:p w14:paraId="7DCE6E84" w14:textId="69938310" w:rsidR="004C259A" w:rsidRPr="00894922" w:rsidRDefault="004C259A" w:rsidP="001C463E">
            <w:pPr>
              <w:pStyle w:val="CeldaTabla"/>
            </w:pPr>
          </w:p>
        </w:tc>
      </w:tr>
      <w:tr w:rsidR="004C259A" w:rsidRPr="000E5BA7" w14:paraId="4A112595" w14:textId="77777777" w:rsidTr="00642DD0">
        <w:trPr>
          <w:cantSplit/>
          <w:trHeight w:val="278"/>
        </w:trPr>
        <w:tc>
          <w:tcPr>
            <w:tcW w:w="1345" w:type="dxa"/>
            <w:shd w:val="clear" w:color="auto" w:fill="D9D9D9" w:themeFill="background1" w:themeFillShade="D9"/>
            <w:vAlign w:val="center"/>
          </w:tcPr>
          <w:p w14:paraId="4A941A62" w14:textId="5B17D97F" w:rsidR="004C259A" w:rsidRPr="007A3853" w:rsidRDefault="004C259A" w:rsidP="002B1802">
            <w:pPr>
              <w:pStyle w:val="CeldaTabla"/>
              <w:jc w:val="center"/>
              <w:rPr>
                <w:b/>
              </w:rPr>
            </w:pPr>
          </w:p>
        </w:tc>
        <w:tc>
          <w:tcPr>
            <w:tcW w:w="2124" w:type="dxa"/>
            <w:shd w:val="clear" w:color="auto" w:fill="D9D9D9" w:themeFill="background1" w:themeFillShade="D9"/>
          </w:tcPr>
          <w:p w14:paraId="2EC5106C" w14:textId="3CFFD16D" w:rsidR="004C259A" w:rsidRDefault="004C259A" w:rsidP="002B1802">
            <w:pPr>
              <w:pStyle w:val="CeldaTabla"/>
            </w:pPr>
          </w:p>
        </w:tc>
        <w:tc>
          <w:tcPr>
            <w:tcW w:w="3200" w:type="dxa"/>
            <w:shd w:val="clear" w:color="auto" w:fill="D9D9D9" w:themeFill="background1" w:themeFillShade="D9"/>
          </w:tcPr>
          <w:p w14:paraId="5913CB83" w14:textId="3D1218D7" w:rsidR="004C259A" w:rsidRPr="00894922" w:rsidRDefault="004C259A" w:rsidP="00C54D73">
            <w:pPr>
              <w:pStyle w:val="CeldaTabla"/>
            </w:pPr>
          </w:p>
        </w:tc>
        <w:tc>
          <w:tcPr>
            <w:tcW w:w="7323" w:type="dxa"/>
            <w:shd w:val="clear" w:color="auto" w:fill="D9D9D9" w:themeFill="background1" w:themeFillShade="D9"/>
          </w:tcPr>
          <w:p w14:paraId="677336FB" w14:textId="7A4FCC90" w:rsidR="004C259A" w:rsidRPr="00894922" w:rsidRDefault="004C259A" w:rsidP="007A3853">
            <w:pPr>
              <w:pStyle w:val="CeldaTabla"/>
            </w:pPr>
          </w:p>
        </w:tc>
      </w:tr>
      <w:tr w:rsidR="00894922" w:rsidRPr="000E5BA7" w14:paraId="7EF38753" w14:textId="77777777" w:rsidTr="00642DD0">
        <w:trPr>
          <w:cantSplit/>
          <w:trHeight w:val="278"/>
        </w:trPr>
        <w:tc>
          <w:tcPr>
            <w:tcW w:w="1345" w:type="dxa"/>
            <w:shd w:val="clear" w:color="auto" w:fill="D9D9D9" w:themeFill="background1" w:themeFillShade="D9"/>
            <w:vAlign w:val="center"/>
          </w:tcPr>
          <w:p w14:paraId="620B4806" w14:textId="77777777" w:rsidR="00894922" w:rsidRPr="00894922" w:rsidRDefault="00894922" w:rsidP="002B1802">
            <w:pPr>
              <w:pStyle w:val="CeldaTabla"/>
              <w:jc w:val="center"/>
            </w:pPr>
          </w:p>
        </w:tc>
        <w:sdt>
          <w:sdtPr>
            <w:alias w:val="Fecha"/>
            <w:tag w:val="fecha"/>
            <w:id w:val="13176414"/>
            <w:placeholder>
              <w:docPart w:val="FB24D7FA53D24409A705C285DB9FFCE3"/>
            </w:placeholder>
            <w:date>
              <w:dateFormat w:val="dd/MM/yyyy"/>
              <w:lid w:val="es-ES"/>
              <w:storeMappedDataAs w:val="dateTime"/>
              <w:calendar w:val="gregorian"/>
            </w:date>
          </w:sdtPr>
          <w:sdtEndPr/>
          <w:sdtContent>
            <w:tc>
              <w:tcPr>
                <w:tcW w:w="2124" w:type="dxa"/>
                <w:shd w:val="clear" w:color="auto" w:fill="D9D9D9" w:themeFill="background1" w:themeFillShade="D9"/>
              </w:tcPr>
              <w:p w14:paraId="65D703F7" w14:textId="77777777" w:rsidR="00894922" w:rsidRPr="00894922" w:rsidRDefault="002B1802" w:rsidP="002B1802">
                <w:pPr>
                  <w:pStyle w:val="CeldaTabla"/>
                </w:pPr>
                <w:r>
                  <w:t xml:space="preserve"> </w:t>
                </w:r>
              </w:p>
            </w:tc>
          </w:sdtContent>
        </w:sdt>
        <w:tc>
          <w:tcPr>
            <w:tcW w:w="3200" w:type="dxa"/>
            <w:shd w:val="clear" w:color="auto" w:fill="D9D9D9" w:themeFill="background1" w:themeFillShade="D9"/>
          </w:tcPr>
          <w:p w14:paraId="04C00941" w14:textId="77777777" w:rsidR="00894922" w:rsidRPr="00894922" w:rsidRDefault="00894922" w:rsidP="00C54D73">
            <w:pPr>
              <w:pStyle w:val="CeldaTabla"/>
            </w:pPr>
          </w:p>
        </w:tc>
        <w:tc>
          <w:tcPr>
            <w:tcW w:w="7323" w:type="dxa"/>
            <w:shd w:val="clear" w:color="auto" w:fill="D9D9D9" w:themeFill="background1" w:themeFillShade="D9"/>
          </w:tcPr>
          <w:p w14:paraId="562FB304" w14:textId="77777777" w:rsidR="00894922" w:rsidRPr="00894922" w:rsidRDefault="00894922" w:rsidP="00C54D73">
            <w:pPr>
              <w:pStyle w:val="CeldaTabla"/>
            </w:pPr>
          </w:p>
        </w:tc>
      </w:tr>
    </w:tbl>
    <w:p w14:paraId="5F9B8A6A" w14:textId="77777777" w:rsidR="00894922" w:rsidRPr="00E77A90" w:rsidRDefault="00894922" w:rsidP="00916B35">
      <w:pPr>
        <w:ind w:left="708"/>
      </w:pPr>
    </w:p>
    <w:p w14:paraId="6D19E9BC" w14:textId="77777777" w:rsidR="004230B6" w:rsidRDefault="004230B6" w:rsidP="00642DD0">
      <w:pPr>
        <w:pStyle w:val="Ttulo1"/>
      </w:pPr>
      <w:bookmarkStart w:id="3" w:name="_Toc505874993"/>
      <w:r w:rsidRPr="00583EBF">
        <w:lastRenderedPageBreak/>
        <w:t xml:space="preserve">DESCRIPCIÓN FUNCIONAL DE LAS </w:t>
      </w:r>
      <w:r w:rsidRPr="00125D3D">
        <w:t>MODIFICACIONES</w:t>
      </w:r>
      <w:bookmarkEnd w:id="2"/>
      <w:bookmarkEnd w:id="3"/>
    </w:p>
    <w:p w14:paraId="1628BA59" w14:textId="77777777" w:rsidR="00A838F4" w:rsidRPr="003F28AE" w:rsidRDefault="00C32D36" w:rsidP="008D7AAF">
      <w:pPr>
        <w:pStyle w:val="Ttulo2"/>
        <w:numPr>
          <w:ilvl w:val="1"/>
          <w:numId w:val="2"/>
        </w:numPr>
        <w:rPr>
          <w:color w:val="auto"/>
        </w:rPr>
      </w:pPr>
      <w:r w:rsidRPr="003F28AE">
        <w:rPr>
          <w:color w:val="auto"/>
        </w:rPr>
        <w:t>Introducción</w:t>
      </w:r>
    </w:p>
    <w:p w14:paraId="3381B549" w14:textId="51C67352" w:rsidR="00AE2972" w:rsidRPr="003F28AE" w:rsidRDefault="009D4BED" w:rsidP="00BA38A9">
      <w:pPr>
        <w:rPr>
          <w:color w:val="auto"/>
        </w:rPr>
      </w:pPr>
      <w:sdt>
        <w:sdtPr>
          <w:rPr>
            <w:color w:val="auto"/>
          </w:rPr>
          <w:alias w:val="Descripción Mantis"/>
          <w:tag w:val="descMantis"/>
          <w:id w:val="10798193"/>
          <w:lock w:val="sdtLocked"/>
          <w:placeholder>
            <w:docPart w:val="77135D1A234644808D63C70B4873FBE3"/>
          </w:placeholder>
          <w:dataBinding w:xpath="/root[1]/documento[1]/descMantis[1]" w:storeItemID="{56578001-EFAB-42E6-A10E-4104DBE20FE8}"/>
          <w:text/>
        </w:sdtPr>
        <w:sdtEndPr/>
        <w:sdtContent>
          <w:r w:rsidR="001B4D19">
            <w:rPr>
              <w:color w:val="auto"/>
            </w:rPr>
            <w:t>Normativa 2018 MINSAL ESI</w:t>
          </w:r>
        </w:sdtContent>
      </w:sdt>
    </w:p>
    <w:p w14:paraId="121479E7" w14:textId="77777777" w:rsidR="00AE2972" w:rsidRPr="003F28AE" w:rsidRDefault="00AE2972" w:rsidP="00916B35">
      <w:pPr>
        <w:ind w:left="705"/>
        <w:rPr>
          <w:color w:val="auto"/>
        </w:rPr>
      </w:pPr>
    </w:p>
    <w:p w14:paraId="3695583A" w14:textId="77777777" w:rsidR="00555836" w:rsidRPr="003F28AE" w:rsidRDefault="00DC2893" w:rsidP="008D7AAF">
      <w:pPr>
        <w:pStyle w:val="Ttulo2"/>
        <w:numPr>
          <w:ilvl w:val="1"/>
          <w:numId w:val="2"/>
        </w:numPr>
        <w:rPr>
          <w:color w:val="auto"/>
        </w:rPr>
      </w:pPr>
      <w:r w:rsidRPr="003F28AE">
        <w:rPr>
          <w:color w:val="auto"/>
        </w:rPr>
        <w:t xml:space="preserve"> </w:t>
      </w:r>
      <w:r w:rsidR="00C32D36" w:rsidRPr="003F28AE">
        <w:rPr>
          <w:color w:val="auto"/>
        </w:rPr>
        <w:t>Descripción</w:t>
      </w:r>
    </w:p>
    <w:p w14:paraId="1C95A2DD" w14:textId="69C7DD69" w:rsidR="00A11F69" w:rsidRDefault="001B4D19" w:rsidP="00A11F69">
      <w:pPr>
        <w:ind w:left="454" w:firstLine="0"/>
      </w:pPr>
      <w:r w:rsidRPr="001B4D19">
        <w:t>Se requiere actualizar sistema de categorización, según última normativa</w:t>
      </w:r>
      <w:r>
        <w:t>.</w:t>
      </w:r>
    </w:p>
    <w:p w14:paraId="02666D3D" w14:textId="77777777" w:rsidR="00E77A90" w:rsidRPr="0028318F" w:rsidRDefault="00F026DC" w:rsidP="00E77A90">
      <w:pPr>
        <w:spacing w:after="160" w:line="259" w:lineRule="auto"/>
        <w:ind w:left="454" w:firstLine="0"/>
        <w:rPr>
          <w:rFonts w:ascii="Calibri" w:eastAsia="Calibri" w:hAnsi="Calibri"/>
          <w:b/>
          <w:color w:val="FF6600"/>
          <w:lang w:val="es-CL"/>
        </w:rPr>
      </w:pPr>
      <w:r w:rsidRPr="00FD7F7D">
        <w:rPr>
          <w:rFonts w:ascii="Arial" w:hAnsi="Arial" w:cs="Arial"/>
          <w:color w:val="000000"/>
          <w:sz w:val="18"/>
          <w:szCs w:val="18"/>
        </w:rPr>
        <w:br/>
      </w:r>
      <w:r w:rsidR="00E77A90" w:rsidRPr="0028318F">
        <w:rPr>
          <w:rFonts w:ascii="Calibri" w:eastAsia="Calibri" w:hAnsi="Calibri"/>
          <w:b/>
          <w:color w:val="FF6600"/>
          <w:lang w:val="es-CL"/>
        </w:rPr>
        <w:t>1.- Cambio Texto pregunta 1 o modificar texto</w:t>
      </w:r>
    </w:p>
    <w:p w14:paraId="2E797D00"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61F6699" wp14:editId="2DAFFD36">
            <wp:extent cx="5612130" cy="12026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02690"/>
                    </a:xfrm>
                    <a:prstGeom prst="rect">
                      <a:avLst/>
                    </a:prstGeom>
                  </pic:spPr>
                </pic:pic>
              </a:graphicData>
            </a:graphic>
          </wp:inline>
        </w:drawing>
      </w:r>
    </w:p>
    <w:p w14:paraId="05BD398E"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Debe decir </w:t>
      </w:r>
    </w:p>
    <w:p w14:paraId="4755AAD1"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5391BD62" wp14:editId="191B3E5B">
            <wp:extent cx="5162550" cy="381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81000"/>
                    </a:xfrm>
                    <a:prstGeom prst="rect">
                      <a:avLst/>
                    </a:prstGeom>
                  </pic:spPr>
                </pic:pic>
              </a:graphicData>
            </a:graphic>
          </wp:inline>
        </w:drawing>
      </w:r>
    </w:p>
    <w:p w14:paraId="3C86F08A" w14:textId="43F8E0DD"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En su defecto colocar Requiere intervención inmediata para salvar la vida</w:t>
      </w:r>
      <w:r>
        <w:rPr>
          <w:rFonts w:ascii="Calibri" w:eastAsia="Calibri" w:hAnsi="Calibri"/>
          <w:lang w:val="es-CL"/>
        </w:rPr>
        <w:t>.</w:t>
      </w:r>
    </w:p>
    <w:p w14:paraId="1FC6A518" w14:textId="77777777" w:rsidR="00E77A90" w:rsidRDefault="00E77A90" w:rsidP="00E77A90">
      <w:pPr>
        <w:rPr>
          <w:lang w:val="es-CL" w:eastAsia="es-CL"/>
        </w:rPr>
      </w:pPr>
    </w:p>
    <w:p w14:paraId="22B83DB9"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2.- Pregunta B </w:t>
      </w:r>
    </w:p>
    <w:p w14:paraId="112497EF"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Sacar n°  de las opciones de ésta pantalla 1-AVDI   2 distresado    3 Dolor EVA</w:t>
      </w:r>
    </w:p>
    <w:p w14:paraId="43E5685E"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Todos los check deben venir en verde</w:t>
      </w:r>
    </w:p>
    <w:p w14:paraId="52E1AEFF"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4533F629" wp14:editId="75775936">
            <wp:extent cx="5018942" cy="476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2440" cy="477531"/>
                    </a:xfrm>
                    <a:prstGeom prst="rect">
                      <a:avLst/>
                    </a:prstGeom>
                  </pic:spPr>
                </pic:pic>
              </a:graphicData>
            </a:graphic>
          </wp:inline>
        </w:drawing>
      </w:r>
    </w:p>
    <w:p w14:paraId="3703461A"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Cambiar el orden distresado a 3 y dolor a 2 </w:t>
      </w:r>
    </w:p>
    <w:p w14:paraId="13A528A4"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A opción distresado    agregar   “/ situación de alto riesgo “ </w:t>
      </w:r>
    </w:p>
    <w:p w14:paraId="4214E336"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Última opción       “Distresado“/ ¿situación de alto riesgo ?“</w:t>
      </w:r>
    </w:p>
    <w:p w14:paraId="3677B975"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EA6500B" wp14:editId="50ADB57C">
            <wp:extent cx="5612130" cy="25908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90800"/>
                    </a:xfrm>
                    <a:prstGeom prst="rect">
                      <a:avLst/>
                    </a:prstGeom>
                  </pic:spPr>
                </pic:pic>
              </a:graphicData>
            </a:graphic>
          </wp:inline>
        </w:drawing>
      </w:r>
    </w:p>
    <w:p w14:paraId="2A127D6B"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lastRenderedPageBreak/>
        <w:drawing>
          <wp:inline distT="0" distB="0" distL="0" distR="0" wp14:anchorId="05E911B1" wp14:editId="59586799">
            <wp:extent cx="5133975" cy="981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981075"/>
                    </a:xfrm>
                    <a:prstGeom prst="rect">
                      <a:avLst/>
                    </a:prstGeom>
                  </pic:spPr>
                </pic:pic>
              </a:graphicData>
            </a:graphic>
          </wp:inline>
        </w:drawing>
      </w:r>
    </w:p>
    <w:p w14:paraId="22624964" w14:textId="77777777" w:rsidR="00E77A90" w:rsidRPr="0028318F" w:rsidRDefault="00E77A90" w:rsidP="00E77A90">
      <w:pPr>
        <w:spacing w:after="160" w:line="259" w:lineRule="auto"/>
        <w:rPr>
          <w:rFonts w:ascii="Calibri" w:eastAsia="Calibri" w:hAnsi="Calibri"/>
          <w:lang w:val="es-CL"/>
        </w:rPr>
      </w:pPr>
    </w:p>
    <w:p w14:paraId="2FA63ACD" w14:textId="77777777" w:rsidR="00E77A90" w:rsidRDefault="00E77A90" w:rsidP="00E77A90">
      <w:pPr>
        <w:rPr>
          <w:lang w:val="es-CL" w:eastAsia="es-CL"/>
        </w:rPr>
      </w:pPr>
    </w:p>
    <w:p w14:paraId="172A8A2A"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t xml:space="preserve">3.- Cambios a pregunta 4 </w:t>
      </w:r>
    </w:p>
    <w:p w14:paraId="535043D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F8B508B" wp14:editId="0E9DB6EC">
            <wp:extent cx="5612130" cy="7505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50570"/>
                    </a:xfrm>
                    <a:prstGeom prst="rect">
                      <a:avLst/>
                    </a:prstGeom>
                  </pic:spPr>
                </pic:pic>
              </a:graphicData>
            </a:graphic>
          </wp:inline>
        </w:drawing>
      </w:r>
    </w:p>
    <w:p w14:paraId="49479A66" w14:textId="77777777" w:rsidR="00E77A90" w:rsidRPr="0028318F" w:rsidRDefault="00E77A90" w:rsidP="00E77A90">
      <w:pPr>
        <w:spacing w:after="160" w:line="259" w:lineRule="auto"/>
        <w:rPr>
          <w:rFonts w:ascii="Calibri" w:eastAsia="Calibri" w:hAnsi="Calibri"/>
          <w:lang w:val="es-CL"/>
        </w:rPr>
      </w:pPr>
    </w:p>
    <w:p w14:paraId="5AFB083B"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Modificar el texto a</w:t>
      </w:r>
    </w:p>
    <w:p w14:paraId="6B779CB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537F27B7" wp14:editId="50238939">
            <wp:extent cx="3571875" cy="304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304800"/>
                    </a:xfrm>
                    <a:prstGeom prst="rect">
                      <a:avLst/>
                    </a:prstGeom>
                  </pic:spPr>
                </pic:pic>
              </a:graphicData>
            </a:graphic>
          </wp:inline>
        </w:drawing>
      </w:r>
    </w:p>
    <w:p w14:paraId="66C41E27" w14:textId="77777777" w:rsidR="00E77A90" w:rsidRDefault="00E77A90" w:rsidP="00E77A90">
      <w:pPr>
        <w:rPr>
          <w:lang w:val="es-CL" w:eastAsia="es-CL"/>
        </w:rPr>
      </w:pPr>
    </w:p>
    <w:p w14:paraId="33183CB3" w14:textId="77777777" w:rsidR="00E77A90" w:rsidRDefault="00E77A90" w:rsidP="00E77A90">
      <w:pPr>
        <w:rPr>
          <w:lang w:val="es-CL" w:eastAsia="es-CL"/>
        </w:rPr>
      </w:pPr>
    </w:p>
    <w:p w14:paraId="43DD7306" w14:textId="77777777" w:rsidR="00E77A90" w:rsidRDefault="00E77A90" w:rsidP="00E77A90">
      <w:pPr>
        <w:rPr>
          <w:lang w:val="es-CL" w:eastAsia="es-CL"/>
        </w:rPr>
      </w:pPr>
    </w:p>
    <w:p w14:paraId="21927869" w14:textId="77777777" w:rsidR="00E77A90" w:rsidRDefault="00E77A90" w:rsidP="00E77A90">
      <w:pPr>
        <w:rPr>
          <w:lang w:val="es-CL" w:eastAsia="es-CL"/>
        </w:rPr>
      </w:pPr>
    </w:p>
    <w:p w14:paraId="0B2215B6" w14:textId="77777777" w:rsidR="00E77A90" w:rsidRDefault="00E77A90" w:rsidP="00E77A90">
      <w:pPr>
        <w:rPr>
          <w:lang w:val="es-CL" w:eastAsia="es-CL"/>
        </w:rPr>
      </w:pPr>
    </w:p>
    <w:p w14:paraId="0CC599CF"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4.- AVDI </w:t>
      </w:r>
    </w:p>
    <w:p w14:paraId="13AA534C"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E541F34" wp14:editId="7C3E0360">
            <wp:extent cx="5612130" cy="12700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70000"/>
                    </a:xfrm>
                    <a:prstGeom prst="rect">
                      <a:avLst/>
                    </a:prstGeom>
                  </pic:spPr>
                </pic:pic>
              </a:graphicData>
            </a:graphic>
          </wp:inline>
        </w:drawing>
      </w:r>
    </w:p>
    <w:p w14:paraId="084A4DD3"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21472E2" wp14:editId="15882F6E">
            <wp:extent cx="2333625" cy="1143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625" cy="1143000"/>
                    </a:xfrm>
                    <a:prstGeom prst="rect">
                      <a:avLst/>
                    </a:prstGeom>
                  </pic:spPr>
                </pic:pic>
              </a:graphicData>
            </a:graphic>
          </wp:inline>
        </w:drawing>
      </w:r>
    </w:p>
    <w:p w14:paraId="25984882" w14:textId="77777777" w:rsidR="00E77A90" w:rsidRDefault="00E77A90" w:rsidP="00E77A90">
      <w:pPr>
        <w:rPr>
          <w:lang w:val="es-CL" w:eastAsia="es-CL"/>
        </w:rPr>
      </w:pPr>
    </w:p>
    <w:p w14:paraId="35A7981F" w14:textId="77777777" w:rsidR="00E77A90" w:rsidRDefault="00E77A90" w:rsidP="00E77A90">
      <w:pPr>
        <w:rPr>
          <w:lang w:val="es-CL" w:eastAsia="es-CL"/>
        </w:rPr>
      </w:pPr>
    </w:p>
    <w:p w14:paraId="7983AF28" w14:textId="77777777" w:rsidR="00E77A90" w:rsidRDefault="00E77A90" w:rsidP="00E77A90">
      <w:pPr>
        <w:rPr>
          <w:lang w:val="es-CL" w:eastAsia="es-CL"/>
        </w:rPr>
      </w:pPr>
    </w:p>
    <w:p w14:paraId="4BE37FD3" w14:textId="77777777" w:rsidR="00E77A90" w:rsidRDefault="00E77A90" w:rsidP="00E77A90">
      <w:pPr>
        <w:rPr>
          <w:lang w:val="es-CL" w:eastAsia="es-CL"/>
        </w:rPr>
      </w:pPr>
    </w:p>
    <w:p w14:paraId="71ABA9E0" w14:textId="77777777" w:rsidR="00E77A90" w:rsidRDefault="00E77A90" w:rsidP="00E77A90">
      <w:pPr>
        <w:rPr>
          <w:lang w:val="es-CL" w:eastAsia="es-CL"/>
        </w:rPr>
      </w:pPr>
    </w:p>
    <w:p w14:paraId="61A0E99D" w14:textId="77777777" w:rsidR="00E77A90" w:rsidRDefault="00E77A90" w:rsidP="00E77A90">
      <w:pPr>
        <w:rPr>
          <w:lang w:val="es-CL" w:eastAsia="es-CL"/>
        </w:rPr>
      </w:pPr>
    </w:p>
    <w:p w14:paraId="752F13F5" w14:textId="77777777" w:rsidR="00E77A90" w:rsidRDefault="00E77A90" w:rsidP="00E77A90">
      <w:pPr>
        <w:rPr>
          <w:lang w:val="es-CL" w:eastAsia="es-CL"/>
        </w:rPr>
      </w:pPr>
    </w:p>
    <w:p w14:paraId="2A1D9BBC" w14:textId="77777777" w:rsidR="00E77A90" w:rsidRDefault="00E77A90" w:rsidP="00E77A90">
      <w:pPr>
        <w:rPr>
          <w:lang w:val="es-CL" w:eastAsia="es-CL"/>
        </w:rPr>
      </w:pPr>
    </w:p>
    <w:p w14:paraId="5E22672F"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5.- Corregir flujo </w:t>
      </w:r>
    </w:p>
    <w:p w14:paraId="68DD6C9C"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Cuando en ADVI se selecciona normal alerta, debe dejar continuar a la pregunta C. Actualmente no deja continuar </w:t>
      </w:r>
    </w:p>
    <w:p w14:paraId="119C8427"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4905505" wp14:editId="501A7449">
            <wp:extent cx="4733925" cy="3206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5578" cy="3207955"/>
                    </a:xfrm>
                    <a:prstGeom prst="rect">
                      <a:avLst/>
                    </a:prstGeom>
                  </pic:spPr>
                </pic:pic>
              </a:graphicData>
            </a:graphic>
          </wp:inline>
        </w:drawing>
      </w:r>
    </w:p>
    <w:p w14:paraId="3C8679BA" w14:textId="77777777" w:rsidR="00E77A90"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1EBFBB3" wp14:editId="7523BA12">
            <wp:extent cx="409575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723900"/>
                    </a:xfrm>
                    <a:prstGeom prst="rect">
                      <a:avLst/>
                    </a:prstGeom>
                  </pic:spPr>
                </pic:pic>
              </a:graphicData>
            </a:graphic>
          </wp:inline>
        </w:drawing>
      </w:r>
    </w:p>
    <w:p w14:paraId="0DF898D5" w14:textId="77777777" w:rsidR="00E77A90" w:rsidRDefault="00E77A90" w:rsidP="00E77A90">
      <w:pPr>
        <w:rPr>
          <w:lang w:val="es-CL" w:eastAsia="es-CL"/>
        </w:rPr>
      </w:pPr>
    </w:p>
    <w:p w14:paraId="150BE911"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6.- Corregir flujo C2 Normal </w:t>
      </w:r>
    </w:p>
    <w:p w14:paraId="04F8E1CF"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Se debe poder registrar alerta y pasar a C2</w:t>
      </w:r>
    </w:p>
    <w:p w14:paraId="5AFB7141" w14:textId="255AD283"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O Dolor &lt; a 7   pasa a C2, no es necesario registrar obligatoriamente las dos opcio</w:t>
      </w:r>
      <w:r w:rsidR="001630FF">
        <w:rPr>
          <w:rFonts w:ascii="Calibri" w:eastAsia="Calibri" w:hAnsi="Calibri"/>
          <w:lang w:val="es-CL"/>
        </w:rPr>
        <w:t>nes, de la manera que está hoy</w:t>
      </w:r>
    </w:p>
    <w:p w14:paraId="7B34A725"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6A63FA5" wp14:editId="62E48790">
            <wp:extent cx="5612130" cy="319405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94050"/>
                    </a:xfrm>
                    <a:prstGeom prst="rect">
                      <a:avLst/>
                    </a:prstGeom>
                  </pic:spPr>
                </pic:pic>
              </a:graphicData>
            </a:graphic>
          </wp:inline>
        </w:drawing>
      </w:r>
    </w:p>
    <w:p w14:paraId="2DFD432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4318B6E" wp14:editId="2BBEFF49">
            <wp:extent cx="4343400" cy="752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752475"/>
                    </a:xfrm>
                    <a:prstGeom prst="rect">
                      <a:avLst/>
                    </a:prstGeom>
                  </pic:spPr>
                </pic:pic>
              </a:graphicData>
            </a:graphic>
          </wp:inline>
        </w:drawing>
      </w:r>
    </w:p>
    <w:p w14:paraId="6806342A"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lastRenderedPageBreak/>
        <w:drawing>
          <wp:inline distT="0" distB="0" distL="0" distR="0" wp14:anchorId="595464F7" wp14:editId="15B24295">
            <wp:extent cx="4143375" cy="838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838200"/>
                    </a:xfrm>
                    <a:prstGeom prst="rect">
                      <a:avLst/>
                    </a:prstGeom>
                  </pic:spPr>
                </pic:pic>
              </a:graphicData>
            </a:graphic>
          </wp:inline>
        </w:drawing>
      </w:r>
    </w:p>
    <w:p w14:paraId="510C18E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2B1025A" wp14:editId="0BB427B1">
            <wp:extent cx="5612130" cy="7962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96290"/>
                    </a:xfrm>
                    <a:prstGeom prst="rect">
                      <a:avLst/>
                    </a:prstGeom>
                  </pic:spPr>
                </pic:pic>
              </a:graphicData>
            </a:graphic>
          </wp:inline>
        </w:drawing>
      </w:r>
    </w:p>
    <w:p w14:paraId="05AF6D70"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t xml:space="preserve">7.- Cambiar a dicotómico              </w:t>
      </w:r>
    </w:p>
    <w:p w14:paraId="21024DF8" w14:textId="79EB4C35"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ab/>
      </w:r>
      <w:r>
        <w:rPr>
          <w:noProof/>
          <w:lang w:val="es-CL" w:eastAsia="es-CL"/>
        </w:rPr>
        <w:drawing>
          <wp:inline distT="0" distB="0" distL="0" distR="0" wp14:anchorId="1963617B" wp14:editId="149F7DA8">
            <wp:extent cx="2495550" cy="1590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1590675"/>
                    </a:xfrm>
                    <a:prstGeom prst="rect">
                      <a:avLst/>
                    </a:prstGeom>
                  </pic:spPr>
                </pic:pic>
              </a:graphicData>
            </a:graphic>
          </wp:inline>
        </w:drawing>
      </w:r>
    </w:p>
    <w:p w14:paraId="7075E26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45A464EE" wp14:editId="4EC0E291">
            <wp:extent cx="4219575" cy="990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990600"/>
                    </a:xfrm>
                    <a:prstGeom prst="rect">
                      <a:avLst/>
                    </a:prstGeom>
                  </pic:spPr>
                </pic:pic>
              </a:graphicData>
            </a:graphic>
          </wp:inline>
        </w:drawing>
      </w:r>
    </w:p>
    <w:p w14:paraId="3C650611"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8.- Mostrar signos vitales ADULTOS </w:t>
      </w:r>
    </w:p>
    <w:p w14:paraId="0AA6874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FR / FC / saturación deben venir en amarillo </w:t>
      </w:r>
    </w:p>
    <w:p w14:paraId="31A0851D" w14:textId="77777777" w:rsidR="00E77A90" w:rsidRDefault="00E77A90" w:rsidP="00E77A90">
      <w:pPr>
        <w:spacing w:after="160" w:line="259" w:lineRule="auto"/>
        <w:rPr>
          <w:rFonts w:ascii="Calibri" w:eastAsia="Calibri" w:hAnsi="Calibri"/>
          <w:lang w:val="es-CL"/>
        </w:rPr>
      </w:pPr>
      <w:r>
        <w:rPr>
          <w:noProof/>
          <w:lang w:val="es-CL" w:eastAsia="es-CL"/>
        </w:rPr>
        <w:drawing>
          <wp:inline distT="0" distB="0" distL="0" distR="0" wp14:anchorId="58C0A1ED" wp14:editId="7110E559">
            <wp:extent cx="5715000" cy="1057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057275"/>
                    </a:xfrm>
                    <a:prstGeom prst="rect">
                      <a:avLst/>
                    </a:prstGeom>
                  </pic:spPr>
                </pic:pic>
              </a:graphicData>
            </a:graphic>
          </wp:inline>
        </w:drawing>
      </w:r>
    </w:p>
    <w:p w14:paraId="7CB18963" w14:textId="2355D8C3"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F697121" wp14:editId="7B25D2FB">
            <wp:extent cx="3438525" cy="12858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1285875"/>
                    </a:xfrm>
                    <a:prstGeom prst="rect">
                      <a:avLst/>
                    </a:prstGeom>
                  </pic:spPr>
                </pic:pic>
              </a:graphicData>
            </a:graphic>
          </wp:inline>
        </w:drawing>
      </w:r>
    </w:p>
    <w:p w14:paraId="743079E5" w14:textId="7CD5C9B2" w:rsidR="00A11F69" w:rsidRDefault="00A11F69" w:rsidP="002B7B6D">
      <w:pPr>
        <w:ind w:left="454" w:firstLine="0"/>
      </w:pPr>
    </w:p>
    <w:p w14:paraId="52D79878" w14:textId="77777777" w:rsidR="00E77A90" w:rsidRDefault="00E77A90" w:rsidP="002B7B6D">
      <w:pPr>
        <w:ind w:left="454" w:firstLine="0"/>
      </w:pPr>
    </w:p>
    <w:p w14:paraId="34012051" w14:textId="77777777" w:rsidR="00E77A90" w:rsidRDefault="00E77A90" w:rsidP="002B7B6D">
      <w:pPr>
        <w:ind w:left="454" w:firstLine="0"/>
      </w:pPr>
    </w:p>
    <w:p w14:paraId="2A418C68" w14:textId="77777777" w:rsidR="00E77A90" w:rsidRDefault="00E77A90" w:rsidP="002B7B6D">
      <w:pPr>
        <w:ind w:left="454" w:firstLine="0"/>
      </w:pPr>
    </w:p>
    <w:p w14:paraId="2FB44879" w14:textId="77777777" w:rsidR="00E77A90" w:rsidRDefault="00E77A90" w:rsidP="002B7B6D">
      <w:pPr>
        <w:ind w:left="454" w:firstLine="0"/>
      </w:pPr>
    </w:p>
    <w:p w14:paraId="324D29DE" w14:textId="77777777" w:rsidR="00E77A90" w:rsidRDefault="00E77A90" w:rsidP="002B7B6D">
      <w:pPr>
        <w:ind w:left="454" w:firstLine="0"/>
      </w:pPr>
    </w:p>
    <w:p w14:paraId="554BF04E" w14:textId="77777777" w:rsidR="00E77A90" w:rsidRDefault="00E77A90" w:rsidP="002B7B6D">
      <w:pPr>
        <w:ind w:left="454" w:firstLine="0"/>
      </w:pPr>
    </w:p>
    <w:p w14:paraId="602DA3F9" w14:textId="77777777" w:rsidR="00DC2893" w:rsidRDefault="00DC2893" w:rsidP="008D7AAF">
      <w:pPr>
        <w:pStyle w:val="Ttulo2"/>
        <w:numPr>
          <w:ilvl w:val="1"/>
          <w:numId w:val="2"/>
        </w:numPr>
        <w:rPr>
          <w:color w:val="auto"/>
        </w:rPr>
      </w:pPr>
      <w:r w:rsidRPr="003F28AE">
        <w:rPr>
          <w:color w:val="auto"/>
        </w:rPr>
        <w:lastRenderedPageBreak/>
        <w:t xml:space="preserve"> </w:t>
      </w:r>
      <w:r w:rsidR="0086617A" w:rsidRPr="003F28AE">
        <w:rPr>
          <w:color w:val="auto"/>
        </w:rPr>
        <w:t>P</w:t>
      </w:r>
      <w:r w:rsidR="00EA4391" w:rsidRPr="003F28AE">
        <w:rPr>
          <w:color w:val="auto"/>
        </w:rPr>
        <w:t>ropuesta funcional</w:t>
      </w:r>
    </w:p>
    <w:p w14:paraId="74A4AD83" w14:textId="05595076" w:rsidR="00603164" w:rsidRPr="00A819DA" w:rsidRDefault="00603164" w:rsidP="00603164">
      <w:pPr>
        <w:ind w:left="1032" w:firstLine="0"/>
        <w:rPr>
          <w:lang w:eastAsia="es-CL"/>
        </w:rPr>
      </w:pPr>
      <w:r w:rsidRPr="00A819DA">
        <w:rPr>
          <w:lang w:eastAsia="es-CL"/>
        </w:rPr>
        <w:t>Se propone</w:t>
      </w:r>
      <w:r w:rsidR="00032C70" w:rsidRPr="00A819DA">
        <w:rPr>
          <w:lang w:eastAsia="es-CL"/>
        </w:rPr>
        <w:t xml:space="preserve"> modificar </w:t>
      </w:r>
      <w:r w:rsidR="001B4D19">
        <w:rPr>
          <w:lang w:eastAsia="es-CL"/>
        </w:rPr>
        <w:t>el triaje ESI</w:t>
      </w:r>
      <w:r w:rsidR="006B1650">
        <w:rPr>
          <w:lang w:eastAsia="es-CL"/>
        </w:rPr>
        <w:t xml:space="preserve">, </w:t>
      </w:r>
      <w:r w:rsidR="00E526EF">
        <w:rPr>
          <w:lang w:eastAsia="es-CL"/>
        </w:rPr>
        <w:t>validar</w:t>
      </w:r>
      <w:r w:rsidR="006B1650">
        <w:rPr>
          <w:lang w:eastAsia="es-CL"/>
        </w:rPr>
        <w:t xml:space="preserve"> la </w:t>
      </w:r>
      <w:r w:rsidR="00E526EF">
        <w:rPr>
          <w:lang w:eastAsia="es-CL"/>
        </w:rPr>
        <w:t xml:space="preserve">siguiente </w:t>
      </w:r>
      <w:r w:rsidR="00982FB8">
        <w:rPr>
          <w:lang w:eastAsia="es-CL"/>
        </w:rPr>
        <w:t xml:space="preserve">tabla </w:t>
      </w:r>
      <w:r w:rsidR="00E526EF">
        <w:rPr>
          <w:lang w:eastAsia="es-CL"/>
        </w:rPr>
        <w:t xml:space="preserve">con </w:t>
      </w:r>
      <w:r w:rsidR="00E77A90">
        <w:rPr>
          <w:lang w:eastAsia="es-CL"/>
        </w:rPr>
        <w:t xml:space="preserve">cada punto </w:t>
      </w:r>
      <w:r w:rsidR="00E526EF">
        <w:rPr>
          <w:lang w:eastAsia="es-CL"/>
        </w:rPr>
        <w:t>descito</w:t>
      </w:r>
      <w:r w:rsidR="00E77A90">
        <w:rPr>
          <w:lang w:eastAsia="es-CL"/>
        </w:rPr>
        <w:t xml:space="preserve"> en el apartado 2.2</w:t>
      </w:r>
      <w:r w:rsidR="00982FB8">
        <w:rPr>
          <w:lang w:eastAsia="es-CL"/>
        </w:rPr>
        <w:t>, por si faltara algún matiz sobre los cambios a aplicar</w:t>
      </w:r>
      <w:r w:rsidR="00A819DA" w:rsidRPr="00A819DA">
        <w:rPr>
          <w:lang w:eastAsia="es-CL"/>
        </w:rPr>
        <w:t>:</w:t>
      </w:r>
    </w:p>
    <w:tbl>
      <w:tblPr>
        <w:tblW w:w="4749" w:type="pct"/>
        <w:tblInd w:w="75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402"/>
        <w:gridCol w:w="6966"/>
        <w:gridCol w:w="6966"/>
      </w:tblGrid>
      <w:tr w:rsidR="006B1650" w:rsidRPr="00142B61" w14:paraId="658683F8" w14:textId="7EDFF0EF" w:rsidTr="006B1650">
        <w:trPr>
          <w:trHeight w:val="375"/>
        </w:trPr>
        <w:tc>
          <w:tcPr>
            <w:tcW w:w="140" w:type="pct"/>
            <w:shd w:val="clear" w:color="auto" w:fill="C00000"/>
          </w:tcPr>
          <w:p w14:paraId="582A88E2" w14:textId="77777777" w:rsidR="006B1650" w:rsidRDefault="006B1650" w:rsidP="00293F21">
            <w:pPr>
              <w:pStyle w:val="CabeceraTabla"/>
            </w:pPr>
          </w:p>
        </w:tc>
        <w:tc>
          <w:tcPr>
            <w:tcW w:w="2430" w:type="pct"/>
            <w:shd w:val="clear" w:color="auto" w:fill="C00000"/>
            <w:vAlign w:val="center"/>
          </w:tcPr>
          <w:p w14:paraId="72D21A51" w14:textId="006FD01C" w:rsidR="006B1650" w:rsidRPr="00142B61" w:rsidRDefault="006B1650" w:rsidP="00293F21">
            <w:pPr>
              <w:pStyle w:val="CabeceraTabla"/>
            </w:pPr>
            <w:r>
              <w:t>DUDA</w:t>
            </w:r>
          </w:p>
        </w:tc>
        <w:tc>
          <w:tcPr>
            <w:tcW w:w="2430" w:type="pct"/>
            <w:shd w:val="clear" w:color="auto" w:fill="C00000"/>
          </w:tcPr>
          <w:p w14:paraId="702AF629" w14:textId="105EA03D" w:rsidR="006B1650" w:rsidRDefault="006B1650" w:rsidP="00293F21">
            <w:pPr>
              <w:pStyle w:val="CabeceraTabla"/>
            </w:pPr>
            <w:r>
              <w:t>ACUERDO</w:t>
            </w:r>
          </w:p>
        </w:tc>
      </w:tr>
      <w:tr w:rsidR="006B1650" w:rsidRPr="00142B61" w14:paraId="7531C1A7" w14:textId="3B326E1E" w:rsidTr="006B1650">
        <w:trPr>
          <w:trHeight w:val="375"/>
        </w:trPr>
        <w:tc>
          <w:tcPr>
            <w:tcW w:w="140" w:type="pct"/>
            <w:shd w:val="clear" w:color="auto" w:fill="D9D9D9" w:themeFill="background1" w:themeFillShade="D9"/>
          </w:tcPr>
          <w:p w14:paraId="7481B621" w14:textId="0ABD62E7" w:rsidR="006B1650" w:rsidRPr="00230D8C" w:rsidRDefault="006B1650" w:rsidP="00293F21">
            <w:pPr>
              <w:pStyle w:val="CeldaTabla"/>
            </w:pPr>
            <w:r w:rsidRPr="00AD1887">
              <w:rPr>
                <w:b/>
                <w:color w:val="FF0000"/>
                <w:szCs w:val="22"/>
              </w:rPr>
              <w:t>1</w:t>
            </w:r>
          </w:p>
        </w:tc>
        <w:tc>
          <w:tcPr>
            <w:tcW w:w="2430" w:type="pct"/>
            <w:shd w:val="clear" w:color="auto" w:fill="D9D9D9" w:themeFill="background1" w:themeFillShade="D9"/>
            <w:vAlign w:val="center"/>
          </w:tcPr>
          <w:p w14:paraId="2F35058D" w14:textId="5C8F6D2E" w:rsidR="006B1650" w:rsidRPr="000D5808" w:rsidRDefault="006B1650" w:rsidP="00293F21">
            <w:pPr>
              <w:pStyle w:val="CeldaTabla"/>
            </w:pPr>
          </w:p>
        </w:tc>
        <w:tc>
          <w:tcPr>
            <w:tcW w:w="2430" w:type="pct"/>
            <w:shd w:val="clear" w:color="auto" w:fill="D9D9D9" w:themeFill="background1" w:themeFillShade="D9"/>
          </w:tcPr>
          <w:p w14:paraId="3981D8AF" w14:textId="77777777" w:rsidR="006B1650" w:rsidRDefault="00B95C70" w:rsidP="00B95C70">
            <w:pPr>
              <w:pStyle w:val="CeldaTabla"/>
            </w:pPr>
            <w:r>
              <w:t>Cambiar la traducción de la etiqueta</w:t>
            </w:r>
          </w:p>
          <w:p w14:paraId="3B1E86B4" w14:textId="77777777" w:rsidR="00B95C70" w:rsidRDefault="00B95C70" w:rsidP="00B95C70">
            <w:pPr>
              <w:pStyle w:val="CeldaTabla"/>
            </w:pPr>
            <w:r>
              <w:rPr>
                <w:noProof/>
                <w:lang w:val="es-CL" w:eastAsia="es-CL"/>
              </w:rPr>
              <w:drawing>
                <wp:inline distT="0" distB="0" distL="0" distR="0" wp14:anchorId="1E3E1701" wp14:editId="4F054B51">
                  <wp:extent cx="3505200" cy="371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371475"/>
                          </a:xfrm>
                          <a:prstGeom prst="rect">
                            <a:avLst/>
                          </a:prstGeom>
                        </pic:spPr>
                      </pic:pic>
                    </a:graphicData>
                  </a:graphic>
                </wp:inline>
              </w:drawing>
            </w:r>
          </w:p>
          <w:p w14:paraId="18B74C0B" w14:textId="49F6DB0B" w:rsidR="00E526EF" w:rsidRPr="000D5808" w:rsidRDefault="00E526EF" w:rsidP="00B95C70">
            <w:pPr>
              <w:pStyle w:val="CeldaTabla"/>
            </w:pPr>
          </w:p>
        </w:tc>
      </w:tr>
      <w:tr w:rsidR="006B1650" w:rsidRPr="00142B61" w14:paraId="4591A872" w14:textId="4AECFEFD" w:rsidTr="006B1650">
        <w:trPr>
          <w:trHeight w:val="375"/>
        </w:trPr>
        <w:tc>
          <w:tcPr>
            <w:tcW w:w="140" w:type="pct"/>
            <w:shd w:val="clear" w:color="auto" w:fill="D9D9D9" w:themeFill="background1" w:themeFillShade="D9"/>
          </w:tcPr>
          <w:p w14:paraId="10DF1796" w14:textId="5D41EBAD" w:rsidR="006B1650" w:rsidRPr="004724E2" w:rsidRDefault="006B1650" w:rsidP="00293F21">
            <w:pPr>
              <w:pStyle w:val="CeldaTabla"/>
              <w:rPr>
                <w:b/>
                <w:color w:val="FF0000"/>
                <w:szCs w:val="22"/>
              </w:rPr>
            </w:pPr>
            <w:r>
              <w:rPr>
                <w:b/>
                <w:color w:val="FF0000"/>
                <w:szCs w:val="22"/>
              </w:rPr>
              <w:t>2</w:t>
            </w:r>
          </w:p>
        </w:tc>
        <w:tc>
          <w:tcPr>
            <w:tcW w:w="2430" w:type="pct"/>
            <w:shd w:val="clear" w:color="auto" w:fill="D9D9D9" w:themeFill="background1" w:themeFillShade="D9"/>
            <w:vAlign w:val="center"/>
          </w:tcPr>
          <w:p w14:paraId="599888F7" w14:textId="08DE2E49" w:rsidR="006B1650" w:rsidRPr="00D519A7" w:rsidRDefault="006B1650" w:rsidP="00AD1887">
            <w:pPr>
              <w:pStyle w:val="CeldaTabla"/>
            </w:pPr>
          </w:p>
        </w:tc>
        <w:tc>
          <w:tcPr>
            <w:tcW w:w="2430" w:type="pct"/>
            <w:shd w:val="clear" w:color="auto" w:fill="D9D9D9" w:themeFill="background1" w:themeFillShade="D9"/>
          </w:tcPr>
          <w:p w14:paraId="7F2AE92D" w14:textId="11AC9FC6" w:rsidR="0037299F" w:rsidRPr="0037299F" w:rsidRDefault="0037299F" w:rsidP="00AD1887">
            <w:pPr>
              <w:pStyle w:val="CeldaTabla"/>
              <w:rPr>
                <w:u w:val="single"/>
              </w:rPr>
            </w:pPr>
            <w:r w:rsidRPr="0037299F">
              <w:rPr>
                <w:u w:val="single"/>
              </w:rPr>
              <w:t>Triaje ESI</w:t>
            </w:r>
          </w:p>
          <w:p w14:paraId="713238A0" w14:textId="2EB355ED" w:rsidR="00B95C70" w:rsidRDefault="00B95C70" w:rsidP="00AD1887">
            <w:pPr>
              <w:pStyle w:val="CeldaTabla"/>
            </w:pPr>
            <w:r>
              <w:t>Cambiar la traducción de la etiqueta</w:t>
            </w:r>
          </w:p>
          <w:p w14:paraId="70C09991" w14:textId="4305E51E" w:rsidR="00B95C70" w:rsidRDefault="00B95C70" w:rsidP="00AD1887">
            <w:pPr>
              <w:pStyle w:val="CeldaTabla"/>
            </w:pPr>
            <w:r>
              <w:rPr>
                <w:noProof/>
                <w:lang w:val="es-CL" w:eastAsia="es-CL"/>
              </w:rPr>
              <w:drawing>
                <wp:inline distT="0" distB="0" distL="0" distR="0" wp14:anchorId="54338DDC" wp14:editId="58D60238">
                  <wp:extent cx="1847850" cy="266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850" cy="266700"/>
                          </a:xfrm>
                          <a:prstGeom prst="rect">
                            <a:avLst/>
                          </a:prstGeom>
                        </pic:spPr>
                      </pic:pic>
                    </a:graphicData>
                  </a:graphic>
                </wp:inline>
              </w:drawing>
            </w:r>
          </w:p>
          <w:p w14:paraId="2E2AA7F0" w14:textId="77777777" w:rsidR="0037299F" w:rsidRDefault="0037299F" w:rsidP="00AD1887">
            <w:pPr>
              <w:pStyle w:val="CeldaTabla"/>
              <w:rPr>
                <w:u w:val="single"/>
              </w:rPr>
            </w:pPr>
          </w:p>
          <w:p w14:paraId="1DDF19B1" w14:textId="69D8686A" w:rsidR="0037299F" w:rsidRDefault="0037299F" w:rsidP="00AD1887">
            <w:pPr>
              <w:pStyle w:val="CeldaTabla"/>
              <w:rPr>
                <w:u w:val="single"/>
              </w:rPr>
            </w:pPr>
            <w:r>
              <w:rPr>
                <w:u w:val="single"/>
              </w:rPr>
              <w:t xml:space="preserve">Categorización </w:t>
            </w:r>
            <w:r w:rsidRPr="0037299F">
              <w:rPr>
                <w:u w:val="single"/>
              </w:rPr>
              <w:t>ESI</w:t>
            </w:r>
          </w:p>
          <w:p w14:paraId="0E4B110E" w14:textId="70D9ED32" w:rsidR="00566F95" w:rsidRDefault="00566F95" w:rsidP="00AD1887">
            <w:pPr>
              <w:pStyle w:val="CeldaTabla"/>
            </w:pPr>
            <w:r>
              <w:t>Cambiar orden en diseño entre el punto 2 y el 3</w:t>
            </w:r>
          </w:p>
          <w:p w14:paraId="13C108CA" w14:textId="4D468F0D" w:rsidR="00B95C70" w:rsidRDefault="00B95C70" w:rsidP="00AD1887">
            <w:pPr>
              <w:pStyle w:val="CeldaTabla"/>
            </w:pPr>
            <w:r>
              <w:t>Quitar números en las etiquetas</w:t>
            </w:r>
            <w:r w:rsidR="00566F95">
              <w:t xml:space="preserve"> y</w:t>
            </w:r>
            <w:r>
              <w:t xml:space="preserve"> cambiar sus traducciones</w:t>
            </w:r>
          </w:p>
          <w:p w14:paraId="77F73D09" w14:textId="7C6AE8B1" w:rsidR="00B95C70" w:rsidRDefault="00B95C70" w:rsidP="00AD1887">
            <w:pPr>
              <w:pStyle w:val="CeldaTabla"/>
            </w:pPr>
            <w:r>
              <w:rPr>
                <w:noProof/>
                <w:lang w:val="es-CL" w:eastAsia="es-CL"/>
              </w:rPr>
              <w:drawing>
                <wp:inline distT="0" distB="0" distL="0" distR="0" wp14:anchorId="2C6DC942" wp14:editId="0ACEC5AB">
                  <wp:extent cx="224790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1085850"/>
                          </a:xfrm>
                          <a:prstGeom prst="rect">
                            <a:avLst/>
                          </a:prstGeom>
                        </pic:spPr>
                      </pic:pic>
                    </a:graphicData>
                  </a:graphic>
                </wp:inline>
              </w:drawing>
            </w:r>
          </w:p>
          <w:p w14:paraId="17E3EB6F" w14:textId="1DCBC284" w:rsidR="00B95C70" w:rsidRDefault="00B95C70" w:rsidP="00AD1887">
            <w:pPr>
              <w:pStyle w:val="CeldaTabla"/>
            </w:pPr>
            <w:r>
              <w:t>Habilitar de inicio todas las opciones</w:t>
            </w:r>
          </w:p>
          <w:p w14:paraId="321716C8" w14:textId="77777777" w:rsidR="00566F95" w:rsidRDefault="00566F95" w:rsidP="00982FB8">
            <w:pPr>
              <w:pStyle w:val="CeldaTabla"/>
              <w:ind w:left="0"/>
            </w:pPr>
          </w:p>
          <w:p w14:paraId="00FF0435" w14:textId="2461B65B" w:rsidR="00E526EF" w:rsidRPr="00D519A7" w:rsidRDefault="00E526EF" w:rsidP="00566F95">
            <w:pPr>
              <w:pStyle w:val="CeldaTabla"/>
              <w:ind w:left="0"/>
            </w:pPr>
          </w:p>
        </w:tc>
      </w:tr>
      <w:tr w:rsidR="006B1650" w:rsidRPr="00142B61" w14:paraId="7D4EFC2C" w14:textId="525125FE" w:rsidTr="006B1650">
        <w:trPr>
          <w:trHeight w:val="375"/>
        </w:trPr>
        <w:tc>
          <w:tcPr>
            <w:tcW w:w="140" w:type="pct"/>
            <w:shd w:val="clear" w:color="auto" w:fill="D9D9D9" w:themeFill="background1" w:themeFillShade="D9"/>
          </w:tcPr>
          <w:p w14:paraId="7FF7E92A" w14:textId="72EFD673" w:rsidR="006B1650" w:rsidRPr="004724E2" w:rsidRDefault="006B1650" w:rsidP="00293F21">
            <w:pPr>
              <w:pStyle w:val="CeldaTabla"/>
              <w:rPr>
                <w:b/>
                <w:color w:val="FF0000"/>
                <w:szCs w:val="22"/>
              </w:rPr>
            </w:pPr>
            <w:r>
              <w:rPr>
                <w:b/>
                <w:color w:val="FF0000"/>
                <w:szCs w:val="22"/>
              </w:rPr>
              <w:lastRenderedPageBreak/>
              <w:t>3</w:t>
            </w:r>
          </w:p>
        </w:tc>
        <w:tc>
          <w:tcPr>
            <w:tcW w:w="2430" w:type="pct"/>
            <w:shd w:val="clear" w:color="auto" w:fill="D9D9D9" w:themeFill="background1" w:themeFillShade="D9"/>
            <w:vAlign w:val="center"/>
          </w:tcPr>
          <w:p w14:paraId="64B8E299" w14:textId="7C9F5DCB" w:rsidR="006B1650" w:rsidRDefault="006B1650" w:rsidP="00AD1887">
            <w:pPr>
              <w:pStyle w:val="CeldaTabla"/>
            </w:pPr>
          </w:p>
        </w:tc>
        <w:tc>
          <w:tcPr>
            <w:tcW w:w="2430" w:type="pct"/>
            <w:shd w:val="clear" w:color="auto" w:fill="D9D9D9" w:themeFill="background1" w:themeFillShade="D9"/>
          </w:tcPr>
          <w:p w14:paraId="616B5432" w14:textId="77777777" w:rsidR="006B1650" w:rsidRDefault="00B95C70" w:rsidP="00AD1887">
            <w:pPr>
              <w:pStyle w:val="CeldaTabla"/>
            </w:pPr>
            <w:r>
              <w:t>Cambiar la traducción de la etiqueta</w:t>
            </w:r>
          </w:p>
          <w:p w14:paraId="2C0DD056" w14:textId="1EF48ECA" w:rsidR="00E526EF" w:rsidRDefault="00E526EF" w:rsidP="00AD1887">
            <w:pPr>
              <w:pStyle w:val="CeldaTabla"/>
            </w:pPr>
            <w:r>
              <w:rPr>
                <w:noProof/>
                <w:lang w:val="es-CL" w:eastAsia="es-CL"/>
              </w:rPr>
              <w:drawing>
                <wp:inline distT="0" distB="0" distL="0" distR="0" wp14:anchorId="2716A351" wp14:editId="2A841C4A">
                  <wp:extent cx="1933575" cy="314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314325"/>
                          </a:xfrm>
                          <a:prstGeom prst="rect">
                            <a:avLst/>
                          </a:prstGeom>
                        </pic:spPr>
                      </pic:pic>
                    </a:graphicData>
                  </a:graphic>
                </wp:inline>
              </w:drawing>
            </w:r>
          </w:p>
          <w:p w14:paraId="0E2B58B8" w14:textId="1A86A5E6" w:rsidR="00B95C70" w:rsidRDefault="00B95C70" w:rsidP="00AD1887">
            <w:pPr>
              <w:pStyle w:val="CeldaTabla"/>
            </w:pPr>
          </w:p>
        </w:tc>
      </w:tr>
      <w:tr w:rsidR="006B1650" w:rsidRPr="00142B61" w14:paraId="392DFF75" w14:textId="2FF748D0" w:rsidTr="006B1650">
        <w:trPr>
          <w:trHeight w:val="375"/>
        </w:trPr>
        <w:tc>
          <w:tcPr>
            <w:tcW w:w="140" w:type="pct"/>
            <w:shd w:val="clear" w:color="auto" w:fill="D9D9D9" w:themeFill="background1" w:themeFillShade="D9"/>
          </w:tcPr>
          <w:p w14:paraId="5A2D1640" w14:textId="6A9BEB2C" w:rsidR="006B1650" w:rsidRPr="004724E2" w:rsidRDefault="006B1650" w:rsidP="00293F21">
            <w:pPr>
              <w:pStyle w:val="CeldaTabla"/>
              <w:rPr>
                <w:b/>
                <w:color w:val="FF0000"/>
                <w:szCs w:val="22"/>
              </w:rPr>
            </w:pPr>
            <w:r>
              <w:rPr>
                <w:b/>
                <w:color w:val="FF0000"/>
                <w:szCs w:val="22"/>
              </w:rPr>
              <w:t>4</w:t>
            </w:r>
          </w:p>
        </w:tc>
        <w:tc>
          <w:tcPr>
            <w:tcW w:w="2430" w:type="pct"/>
            <w:shd w:val="clear" w:color="auto" w:fill="D9D9D9" w:themeFill="background1" w:themeFillShade="D9"/>
            <w:vAlign w:val="center"/>
          </w:tcPr>
          <w:p w14:paraId="0EBB6F3E" w14:textId="3C4B19C9" w:rsidR="006B1650" w:rsidRPr="00E526EF" w:rsidRDefault="00E526EF" w:rsidP="00293F21">
            <w:pPr>
              <w:pStyle w:val="CeldaTabla"/>
              <w:rPr>
                <w:i/>
              </w:rPr>
            </w:pPr>
            <w:r w:rsidRPr="00E526EF">
              <w:rPr>
                <w:i/>
              </w:rPr>
              <w:t xml:space="preserve">¿Cuál es el cambio a </w:t>
            </w:r>
            <w:commentRangeStart w:id="4"/>
            <w:r w:rsidRPr="00E526EF">
              <w:rPr>
                <w:i/>
              </w:rPr>
              <w:t>realizar</w:t>
            </w:r>
            <w:commentRangeEnd w:id="4"/>
            <w:r w:rsidR="001630FF">
              <w:rPr>
                <w:rStyle w:val="Refdecomentario"/>
                <w:rFonts w:cs="Times New Roman"/>
              </w:rPr>
              <w:commentReference w:id="4"/>
            </w:r>
            <w:r w:rsidRPr="00E526EF">
              <w:rPr>
                <w:i/>
              </w:rPr>
              <w:t>?</w:t>
            </w:r>
          </w:p>
        </w:tc>
        <w:tc>
          <w:tcPr>
            <w:tcW w:w="2430" w:type="pct"/>
            <w:shd w:val="clear" w:color="auto" w:fill="D9D9D9" w:themeFill="background1" w:themeFillShade="D9"/>
          </w:tcPr>
          <w:p w14:paraId="3CB10F5B" w14:textId="651D31D6" w:rsidR="00B95C70" w:rsidRDefault="00B95C70" w:rsidP="00566F95">
            <w:pPr>
              <w:pStyle w:val="CeldaTabla"/>
            </w:pPr>
          </w:p>
        </w:tc>
      </w:tr>
      <w:tr w:rsidR="006B1650" w:rsidRPr="00142B61" w14:paraId="7DA18438" w14:textId="6FA6EDF2" w:rsidTr="006B1650">
        <w:trPr>
          <w:trHeight w:val="375"/>
        </w:trPr>
        <w:tc>
          <w:tcPr>
            <w:tcW w:w="140" w:type="pct"/>
            <w:shd w:val="clear" w:color="auto" w:fill="D9D9D9" w:themeFill="background1" w:themeFillShade="D9"/>
          </w:tcPr>
          <w:p w14:paraId="34ADF05D" w14:textId="7B00F3E8" w:rsidR="006B1650" w:rsidRPr="004724E2" w:rsidRDefault="006B1650" w:rsidP="00293F21">
            <w:pPr>
              <w:pStyle w:val="CeldaTabla"/>
              <w:rPr>
                <w:b/>
                <w:color w:val="FF0000"/>
                <w:szCs w:val="22"/>
              </w:rPr>
            </w:pPr>
            <w:r>
              <w:rPr>
                <w:b/>
                <w:color w:val="FF0000"/>
                <w:szCs w:val="22"/>
              </w:rPr>
              <w:t>5</w:t>
            </w:r>
          </w:p>
        </w:tc>
        <w:tc>
          <w:tcPr>
            <w:tcW w:w="2430" w:type="pct"/>
            <w:shd w:val="clear" w:color="auto" w:fill="D9D9D9" w:themeFill="background1" w:themeFillShade="D9"/>
            <w:vAlign w:val="center"/>
          </w:tcPr>
          <w:p w14:paraId="0FEAF6DB" w14:textId="433B7624" w:rsidR="006B1650" w:rsidRDefault="006B1650" w:rsidP="00293F21">
            <w:pPr>
              <w:pStyle w:val="CeldaTabla"/>
            </w:pPr>
          </w:p>
        </w:tc>
        <w:tc>
          <w:tcPr>
            <w:tcW w:w="2430" w:type="pct"/>
            <w:shd w:val="clear" w:color="auto" w:fill="D9D9D9" w:themeFill="background1" w:themeFillShade="D9"/>
          </w:tcPr>
          <w:p w14:paraId="6674BD94" w14:textId="2F90A8E0" w:rsidR="006B1650" w:rsidRDefault="00E526EF" w:rsidP="00E526EF">
            <w:pPr>
              <w:pStyle w:val="CeldaTabla"/>
            </w:pPr>
            <w:r>
              <w:t xml:space="preserve">Dejar continuar con Alerta en AVDI especificado pasando a C2 sin obligar a </w:t>
            </w:r>
            <w:r w:rsidR="00B00C1C">
              <w:t>rellenar</w:t>
            </w:r>
            <w:r>
              <w:t xml:space="preserve"> Dolor, EVA</w:t>
            </w:r>
          </w:p>
          <w:p w14:paraId="72035F96" w14:textId="6048DDE0" w:rsidR="00E526EF" w:rsidRDefault="00E526EF" w:rsidP="00E526EF">
            <w:pPr>
              <w:pStyle w:val="CeldaTabla"/>
            </w:pPr>
          </w:p>
        </w:tc>
      </w:tr>
      <w:tr w:rsidR="006B1650" w:rsidRPr="00142B61" w14:paraId="526983E9" w14:textId="0676F54E" w:rsidTr="006B1650">
        <w:trPr>
          <w:trHeight w:val="375"/>
        </w:trPr>
        <w:tc>
          <w:tcPr>
            <w:tcW w:w="140" w:type="pct"/>
            <w:shd w:val="clear" w:color="auto" w:fill="D9D9D9" w:themeFill="background1" w:themeFillShade="D9"/>
          </w:tcPr>
          <w:p w14:paraId="4FB2F798" w14:textId="09922454" w:rsidR="006B1650" w:rsidRDefault="006B1650" w:rsidP="00293F21">
            <w:pPr>
              <w:pStyle w:val="CeldaTabla"/>
              <w:rPr>
                <w:b/>
                <w:color w:val="FF0000"/>
                <w:szCs w:val="22"/>
              </w:rPr>
            </w:pPr>
            <w:r>
              <w:rPr>
                <w:b/>
                <w:color w:val="FF0000"/>
                <w:szCs w:val="22"/>
              </w:rPr>
              <w:t>6</w:t>
            </w:r>
          </w:p>
        </w:tc>
        <w:tc>
          <w:tcPr>
            <w:tcW w:w="2430" w:type="pct"/>
            <w:shd w:val="clear" w:color="auto" w:fill="D9D9D9" w:themeFill="background1" w:themeFillShade="D9"/>
            <w:vAlign w:val="center"/>
          </w:tcPr>
          <w:p w14:paraId="1FD151B8" w14:textId="77777777" w:rsidR="006B1650" w:rsidRPr="003A6499" w:rsidRDefault="006B1650" w:rsidP="00293F21">
            <w:pPr>
              <w:pStyle w:val="CeldaTabla"/>
            </w:pPr>
          </w:p>
        </w:tc>
        <w:tc>
          <w:tcPr>
            <w:tcW w:w="2430" w:type="pct"/>
            <w:shd w:val="clear" w:color="auto" w:fill="D9D9D9" w:themeFill="background1" w:themeFillShade="D9"/>
          </w:tcPr>
          <w:p w14:paraId="6734FF6A" w14:textId="3A0FDB3A" w:rsidR="00E526EF" w:rsidRDefault="00E526EF" w:rsidP="00E526EF">
            <w:pPr>
              <w:pStyle w:val="CeldaTabla"/>
            </w:pPr>
            <w:r>
              <w:t>Dejar continuar con Dolor &lt; a 7 en Dolor, EVA especificado pasando a C2 sin obligar a rellenar AVDI</w:t>
            </w:r>
          </w:p>
          <w:p w14:paraId="1CAD75E6" w14:textId="352442BB" w:rsidR="006B1650" w:rsidRPr="00E526EF" w:rsidRDefault="006B1650" w:rsidP="00E526EF">
            <w:pPr>
              <w:pStyle w:val="CeldaTabla"/>
              <w:rPr>
                <w:lang w:val="es-CL"/>
              </w:rPr>
            </w:pPr>
          </w:p>
        </w:tc>
      </w:tr>
      <w:tr w:rsidR="006B1650" w:rsidRPr="00142B61" w14:paraId="32C1CCAB" w14:textId="4590B3BF" w:rsidTr="006B1650">
        <w:trPr>
          <w:trHeight w:val="375"/>
        </w:trPr>
        <w:tc>
          <w:tcPr>
            <w:tcW w:w="140" w:type="pct"/>
            <w:shd w:val="clear" w:color="auto" w:fill="D9D9D9" w:themeFill="background1" w:themeFillShade="D9"/>
          </w:tcPr>
          <w:p w14:paraId="301BD98D" w14:textId="468851A1" w:rsidR="006B1650" w:rsidRDefault="006B1650" w:rsidP="00293F21">
            <w:pPr>
              <w:pStyle w:val="CeldaTabla"/>
              <w:rPr>
                <w:b/>
                <w:color w:val="FF0000"/>
                <w:szCs w:val="22"/>
              </w:rPr>
            </w:pPr>
            <w:r>
              <w:rPr>
                <w:b/>
                <w:color w:val="FF0000"/>
                <w:szCs w:val="22"/>
              </w:rPr>
              <w:t>7</w:t>
            </w:r>
          </w:p>
        </w:tc>
        <w:tc>
          <w:tcPr>
            <w:tcW w:w="2430" w:type="pct"/>
            <w:shd w:val="clear" w:color="auto" w:fill="D9D9D9" w:themeFill="background1" w:themeFillShade="D9"/>
            <w:vAlign w:val="center"/>
          </w:tcPr>
          <w:p w14:paraId="3775BE9B" w14:textId="77777777" w:rsidR="006B1650" w:rsidRPr="003A6499" w:rsidRDefault="006B1650" w:rsidP="00293F21">
            <w:pPr>
              <w:pStyle w:val="CeldaTabla"/>
            </w:pPr>
          </w:p>
        </w:tc>
        <w:tc>
          <w:tcPr>
            <w:tcW w:w="2430" w:type="pct"/>
            <w:shd w:val="clear" w:color="auto" w:fill="D9D9D9" w:themeFill="background1" w:themeFillShade="D9"/>
          </w:tcPr>
          <w:p w14:paraId="4AC28B9B" w14:textId="52B5661A" w:rsidR="00566F95" w:rsidRDefault="00566F95" w:rsidP="00566F95">
            <w:pPr>
              <w:pStyle w:val="CeldaTabla"/>
            </w:pPr>
            <w:r>
              <w:t xml:space="preserve">Cambiar diseño de </w:t>
            </w:r>
            <w:r w:rsidR="00A606A1">
              <w:rPr>
                <w:noProof/>
              </w:rPr>
              <w:t xml:space="preserve"> </w:t>
            </w:r>
            <w:r w:rsidR="00A606A1">
              <w:rPr>
                <w:noProof/>
                <w:lang w:val="es-CL" w:eastAsia="es-CL"/>
              </w:rPr>
              <w:drawing>
                <wp:inline distT="0" distB="0" distL="0" distR="0" wp14:anchorId="141ADBC0" wp14:editId="656D023B">
                  <wp:extent cx="1438275" cy="4000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400050"/>
                          </a:xfrm>
                          <a:prstGeom prst="rect">
                            <a:avLst/>
                          </a:prstGeom>
                        </pic:spPr>
                      </pic:pic>
                    </a:graphicData>
                  </a:graphic>
                </wp:inline>
              </w:drawing>
            </w:r>
          </w:p>
          <w:p w14:paraId="24729E17" w14:textId="77777777" w:rsidR="00566F95" w:rsidRDefault="00566F95" w:rsidP="00566F95">
            <w:pPr>
              <w:pStyle w:val="CeldaTabla"/>
            </w:pPr>
            <w:r>
              <w:t xml:space="preserve">a  </w:t>
            </w:r>
            <w:r>
              <w:rPr>
                <w:noProof/>
                <w:lang w:val="es-CL" w:eastAsia="es-CL"/>
              </w:rPr>
              <w:drawing>
                <wp:inline distT="0" distB="0" distL="0" distR="0" wp14:anchorId="013788F3" wp14:editId="4A8D8EBF">
                  <wp:extent cx="1609725" cy="504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9725" cy="504825"/>
                          </a:xfrm>
                          <a:prstGeom prst="rect">
                            <a:avLst/>
                          </a:prstGeom>
                        </pic:spPr>
                      </pic:pic>
                    </a:graphicData>
                  </a:graphic>
                </wp:inline>
              </w:drawing>
            </w:r>
          </w:p>
          <w:p w14:paraId="5B4C9342" w14:textId="77777777" w:rsidR="006B1650" w:rsidRPr="003A6499" w:rsidRDefault="006B1650" w:rsidP="00293F21">
            <w:pPr>
              <w:pStyle w:val="CeldaTabla"/>
            </w:pPr>
          </w:p>
        </w:tc>
      </w:tr>
      <w:tr w:rsidR="006B1650" w:rsidRPr="00142B61" w14:paraId="26A623D9" w14:textId="23BA21E5" w:rsidTr="006B1650">
        <w:trPr>
          <w:trHeight w:val="375"/>
        </w:trPr>
        <w:tc>
          <w:tcPr>
            <w:tcW w:w="140" w:type="pct"/>
            <w:shd w:val="clear" w:color="auto" w:fill="D9D9D9" w:themeFill="background1" w:themeFillShade="D9"/>
          </w:tcPr>
          <w:p w14:paraId="66BF5482" w14:textId="76B06048" w:rsidR="006B1650" w:rsidRDefault="006B1650" w:rsidP="00293F21">
            <w:pPr>
              <w:pStyle w:val="CeldaTabla"/>
              <w:rPr>
                <w:b/>
                <w:color w:val="FF0000"/>
                <w:szCs w:val="22"/>
              </w:rPr>
            </w:pPr>
            <w:r>
              <w:rPr>
                <w:b/>
                <w:color w:val="FF0000"/>
                <w:szCs w:val="22"/>
              </w:rPr>
              <w:t>8</w:t>
            </w:r>
          </w:p>
        </w:tc>
        <w:tc>
          <w:tcPr>
            <w:tcW w:w="2430" w:type="pct"/>
            <w:shd w:val="clear" w:color="auto" w:fill="D9D9D9" w:themeFill="background1" w:themeFillShade="D9"/>
            <w:vAlign w:val="center"/>
          </w:tcPr>
          <w:p w14:paraId="6B4B6C16" w14:textId="77777777" w:rsidR="006B1650" w:rsidRDefault="00E526EF" w:rsidP="00293F21">
            <w:pPr>
              <w:pStyle w:val="CeldaTabla"/>
              <w:rPr>
                <w:i/>
              </w:rPr>
            </w:pPr>
            <w:r w:rsidRPr="00E526EF">
              <w:rPr>
                <w:i/>
              </w:rPr>
              <w:t>¿</w:t>
            </w:r>
            <w:r>
              <w:rPr>
                <w:i/>
              </w:rPr>
              <w:t>Debe haber alguna regla respecto a la edad del paciente</w:t>
            </w:r>
            <w:r w:rsidRPr="00E526EF">
              <w:rPr>
                <w:i/>
              </w:rPr>
              <w:t>?</w:t>
            </w:r>
          </w:p>
          <w:p w14:paraId="5519F1CA" w14:textId="0C729201" w:rsidR="000F01AA" w:rsidRPr="00E526EF" w:rsidRDefault="000F01AA" w:rsidP="000F01AA">
            <w:pPr>
              <w:pStyle w:val="CeldaTabla"/>
              <w:rPr>
                <w:i/>
              </w:rPr>
            </w:pPr>
            <w:r>
              <w:rPr>
                <w:i/>
              </w:rPr>
              <w:t>¿Se deben pintar para cualquier tipo de paciente, sólo para Adultos, ó bajo alguna otra condición?</w:t>
            </w:r>
          </w:p>
        </w:tc>
        <w:tc>
          <w:tcPr>
            <w:tcW w:w="2430" w:type="pct"/>
            <w:shd w:val="clear" w:color="auto" w:fill="D9D9D9" w:themeFill="background1" w:themeFillShade="D9"/>
          </w:tcPr>
          <w:p w14:paraId="732B74F0" w14:textId="3445B21A" w:rsidR="006B1650" w:rsidRDefault="00AF04FA" w:rsidP="00343B37">
            <w:pPr>
              <w:pStyle w:val="CeldaTabla"/>
            </w:pPr>
            <w:r>
              <w:t xml:space="preserve">Pintar de amarillo cuando se abra </w:t>
            </w:r>
            <w:r w:rsidR="00B00C1C">
              <w:t xml:space="preserve">la hoja de constantes </w:t>
            </w:r>
            <w:r w:rsidR="00343B37">
              <w:t>rellenando un</w:t>
            </w:r>
            <w:r>
              <w:t xml:space="preserve"> triaje ESI</w:t>
            </w:r>
            <w:r w:rsidR="00343B37">
              <w:t xml:space="preserve"> en la </w:t>
            </w:r>
            <w:commentRangeStart w:id="5"/>
            <w:r w:rsidR="00343B37">
              <w:t>opción</w:t>
            </w:r>
            <w:commentRangeEnd w:id="5"/>
            <w:r w:rsidR="001630FF">
              <w:rPr>
                <w:rStyle w:val="Refdecomentario"/>
                <w:rFonts w:cs="Times New Roman"/>
              </w:rPr>
              <w:commentReference w:id="5"/>
            </w:r>
            <w:r w:rsidR="00343B37">
              <w:t xml:space="preserve"> </w:t>
            </w:r>
            <w:r w:rsidR="00343B37">
              <w:rPr>
                <w:noProof/>
                <w:lang w:val="es-CL" w:eastAsia="es-CL"/>
              </w:rPr>
              <w:drawing>
                <wp:inline distT="0" distB="0" distL="0" distR="0" wp14:anchorId="1BD9237E" wp14:editId="7433680B">
                  <wp:extent cx="2352675" cy="276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675" cy="276225"/>
                          </a:xfrm>
                          <a:prstGeom prst="rect">
                            <a:avLst/>
                          </a:prstGeom>
                        </pic:spPr>
                      </pic:pic>
                    </a:graphicData>
                  </a:graphic>
                </wp:inline>
              </w:drawing>
            </w:r>
          </w:p>
          <w:p w14:paraId="04479752" w14:textId="77777777" w:rsidR="001630FF" w:rsidRDefault="001630FF" w:rsidP="001630FF">
            <w:pPr>
              <w:pStyle w:val="CeldaTabla"/>
              <w:ind w:left="0"/>
            </w:pPr>
          </w:p>
          <w:p w14:paraId="36B31CA4" w14:textId="1AA089F4" w:rsidR="00343B37" w:rsidRPr="003A6499" w:rsidRDefault="00343B37" w:rsidP="00343B37">
            <w:pPr>
              <w:pStyle w:val="CeldaTabla"/>
            </w:pPr>
          </w:p>
        </w:tc>
      </w:tr>
      <w:tr w:rsidR="00E526EF" w:rsidRPr="00142B61" w14:paraId="1CB1F134" w14:textId="77777777" w:rsidTr="006B1650">
        <w:trPr>
          <w:trHeight w:val="375"/>
        </w:trPr>
        <w:tc>
          <w:tcPr>
            <w:tcW w:w="140" w:type="pct"/>
            <w:shd w:val="clear" w:color="auto" w:fill="D9D9D9" w:themeFill="background1" w:themeFillShade="D9"/>
          </w:tcPr>
          <w:p w14:paraId="32E0A1C0" w14:textId="70CE4C22" w:rsidR="00E526EF" w:rsidRDefault="00B00C1C" w:rsidP="00293F21">
            <w:pPr>
              <w:pStyle w:val="CeldaTabla"/>
              <w:rPr>
                <w:b/>
                <w:color w:val="FF0000"/>
                <w:szCs w:val="22"/>
              </w:rPr>
            </w:pPr>
            <w:r>
              <w:rPr>
                <w:b/>
                <w:color w:val="FF0000"/>
                <w:szCs w:val="22"/>
              </w:rPr>
              <w:t>*</w:t>
            </w:r>
          </w:p>
        </w:tc>
        <w:tc>
          <w:tcPr>
            <w:tcW w:w="2430" w:type="pct"/>
            <w:shd w:val="clear" w:color="auto" w:fill="D9D9D9" w:themeFill="background1" w:themeFillShade="D9"/>
            <w:vAlign w:val="center"/>
          </w:tcPr>
          <w:p w14:paraId="7E80AA76" w14:textId="7A4BAF41" w:rsidR="00E526EF" w:rsidRPr="00B00C1C" w:rsidRDefault="00B00C1C" w:rsidP="00293F21">
            <w:pPr>
              <w:pStyle w:val="CeldaTabla"/>
              <w:rPr>
                <w:i/>
              </w:rPr>
            </w:pPr>
            <w:r w:rsidRPr="00B00C1C">
              <w:rPr>
                <w:i/>
              </w:rPr>
              <w:t>¿Se debe c</w:t>
            </w:r>
            <w:r w:rsidR="00E526EF" w:rsidRPr="00B00C1C">
              <w:rPr>
                <w:i/>
              </w:rPr>
              <w:t xml:space="preserve">ambiar la traducción de la </w:t>
            </w:r>
            <w:commentRangeStart w:id="6"/>
            <w:r w:rsidR="00E526EF" w:rsidRPr="00B00C1C">
              <w:rPr>
                <w:i/>
              </w:rPr>
              <w:t>etiqueta</w:t>
            </w:r>
            <w:commentRangeEnd w:id="6"/>
            <w:r w:rsidR="0001121A">
              <w:rPr>
                <w:rStyle w:val="Refdecomentario"/>
                <w:rFonts w:cs="Times New Roman"/>
              </w:rPr>
              <w:commentReference w:id="6"/>
            </w:r>
          </w:p>
          <w:p w14:paraId="6EAA04C2" w14:textId="6943EFE6" w:rsidR="00BA3FAF" w:rsidRPr="00982FB8" w:rsidRDefault="00E526EF" w:rsidP="00982FB8">
            <w:pPr>
              <w:pStyle w:val="CeldaTabla"/>
              <w:rPr>
                <w:i/>
              </w:rPr>
            </w:pPr>
            <w:r w:rsidRPr="00B00C1C">
              <w:rPr>
                <w:i/>
                <w:noProof/>
                <w:lang w:val="es-CL" w:eastAsia="es-CL"/>
              </w:rPr>
              <w:lastRenderedPageBreak/>
              <w:drawing>
                <wp:inline distT="0" distB="0" distL="0" distR="0" wp14:anchorId="354ADFA3" wp14:editId="147234A1">
                  <wp:extent cx="2352675" cy="2762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675" cy="276225"/>
                          </a:xfrm>
                          <a:prstGeom prst="rect">
                            <a:avLst/>
                          </a:prstGeom>
                        </pic:spPr>
                      </pic:pic>
                    </a:graphicData>
                  </a:graphic>
                </wp:inline>
              </w:drawing>
            </w:r>
            <w:r w:rsidR="00B00C1C" w:rsidRPr="00B00C1C">
              <w:rPr>
                <w:i/>
              </w:rPr>
              <w:t>?</w:t>
            </w:r>
          </w:p>
        </w:tc>
        <w:tc>
          <w:tcPr>
            <w:tcW w:w="2430" w:type="pct"/>
            <w:shd w:val="clear" w:color="auto" w:fill="D9D9D9" w:themeFill="background1" w:themeFillShade="D9"/>
          </w:tcPr>
          <w:p w14:paraId="0B8587A8" w14:textId="77777777" w:rsidR="00E526EF" w:rsidRDefault="00E526EF" w:rsidP="00343B37">
            <w:pPr>
              <w:pStyle w:val="CeldaTabla"/>
            </w:pPr>
          </w:p>
        </w:tc>
      </w:tr>
    </w:tbl>
    <w:p w14:paraId="128719C8" w14:textId="5255CE32" w:rsidR="004230B6" w:rsidRPr="00583EBF" w:rsidRDefault="00A05ED8" w:rsidP="00642DD0">
      <w:pPr>
        <w:pStyle w:val="Ttulo1"/>
      </w:pPr>
      <w:bookmarkStart w:id="7" w:name="_Toc410296875"/>
      <w:bookmarkStart w:id="8" w:name="_Toc505874994"/>
      <w:r>
        <w:lastRenderedPageBreak/>
        <w:t>INVENTA</w:t>
      </w:r>
      <w:r w:rsidR="004230B6" w:rsidRPr="00583EBF">
        <w:t>RIO DE LOS PROGRAMAS AFECTADOS</w:t>
      </w:r>
      <w:bookmarkEnd w:id="7"/>
      <w:bookmarkEnd w:id="8"/>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2547"/>
        <w:gridCol w:w="3084"/>
        <w:gridCol w:w="4560"/>
        <w:gridCol w:w="1742"/>
        <w:gridCol w:w="2012"/>
      </w:tblGrid>
      <w:tr w:rsidR="0010640B" w:rsidRPr="008F5ED2" w14:paraId="4D29EB4C" w14:textId="77777777" w:rsidTr="00642DD0">
        <w:trPr>
          <w:cantSplit/>
          <w:trHeight w:val="281"/>
        </w:trPr>
        <w:tc>
          <w:tcPr>
            <w:tcW w:w="2547" w:type="dxa"/>
            <w:shd w:val="clear" w:color="auto" w:fill="C00000"/>
            <w:vAlign w:val="center"/>
          </w:tcPr>
          <w:p w14:paraId="63F4B6DD" w14:textId="77777777" w:rsidR="0010640B" w:rsidRPr="008F5ED2" w:rsidRDefault="0010640B" w:rsidP="0086617A">
            <w:pPr>
              <w:pStyle w:val="CabeceraTabla"/>
            </w:pPr>
            <w:r w:rsidRPr="008F5ED2">
              <w:t>MODULO/Subsistema</w:t>
            </w:r>
          </w:p>
        </w:tc>
        <w:tc>
          <w:tcPr>
            <w:tcW w:w="3084" w:type="dxa"/>
            <w:shd w:val="clear" w:color="auto" w:fill="C00000"/>
            <w:vAlign w:val="center"/>
          </w:tcPr>
          <w:p w14:paraId="3E1838BE" w14:textId="77777777" w:rsidR="0010640B" w:rsidRPr="008F5ED2" w:rsidRDefault="0010640B" w:rsidP="0086617A">
            <w:pPr>
              <w:pStyle w:val="CabeceraTabla"/>
            </w:pPr>
            <w:r w:rsidRPr="008F5ED2">
              <w:t>NOMBRE PROGRAMA/OBJETO</w:t>
            </w:r>
          </w:p>
        </w:tc>
        <w:tc>
          <w:tcPr>
            <w:tcW w:w="4560" w:type="dxa"/>
            <w:shd w:val="clear" w:color="auto" w:fill="C00000"/>
            <w:vAlign w:val="center"/>
          </w:tcPr>
          <w:p w14:paraId="42459F8C" w14:textId="77777777" w:rsidR="0010640B" w:rsidRPr="008F5ED2" w:rsidRDefault="0010640B" w:rsidP="0086617A">
            <w:pPr>
              <w:pStyle w:val="CabeceraTabla"/>
            </w:pPr>
            <w:r w:rsidRPr="008F5ED2">
              <w:t>DESCRIPCIÓN PROGRAMA/OBJETO</w:t>
            </w:r>
          </w:p>
        </w:tc>
        <w:tc>
          <w:tcPr>
            <w:tcW w:w="1742" w:type="dxa"/>
            <w:shd w:val="clear" w:color="auto" w:fill="C00000"/>
            <w:vAlign w:val="center"/>
          </w:tcPr>
          <w:p w14:paraId="0406A57D" w14:textId="77777777" w:rsidR="0010640B" w:rsidRPr="008F5ED2" w:rsidRDefault="0010640B" w:rsidP="0086617A">
            <w:pPr>
              <w:pStyle w:val="CabeceraTabla"/>
            </w:pPr>
            <w:r w:rsidRPr="008F5ED2">
              <w:t>TIPO</w:t>
            </w:r>
          </w:p>
        </w:tc>
        <w:tc>
          <w:tcPr>
            <w:tcW w:w="2012" w:type="dxa"/>
            <w:shd w:val="clear" w:color="auto" w:fill="C00000"/>
            <w:vAlign w:val="center"/>
          </w:tcPr>
          <w:p w14:paraId="0E0767E8" w14:textId="77777777" w:rsidR="0010640B" w:rsidRPr="008F5ED2" w:rsidRDefault="0010640B" w:rsidP="0086617A">
            <w:pPr>
              <w:pStyle w:val="CabeceraTabla"/>
            </w:pPr>
            <w:r w:rsidRPr="008F5ED2">
              <w:t>TIPO MODIF.</w:t>
            </w:r>
          </w:p>
        </w:tc>
      </w:tr>
      <w:tr w:rsidR="00900FD5" w:rsidRPr="000E5BA7" w14:paraId="6DB342A8" w14:textId="77777777" w:rsidTr="00642DD0">
        <w:trPr>
          <w:cantSplit/>
          <w:trHeight w:val="1605"/>
        </w:trPr>
        <w:tc>
          <w:tcPr>
            <w:tcW w:w="2547" w:type="dxa"/>
            <w:shd w:val="clear" w:color="auto" w:fill="D9D9D9" w:themeFill="background1" w:themeFillShade="D9"/>
          </w:tcPr>
          <w:p w14:paraId="704ACEAD" w14:textId="68BB5103" w:rsidR="00900FD5" w:rsidRDefault="00900FD5" w:rsidP="00900FD5">
            <w:pPr>
              <w:pStyle w:val="CeldaTabla"/>
            </w:pPr>
          </w:p>
        </w:tc>
        <w:tc>
          <w:tcPr>
            <w:tcW w:w="3084" w:type="dxa"/>
            <w:shd w:val="clear" w:color="auto" w:fill="D9D9D9" w:themeFill="background1" w:themeFillShade="D9"/>
          </w:tcPr>
          <w:p w14:paraId="00E7C7ED" w14:textId="1EEC4261" w:rsidR="00900FD5" w:rsidRPr="00B70DBD" w:rsidRDefault="00900FD5" w:rsidP="00900FD5">
            <w:pPr>
              <w:pStyle w:val="CeldaTabla"/>
            </w:pPr>
          </w:p>
        </w:tc>
        <w:tc>
          <w:tcPr>
            <w:tcW w:w="4560" w:type="dxa"/>
            <w:shd w:val="clear" w:color="auto" w:fill="D9D9D9" w:themeFill="background1" w:themeFillShade="D9"/>
          </w:tcPr>
          <w:p w14:paraId="56ED72FD" w14:textId="0CD33D88" w:rsidR="00900FD5" w:rsidRDefault="00900FD5" w:rsidP="00900FD5">
            <w:pPr>
              <w:pStyle w:val="CeldaTabla"/>
              <w:ind w:left="0"/>
            </w:pPr>
          </w:p>
        </w:tc>
        <w:tc>
          <w:tcPr>
            <w:tcW w:w="1742" w:type="dxa"/>
            <w:shd w:val="clear" w:color="auto" w:fill="D9D9D9" w:themeFill="background1" w:themeFillShade="D9"/>
          </w:tcPr>
          <w:p w14:paraId="139D4681" w14:textId="77777777" w:rsidR="00900FD5" w:rsidRPr="00694152" w:rsidRDefault="00900FD5" w:rsidP="00900FD5">
            <w:pPr>
              <w:pStyle w:val="CeldaTabla"/>
            </w:pPr>
            <w:r w:rsidRPr="00694152">
              <w:t>( ) WS</w:t>
            </w:r>
          </w:p>
          <w:p w14:paraId="13A68F98" w14:textId="604BCD2E" w:rsidR="00900FD5" w:rsidRPr="00694152" w:rsidRDefault="00900FD5" w:rsidP="00900FD5">
            <w:pPr>
              <w:pStyle w:val="CeldaTabla"/>
            </w:pPr>
            <w:r>
              <w:t>(</w:t>
            </w:r>
            <w:r w:rsidR="00FD54DF">
              <w:t xml:space="preserve"> </w:t>
            </w:r>
            <w:r w:rsidRPr="00694152">
              <w:t>) VB.NET</w:t>
            </w:r>
          </w:p>
          <w:p w14:paraId="77DF6DB1" w14:textId="77777777" w:rsidR="00900FD5" w:rsidRPr="00694152" w:rsidRDefault="00900FD5" w:rsidP="00900FD5">
            <w:pPr>
              <w:pStyle w:val="CeldaTabla"/>
            </w:pPr>
            <w:r w:rsidRPr="00694152">
              <w:t>(</w:t>
            </w:r>
            <w:r>
              <w:t xml:space="preserve"> </w:t>
            </w:r>
            <w:r w:rsidRPr="00694152">
              <w:t>) XML</w:t>
            </w:r>
          </w:p>
          <w:p w14:paraId="51801756" w14:textId="77777777" w:rsidR="00900FD5" w:rsidRPr="00694152" w:rsidRDefault="00900FD5" w:rsidP="00900FD5">
            <w:pPr>
              <w:pStyle w:val="CeldaTabla"/>
            </w:pPr>
            <w:r>
              <w:t xml:space="preserve">( </w:t>
            </w:r>
            <w:r w:rsidRPr="00694152">
              <w:t>) XSD</w:t>
            </w:r>
          </w:p>
          <w:p w14:paraId="3A0C17C8" w14:textId="77777777" w:rsidR="00900FD5" w:rsidRDefault="00900FD5" w:rsidP="00900FD5">
            <w:pPr>
              <w:pStyle w:val="CeldaTabla"/>
            </w:pPr>
            <w:r w:rsidRPr="00694152">
              <w:t>(</w:t>
            </w:r>
            <w:r>
              <w:t xml:space="preserve"> </w:t>
            </w:r>
            <w:r w:rsidRPr="00694152">
              <w:t>) Crystal</w:t>
            </w:r>
          </w:p>
          <w:p w14:paraId="6E612DF9" w14:textId="77777777" w:rsidR="00900FD5" w:rsidRPr="00694152" w:rsidRDefault="00900FD5" w:rsidP="00900FD5">
            <w:pPr>
              <w:pStyle w:val="CeldaTabla"/>
            </w:pPr>
          </w:p>
        </w:tc>
        <w:tc>
          <w:tcPr>
            <w:tcW w:w="2012" w:type="dxa"/>
            <w:shd w:val="clear" w:color="auto" w:fill="D9D9D9" w:themeFill="background1" w:themeFillShade="D9"/>
          </w:tcPr>
          <w:p w14:paraId="7CF92FD1" w14:textId="77777777" w:rsidR="00900FD5" w:rsidRPr="00694152" w:rsidRDefault="00900FD5" w:rsidP="00900FD5">
            <w:pPr>
              <w:pStyle w:val="CeldaTabla"/>
            </w:pPr>
            <w:r w:rsidRPr="00694152">
              <w:t>(</w:t>
            </w:r>
            <w:r>
              <w:t xml:space="preserve"> </w:t>
            </w:r>
            <w:r w:rsidRPr="00694152">
              <w:t>) Crear nuevo</w:t>
            </w:r>
          </w:p>
          <w:p w14:paraId="212D9B80" w14:textId="6516E59E" w:rsidR="00900FD5" w:rsidRPr="00694152" w:rsidRDefault="00900FD5" w:rsidP="00FD54DF">
            <w:pPr>
              <w:pStyle w:val="CeldaTabla"/>
            </w:pPr>
            <w:r>
              <w:t>(</w:t>
            </w:r>
            <w:r w:rsidR="00FD54DF">
              <w:t xml:space="preserve"> </w:t>
            </w:r>
            <w:r w:rsidRPr="00694152">
              <w:t>) Incluir modif.</w:t>
            </w:r>
          </w:p>
        </w:tc>
      </w:tr>
      <w:tr w:rsidR="00FD54DF" w:rsidRPr="000E5BA7" w14:paraId="42904E07" w14:textId="77777777" w:rsidTr="00642DD0">
        <w:trPr>
          <w:cantSplit/>
          <w:trHeight w:val="1605"/>
        </w:trPr>
        <w:tc>
          <w:tcPr>
            <w:tcW w:w="2547" w:type="dxa"/>
            <w:shd w:val="clear" w:color="auto" w:fill="D9D9D9" w:themeFill="background1" w:themeFillShade="D9"/>
          </w:tcPr>
          <w:p w14:paraId="18E06483" w14:textId="3767314B" w:rsidR="00FD54DF" w:rsidRPr="00B70DBD" w:rsidRDefault="00FD54DF" w:rsidP="00FD54DF">
            <w:pPr>
              <w:pStyle w:val="CeldaTabla"/>
            </w:pPr>
          </w:p>
        </w:tc>
        <w:tc>
          <w:tcPr>
            <w:tcW w:w="3084" w:type="dxa"/>
            <w:shd w:val="clear" w:color="auto" w:fill="D9D9D9" w:themeFill="background1" w:themeFillShade="D9"/>
          </w:tcPr>
          <w:p w14:paraId="737CAF0F" w14:textId="55339851" w:rsidR="00FD54DF" w:rsidRPr="00B70DBD" w:rsidRDefault="00FD54DF" w:rsidP="00FD54DF">
            <w:pPr>
              <w:pStyle w:val="CeldaTabla"/>
            </w:pPr>
          </w:p>
        </w:tc>
        <w:tc>
          <w:tcPr>
            <w:tcW w:w="4560" w:type="dxa"/>
            <w:shd w:val="clear" w:color="auto" w:fill="D9D9D9" w:themeFill="background1" w:themeFillShade="D9"/>
          </w:tcPr>
          <w:p w14:paraId="1154B881" w14:textId="41EA5109" w:rsidR="00FD54DF" w:rsidRDefault="00FD54DF" w:rsidP="00FD54DF">
            <w:pPr>
              <w:pStyle w:val="CeldaTabla"/>
              <w:ind w:left="0"/>
            </w:pPr>
          </w:p>
        </w:tc>
        <w:tc>
          <w:tcPr>
            <w:tcW w:w="1742" w:type="dxa"/>
            <w:shd w:val="clear" w:color="auto" w:fill="D9D9D9" w:themeFill="background1" w:themeFillShade="D9"/>
          </w:tcPr>
          <w:p w14:paraId="05F34BF4" w14:textId="77777777" w:rsidR="00FD54DF" w:rsidRPr="00694152" w:rsidRDefault="00FD54DF" w:rsidP="00FD54DF">
            <w:pPr>
              <w:pStyle w:val="CeldaTabla"/>
            </w:pPr>
            <w:r w:rsidRPr="00694152">
              <w:t>( ) WS</w:t>
            </w:r>
          </w:p>
          <w:p w14:paraId="61B578C6" w14:textId="77777777" w:rsidR="00FD54DF" w:rsidRPr="00694152" w:rsidRDefault="00FD54DF" w:rsidP="00FD54DF">
            <w:pPr>
              <w:pStyle w:val="CeldaTabla"/>
            </w:pPr>
            <w:r>
              <w:t xml:space="preserve">( </w:t>
            </w:r>
            <w:r w:rsidRPr="00694152">
              <w:t>) VB.NET</w:t>
            </w:r>
          </w:p>
          <w:p w14:paraId="09E7396C" w14:textId="77777777" w:rsidR="00FD54DF" w:rsidRPr="00694152" w:rsidRDefault="00FD54DF" w:rsidP="00FD54DF">
            <w:pPr>
              <w:pStyle w:val="CeldaTabla"/>
            </w:pPr>
            <w:r w:rsidRPr="00694152">
              <w:t>(</w:t>
            </w:r>
            <w:r>
              <w:t xml:space="preserve"> </w:t>
            </w:r>
            <w:r w:rsidRPr="00694152">
              <w:t>) XML</w:t>
            </w:r>
          </w:p>
          <w:p w14:paraId="06929085" w14:textId="77777777" w:rsidR="00FD54DF" w:rsidRPr="00694152" w:rsidRDefault="00FD54DF" w:rsidP="00FD54DF">
            <w:pPr>
              <w:pStyle w:val="CeldaTabla"/>
            </w:pPr>
            <w:r>
              <w:t xml:space="preserve">( </w:t>
            </w:r>
            <w:r w:rsidRPr="00694152">
              <w:t>) XSD</w:t>
            </w:r>
          </w:p>
          <w:p w14:paraId="3FBEFF34" w14:textId="77777777" w:rsidR="00FD54DF" w:rsidRDefault="00FD54DF" w:rsidP="00FD54DF">
            <w:pPr>
              <w:pStyle w:val="CeldaTabla"/>
            </w:pPr>
            <w:r w:rsidRPr="00694152">
              <w:t>(</w:t>
            </w:r>
            <w:r>
              <w:t xml:space="preserve"> </w:t>
            </w:r>
            <w:r w:rsidRPr="00694152">
              <w:t>) Crystal</w:t>
            </w:r>
          </w:p>
          <w:p w14:paraId="7A36EF9F" w14:textId="77777777" w:rsidR="00FD54DF" w:rsidRPr="00694152" w:rsidRDefault="00FD54DF" w:rsidP="00FD54DF">
            <w:pPr>
              <w:pStyle w:val="CeldaTabla"/>
            </w:pPr>
          </w:p>
        </w:tc>
        <w:tc>
          <w:tcPr>
            <w:tcW w:w="2012" w:type="dxa"/>
            <w:shd w:val="clear" w:color="auto" w:fill="D9D9D9" w:themeFill="background1" w:themeFillShade="D9"/>
          </w:tcPr>
          <w:p w14:paraId="1D515345" w14:textId="77777777" w:rsidR="00FD54DF" w:rsidRPr="00694152" w:rsidRDefault="00FD54DF" w:rsidP="00FD54DF">
            <w:pPr>
              <w:pStyle w:val="CeldaTabla"/>
            </w:pPr>
            <w:r w:rsidRPr="00694152">
              <w:t>(</w:t>
            </w:r>
            <w:r>
              <w:t xml:space="preserve"> </w:t>
            </w:r>
            <w:r w:rsidRPr="00694152">
              <w:t>) Crear nuevo</w:t>
            </w:r>
          </w:p>
          <w:p w14:paraId="2893A0E6" w14:textId="53F44EB0" w:rsidR="00FD54DF" w:rsidRPr="00694152" w:rsidRDefault="00FD54DF" w:rsidP="00FD54DF">
            <w:pPr>
              <w:pStyle w:val="CeldaTabla"/>
            </w:pPr>
            <w:r>
              <w:t xml:space="preserve">( </w:t>
            </w:r>
            <w:r w:rsidRPr="00694152">
              <w:t>) Incluir modif.</w:t>
            </w:r>
          </w:p>
        </w:tc>
      </w:tr>
    </w:tbl>
    <w:p w14:paraId="5B9D6122" w14:textId="77777777" w:rsidR="004230B6" w:rsidRPr="00583EBF" w:rsidRDefault="004230B6" w:rsidP="00642DD0">
      <w:pPr>
        <w:pStyle w:val="Ttulo1"/>
      </w:pPr>
      <w:bookmarkStart w:id="9" w:name="_Toc410296876"/>
      <w:bookmarkStart w:id="10" w:name="_Toc505874995"/>
      <w:r w:rsidRPr="00583EBF">
        <w:lastRenderedPageBreak/>
        <w:t>MODIFICACIONES DE BASE DE DATOS</w:t>
      </w:r>
      <w:bookmarkEnd w:id="9"/>
      <w:bookmarkEnd w:id="10"/>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4"/>
        <w:gridCol w:w="2575"/>
        <w:gridCol w:w="5529"/>
        <w:gridCol w:w="1344"/>
        <w:gridCol w:w="2025"/>
      </w:tblGrid>
      <w:tr w:rsidR="00011AD5" w14:paraId="61B766CE" w14:textId="77777777" w:rsidTr="000A3AE7">
        <w:trPr>
          <w:cantSplit/>
          <w:trHeight w:val="250"/>
        </w:trPr>
        <w:tc>
          <w:tcPr>
            <w:tcW w:w="2564" w:type="dxa"/>
            <w:shd w:val="clear" w:color="auto" w:fill="C00000"/>
            <w:vAlign w:val="center"/>
            <w:hideMark/>
          </w:tcPr>
          <w:p w14:paraId="3FA432A3" w14:textId="77777777" w:rsidR="00011AD5" w:rsidRDefault="00011AD5" w:rsidP="00DA7AC7">
            <w:pPr>
              <w:pStyle w:val="CabeceraTabla"/>
            </w:pPr>
            <w:r>
              <w:t>MODULO/Subsistema</w:t>
            </w:r>
          </w:p>
        </w:tc>
        <w:tc>
          <w:tcPr>
            <w:tcW w:w="2575" w:type="dxa"/>
            <w:shd w:val="clear" w:color="auto" w:fill="C00000"/>
            <w:vAlign w:val="center"/>
            <w:hideMark/>
          </w:tcPr>
          <w:p w14:paraId="19377687" w14:textId="77777777" w:rsidR="00011AD5" w:rsidRDefault="00011AD5" w:rsidP="00DA7AC7">
            <w:pPr>
              <w:pStyle w:val="CabeceraTabla"/>
            </w:pPr>
            <w:r>
              <w:t>NOMBRE PROGRAMA/OBJETO</w:t>
            </w:r>
          </w:p>
        </w:tc>
        <w:tc>
          <w:tcPr>
            <w:tcW w:w="5529" w:type="dxa"/>
            <w:shd w:val="clear" w:color="auto" w:fill="C00000"/>
            <w:vAlign w:val="center"/>
            <w:hideMark/>
          </w:tcPr>
          <w:p w14:paraId="7FCACE50" w14:textId="77777777" w:rsidR="00011AD5" w:rsidRDefault="00011AD5" w:rsidP="00DA7AC7">
            <w:pPr>
              <w:pStyle w:val="CabeceraTabla"/>
            </w:pPr>
            <w:r>
              <w:t>DESCRIPCIÓN PROGRAMA/OBJETO</w:t>
            </w:r>
          </w:p>
        </w:tc>
        <w:tc>
          <w:tcPr>
            <w:tcW w:w="1344" w:type="dxa"/>
            <w:shd w:val="clear" w:color="auto" w:fill="C00000"/>
            <w:vAlign w:val="center"/>
            <w:hideMark/>
          </w:tcPr>
          <w:p w14:paraId="2259D8E3" w14:textId="77777777" w:rsidR="00011AD5" w:rsidRDefault="00011AD5" w:rsidP="00DA7AC7">
            <w:pPr>
              <w:pStyle w:val="CabeceraTabla"/>
            </w:pPr>
            <w:r>
              <w:t>TIPO</w:t>
            </w:r>
          </w:p>
        </w:tc>
        <w:tc>
          <w:tcPr>
            <w:tcW w:w="2025" w:type="dxa"/>
            <w:shd w:val="clear" w:color="auto" w:fill="C00000"/>
            <w:vAlign w:val="center"/>
            <w:hideMark/>
          </w:tcPr>
          <w:p w14:paraId="6BE23FD3" w14:textId="77777777" w:rsidR="00011AD5" w:rsidRDefault="00011AD5" w:rsidP="00DA7AC7">
            <w:pPr>
              <w:pStyle w:val="CabeceraTabla"/>
            </w:pPr>
            <w:r>
              <w:t>TIPO MODIF.</w:t>
            </w:r>
          </w:p>
        </w:tc>
      </w:tr>
      <w:tr w:rsidR="00D06E80" w14:paraId="5A8A137F" w14:textId="77777777" w:rsidTr="000A3AE7">
        <w:trPr>
          <w:cantSplit/>
          <w:trHeight w:val="360"/>
        </w:trPr>
        <w:tc>
          <w:tcPr>
            <w:tcW w:w="2564" w:type="dxa"/>
            <w:shd w:val="clear" w:color="auto" w:fill="D9D9D9" w:themeFill="background1" w:themeFillShade="D9"/>
          </w:tcPr>
          <w:p w14:paraId="057E5090" w14:textId="3814B0C4" w:rsidR="00D06E80" w:rsidRDefault="00D06E80" w:rsidP="00D06E80">
            <w:pPr>
              <w:pStyle w:val="CeldaTabla"/>
            </w:pPr>
          </w:p>
        </w:tc>
        <w:tc>
          <w:tcPr>
            <w:tcW w:w="2575" w:type="dxa"/>
            <w:shd w:val="clear" w:color="auto" w:fill="D9D9D9" w:themeFill="background1" w:themeFillShade="D9"/>
          </w:tcPr>
          <w:p w14:paraId="59E54FD8" w14:textId="0CCE1CC2" w:rsidR="00D06E80" w:rsidRPr="00545D81" w:rsidRDefault="00D06E80" w:rsidP="00D06E80">
            <w:pPr>
              <w:pStyle w:val="CeldaTabla"/>
            </w:pPr>
          </w:p>
        </w:tc>
        <w:tc>
          <w:tcPr>
            <w:tcW w:w="5529" w:type="dxa"/>
            <w:shd w:val="clear" w:color="auto" w:fill="D9D9D9" w:themeFill="background1" w:themeFillShade="D9"/>
          </w:tcPr>
          <w:p w14:paraId="4D34FFC3" w14:textId="77777777" w:rsidR="00D06E80" w:rsidRPr="00650BEE" w:rsidRDefault="00D06E80" w:rsidP="00FD54DF">
            <w:pPr>
              <w:pStyle w:val="CeldaTabla"/>
            </w:pPr>
          </w:p>
        </w:tc>
        <w:tc>
          <w:tcPr>
            <w:tcW w:w="1344" w:type="dxa"/>
            <w:shd w:val="clear" w:color="auto" w:fill="D9D9D9" w:themeFill="background1" w:themeFillShade="D9"/>
          </w:tcPr>
          <w:p w14:paraId="5C3D4769" w14:textId="4EABCAFA" w:rsidR="00D06E80" w:rsidRPr="00DA7AC7" w:rsidRDefault="00D06E80" w:rsidP="00D06E80">
            <w:pPr>
              <w:pStyle w:val="CeldaTabla"/>
            </w:pPr>
            <w:r w:rsidRPr="00DA7AC7">
              <w:t>(</w:t>
            </w:r>
            <w:r w:rsidR="00FD54DF">
              <w:t xml:space="preserve"> </w:t>
            </w:r>
            <w:r w:rsidRPr="00DA7AC7">
              <w:t>) Tablas</w:t>
            </w:r>
          </w:p>
          <w:p w14:paraId="35E97A16" w14:textId="77777777" w:rsidR="00D06E80" w:rsidRPr="00DA7AC7" w:rsidRDefault="00D06E80" w:rsidP="00D06E80">
            <w:pPr>
              <w:pStyle w:val="CeldaTabla"/>
            </w:pPr>
            <w:r w:rsidRPr="00DA7AC7">
              <w:t>(</w:t>
            </w:r>
            <w:r>
              <w:t xml:space="preserve"> </w:t>
            </w:r>
            <w:r w:rsidRPr="00DA7AC7">
              <w:t>) Vista</w:t>
            </w:r>
          </w:p>
          <w:p w14:paraId="0544C412" w14:textId="77777777" w:rsidR="00D06E80" w:rsidRPr="00DA7AC7" w:rsidRDefault="00D06E80" w:rsidP="00D06E80">
            <w:pPr>
              <w:pStyle w:val="CeldaTabla"/>
            </w:pPr>
          </w:p>
        </w:tc>
        <w:tc>
          <w:tcPr>
            <w:tcW w:w="2025" w:type="dxa"/>
            <w:shd w:val="clear" w:color="auto" w:fill="D9D9D9" w:themeFill="background1" w:themeFillShade="D9"/>
          </w:tcPr>
          <w:p w14:paraId="58FD69E5" w14:textId="77777777" w:rsidR="00D06E80" w:rsidRPr="00DA7AC7" w:rsidRDefault="00D06E80" w:rsidP="00D06E80">
            <w:pPr>
              <w:pStyle w:val="CeldaTabla"/>
            </w:pPr>
            <w:r>
              <w:t xml:space="preserve">( </w:t>
            </w:r>
            <w:r w:rsidRPr="00DA7AC7">
              <w:t>) Crear nuevo</w:t>
            </w:r>
          </w:p>
          <w:p w14:paraId="0CD4501C" w14:textId="7BE6F0B7" w:rsidR="00D06E80" w:rsidRPr="00DA7AC7" w:rsidRDefault="00D06E80" w:rsidP="00D06E80">
            <w:pPr>
              <w:pStyle w:val="CeldaTabla"/>
            </w:pPr>
            <w:r w:rsidRPr="00DA7AC7">
              <w:t>(</w:t>
            </w:r>
            <w:r w:rsidR="00FD54DF">
              <w:t xml:space="preserve"> </w:t>
            </w:r>
            <w:r>
              <w:t>)</w:t>
            </w:r>
            <w:r w:rsidRPr="00DA7AC7">
              <w:t xml:space="preserve"> Incluir modif.</w:t>
            </w:r>
          </w:p>
          <w:p w14:paraId="4811F473" w14:textId="77777777" w:rsidR="00D06E80" w:rsidRDefault="00D06E80" w:rsidP="00D06E80">
            <w:pPr>
              <w:pStyle w:val="CeldaTabla"/>
            </w:pPr>
            <w:r w:rsidRPr="00DA7AC7">
              <w:t>( ) Eliminar</w:t>
            </w:r>
          </w:p>
          <w:p w14:paraId="3A228D0E" w14:textId="77777777" w:rsidR="00D06E80" w:rsidRDefault="00D06E80" w:rsidP="00D06E80">
            <w:pPr>
              <w:pStyle w:val="CeldaTabla"/>
            </w:pPr>
          </w:p>
        </w:tc>
      </w:tr>
    </w:tbl>
    <w:p w14:paraId="156BDB4D" w14:textId="77777777" w:rsidR="000A3AE7" w:rsidRPr="00545D81" w:rsidRDefault="000A3AE7" w:rsidP="00916B35">
      <w:pPr>
        <w:ind w:left="708"/>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1"/>
        <w:gridCol w:w="3287"/>
        <w:gridCol w:w="4399"/>
        <w:gridCol w:w="1752"/>
        <w:gridCol w:w="2023"/>
      </w:tblGrid>
      <w:tr w:rsidR="00011AD5" w14:paraId="570B0C7A" w14:textId="77777777" w:rsidTr="00C92175">
        <w:trPr>
          <w:cantSplit/>
          <w:trHeight w:val="421"/>
        </w:trPr>
        <w:tc>
          <w:tcPr>
            <w:tcW w:w="2561" w:type="dxa"/>
            <w:shd w:val="clear" w:color="auto" w:fill="C00000"/>
            <w:vAlign w:val="center"/>
            <w:hideMark/>
          </w:tcPr>
          <w:p w14:paraId="1E76DA39" w14:textId="77777777" w:rsidR="00011AD5" w:rsidRDefault="00011AD5" w:rsidP="00DA7AC7">
            <w:pPr>
              <w:pStyle w:val="CabeceraTabla"/>
            </w:pPr>
            <w:r>
              <w:t>MODULO/Subsistema</w:t>
            </w:r>
          </w:p>
        </w:tc>
        <w:tc>
          <w:tcPr>
            <w:tcW w:w="3287" w:type="dxa"/>
            <w:shd w:val="clear" w:color="auto" w:fill="C00000"/>
            <w:vAlign w:val="center"/>
            <w:hideMark/>
          </w:tcPr>
          <w:p w14:paraId="509E835D" w14:textId="77777777" w:rsidR="00011AD5" w:rsidRDefault="00011AD5" w:rsidP="00DA7AC7">
            <w:pPr>
              <w:pStyle w:val="CabeceraTabla"/>
            </w:pPr>
            <w:r>
              <w:t>NOMBRE PROGRAMA/OBJETO</w:t>
            </w:r>
          </w:p>
        </w:tc>
        <w:tc>
          <w:tcPr>
            <w:tcW w:w="4399" w:type="dxa"/>
            <w:shd w:val="clear" w:color="auto" w:fill="C00000"/>
            <w:vAlign w:val="center"/>
            <w:hideMark/>
          </w:tcPr>
          <w:p w14:paraId="6C226BA3" w14:textId="77777777" w:rsidR="00011AD5" w:rsidRDefault="00011AD5" w:rsidP="00DA7AC7">
            <w:pPr>
              <w:pStyle w:val="CabeceraTabla"/>
            </w:pPr>
            <w:r>
              <w:t>DESCRIPCIÓN PROGRAMA/OBJETO</w:t>
            </w:r>
          </w:p>
        </w:tc>
        <w:tc>
          <w:tcPr>
            <w:tcW w:w="1752" w:type="dxa"/>
            <w:shd w:val="clear" w:color="auto" w:fill="C00000"/>
            <w:vAlign w:val="center"/>
            <w:hideMark/>
          </w:tcPr>
          <w:p w14:paraId="7F8838C8" w14:textId="77777777" w:rsidR="00011AD5" w:rsidRDefault="00011AD5" w:rsidP="00DA7AC7">
            <w:pPr>
              <w:pStyle w:val="CabeceraTabla"/>
            </w:pPr>
            <w:r>
              <w:t>TIPO</w:t>
            </w:r>
          </w:p>
        </w:tc>
        <w:tc>
          <w:tcPr>
            <w:tcW w:w="2023" w:type="dxa"/>
            <w:shd w:val="clear" w:color="auto" w:fill="C00000"/>
            <w:vAlign w:val="center"/>
            <w:hideMark/>
          </w:tcPr>
          <w:p w14:paraId="27F75881" w14:textId="77777777" w:rsidR="00011AD5" w:rsidRDefault="00011AD5" w:rsidP="00DA7AC7">
            <w:pPr>
              <w:pStyle w:val="CabeceraTabla"/>
            </w:pPr>
            <w:r>
              <w:t>TIPO MODIF.</w:t>
            </w:r>
          </w:p>
        </w:tc>
      </w:tr>
      <w:tr w:rsidR="00F54E46" w14:paraId="767B8746" w14:textId="77777777" w:rsidTr="00C92175">
        <w:trPr>
          <w:cantSplit/>
          <w:trHeight w:val="606"/>
        </w:trPr>
        <w:tc>
          <w:tcPr>
            <w:tcW w:w="2561" w:type="dxa"/>
            <w:shd w:val="clear" w:color="auto" w:fill="D9D9D9" w:themeFill="background1" w:themeFillShade="D9"/>
          </w:tcPr>
          <w:p w14:paraId="1628AE2A" w14:textId="5A31F1E0" w:rsidR="00F54E46" w:rsidRPr="00C736B4" w:rsidRDefault="00F54E46" w:rsidP="00F54E46">
            <w:pPr>
              <w:pStyle w:val="CeldaTabla"/>
            </w:pPr>
          </w:p>
        </w:tc>
        <w:tc>
          <w:tcPr>
            <w:tcW w:w="3287" w:type="dxa"/>
            <w:shd w:val="clear" w:color="auto" w:fill="D9D9D9" w:themeFill="background1" w:themeFillShade="D9"/>
          </w:tcPr>
          <w:p w14:paraId="31AE47D7" w14:textId="49190F71" w:rsidR="00F54E46" w:rsidRPr="00C736B4" w:rsidRDefault="00F54E46" w:rsidP="00F54E46">
            <w:pPr>
              <w:pStyle w:val="CeldaTabla"/>
            </w:pPr>
          </w:p>
        </w:tc>
        <w:tc>
          <w:tcPr>
            <w:tcW w:w="4399" w:type="dxa"/>
            <w:shd w:val="clear" w:color="auto" w:fill="D9D9D9" w:themeFill="background1" w:themeFillShade="D9"/>
          </w:tcPr>
          <w:p w14:paraId="0606E0FF" w14:textId="77777777" w:rsidR="00F54E46" w:rsidRPr="00E75217" w:rsidRDefault="00F54E46" w:rsidP="00FD54DF">
            <w:pPr>
              <w:pStyle w:val="CeldaTabla"/>
            </w:pPr>
          </w:p>
        </w:tc>
        <w:tc>
          <w:tcPr>
            <w:tcW w:w="1752" w:type="dxa"/>
            <w:shd w:val="clear" w:color="auto" w:fill="D9D9D9" w:themeFill="background1" w:themeFillShade="D9"/>
          </w:tcPr>
          <w:p w14:paraId="0DE965DC" w14:textId="77777777" w:rsidR="00F54E46" w:rsidRDefault="00F54E46" w:rsidP="00F54E46">
            <w:pPr>
              <w:pStyle w:val="CeldaTabla"/>
            </w:pPr>
            <w:r>
              <w:t>( ) Triggers</w:t>
            </w:r>
          </w:p>
          <w:p w14:paraId="4DF55641" w14:textId="462DCE17" w:rsidR="00F54E46" w:rsidRDefault="00F54E46" w:rsidP="00F54E46">
            <w:pPr>
              <w:pStyle w:val="CeldaTabla"/>
            </w:pPr>
            <w:r>
              <w:t>(</w:t>
            </w:r>
            <w:r w:rsidR="00FD54DF">
              <w:t xml:space="preserve"> </w:t>
            </w:r>
            <w:r>
              <w:t>) PA</w:t>
            </w:r>
          </w:p>
          <w:p w14:paraId="50F23A9A" w14:textId="57FAD155" w:rsidR="00F54E46" w:rsidRDefault="00F54E46" w:rsidP="00F54E46">
            <w:pPr>
              <w:pStyle w:val="CeldaTabla"/>
            </w:pPr>
            <w:r>
              <w:t>( ) Funciones</w:t>
            </w:r>
          </w:p>
        </w:tc>
        <w:tc>
          <w:tcPr>
            <w:tcW w:w="2023" w:type="dxa"/>
            <w:shd w:val="clear" w:color="auto" w:fill="D9D9D9" w:themeFill="background1" w:themeFillShade="D9"/>
          </w:tcPr>
          <w:p w14:paraId="4C3D7BED" w14:textId="77777777" w:rsidR="00F54E46" w:rsidRDefault="00F54E46" w:rsidP="00F54E46">
            <w:pPr>
              <w:pStyle w:val="CeldaTabla"/>
            </w:pPr>
            <w:r>
              <w:t>( ) Crear nuevo</w:t>
            </w:r>
          </w:p>
          <w:p w14:paraId="6DC808F7" w14:textId="7601A49A" w:rsidR="00F54E46" w:rsidRDefault="00F54E46" w:rsidP="00F54E46">
            <w:pPr>
              <w:pStyle w:val="CeldaTabla"/>
            </w:pPr>
            <w:r>
              <w:t>(</w:t>
            </w:r>
            <w:r w:rsidR="00FD54DF">
              <w:t xml:space="preserve"> </w:t>
            </w:r>
            <w:r>
              <w:t>) Incluir modif.</w:t>
            </w:r>
          </w:p>
          <w:p w14:paraId="2E0CCBB7" w14:textId="77777777" w:rsidR="00F54E46" w:rsidRDefault="00F54E46" w:rsidP="00F54E46">
            <w:pPr>
              <w:pStyle w:val="CeldaTabla"/>
            </w:pPr>
            <w:r>
              <w:t>( ) Eliminar</w:t>
            </w:r>
          </w:p>
          <w:p w14:paraId="77BF06F9" w14:textId="77777777" w:rsidR="00F54E46" w:rsidRDefault="00F54E46" w:rsidP="00F54E46">
            <w:pPr>
              <w:pStyle w:val="CeldaTabla"/>
            </w:pPr>
          </w:p>
        </w:tc>
      </w:tr>
    </w:tbl>
    <w:p w14:paraId="69E6F949" w14:textId="6DAE9716" w:rsidR="004230B6" w:rsidRPr="00583EBF" w:rsidRDefault="004230B6" w:rsidP="00642DD0">
      <w:pPr>
        <w:pStyle w:val="Ttulo1"/>
      </w:pPr>
      <w:bookmarkStart w:id="11" w:name="_Toc410296877"/>
      <w:bookmarkStart w:id="12" w:name="_Toc505874996"/>
      <w:r w:rsidRPr="00583EBF">
        <w:lastRenderedPageBreak/>
        <w:t>MODIFICACION DE LOS CÓDIGOS DEL SISTEMA</w:t>
      </w:r>
      <w:bookmarkEnd w:id="11"/>
      <w:bookmarkEnd w:id="12"/>
    </w:p>
    <w:p w14:paraId="412E0E37" w14:textId="17B6331D" w:rsidR="00054F87" w:rsidRPr="00CD0347" w:rsidRDefault="00E21BC8" w:rsidP="00054F87">
      <w:pPr>
        <w:rPr>
          <w:i/>
        </w:rPr>
      </w:pPr>
      <w:r w:rsidRPr="00CD0347">
        <w:rPr>
          <w:i/>
        </w:rPr>
        <w:t>[Inventario de constantes y tabla códigos]</w:t>
      </w:r>
    </w:p>
    <w:p w14:paraId="497B41A4" w14:textId="1D09D12E" w:rsidR="00C1308C" w:rsidRPr="00CD0347" w:rsidRDefault="00C1308C" w:rsidP="00157039">
      <w:pPr>
        <w:ind w:firstLine="0"/>
        <w:rPr>
          <w:i/>
        </w:rPr>
      </w:pPr>
    </w:p>
    <w:p w14:paraId="133E5E77" w14:textId="01914A2D" w:rsidR="00832FAE" w:rsidRDefault="00832FAE" w:rsidP="00CD0347">
      <w:pPr>
        <w:rPr>
          <w:i/>
        </w:rPr>
      </w:pPr>
    </w:p>
    <w:p w14:paraId="3DD73FAB" w14:textId="05B25A1E" w:rsidR="006C40F1" w:rsidRPr="00832FAE" w:rsidRDefault="00832FAE" w:rsidP="00832FAE">
      <w:pPr>
        <w:tabs>
          <w:tab w:val="left" w:pos="8385"/>
        </w:tabs>
      </w:pPr>
      <w:r>
        <w:tab/>
      </w:r>
    </w:p>
    <w:p w14:paraId="5ABAAB09" w14:textId="77777777" w:rsidR="004230B6" w:rsidRPr="00583EBF" w:rsidRDefault="004230B6" w:rsidP="00642DD0">
      <w:pPr>
        <w:pStyle w:val="Ttulo1"/>
      </w:pPr>
      <w:bookmarkStart w:id="13" w:name="_Toc410296878"/>
      <w:bookmarkStart w:id="14" w:name="_Toc505874997"/>
      <w:r w:rsidRPr="00583EBF">
        <w:lastRenderedPageBreak/>
        <w:t>MODIFICACION DE LOS PARÁMETROS DEL SISTEMA</w:t>
      </w:r>
      <w:bookmarkEnd w:id="13"/>
      <w:bookmarkEnd w:id="14"/>
    </w:p>
    <w:p w14:paraId="46404DC3" w14:textId="77777777" w:rsidR="00661E9B" w:rsidRPr="00103E77" w:rsidRDefault="0049166E" w:rsidP="00CD0347">
      <w:pPr>
        <w:rPr>
          <w:rFonts w:ascii="Arial" w:hAnsi="Arial" w:cs="Arial"/>
        </w:rPr>
      </w:pPr>
      <w:r w:rsidRPr="00CD0347">
        <w:rPr>
          <w:b/>
          <w:caps/>
        </w:rPr>
        <w:t>Tabla Maestra</w:t>
      </w:r>
      <w:r w:rsidR="008F4FB6">
        <w:rPr>
          <w:rStyle w:val="TitulotablaCar"/>
          <w:rFonts w:ascii="Arial" w:hAnsi="Arial" w:cs="Arial"/>
        </w:rPr>
        <w:t xml:space="preserve"> </w:t>
      </w:r>
      <w:r w:rsidR="00BA38A9" w:rsidRPr="00CD0347">
        <w:rPr>
          <w:i/>
          <w:caps/>
        </w:rPr>
        <w:t>(</w:t>
      </w:r>
      <w:r w:rsidR="00661E9B" w:rsidRPr="00CD0347">
        <w:rPr>
          <w:i/>
        </w:rPr>
        <w:t>ParametrizadorTablas y ParametrizadorCampos</w:t>
      </w:r>
      <w:r w:rsidR="00BA38A9" w:rsidRPr="00CD0347">
        <w:rPr>
          <w:i/>
          <w:caps/>
        </w:rPr>
        <w:t>)</w:t>
      </w:r>
      <w:r w:rsidR="00661E9B" w:rsidRPr="0069648C">
        <w:t>:</w:t>
      </w:r>
    </w:p>
    <w:tbl>
      <w:tblPr>
        <w:tblW w:w="13981"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827"/>
        <w:gridCol w:w="8051"/>
        <w:gridCol w:w="3103"/>
      </w:tblGrid>
      <w:tr w:rsidR="0049166E" w:rsidRPr="00142B61" w14:paraId="4CEFD028" w14:textId="77777777" w:rsidTr="00DE2E1D">
        <w:trPr>
          <w:trHeight w:val="351"/>
        </w:trPr>
        <w:tc>
          <w:tcPr>
            <w:tcW w:w="2827" w:type="dxa"/>
            <w:shd w:val="clear" w:color="auto" w:fill="C00000"/>
            <w:vAlign w:val="center"/>
          </w:tcPr>
          <w:p w14:paraId="2BF41559" w14:textId="77777777" w:rsidR="0049166E" w:rsidRPr="007D50C0" w:rsidRDefault="00AD6515" w:rsidP="007D50C0">
            <w:pPr>
              <w:pStyle w:val="CabeceraTabla"/>
            </w:pPr>
            <w:r w:rsidRPr="007D50C0">
              <w:t>TAbla</w:t>
            </w:r>
          </w:p>
        </w:tc>
        <w:tc>
          <w:tcPr>
            <w:tcW w:w="8051" w:type="dxa"/>
            <w:shd w:val="clear" w:color="auto" w:fill="C00000"/>
            <w:vAlign w:val="center"/>
          </w:tcPr>
          <w:p w14:paraId="4DE3B333" w14:textId="77777777" w:rsidR="0049166E" w:rsidRPr="007D50C0" w:rsidRDefault="00AD6515" w:rsidP="007D50C0">
            <w:pPr>
              <w:pStyle w:val="CabeceraTabla"/>
            </w:pPr>
            <w:r w:rsidRPr="007D50C0">
              <w:t>descripcion</w:t>
            </w:r>
          </w:p>
        </w:tc>
        <w:tc>
          <w:tcPr>
            <w:tcW w:w="3103" w:type="dxa"/>
            <w:shd w:val="clear" w:color="auto" w:fill="C00000"/>
            <w:vAlign w:val="center"/>
          </w:tcPr>
          <w:p w14:paraId="335E8A63" w14:textId="77777777" w:rsidR="0049166E" w:rsidRPr="007D50C0" w:rsidRDefault="00AD6515" w:rsidP="007D50C0">
            <w:pPr>
              <w:pStyle w:val="CabeceraTabla"/>
            </w:pPr>
            <w:r w:rsidRPr="007D50C0">
              <w:t>mascara</w:t>
            </w:r>
          </w:p>
        </w:tc>
      </w:tr>
      <w:tr w:rsidR="00C12838" w:rsidRPr="00142B61" w14:paraId="4C75F7C2" w14:textId="77777777" w:rsidTr="00DE2E1D">
        <w:trPr>
          <w:trHeight w:val="351"/>
        </w:trPr>
        <w:tc>
          <w:tcPr>
            <w:tcW w:w="2827" w:type="dxa"/>
            <w:shd w:val="clear" w:color="auto" w:fill="D9D9D9" w:themeFill="background1" w:themeFillShade="D9"/>
            <w:vAlign w:val="center"/>
          </w:tcPr>
          <w:p w14:paraId="2711605B" w14:textId="77777777" w:rsidR="00C12838" w:rsidRPr="00142B61" w:rsidRDefault="00C12838" w:rsidP="00B41C34">
            <w:pPr>
              <w:pStyle w:val="CeldaTabla"/>
              <w:ind w:left="0"/>
            </w:pPr>
          </w:p>
        </w:tc>
        <w:tc>
          <w:tcPr>
            <w:tcW w:w="8051" w:type="dxa"/>
            <w:shd w:val="clear" w:color="auto" w:fill="D9D9D9" w:themeFill="background1" w:themeFillShade="D9"/>
            <w:vAlign w:val="center"/>
          </w:tcPr>
          <w:p w14:paraId="60AA4405" w14:textId="77777777" w:rsidR="00B41C34" w:rsidRPr="00142B61" w:rsidRDefault="00B41C34" w:rsidP="00B41C34">
            <w:pPr>
              <w:pStyle w:val="CeldaTabla"/>
              <w:ind w:left="0"/>
              <w:rPr>
                <w:rFonts w:ascii="Arial" w:hAnsi="Arial"/>
              </w:rPr>
            </w:pPr>
          </w:p>
        </w:tc>
        <w:tc>
          <w:tcPr>
            <w:tcW w:w="3103" w:type="dxa"/>
            <w:shd w:val="clear" w:color="auto" w:fill="D9D9D9" w:themeFill="background1" w:themeFillShade="D9"/>
            <w:vAlign w:val="center"/>
          </w:tcPr>
          <w:p w14:paraId="7F006029" w14:textId="77777777" w:rsidR="00C12838" w:rsidRPr="00142B61" w:rsidRDefault="00C12838" w:rsidP="00C12838">
            <w:pPr>
              <w:pStyle w:val="CeldaTabla"/>
              <w:rPr>
                <w:rFonts w:ascii="Arial" w:hAnsi="Arial"/>
              </w:rPr>
            </w:pPr>
          </w:p>
        </w:tc>
      </w:tr>
    </w:tbl>
    <w:p w14:paraId="64AEB8D9" w14:textId="77777777" w:rsidR="0049166E" w:rsidRPr="00916B35" w:rsidRDefault="0049166E" w:rsidP="00916B35">
      <w:pPr>
        <w:ind w:left="708"/>
        <w:rPr>
          <w:i/>
        </w:rPr>
      </w:pPr>
    </w:p>
    <w:p w14:paraId="1DF641D6" w14:textId="77777777" w:rsidR="004B5105" w:rsidRPr="00CD0347" w:rsidRDefault="00CD0347" w:rsidP="004B5105">
      <w:pPr>
        <w:rPr>
          <w:rFonts w:ascii="Arial" w:hAnsi="Arial" w:cs="Arial"/>
          <w:i/>
        </w:rPr>
      </w:pPr>
      <w:r w:rsidRPr="00CD0347">
        <w:rPr>
          <w:b/>
        </w:rPr>
        <w:t>PERMISOS</w:t>
      </w:r>
      <w:r w:rsidR="008F4FB6" w:rsidRPr="00DB6EC5">
        <w:rPr>
          <w:rStyle w:val="TitulotablaCar"/>
          <w:rFonts w:ascii="Arial" w:hAnsi="Arial" w:cs="Arial"/>
          <w:color w:val="auto"/>
        </w:rPr>
        <w:t xml:space="preserve"> </w:t>
      </w:r>
      <w:r w:rsidR="00357E49" w:rsidRPr="00CD0347">
        <w:rPr>
          <w:i/>
          <w:caps/>
        </w:rPr>
        <w:t>(</w:t>
      </w:r>
      <w:r w:rsidR="00357E49" w:rsidRPr="00CD0347">
        <w:rPr>
          <w:i/>
        </w:rPr>
        <w:t>PermisosPantallas</w:t>
      </w:r>
      <w:r w:rsidR="004B5105">
        <w:rPr>
          <w:i/>
        </w:rPr>
        <w:t xml:space="preserve"> y PantallasEnMenuSecundario (sólo permisos tipo Formulario</w:t>
      </w:r>
      <w:r w:rsidR="00357E49" w:rsidRPr="00CD0347">
        <w:rPr>
          <w:i/>
          <w:caps/>
        </w:rPr>
        <w:t>)</w:t>
      </w:r>
      <w:r w:rsidR="00103E77" w:rsidRPr="00CD0347">
        <w:rPr>
          <w:rFonts w:ascii="Arial" w:hAnsi="Arial" w:cs="Arial"/>
          <w:i/>
        </w:rPr>
        <w:t>:</w:t>
      </w:r>
    </w:p>
    <w:tbl>
      <w:tblPr>
        <w:tblW w:w="4659"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2399"/>
        <w:gridCol w:w="5243"/>
        <w:gridCol w:w="3234"/>
        <w:gridCol w:w="3187"/>
      </w:tblGrid>
      <w:tr w:rsidR="00357E49" w:rsidRPr="00142B61" w14:paraId="62E2B32B" w14:textId="77777777" w:rsidTr="00642DD0">
        <w:trPr>
          <w:trHeight w:val="375"/>
        </w:trPr>
        <w:tc>
          <w:tcPr>
            <w:tcW w:w="853" w:type="pct"/>
            <w:shd w:val="clear" w:color="auto" w:fill="C00000"/>
            <w:vAlign w:val="center"/>
          </w:tcPr>
          <w:p w14:paraId="0B4882E4" w14:textId="77777777" w:rsidR="00357E49" w:rsidRPr="00142B61" w:rsidRDefault="00357E49" w:rsidP="00DA7AC7">
            <w:pPr>
              <w:pStyle w:val="CabeceraTabla"/>
            </w:pPr>
            <w:r>
              <w:t>proyecto</w:t>
            </w:r>
          </w:p>
        </w:tc>
        <w:tc>
          <w:tcPr>
            <w:tcW w:w="1864" w:type="pct"/>
            <w:shd w:val="clear" w:color="auto" w:fill="C00000"/>
            <w:vAlign w:val="center"/>
          </w:tcPr>
          <w:p w14:paraId="77D217A0" w14:textId="77777777" w:rsidR="00357E49" w:rsidRPr="00142B61" w:rsidRDefault="00357E49" w:rsidP="00DA7AC7">
            <w:pPr>
              <w:pStyle w:val="CabeceraTabla"/>
            </w:pPr>
            <w:r>
              <w:t>formulario aplicación</w:t>
            </w:r>
          </w:p>
        </w:tc>
        <w:tc>
          <w:tcPr>
            <w:tcW w:w="1150" w:type="pct"/>
            <w:shd w:val="clear" w:color="auto" w:fill="C00000"/>
            <w:vAlign w:val="center"/>
          </w:tcPr>
          <w:p w14:paraId="51E15B2C" w14:textId="77777777" w:rsidR="00357E49" w:rsidRPr="00142B61" w:rsidRDefault="00357E49" w:rsidP="00DA7AC7">
            <w:pPr>
              <w:pStyle w:val="CabeceraTabla"/>
            </w:pPr>
            <w:r>
              <w:t>mascara</w:t>
            </w:r>
          </w:p>
        </w:tc>
        <w:tc>
          <w:tcPr>
            <w:tcW w:w="1133" w:type="pct"/>
            <w:shd w:val="clear" w:color="auto" w:fill="C00000"/>
            <w:vAlign w:val="center"/>
          </w:tcPr>
          <w:p w14:paraId="4D737F2D" w14:textId="77777777" w:rsidR="00357E49" w:rsidRDefault="00357E49" w:rsidP="00DA7AC7">
            <w:pPr>
              <w:pStyle w:val="CabeceraTabla"/>
            </w:pPr>
            <w:r>
              <w:t>Nombre Formulario</w:t>
            </w:r>
          </w:p>
        </w:tc>
      </w:tr>
      <w:tr w:rsidR="00357E49" w:rsidRPr="00142B61" w14:paraId="129C8975" w14:textId="77777777" w:rsidTr="00642DD0">
        <w:trPr>
          <w:trHeight w:val="375"/>
        </w:trPr>
        <w:tc>
          <w:tcPr>
            <w:tcW w:w="853" w:type="pct"/>
            <w:shd w:val="clear" w:color="auto" w:fill="D9D9D9" w:themeFill="background1" w:themeFillShade="D9"/>
            <w:vAlign w:val="center"/>
          </w:tcPr>
          <w:p w14:paraId="2E005FF3" w14:textId="5A9C4F04" w:rsidR="00357E49" w:rsidRPr="00142B61" w:rsidRDefault="00357E49" w:rsidP="007D50C0">
            <w:pPr>
              <w:pStyle w:val="CeldaTabla"/>
            </w:pPr>
          </w:p>
        </w:tc>
        <w:tc>
          <w:tcPr>
            <w:tcW w:w="1864" w:type="pct"/>
            <w:shd w:val="clear" w:color="auto" w:fill="D9D9D9" w:themeFill="background1" w:themeFillShade="D9"/>
          </w:tcPr>
          <w:p w14:paraId="5F6DB342" w14:textId="39903581" w:rsidR="00357E49" w:rsidRPr="00142B61" w:rsidRDefault="00357E49" w:rsidP="007D50C0">
            <w:pPr>
              <w:pStyle w:val="CeldaTabla"/>
            </w:pPr>
          </w:p>
        </w:tc>
        <w:tc>
          <w:tcPr>
            <w:tcW w:w="1150" w:type="pct"/>
            <w:shd w:val="clear" w:color="auto" w:fill="D9D9D9" w:themeFill="background1" w:themeFillShade="D9"/>
          </w:tcPr>
          <w:p w14:paraId="0E82DDD8" w14:textId="6C6162AA" w:rsidR="00357E49" w:rsidRPr="00142B61" w:rsidRDefault="00357E49" w:rsidP="007D50C0">
            <w:pPr>
              <w:pStyle w:val="CeldaTabla"/>
            </w:pPr>
          </w:p>
        </w:tc>
        <w:tc>
          <w:tcPr>
            <w:tcW w:w="1133" w:type="pct"/>
            <w:shd w:val="clear" w:color="auto" w:fill="D9D9D9" w:themeFill="background1" w:themeFillShade="D9"/>
          </w:tcPr>
          <w:p w14:paraId="4D856C67" w14:textId="6F12F490" w:rsidR="00357E49" w:rsidRPr="00142B61" w:rsidRDefault="00357E49" w:rsidP="007D50C0">
            <w:pPr>
              <w:pStyle w:val="CeldaTabla"/>
            </w:pPr>
          </w:p>
        </w:tc>
      </w:tr>
    </w:tbl>
    <w:p w14:paraId="1A51FF69" w14:textId="77777777" w:rsidR="004B5105" w:rsidRDefault="004B5105" w:rsidP="004B5105">
      <w:pPr>
        <w:rPr>
          <w:rStyle w:val="TitulotablaCar"/>
          <w:rFonts w:ascii="Arial" w:hAnsi="Arial" w:cs="Arial"/>
          <w:color w:val="auto"/>
        </w:rPr>
      </w:pPr>
      <w:bookmarkStart w:id="15" w:name="_Toc410296879"/>
    </w:p>
    <w:p w14:paraId="56C01192" w14:textId="77777777" w:rsidR="004B5105" w:rsidRDefault="004B5105" w:rsidP="004B5105">
      <w:pPr>
        <w:rPr>
          <w:sz w:val="18"/>
        </w:rPr>
      </w:pPr>
      <w:r>
        <w:rPr>
          <w:rStyle w:val="TitulotablaCar"/>
          <w:rFonts w:ascii="Arial" w:hAnsi="Arial" w:cs="Arial"/>
          <w:color w:val="auto"/>
        </w:rPr>
        <w:t>MODULO/MENU</w:t>
      </w:r>
      <w:r w:rsidRPr="004B5105">
        <w:rPr>
          <w:rStyle w:val="TitulotablaCar"/>
          <w:rFonts w:ascii="Arial" w:hAnsi="Arial" w:cs="Arial"/>
          <w:b w:val="0"/>
          <w:color w:val="auto"/>
        </w:rPr>
        <w:t xml:space="preserve"> (</w:t>
      </w:r>
      <w:r w:rsidRPr="004B5105">
        <w:rPr>
          <w:sz w:val="18"/>
        </w:rPr>
        <w:t>Si es un</w:t>
      </w:r>
      <w:r w:rsidRPr="004B5105">
        <w:rPr>
          <w:rStyle w:val="TitulotablaCar"/>
          <w:rFonts w:ascii="Arial" w:hAnsi="Arial" w:cs="Arial"/>
          <w:color w:val="auto"/>
          <w:sz w:val="18"/>
        </w:rPr>
        <w:t xml:space="preserve"> </w:t>
      </w:r>
      <w:r w:rsidRPr="004B5105">
        <w:rPr>
          <w:sz w:val="18"/>
        </w:rPr>
        <w:t>Módulo añadir a: ModuloFlorence, Menú Principal a: MenuPrincipalFlorence, Menú Secundario a: MenuSecundarioFlorence)</w:t>
      </w:r>
    </w:p>
    <w:tbl>
      <w:tblPr>
        <w:tblW w:w="4661"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6854"/>
        <w:gridCol w:w="7215"/>
      </w:tblGrid>
      <w:tr w:rsidR="004B5105" w:rsidRPr="00142B61" w14:paraId="355A6DDE" w14:textId="77777777" w:rsidTr="004B5105">
        <w:trPr>
          <w:trHeight w:val="394"/>
        </w:trPr>
        <w:tc>
          <w:tcPr>
            <w:tcW w:w="2436" w:type="pct"/>
            <w:shd w:val="clear" w:color="auto" w:fill="C00000"/>
            <w:vAlign w:val="center"/>
          </w:tcPr>
          <w:p w14:paraId="216EF13F" w14:textId="77777777" w:rsidR="004B5105" w:rsidRPr="00142B61" w:rsidRDefault="004B5105" w:rsidP="00C54D73">
            <w:pPr>
              <w:pStyle w:val="CabeceraTabla"/>
            </w:pPr>
            <w:r>
              <w:t>Nombre</w:t>
            </w:r>
          </w:p>
        </w:tc>
        <w:tc>
          <w:tcPr>
            <w:tcW w:w="2564" w:type="pct"/>
            <w:shd w:val="clear" w:color="auto" w:fill="C00000"/>
            <w:vAlign w:val="center"/>
          </w:tcPr>
          <w:p w14:paraId="3829C43F" w14:textId="77777777" w:rsidR="004B5105" w:rsidRPr="00142B61" w:rsidRDefault="004B5105" w:rsidP="00C54D73">
            <w:pPr>
              <w:pStyle w:val="CabeceraTabla"/>
            </w:pPr>
            <w:r>
              <w:t>descripción</w:t>
            </w:r>
          </w:p>
        </w:tc>
      </w:tr>
      <w:tr w:rsidR="004B5105" w:rsidRPr="00142B61" w14:paraId="592E879C" w14:textId="77777777" w:rsidTr="004B5105">
        <w:trPr>
          <w:trHeight w:val="394"/>
        </w:trPr>
        <w:tc>
          <w:tcPr>
            <w:tcW w:w="2436" w:type="pct"/>
            <w:shd w:val="clear" w:color="auto" w:fill="D9D9D9" w:themeFill="background1" w:themeFillShade="D9"/>
            <w:vAlign w:val="center"/>
          </w:tcPr>
          <w:p w14:paraId="6935B457" w14:textId="77777777" w:rsidR="004B5105" w:rsidRPr="00142B61" w:rsidRDefault="004B5105" w:rsidP="00C54D73">
            <w:pPr>
              <w:pStyle w:val="CeldaTabla"/>
            </w:pPr>
          </w:p>
        </w:tc>
        <w:tc>
          <w:tcPr>
            <w:tcW w:w="2564" w:type="pct"/>
            <w:shd w:val="clear" w:color="auto" w:fill="D9D9D9" w:themeFill="background1" w:themeFillShade="D9"/>
          </w:tcPr>
          <w:p w14:paraId="4C544D83" w14:textId="77777777" w:rsidR="004B5105" w:rsidRPr="00142B61" w:rsidRDefault="004B5105" w:rsidP="00C54D73">
            <w:pPr>
              <w:pStyle w:val="CeldaTabla"/>
            </w:pPr>
          </w:p>
        </w:tc>
      </w:tr>
    </w:tbl>
    <w:p w14:paraId="69155086" w14:textId="77777777" w:rsidR="004B5105" w:rsidRPr="004B5105" w:rsidRDefault="004B5105" w:rsidP="004B5105">
      <w:pPr>
        <w:ind w:left="500" w:firstLine="0"/>
        <w:rPr>
          <w:rStyle w:val="TitulotablaCar"/>
          <w:rFonts w:ascii="Arial" w:hAnsi="Arial" w:cs="Arial"/>
          <w:color w:val="auto"/>
          <w:sz w:val="18"/>
        </w:rPr>
      </w:pPr>
    </w:p>
    <w:p w14:paraId="71BF1140" w14:textId="77777777" w:rsidR="004230B6" w:rsidRPr="00583EBF" w:rsidRDefault="004230B6" w:rsidP="00642DD0">
      <w:pPr>
        <w:pStyle w:val="Ttulo1"/>
      </w:pPr>
      <w:bookmarkStart w:id="16" w:name="_Toc505874998"/>
      <w:r w:rsidRPr="00583EBF">
        <w:lastRenderedPageBreak/>
        <w:t>MODIFICACION DE SECUENCIALES</w:t>
      </w:r>
      <w:bookmarkEnd w:id="15"/>
      <w:bookmarkEnd w:id="16"/>
    </w:p>
    <w:p w14:paraId="0A637090" w14:textId="77777777" w:rsidR="00E21BC8" w:rsidRPr="00CD0347" w:rsidRDefault="00E21BC8" w:rsidP="00E21BC8">
      <w:pPr>
        <w:rPr>
          <w:i/>
        </w:rPr>
      </w:pPr>
      <w:r w:rsidRPr="00CD0347">
        <w:rPr>
          <w:i/>
        </w:rPr>
        <w:t>[Diagramas de secuencia o de flujo]</w:t>
      </w:r>
    </w:p>
    <w:p w14:paraId="32BE95C3" w14:textId="27FF155D" w:rsidR="00741102" w:rsidRDefault="00741102" w:rsidP="00B027C3">
      <w:pPr>
        <w:rPr>
          <w:i/>
        </w:rPr>
      </w:pPr>
    </w:p>
    <w:p w14:paraId="55B0FCF7" w14:textId="77777777" w:rsidR="004230B6" w:rsidRDefault="004230B6" w:rsidP="00642DD0">
      <w:pPr>
        <w:pStyle w:val="Ttulo1"/>
      </w:pPr>
      <w:bookmarkStart w:id="17" w:name="_Toc410296880"/>
      <w:bookmarkStart w:id="18" w:name="_Toc505874999"/>
      <w:r w:rsidRPr="00583EBF">
        <w:lastRenderedPageBreak/>
        <w:t>ESPECIFICACIÓN TÉCNICA DE LAS MODIFICACIONES</w:t>
      </w:r>
      <w:bookmarkEnd w:id="17"/>
      <w:bookmarkEnd w:id="18"/>
    </w:p>
    <w:p w14:paraId="284CA3F7" w14:textId="77777777" w:rsidR="007E7A3B" w:rsidRPr="008B60DB" w:rsidRDefault="007E7A3B" w:rsidP="00AA2917">
      <w:pPr>
        <w:ind w:left="466" w:firstLine="708"/>
        <w:rPr>
          <w:b/>
        </w:rPr>
      </w:pPr>
    </w:p>
    <w:p w14:paraId="57FBED10" w14:textId="77777777" w:rsidR="004230B6" w:rsidRPr="00583EBF" w:rsidRDefault="004230B6" w:rsidP="00642DD0">
      <w:pPr>
        <w:pStyle w:val="Ttulo1"/>
      </w:pPr>
      <w:bookmarkStart w:id="19" w:name="_Toc410296881"/>
      <w:bookmarkStart w:id="20" w:name="_Toc505875000"/>
      <w:r w:rsidRPr="00583EBF">
        <w:lastRenderedPageBreak/>
        <w:t>INTERFACES EXTERNAS</w:t>
      </w:r>
      <w:bookmarkEnd w:id="19"/>
      <w:bookmarkEnd w:id="20"/>
    </w:p>
    <w:p w14:paraId="76C26A1B" w14:textId="77777777" w:rsidR="00BC3D8D" w:rsidRPr="004E4563" w:rsidRDefault="003F7CBC" w:rsidP="00CD0347">
      <w:pPr>
        <w:rPr>
          <w:i/>
          <w:lang w:val="en-US"/>
        </w:rPr>
      </w:pPr>
      <w:r w:rsidRPr="005079D5">
        <w:rPr>
          <w:i/>
          <w:lang w:val="en-US"/>
        </w:rPr>
        <w:t>[</w:t>
      </w:r>
      <w:r w:rsidR="00BC3D8D" w:rsidRPr="005079D5">
        <w:rPr>
          <w:i/>
          <w:lang w:val="en-US"/>
        </w:rPr>
        <w:t>Agente Windows y Web Servi</w:t>
      </w:r>
      <w:r w:rsidR="00BC3D8D" w:rsidRPr="004E4563">
        <w:rPr>
          <w:i/>
          <w:lang w:val="en-US"/>
        </w:rPr>
        <w:t>ces</w:t>
      </w:r>
      <w:r w:rsidRPr="004E4563">
        <w:rPr>
          <w:i/>
          <w:lang w:val="en-US"/>
        </w:rPr>
        <w:t>]</w:t>
      </w:r>
    </w:p>
    <w:p w14:paraId="1B6D9236" w14:textId="77777777" w:rsidR="006B528E" w:rsidRPr="00B249AD" w:rsidRDefault="004B5105" w:rsidP="00B249AD">
      <w:pPr>
        <w:pStyle w:val="Ttulo1"/>
      </w:pPr>
      <w:bookmarkStart w:id="21" w:name="_Toc505875001"/>
      <w:r>
        <w:lastRenderedPageBreak/>
        <w:t>CA</w:t>
      </w:r>
      <w:r w:rsidR="00DB6EC5" w:rsidRPr="00B249AD">
        <w:t>SOS DE PRUEBA</w:t>
      </w:r>
      <w:bookmarkEnd w:id="21"/>
    </w:p>
    <w:p w14:paraId="558ED398" w14:textId="77777777" w:rsidR="006B528E" w:rsidRPr="00CD0347" w:rsidRDefault="006B528E" w:rsidP="00CD0347">
      <w:pPr>
        <w:rPr>
          <w:i/>
        </w:rPr>
      </w:pPr>
      <w:r w:rsidRPr="00CD0347">
        <w:rPr>
          <w:i/>
        </w:rPr>
        <w:t>Casos de prueba a realizar por desarrollo.</w:t>
      </w:r>
    </w:p>
    <w:tbl>
      <w:tblPr>
        <w:tblW w:w="14088"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412"/>
        <w:gridCol w:w="6727"/>
        <w:gridCol w:w="4949"/>
      </w:tblGrid>
      <w:tr w:rsidR="00EE59B8" w:rsidRPr="00142B61" w14:paraId="2D2FB02A" w14:textId="77777777" w:rsidTr="00A872AE">
        <w:trPr>
          <w:trHeight w:val="388"/>
        </w:trPr>
        <w:tc>
          <w:tcPr>
            <w:tcW w:w="2412" w:type="dxa"/>
            <w:shd w:val="clear" w:color="auto" w:fill="C00000"/>
            <w:vAlign w:val="center"/>
          </w:tcPr>
          <w:p w14:paraId="60E40322" w14:textId="77777777" w:rsidR="00EE59B8" w:rsidRPr="00142B61" w:rsidRDefault="00EE59B8" w:rsidP="00A872AE">
            <w:pPr>
              <w:pStyle w:val="CabeceraTabla"/>
            </w:pPr>
            <w:r>
              <w:t>Formulario</w:t>
            </w:r>
          </w:p>
        </w:tc>
        <w:tc>
          <w:tcPr>
            <w:tcW w:w="6727" w:type="dxa"/>
            <w:shd w:val="clear" w:color="auto" w:fill="C00000"/>
            <w:vAlign w:val="center"/>
          </w:tcPr>
          <w:p w14:paraId="26590F7D" w14:textId="77777777" w:rsidR="00EE59B8" w:rsidRPr="00142B61" w:rsidRDefault="00EE59B8" w:rsidP="00A872AE">
            <w:pPr>
              <w:pStyle w:val="CabeceraTabla"/>
            </w:pPr>
            <w:r>
              <w:t>Casos</w:t>
            </w:r>
          </w:p>
        </w:tc>
        <w:tc>
          <w:tcPr>
            <w:tcW w:w="4949" w:type="dxa"/>
            <w:shd w:val="clear" w:color="auto" w:fill="C00000"/>
            <w:vAlign w:val="center"/>
          </w:tcPr>
          <w:p w14:paraId="41B3E39C" w14:textId="77777777" w:rsidR="00EE59B8" w:rsidRPr="00142B61" w:rsidRDefault="00EE59B8" w:rsidP="00A872AE">
            <w:pPr>
              <w:pStyle w:val="CabeceraTabla"/>
            </w:pPr>
            <w:r>
              <w:t>Observaciones</w:t>
            </w:r>
          </w:p>
        </w:tc>
      </w:tr>
      <w:tr w:rsidR="00136B19" w:rsidRPr="00142B61" w14:paraId="3B45BE58" w14:textId="77777777" w:rsidTr="00A872AE">
        <w:trPr>
          <w:trHeight w:val="388"/>
        </w:trPr>
        <w:tc>
          <w:tcPr>
            <w:tcW w:w="2412" w:type="dxa"/>
            <w:shd w:val="clear" w:color="auto" w:fill="D9D9D9" w:themeFill="background1" w:themeFillShade="D9"/>
            <w:vAlign w:val="center"/>
          </w:tcPr>
          <w:p w14:paraId="7EEB371E" w14:textId="77777777" w:rsidR="00136B19" w:rsidRDefault="00136B19" w:rsidP="00A872AE">
            <w:pPr>
              <w:pStyle w:val="CeldaTabla"/>
            </w:pPr>
          </w:p>
        </w:tc>
        <w:tc>
          <w:tcPr>
            <w:tcW w:w="6727" w:type="dxa"/>
            <w:shd w:val="clear" w:color="auto" w:fill="D9D9D9" w:themeFill="background1" w:themeFillShade="D9"/>
            <w:vAlign w:val="center"/>
          </w:tcPr>
          <w:p w14:paraId="20AE73CF" w14:textId="1B1DA053" w:rsidR="00136B19" w:rsidRPr="00741102" w:rsidRDefault="00741102" w:rsidP="00FD54DF">
            <w:pPr>
              <w:ind w:firstLine="0"/>
              <w:rPr>
                <w:b/>
                <w:i/>
              </w:rPr>
            </w:pPr>
            <w:r w:rsidRPr="00741102">
              <w:rPr>
                <w:i/>
                <w:highlight w:val="yellow"/>
              </w:rPr>
              <w:t xml:space="preserve"> </w:t>
            </w:r>
          </w:p>
        </w:tc>
        <w:tc>
          <w:tcPr>
            <w:tcW w:w="4949" w:type="dxa"/>
            <w:shd w:val="clear" w:color="auto" w:fill="D9D9D9" w:themeFill="background1" w:themeFillShade="D9"/>
            <w:vAlign w:val="center"/>
          </w:tcPr>
          <w:p w14:paraId="5F9D940E" w14:textId="77777777" w:rsidR="00136B19" w:rsidRDefault="00136B19" w:rsidP="00C92175">
            <w:pPr>
              <w:ind w:firstLine="0"/>
            </w:pPr>
          </w:p>
        </w:tc>
      </w:tr>
    </w:tbl>
    <w:p w14:paraId="622B1739" w14:textId="77890406" w:rsidR="006B528E" w:rsidRPr="006B528E" w:rsidRDefault="006B528E" w:rsidP="00FB03B2">
      <w:pPr>
        <w:ind w:firstLine="0"/>
        <w:rPr>
          <w:rFonts w:ascii="Arial" w:hAnsi="Arial" w:cs="Arial"/>
        </w:rPr>
      </w:pPr>
    </w:p>
    <w:sectPr w:rsidR="006B528E" w:rsidRPr="006B528E" w:rsidSect="00F631A5">
      <w:headerReference w:type="default" r:id="rId42"/>
      <w:pgSz w:w="16840" w:h="11907" w:orient="landscape" w:code="9"/>
      <w:pgMar w:top="1701" w:right="851" w:bottom="1418" w:left="851" w:header="851" w:footer="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rcela Andia G." w:date="2018-02-09T13:35:00Z" w:initials="MA">
    <w:p w14:paraId="71E16188" w14:textId="7E4DA889" w:rsidR="001630FF" w:rsidRDefault="001630FF">
      <w:pPr>
        <w:pStyle w:val="Textocomentario"/>
      </w:pPr>
      <w:r>
        <w:rPr>
          <w:rStyle w:val="Refdecomentario"/>
        </w:rPr>
        <w:annotationRef/>
      </w:r>
      <w:r>
        <w:t xml:space="preserve">Deben poder registrarse todos de forma independiente. La asignación de cualquiera de las variables expuestas por si sola, asigna una categoría, sin necesidad de registrar la totalidad de ellas (actualmente no está asi) </w:t>
      </w:r>
    </w:p>
  </w:comment>
  <w:comment w:id="5" w:author="Marcela Andia G." w:date="2018-02-09T13:39:00Z" w:initials="MA">
    <w:p w14:paraId="4984C888" w14:textId="47099AC0" w:rsidR="001630FF" w:rsidRDefault="001630FF">
      <w:pPr>
        <w:pStyle w:val="Textocomentario"/>
      </w:pPr>
      <w:r>
        <w:rPr>
          <w:rStyle w:val="Refdecomentario"/>
        </w:rPr>
        <w:annotationRef/>
      </w:r>
      <w:r>
        <w:t xml:space="preserve">La regla de ESI de acuerdo a los parámetros de signos vitales, se trabajó en el primer requerimiento y los parámetros no cambiaron de acuerdo a la actualización. (igualmente en la norma salen especificados) Lo que se pide es que los parámetros obligatorios, FR FC y Saturación , en adultos, en niños se agrega la temperatura… Esto tiene el objetivo de guiar al clínico en lo que debe llenar de toda la gama de signos vitales que los confunden </w:t>
      </w:r>
    </w:p>
  </w:comment>
  <w:comment w:id="6" w:author="Marcela Andia G." w:date="2018-02-09T13:43:00Z" w:initials="MA">
    <w:p w14:paraId="33B5CDD5" w14:textId="12D8F446" w:rsidR="0001121A" w:rsidRDefault="0001121A" w:rsidP="0001121A">
      <w:pPr>
        <w:pStyle w:val="Textocomentario"/>
        <w:ind w:firstLine="0"/>
      </w:pPr>
      <w:r>
        <w:rPr>
          <w:rStyle w:val="Refdecomentario"/>
        </w:rPr>
        <w:annotationRef/>
      </w:r>
      <w:r>
        <w:t xml:space="preserve">Esto sigue igual… esa pregunta se mantiene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E16188" w15:done="0"/>
  <w15:commentEx w15:paraId="4984C888" w15:done="0"/>
  <w15:commentEx w15:paraId="33B5CD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8348D" w14:textId="77777777" w:rsidR="009D4BED" w:rsidRDefault="009D4BED">
      <w:r>
        <w:separator/>
      </w:r>
    </w:p>
  </w:endnote>
  <w:endnote w:type="continuationSeparator" w:id="0">
    <w:p w14:paraId="3295969F" w14:textId="77777777" w:rsidR="009D4BED" w:rsidRDefault="009D4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239" w:type="dxa"/>
      <w:tblBorders>
        <w:top w:val="single" w:sz="4" w:space="0" w:color="auto"/>
      </w:tblBorders>
      <w:tblLayout w:type="fixed"/>
      <w:tblCellMar>
        <w:left w:w="0" w:type="dxa"/>
        <w:right w:w="0" w:type="dxa"/>
      </w:tblCellMar>
      <w:tblLook w:val="0000" w:firstRow="0" w:lastRow="0" w:firstColumn="0" w:lastColumn="0" w:noHBand="0" w:noVBand="0"/>
    </w:tblPr>
    <w:tblGrid>
      <w:gridCol w:w="1347"/>
      <w:gridCol w:w="4465"/>
      <w:gridCol w:w="7943"/>
      <w:gridCol w:w="1484"/>
    </w:tblGrid>
    <w:tr w:rsidR="00C96B83" w:rsidRPr="00A36564" w14:paraId="2507856F" w14:textId="77777777" w:rsidTr="00A65148">
      <w:trPr>
        <w:cantSplit/>
        <w:trHeight w:hRule="exact" w:val="862"/>
      </w:trPr>
      <w:tc>
        <w:tcPr>
          <w:tcW w:w="1347" w:type="dxa"/>
        </w:tcPr>
        <w:p w14:paraId="79254483" w14:textId="77777777" w:rsidR="00C96B83" w:rsidRDefault="00C96B83" w:rsidP="00AE1990">
          <w:pPr>
            <w:pStyle w:val="CeldaTabla"/>
            <w:rPr>
              <w:snapToGrid w:val="0"/>
              <w:lang w:val="en-US"/>
            </w:rPr>
          </w:pPr>
          <w:r w:rsidRPr="00C2790E">
            <w:rPr>
              <w:noProof/>
              <w:snapToGrid w:val="0"/>
              <w:sz w:val="16"/>
              <w:szCs w:val="16"/>
              <w:lang w:val="es-CL" w:eastAsia="es-CL"/>
            </w:rPr>
            <w:drawing>
              <wp:anchor distT="0" distB="0" distL="114300" distR="114300" simplePos="0" relativeHeight="251659264" behindDoc="0" locked="0" layoutInCell="1" allowOverlap="1" wp14:anchorId="16A3ED76" wp14:editId="29D9780C">
                <wp:simplePos x="0" y="0"/>
                <wp:positionH relativeFrom="column">
                  <wp:posOffset>233667</wp:posOffset>
                </wp:positionH>
                <wp:positionV relativeFrom="paragraph">
                  <wp:posOffset>136525</wp:posOffset>
                </wp:positionV>
                <wp:extent cx="349898" cy="342900"/>
                <wp:effectExtent l="0" t="0" r="0" b="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S_ISO 9001_TCL_HR.jpg"/>
                        <pic:cNvPicPr/>
                      </pic:nvPicPr>
                      <pic:blipFill>
                        <a:blip r:embed="rId1">
                          <a:extLst>
                            <a:ext uri="{28A0092B-C50C-407E-A947-70E740481C1C}">
                              <a14:useLocalDpi xmlns:a14="http://schemas.microsoft.com/office/drawing/2010/main" val="0"/>
                            </a:ext>
                          </a:extLst>
                        </a:blip>
                        <a:stretch>
                          <a:fillRect/>
                        </a:stretch>
                      </pic:blipFill>
                      <pic:spPr>
                        <a:xfrm>
                          <a:off x="0" y="0"/>
                          <a:ext cx="351059" cy="344038"/>
                        </a:xfrm>
                        <a:prstGeom prst="rect">
                          <a:avLst/>
                        </a:prstGeom>
                      </pic:spPr>
                    </pic:pic>
                  </a:graphicData>
                </a:graphic>
                <wp14:sizeRelH relativeFrom="margin">
                  <wp14:pctWidth>0</wp14:pctWidth>
                </wp14:sizeRelH>
                <wp14:sizeRelV relativeFrom="margin">
                  <wp14:pctHeight>0</wp14:pctHeight>
                </wp14:sizeRelV>
              </wp:anchor>
            </w:drawing>
          </w:r>
          <w:r>
            <w:rPr>
              <w:snapToGrid w:val="0"/>
              <w:lang w:val="en-US"/>
            </w:rPr>
            <w:tab/>
          </w:r>
        </w:p>
        <w:p w14:paraId="25C25784" w14:textId="77777777" w:rsidR="00C96B83" w:rsidRPr="006F4D7F" w:rsidRDefault="00C96B83" w:rsidP="00AE1990">
          <w:pPr>
            <w:pStyle w:val="CeldaTabla"/>
            <w:rPr>
              <w:lang w:val="en-US"/>
            </w:rPr>
          </w:pPr>
          <w:r>
            <w:rPr>
              <w:lang w:val="en-US"/>
            </w:rPr>
            <w:tab/>
          </w:r>
        </w:p>
      </w:tc>
      <w:tc>
        <w:tcPr>
          <w:tcW w:w="4465" w:type="dxa"/>
        </w:tcPr>
        <w:p w14:paraId="2BA43B98" w14:textId="77777777" w:rsidR="00C96B83" w:rsidRDefault="00C96B83" w:rsidP="00AE1990">
          <w:pPr>
            <w:pStyle w:val="CeldaTabla"/>
            <w:rPr>
              <w:snapToGrid w:val="0"/>
              <w:sz w:val="16"/>
              <w:szCs w:val="16"/>
              <w:lang w:val="en-US"/>
            </w:rPr>
          </w:pPr>
        </w:p>
        <w:p w14:paraId="568F0B7C" w14:textId="3CBAC9EF" w:rsidR="00C96B83" w:rsidRPr="006E6CC6" w:rsidRDefault="00C96B83" w:rsidP="006E6CC6">
          <w:pPr>
            <w:pStyle w:val="CeldaTabla"/>
            <w:spacing w:after="60"/>
            <w:rPr>
              <w:snapToGrid w:val="0"/>
              <w:sz w:val="17"/>
              <w:szCs w:val="17"/>
            </w:rPr>
          </w:pPr>
          <w:r w:rsidRPr="006E6CC6">
            <w:rPr>
              <w:snapToGrid w:val="0"/>
              <w:sz w:val="17"/>
              <w:szCs w:val="17"/>
            </w:rPr>
            <w:t xml:space="preserve">PG04-FR08 DF Alfatec – </w:t>
          </w:r>
          <w:r>
            <w:rPr>
              <w:snapToGrid w:val="0"/>
              <w:sz w:val="17"/>
              <w:szCs w:val="17"/>
            </w:rPr>
            <w:t>Rayen Salud</w:t>
          </w:r>
        </w:p>
        <w:p w14:paraId="48B88902" w14:textId="77777777" w:rsidR="00C96B83" w:rsidRPr="006E6CC6" w:rsidRDefault="00C96B83" w:rsidP="006E6CC6">
          <w:pPr>
            <w:pStyle w:val="CeldaTabla"/>
            <w:rPr>
              <w:sz w:val="14"/>
              <w:szCs w:val="14"/>
            </w:rPr>
          </w:pPr>
          <w:r w:rsidRPr="006E6CC6">
            <w:rPr>
              <w:snapToGrid w:val="0"/>
              <w:sz w:val="14"/>
              <w:szCs w:val="14"/>
            </w:rPr>
            <w:t xml:space="preserve"> Versión: 3  FECHA: </w:t>
          </w:r>
          <w:r>
            <w:rPr>
              <w:snapToGrid w:val="0"/>
              <w:sz w:val="14"/>
              <w:szCs w:val="14"/>
            </w:rPr>
            <w:t>09/09</w:t>
          </w:r>
          <w:r w:rsidRPr="006E6CC6">
            <w:rPr>
              <w:snapToGrid w:val="0"/>
              <w:sz w:val="14"/>
              <w:szCs w:val="14"/>
            </w:rPr>
            <w:t>/2015</w:t>
          </w:r>
        </w:p>
        <w:p w14:paraId="6A6D0052" w14:textId="77777777" w:rsidR="00C96B83" w:rsidRPr="006E6CC6" w:rsidRDefault="00C96B83" w:rsidP="00AE1990">
          <w:pPr>
            <w:pStyle w:val="CeldaTabla"/>
            <w:rPr>
              <w:snapToGrid w:val="0"/>
              <w:sz w:val="16"/>
              <w:szCs w:val="16"/>
            </w:rPr>
          </w:pPr>
        </w:p>
      </w:tc>
      <w:tc>
        <w:tcPr>
          <w:tcW w:w="7943" w:type="dxa"/>
        </w:tcPr>
        <w:p w14:paraId="72B22786" w14:textId="77777777" w:rsidR="00C96B83" w:rsidRDefault="00C96B83" w:rsidP="00AE1990">
          <w:pPr>
            <w:pStyle w:val="CeldaTabla"/>
            <w:jc w:val="center"/>
            <w:rPr>
              <w:snapToGrid w:val="0"/>
              <w:sz w:val="16"/>
              <w:szCs w:val="16"/>
            </w:rPr>
          </w:pPr>
        </w:p>
        <w:p w14:paraId="37A32270" w14:textId="77777777" w:rsidR="00C96B83" w:rsidRDefault="00C96B83" w:rsidP="00AE1990">
          <w:pPr>
            <w:pStyle w:val="CeldaTabla"/>
            <w:jc w:val="center"/>
            <w:rPr>
              <w:snapToGrid w:val="0"/>
              <w:sz w:val="16"/>
              <w:szCs w:val="16"/>
            </w:rPr>
          </w:pPr>
        </w:p>
        <w:p w14:paraId="086CE5C1" w14:textId="0DC230D5" w:rsidR="00C96B83" w:rsidRPr="006E6CC6" w:rsidRDefault="00C96B83" w:rsidP="006E6CC6">
          <w:pPr>
            <w:pStyle w:val="CeldaTabla"/>
            <w:rPr>
              <w:sz w:val="17"/>
              <w:szCs w:val="17"/>
            </w:rPr>
          </w:pPr>
          <w:r w:rsidRPr="006E6CC6">
            <w:rPr>
              <w:snapToGrid w:val="0"/>
              <w:sz w:val="17"/>
              <w:szCs w:val="17"/>
            </w:rPr>
            <w:t>Doc.: DF_</w:t>
          </w:r>
          <w:sdt>
            <w:sdtPr>
              <w:rPr>
                <w:snapToGrid w:val="0"/>
                <w:sz w:val="17"/>
                <w:szCs w:val="17"/>
              </w:rPr>
              <w:alias w:val="Req. Saydex"/>
              <w:tag w:val="reqSaydex"/>
              <w:id w:val="13176422"/>
              <w:lock w:val="sdtLocked"/>
              <w:placeholder>
                <w:docPart w:val="B95BC2268A254E71B90615B557C1129F"/>
              </w:placeholder>
              <w:dataBinding w:xpath="/root[1]/documento[1]/reqSaydex[1]" w:storeItemID="{56578001-EFAB-42E6-A10E-4104DBE20FE8}"/>
              <w:text/>
            </w:sdtPr>
            <w:sdtEndPr/>
            <w:sdtContent>
              <w:r w:rsidR="001B4D19">
                <w:rPr>
                  <w:snapToGrid w:val="0"/>
                  <w:sz w:val="17"/>
                  <w:szCs w:val="17"/>
                </w:rPr>
                <w:t>155482</w:t>
              </w:r>
            </w:sdtContent>
          </w:sdt>
          <w:r w:rsidRPr="006E6CC6">
            <w:rPr>
              <w:snapToGrid w:val="0"/>
              <w:sz w:val="17"/>
              <w:szCs w:val="17"/>
            </w:rPr>
            <w:t>_</w:t>
          </w:r>
          <w:sdt>
            <w:sdtPr>
              <w:rPr>
                <w:snapToGrid w:val="0"/>
                <w:sz w:val="17"/>
                <w:szCs w:val="17"/>
              </w:rPr>
              <w:alias w:val="Código Mantis"/>
              <w:tag w:val="codMantis"/>
              <w:id w:val="13176436"/>
              <w:lock w:val="sdtLocked"/>
              <w:placeholder>
                <w:docPart w:val="B95BC2268A254E71B90615B557C1129F"/>
              </w:placeholder>
              <w:dataBinding w:xpath="/root[1]/documento[1]/codMantis[1]" w:storeItemID="{56578001-EFAB-42E6-A10E-4104DBE20FE8}"/>
              <w:text/>
            </w:sdtPr>
            <w:sdtEndPr/>
            <w:sdtContent>
              <w:r w:rsidR="001B4D19">
                <w:rPr>
                  <w:snapToGrid w:val="0"/>
                  <w:sz w:val="17"/>
                  <w:szCs w:val="17"/>
                </w:rPr>
                <w:t>22350</w:t>
              </w:r>
            </w:sdtContent>
          </w:sdt>
          <w:r w:rsidRPr="006E6CC6">
            <w:rPr>
              <w:snapToGrid w:val="0"/>
              <w:sz w:val="17"/>
              <w:szCs w:val="17"/>
            </w:rPr>
            <w:t>_</w:t>
          </w:r>
          <w:sdt>
            <w:sdtPr>
              <w:rPr>
                <w:snapToGrid w:val="0"/>
                <w:sz w:val="17"/>
                <w:szCs w:val="17"/>
              </w:rPr>
              <w:alias w:val="Desc. Mantis"/>
              <w:tag w:val="descMantis"/>
              <w:id w:val="13176452"/>
              <w:lock w:val="sdtLocked"/>
              <w:placeholder>
                <w:docPart w:val="B95BC2268A254E71B90615B557C1129F"/>
              </w:placeholder>
              <w:dataBinding w:xpath="/root[1]/documento[1]/descMantis[1]" w:storeItemID="{56578001-EFAB-42E6-A10E-4104DBE20FE8}"/>
              <w:text/>
            </w:sdtPr>
            <w:sdtEndPr/>
            <w:sdtContent>
              <w:r w:rsidR="001B4D19">
                <w:rPr>
                  <w:snapToGrid w:val="0"/>
                  <w:sz w:val="17"/>
                  <w:szCs w:val="17"/>
                </w:rPr>
                <w:t>Normativa 2018 MINSAL ESI</w:t>
              </w:r>
            </w:sdtContent>
          </w:sdt>
          <w:r w:rsidRPr="006E6CC6">
            <w:rPr>
              <w:snapToGrid w:val="0"/>
              <w:sz w:val="17"/>
              <w:szCs w:val="17"/>
            </w:rPr>
            <w:t>_v1</w:t>
          </w:r>
        </w:p>
        <w:p w14:paraId="54B6C007" w14:textId="77777777" w:rsidR="00C96B83" w:rsidRPr="001F7563" w:rsidRDefault="00C96B83" w:rsidP="00AE1990">
          <w:pPr>
            <w:pStyle w:val="CeldaTabla"/>
            <w:rPr>
              <w:snapToGrid w:val="0"/>
            </w:rPr>
          </w:pPr>
        </w:p>
      </w:tc>
      <w:tc>
        <w:tcPr>
          <w:tcW w:w="1484" w:type="dxa"/>
        </w:tcPr>
        <w:p w14:paraId="01F1BF1D" w14:textId="77777777" w:rsidR="00C96B83" w:rsidRDefault="00C96B83" w:rsidP="00AE1990">
          <w:pPr>
            <w:pStyle w:val="CeldaTabla"/>
            <w:rPr>
              <w:snapToGrid w:val="0"/>
              <w:sz w:val="16"/>
              <w:szCs w:val="16"/>
            </w:rPr>
          </w:pPr>
        </w:p>
        <w:p w14:paraId="323D6499" w14:textId="77777777" w:rsidR="00C96B83" w:rsidRDefault="00C96B83" w:rsidP="00AE1990">
          <w:pPr>
            <w:pStyle w:val="CeldaTabla"/>
            <w:rPr>
              <w:snapToGrid w:val="0"/>
              <w:sz w:val="16"/>
              <w:szCs w:val="16"/>
            </w:rPr>
          </w:pPr>
        </w:p>
        <w:p w14:paraId="784909BD" w14:textId="77777777" w:rsidR="00C96B83" w:rsidRPr="006E6CC6" w:rsidRDefault="00C96B83" w:rsidP="00AE1990">
          <w:pPr>
            <w:pStyle w:val="CeldaTabla"/>
            <w:rPr>
              <w:snapToGrid w:val="0"/>
              <w:sz w:val="17"/>
              <w:szCs w:val="17"/>
            </w:rPr>
          </w:pPr>
          <w:r w:rsidRPr="006E6CC6">
            <w:rPr>
              <w:snapToGrid w:val="0"/>
              <w:sz w:val="17"/>
              <w:szCs w:val="17"/>
            </w:rPr>
            <w:t xml:space="preserve">Pág. </w:t>
          </w:r>
          <w:r w:rsidRPr="006E6CC6">
            <w:rPr>
              <w:snapToGrid w:val="0"/>
              <w:sz w:val="17"/>
              <w:szCs w:val="17"/>
            </w:rPr>
            <w:fldChar w:fldCharType="begin"/>
          </w:r>
          <w:r w:rsidRPr="006E6CC6">
            <w:rPr>
              <w:snapToGrid w:val="0"/>
              <w:sz w:val="17"/>
              <w:szCs w:val="17"/>
            </w:rPr>
            <w:instrText xml:space="preserve"> PAGE </w:instrText>
          </w:r>
          <w:r w:rsidRPr="006E6CC6">
            <w:rPr>
              <w:snapToGrid w:val="0"/>
              <w:sz w:val="17"/>
              <w:szCs w:val="17"/>
            </w:rPr>
            <w:fldChar w:fldCharType="separate"/>
          </w:r>
          <w:r w:rsidR="007443C9">
            <w:rPr>
              <w:noProof/>
              <w:snapToGrid w:val="0"/>
              <w:sz w:val="17"/>
              <w:szCs w:val="17"/>
            </w:rPr>
            <w:t>16</w:t>
          </w:r>
          <w:r w:rsidRPr="006E6CC6">
            <w:rPr>
              <w:snapToGrid w:val="0"/>
              <w:sz w:val="17"/>
              <w:szCs w:val="17"/>
            </w:rPr>
            <w:fldChar w:fldCharType="end"/>
          </w:r>
          <w:r w:rsidRPr="006E6CC6">
            <w:rPr>
              <w:snapToGrid w:val="0"/>
              <w:sz w:val="17"/>
              <w:szCs w:val="17"/>
            </w:rPr>
            <w:t xml:space="preserve"> de </w:t>
          </w:r>
          <w:r w:rsidRPr="006E6CC6">
            <w:rPr>
              <w:snapToGrid w:val="0"/>
              <w:sz w:val="17"/>
              <w:szCs w:val="17"/>
            </w:rPr>
            <w:fldChar w:fldCharType="begin"/>
          </w:r>
          <w:r w:rsidRPr="006E6CC6">
            <w:rPr>
              <w:snapToGrid w:val="0"/>
              <w:sz w:val="17"/>
              <w:szCs w:val="17"/>
            </w:rPr>
            <w:instrText xml:space="preserve"> NUMPAGES </w:instrText>
          </w:r>
          <w:r w:rsidRPr="006E6CC6">
            <w:rPr>
              <w:snapToGrid w:val="0"/>
              <w:sz w:val="17"/>
              <w:szCs w:val="17"/>
            </w:rPr>
            <w:fldChar w:fldCharType="separate"/>
          </w:r>
          <w:r w:rsidR="007443C9">
            <w:rPr>
              <w:noProof/>
              <w:snapToGrid w:val="0"/>
              <w:sz w:val="17"/>
              <w:szCs w:val="17"/>
            </w:rPr>
            <w:t>22</w:t>
          </w:r>
          <w:r w:rsidRPr="006E6CC6">
            <w:rPr>
              <w:snapToGrid w:val="0"/>
              <w:sz w:val="17"/>
              <w:szCs w:val="17"/>
            </w:rPr>
            <w:fldChar w:fldCharType="end"/>
          </w:r>
        </w:p>
      </w:tc>
    </w:tr>
  </w:tbl>
  <w:p w14:paraId="2C96AAD9" w14:textId="77777777" w:rsidR="00C96B83" w:rsidRDefault="00C96B8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49CE2" w14:textId="77777777" w:rsidR="00C96B83" w:rsidRDefault="00C96B83" w:rsidP="008F4FB6">
    <w:pPr>
      <w:pStyle w:val="Piedepgina"/>
      <w:ind w:left="567" w:right="8759"/>
    </w:pPr>
  </w:p>
  <w:p w14:paraId="74D3407F" w14:textId="77777777" w:rsidR="00C96B83" w:rsidRPr="00B326BA" w:rsidRDefault="00C96B83" w:rsidP="000A6713">
    <w:pPr>
      <w:pStyle w:val="AcuerdoConfidencialidad"/>
      <w:ind w:left="567" w:right="738"/>
      <w:rPr>
        <w:rFonts w:ascii="Century Gothic" w:hAnsi="Century Gothic"/>
      </w:rPr>
    </w:pPr>
    <w:r w:rsidRPr="00B326BA">
      <w:rPr>
        <w:rFonts w:ascii="Century Gothic" w:hAnsi="Century Gothic"/>
      </w:rPr>
      <w:t>Acuerdo de confidencialidad:</w:t>
    </w:r>
  </w:p>
  <w:p w14:paraId="675E4364" w14:textId="77777777" w:rsidR="00C96B83" w:rsidRPr="00B326BA" w:rsidRDefault="00C96B83" w:rsidP="000A6713">
    <w:pPr>
      <w:pStyle w:val="AcuerdoConfidencialidad"/>
      <w:ind w:left="567" w:right="738"/>
      <w:rPr>
        <w:rFonts w:ascii="Century Gothic" w:hAnsi="Century Gothic"/>
      </w:rPr>
    </w:pPr>
    <w:r w:rsidRPr="00B326BA">
      <w:rPr>
        <w:rFonts w:ascii="Century Gothic" w:hAnsi="Century Gothic"/>
      </w:rPr>
      <w:t xml:space="preserve">La información contenida en este documento va dirigida exclusivamente al destinatario/grupos de personas y contiene información confidencial. No se puede realizar ninguna revisión, copia, distribución, otro uso, u otra acción basada en ella, sin el permiso explícito por </w:t>
    </w:r>
    <w:r>
      <w:rPr>
        <w:rFonts w:ascii="Century Gothic" w:hAnsi="Century Gothic"/>
      </w:rPr>
      <w:t>parte del propietario del documento.</w:t>
    </w:r>
  </w:p>
  <w:p w14:paraId="264C4BE4" w14:textId="77777777" w:rsidR="00C96B83" w:rsidRPr="008F4FB6" w:rsidRDefault="00C96B83" w:rsidP="000A6713">
    <w:pPr>
      <w:pStyle w:val="Piedepgina"/>
      <w:ind w:left="567" w:right="738"/>
      <w:jc w:val="center"/>
      <w:rPr>
        <w:lang w:val="es-CO"/>
      </w:rPr>
    </w:pPr>
  </w:p>
  <w:p w14:paraId="58082745" w14:textId="77777777" w:rsidR="00C96B83" w:rsidRDefault="00C96B83" w:rsidP="000A6713">
    <w:pPr>
      <w:pStyle w:val="Piedepgina"/>
      <w:ind w:left="567" w:right="738"/>
      <w:jc w:val="center"/>
    </w:pPr>
  </w:p>
  <w:p w14:paraId="4BD759CF" w14:textId="77777777" w:rsidR="00C96B83" w:rsidRDefault="00C96B83" w:rsidP="008F4FB6">
    <w:pPr>
      <w:pStyle w:val="Piedepgina"/>
      <w:ind w:left="56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92854" w14:textId="77777777" w:rsidR="009D4BED" w:rsidRDefault="009D4BED">
      <w:r>
        <w:separator/>
      </w:r>
    </w:p>
  </w:footnote>
  <w:footnote w:type="continuationSeparator" w:id="0">
    <w:p w14:paraId="2F526F98" w14:textId="77777777" w:rsidR="009D4BED" w:rsidRDefault="009D4B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168" w:type="dxa"/>
      <w:tblInd w:w="28" w:type="dxa"/>
      <w:tblBorders>
        <w:bottom w:val="single" w:sz="6" w:space="0" w:color="auto"/>
      </w:tblBorders>
      <w:tblLayout w:type="fixed"/>
      <w:tblCellMar>
        <w:left w:w="28" w:type="dxa"/>
        <w:right w:w="28" w:type="dxa"/>
      </w:tblCellMar>
      <w:tblLook w:val="0000" w:firstRow="0" w:lastRow="0" w:firstColumn="0" w:lastColumn="0" w:noHBand="0" w:noVBand="0"/>
    </w:tblPr>
    <w:tblGrid>
      <w:gridCol w:w="2694"/>
      <w:gridCol w:w="8646"/>
      <w:gridCol w:w="3828"/>
    </w:tblGrid>
    <w:tr w:rsidR="00C96B83" w14:paraId="5D5A4B0F" w14:textId="77777777">
      <w:trPr>
        <w:trHeight w:val="1160"/>
      </w:trPr>
      <w:tc>
        <w:tcPr>
          <w:tcW w:w="2694" w:type="dxa"/>
        </w:tcPr>
        <w:p w14:paraId="660483C7" w14:textId="77777777" w:rsidR="00C96B83" w:rsidRPr="00A541E3" w:rsidRDefault="00C96B83">
          <w:pPr>
            <w:pStyle w:val="Encabezado"/>
            <w:spacing w:before="240"/>
          </w:pPr>
        </w:p>
      </w:tc>
      <w:tc>
        <w:tcPr>
          <w:tcW w:w="8646" w:type="dxa"/>
        </w:tcPr>
        <w:p w14:paraId="5640533E" w14:textId="77777777" w:rsidR="00C96B83" w:rsidRDefault="00C96B83">
          <w:pPr>
            <w:pStyle w:val="Encabezado"/>
            <w:tabs>
              <w:tab w:val="clear" w:pos="4252"/>
              <w:tab w:val="clear" w:pos="8504"/>
              <w:tab w:val="center" w:pos="1106"/>
              <w:tab w:val="right" w:pos="3091"/>
            </w:tabs>
            <w:jc w:val="center"/>
          </w:pPr>
        </w:p>
      </w:tc>
      <w:tc>
        <w:tcPr>
          <w:tcW w:w="3828" w:type="dxa"/>
        </w:tcPr>
        <w:p w14:paraId="7CC64537" w14:textId="77777777" w:rsidR="00C96B83" w:rsidRDefault="00C96B83">
          <w:pPr>
            <w:pStyle w:val="Encabezado"/>
            <w:spacing w:before="320"/>
          </w:pPr>
        </w:p>
      </w:tc>
    </w:tr>
  </w:tbl>
  <w:p w14:paraId="6BFE76DB" w14:textId="77777777" w:rsidR="00C96B83" w:rsidRDefault="00C96B83" w:rsidP="00AA10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977"/>
      <w:gridCol w:w="9356"/>
      <w:gridCol w:w="2977"/>
    </w:tblGrid>
    <w:tr w:rsidR="00C96B83" w14:paraId="68F16A9B" w14:textId="77777777" w:rsidTr="00303D50">
      <w:trPr>
        <w:trHeight w:val="1160"/>
      </w:trPr>
      <w:tc>
        <w:tcPr>
          <w:tcW w:w="2977" w:type="dxa"/>
        </w:tcPr>
        <w:p w14:paraId="481032ED" w14:textId="77777777" w:rsidR="00C96B83" w:rsidRDefault="00C96B83" w:rsidP="00C54D73">
          <w:pPr>
            <w:pStyle w:val="Encabezado"/>
            <w:spacing w:before="240"/>
          </w:pPr>
          <w:r w:rsidRPr="00AD208F">
            <w:rPr>
              <w:noProof/>
              <w:lang w:val="es-CL" w:eastAsia="es-CL"/>
            </w:rPr>
            <w:drawing>
              <wp:anchor distT="0" distB="0" distL="114300" distR="114300" simplePos="0" relativeHeight="251669504" behindDoc="0" locked="0" layoutInCell="1" allowOverlap="1" wp14:anchorId="16DF3655" wp14:editId="0C3429C8">
                <wp:simplePos x="0" y="0"/>
                <wp:positionH relativeFrom="margin">
                  <wp:posOffset>5080</wp:posOffset>
                </wp:positionH>
                <wp:positionV relativeFrom="margin">
                  <wp:posOffset>94615</wp:posOffset>
                </wp:positionV>
                <wp:extent cx="1845310" cy="633730"/>
                <wp:effectExtent l="0" t="0" r="2540" b="0"/>
                <wp:wrapSquare wrapText="bothSides"/>
                <wp:docPr id="5"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45310" cy="633730"/>
                        </a:xfrm>
                        <a:prstGeom prst="rect">
                          <a:avLst/>
                        </a:prstGeom>
                        <a:noFill/>
                        <a:ln>
                          <a:noFill/>
                        </a:ln>
                      </pic:spPr>
                    </pic:pic>
                  </a:graphicData>
                </a:graphic>
                <wp14:sizeRelV relativeFrom="margin">
                  <wp14:pctHeight>0</wp14:pctHeight>
                </wp14:sizeRelV>
              </wp:anchor>
            </w:drawing>
          </w:r>
        </w:p>
      </w:tc>
      <w:tc>
        <w:tcPr>
          <w:tcW w:w="9356" w:type="dxa"/>
        </w:tcPr>
        <w:p w14:paraId="307E908E" w14:textId="77777777" w:rsidR="00C96B83" w:rsidRDefault="00C96B83" w:rsidP="00C54D73">
          <w:pPr>
            <w:pStyle w:val="Encabezado"/>
            <w:jc w:val="center"/>
            <w:rPr>
              <w:b/>
              <w:sz w:val="24"/>
            </w:rPr>
          </w:pPr>
        </w:p>
        <w:p w14:paraId="027C64FE" w14:textId="77777777" w:rsidR="00C96B83" w:rsidRPr="00AD0DBA" w:rsidRDefault="00C96B83" w:rsidP="00C54D73">
          <w:pPr>
            <w:jc w:val="center"/>
            <w:rPr>
              <w:rFonts w:ascii="DIN-Bold" w:hAnsi="DIN-Bold"/>
              <w:sz w:val="24"/>
            </w:rPr>
          </w:pPr>
        </w:p>
      </w:tc>
      <w:tc>
        <w:tcPr>
          <w:tcW w:w="2977" w:type="dxa"/>
        </w:tcPr>
        <w:p w14:paraId="793B09BC" w14:textId="2B10DEA8" w:rsidR="00C96B83" w:rsidRDefault="00C96B83" w:rsidP="00C54D73">
          <w:pPr>
            <w:pStyle w:val="Encabezado"/>
            <w:spacing w:before="320"/>
          </w:pPr>
          <w:r>
            <w:rPr>
              <w:noProof/>
              <w:lang w:val="es-CL" w:eastAsia="es-CL"/>
            </w:rPr>
            <w:drawing>
              <wp:inline distT="0" distB="0" distL="0" distR="0" wp14:anchorId="413A8CF3" wp14:editId="7E3E2FC6">
                <wp:extent cx="1409700" cy="447675"/>
                <wp:effectExtent l="0" t="0" r="0" b="0"/>
                <wp:docPr id="11" name="Imagen 11" descr="C:\Users\fcuenca\Desktop\image007.png"/>
                <wp:cNvGraphicFramePr/>
                <a:graphic xmlns:a="http://schemas.openxmlformats.org/drawingml/2006/main">
                  <a:graphicData uri="http://schemas.openxmlformats.org/drawingml/2006/picture">
                    <pic:pic xmlns:pic="http://schemas.openxmlformats.org/drawingml/2006/picture">
                      <pic:nvPicPr>
                        <pic:cNvPr id="8" name="Imagen 8" descr="C:\Users\fcuenca\Desktop\image007.pn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1093B013" w14:textId="77777777" w:rsidR="00C96B83" w:rsidRDefault="00C96B83" w:rsidP="00AD208F">
    <w:pPr>
      <w:pStyle w:val="Encabezado"/>
      <w:tabs>
        <w:tab w:val="clear" w:pos="4252"/>
        <w:tab w:val="clear" w:pos="8504"/>
        <w:tab w:val="left" w:pos="3495"/>
        <w:tab w:val="left" w:pos="13750"/>
        <w:tab w:val="left" w:pos="13892"/>
      </w:tabs>
    </w:pP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694"/>
      <w:gridCol w:w="9639"/>
      <w:gridCol w:w="2977"/>
    </w:tblGrid>
    <w:tr w:rsidR="00C96B83" w14:paraId="37862EFE" w14:textId="77777777" w:rsidTr="00A65148">
      <w:trPr>
        <w:trHeight w:val="1274"/>
      </w:trPr>
      <w:tc>
        <w:tcPr>
          <w:tcW w:w="2694" w:type="dxa"/>
        </w:tcPr>
        <w:p w14:paraId="6B2A6917" w14:textId="195430C8" w:rsidR="00C96B83" w:rsidRPr="00F95388" w:rsidRDefault="00C96B83" w:rsidP="003C74B3">
          <w:pPr>
            <w:pStyle w:val="VersionCabecera"/>
            <w:spacing w:after="0"/>
            <w:ind w:firstLine="0"/>
            <w:rPr>
              <w:sz w:val="20"/>
            </w:rPr>
          </w:pPr>
          <w:r w:rsidRPr="00F95388">
            <w:rPr>
              <w:noProof/>
              <w:sz w:val="20"/>
              <w:highlight w:val="yellow"/>
              <w:lang w:val="es-CL" w:eastAsia="es-CL"/>
            </w:rPr>
            <w:drawing>
              <wp:anchor distT="0" distB="0" distL="114300" distR="114300" simplePos="0" relativeHeight="251665408" behindDoc="0" locked="0" layoutInCell="1" allowOverlap="1" wp14:anchorId="0E844598" wp14:editId="036E8D32">
                <wp:simplePos x="0" y="0"/>
                <wp:positionH relativeFrom="margin">
                  <wp:posOffset>207010</wp:posOffset>
                </wp:positionH>
                <wp:positionV relativeFrom="margin">
                  <wp:posOffset>2540</wp:posOffset>
                </wp:positionV>
                <wp:extent cx="1285875" cy="535305"/>
                <wp:effectExtent l="0" t="0" r="0" b="0"/>
                <wp:wrapSquare wrapText="bothSides"/>
                <wp:docPr id="1"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285875" cy="535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 xml:space="preserve">         </w:t>
          </w:r>
          <w:r w:rsidRPr="00F95388">
            <w:rPr>
              <w:sz w:val="20"/>
            </w:rPr>
            <w:t xml:space="preserve"> </w:t>
          </w:r>
          <w:fldSimple w:instr=" FILLIN  &quot;Versión Florence&quot; \d X.XXrX  \* MERGEFORMAT ">
            <w:r>
              <w:rPr>
                <w:sz w:val="20"/>
              </w:rPr>
              <w:t>V18</w:t>
            </w:r>
            <w:r w:rsidRPr="00EF75E1">
              <w:rPr>
                <w:sz w:val="20"/>
              </w:rPr>
              <w:t>.</w:t>
            </w:r>
          </w:fldSimple>
          <w:r>
            <w:rPr>
              <w:sz w:val="20"/>
            </w:rPr>
            <w:t>1</w:t>
          </w:r>
        </w:p>
      </w:tc>
      <w:tc>
        <w:tcPr>
          <w:tcW w:w="9639" w:type="dxa"/>
        </w:tcPr>
        <w:p w14:paraId="550E8174" w14:textId="77777777" w:rsidR="00C96B83" w:rsidRPr="00BA38A9" w:rsidRDefault="00C96B83" w:rsidP="00DB6EC5">
          <w:pPr>
            <w:pStyle w:val="CeldaTabla"/>
            <w:jc w:val="center"/>
            <w:rPr>
              <w:b/>
              <w:sz w:val="24"/>
            </w:rPr>
          </w:pPr>
          <w:r w:rsidRPr="00BA38A9">
            <w:rPr>
              <w:b/>
              <w:sz w:val="24"/>
            </w:rPr>
            <w:t>DISEÑO DETALLADO DE LA SOLICITUD DE MODIFICACIÓN</w:t>
          </w:r>
        </w:p>
        <w:p w14:paraId="288920C6" w14:textId="665C1735" w:rsidR="00C96B83" w:rsidRPr="00BA38A9" w:rsidRDefault="00C96B83" w:rsidP="00DB6EC5">
          <w:pPr>
            <w:pStyle w:val="CeldaTabla"/>
            <w:jc w:val="center"/>
            <w:rPr>
              <w:sz w:val="24"/>
            </w:rPr>
          </w:pPr>
          <w:r w:rsidRPr="00BA38A9">
            <w:rPr>
              <w:sz w:val="24"/>
            </w:rPr>
            <w:t>Código de la Solicitud de Modificación: DF_</w:t>
          </w:r>
          <w:sdt>
            <w:sdtPr>
              <w:rPr>
                <w:sz w:val="24"/>
              </w:rPr>
              <w:id w:val="1956434917"/>
              <w:placeholder>
                <w:docPart w:val="15D2BAECB4DF48C4AE3F6A84E7C135AC"/>
              </w:placeholder>
            </w:sdtPr>
            <w:sdtEndPr/>
            <w:sdtContent>
              <w:sdt>
                <w:sdtPr>
                  <w:alias w:val="Req. Saydex"/>
                  <w:tag w:val="reqSaydex"/>
                  <w:id w:val="-407076259"/>
                  <w:placeholder>
                    <w:docPart w:val="7D8DFB3D50624D2E9727E70CDEFB708D"/>
                  </w:placeholder>
                  <w:dataBinding w:xpath="/root[1]/documento[1]/reqSaydex[1]" w:storeItemID="{56578001-EFAB-42E6-A10E-4104DBE20FE8}"/>
                  <w:text/>
                </w:sdtPr>
                <w:sdtEndPr/>
                <w:sdtContent>
                  <w:r w:rsidR="001B4D19">
                    <w:t>155482</w:t>
                  </w:r>
                </w:sdtContent>
              </w:sdt>
            </w:sdtContent>
          </w:sdt>
          <w:r w:rsidRPr="00BA38A9">
            <w:rPr>
              <w:sz w:val="24"/>
            </w:rPr>
            <w:t>_</w:t>
          </w:r>
          <w:sdt>
            <w:sdtPr>
              <w:alias w:val="Código Mantis"/>
              <w:tag w:val="codMantis"/>
              <w:id w:val="-1500808421"/>
              <w:placeholder>
                <w:docPart w:val="932D072B33124535B2241790782BEEF8"/>
              </w:placeholder>
              <w:dataBinding w:xpath="/root[1]/documento[1]/codMantis[1]" w:storeItemID="{56578001-EFAB-42E6-A10E-4104DBE20FE8}"/>
              <w:text/>
            </w:sdtPr>
            <w:sdtEndPr/>
            <w:sdtContent>
              <w:r w:rsidR="001B4D19">
                <w:t>22350</w:t>
              </w:r>
            </w:sdtContent>
          </w:sdt>
        </w:p>
        <w:p w14:paraId="2FBB1968" w14:textId="14B339C0" w:rsidR="00C96B83" w:rsidRDefault="00C96B83" w:rsidP="003238C3">
          <w:pPr>
            <w:pStyle w:val="DescripcinMantis"/>
            <w:rPr>
              <w:rFonts w:ascii="Arial Narrow" w:hAnsi="Arial Narrow"/>
              <w:b w:val="0"/>
              <w:color w:val="000000" w:themeColor="text1"/>
              <w:sz w:val="22"/>
            </w:rPr>
          </w:pPr>
          <w:r w:rsidRPr="00BA38A9">
            <w:t xml:space="preserve">Título de la Solicitud de Modificación: </w:t>
          </w:r>
          <w:sdt>
            <w:sdtPr>
              <w:alias w:val="Descripción Mantis"/>
              <w:tag w:val="descMantis"/>
              <w:id w:val="2134449228"/>
              <w:placeholder>
                <w:docPart w:val="01DCFBED52F346CABFEBB856EEFFF858"/>
              </w:placeholder>
              <w:dataBinding w:xpath="/root[1]/documento[1]/descMantis[1]" w:storeItemID="{56578001-EFAB-42E6-A10E-4104DBE20FE8}"/>
              <w:text/>
            </w:sdtPr>
            <w:sdtEndPr/>
            <w:sdtContent>
              <w:r w:rsidR="001B4D19">
                <w:t>Normativa 2018 MINSAL ESI</w:t>
              </w:r>
            </w:sdtContent>
          </w:sdt>
        </w:p>
        <w:p w14:paraId="37CA7D94" w14:textId="77777777" w:rsidR="00C96B83" w:rsidRPr="00AD0DBA" w:rsidRDefault="00C96B83" w:rsidP="00DB6EC5">
          <w:pPr>
            <w:pStyle w:val="CeldaTabla"/>
            <w:jc w:val="center"/>
            <w:rPr>
              <w:rFonts w:ascii="DIN-Bold" w:hAnsi="DIN-Bold"/>
              <w:sz w:val="24"/>
            </w:rPr>
          </w:pPr>
        </w:p>
      </w:tc>
      <w:tc>
        <w:tcPr>
          <w:tcW w:w="2977" w:type="dxa"/>
        </w:tcPr>
        <w:p w14:paraId="6E406596" w14:textId="66305DA6" w:rsidR="00C96B83" w:rsidRDefault="00C96B83" w:rsidP="00125D3D">
          <w:pPr>
            <w:pStyle w:val="CeldaTabla"/>
          </w:pPr>
          <w:r>
            <w:rPr>
              <w:noProof/>
              <w:lang w:val="es-CL" w:eastAsia="es-CL"/>
            </w:rPr>
            <w:drawing>
              <wp:inline distT="0" distB="0" distL="0" distR="0" wp14:anchorId="6885A66F" wp14:editId="6A4ED733">
                <wp:extent cx="1409700" cy="447675"/>
                <wp:effectExtent l="0" t="0" r="0" b="0"/>
                <wp:docPr id="14" name="Imagen 14" descr="C:\Users\fcuenca\Desktop\image007.png"/>
                <wp:cNvGraphicFramePr/>
                <a:graphic xmlns:a="http://schemas.openxmlformats.org/drawingml/2006/main">
                  <a:graphicData uri="http://schemas.openxmlformats.org/drawingml/2006/picture">
                    <pic:pic xmlns:pic="http://schemas.openxmlformats.org/drawingml/2006/picture">
                      <pic:nvPicPr>
                        <pic:cNvPr id="8" name="Imagen 8" descr="C:\Users\fcuenca\Desktop\image007.pn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31C597B9" w14:textId="77777777" w:rsidR="00C96B83" w:rsidRPr="001D3D39" w:rsidRDefault="00C96B83" w:rsidP="001D3D39">
    <w:pPr>
      <w:ind w:firstLine="0"/>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92891A8"/>
    <w:lvl w:ilvl="0">
      <w:start w:val="1"/>
      <w:numFmt w:val="decimal"/>
      <w:pStyle w:val="Listaconnmeros2"/>
      <w:lvlText w:val="%1."/>
      <w:lvlJc w:val="left"/>
      <w:pPr>
        <w:tabs>
          <w:tab w:val="num" w:pos="643"/>
        </w:tabs>
        <w:ind w:left="643" w:hanging="360"/>
      </w:pPr>
    </w:lvl>
  </w:abstractNum>
  <w:abstractNum w:abstractNumId="1" w15:restartNumberingAfterBreak="0">
    <w:nsid w:val="00AA2101"/>
    <w:multiLevelType w:val="hybridMultilevel"/>
    <w:tmpl w:val="9782D59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 w15:restartNumberingAfterBreak="0">
    <w:nsid w:val="00C945B1"/>
    <w:multiLevelType w:val="hybridMultilevel"/>
    <w:tmpl w:val="B1103A28"/>
    <w:lvl w:ilvl="0" w:tplc="0C0A000F">
      <w:start w:val="1"/>
      <w:numFmt w:val="decimal"/>
      <w:lvlText w:val="%1."/>
      <w:lvlJc w:val="left"/>
      <w:pPr>
        <w:ind w:left="1174" w:hanging="360"/>
      </w:pPr>
    </w:lvl>
    <w:lvl w:ilvl="1" w:tplc="0C0A0019" w:tentative="1">
      <w:start w:val="1"/>
      <w:numFmt w:val="lowerLetter"/>
      <w:lvlText w:val="%2."/>
      <w:lvlJc w:val="left"/>
      <w:pPr>
        <w:ind w:left="1894" w:hanging="360"/>
      </w:pPr>
    </w:lvl>
    <w:lvl w:ilvl="2" w:tplc="0C0A001B" w:tentative="1">
      <w:start w:val="1"/>
      <w:numFmt w:val="lowerRoman"/>
      <w:lvlText w:val="%3."/>
      <w:lvlJc w:val="right"/>
      <w:pPr>
        <w:ind w:left="2614" w:hanging="180"/>
      </w:pPr>
    </w:lvl>
    <w:lvl w:ilvl="3" w:tplc="0C0A000F" w:tentative="1">
      <w:start w:val="1"/>
      <w:numFmt w:val="decimal"/>
      <w:lvlText w:val="%4."/>
      <w:lvlJc w:val="left"/>
      <w:pPr>
        <w:ind w:left="3334" w:hanging="360"/>
      </w:pPr>
    </w:lvl>
    <w:lvl w:ilvl="4" w:tplc="0C0A0019" w:tentative="1">
      <w:start w:val="1"/>
      <w:numFmt w:val="lowerLetter"/>
      <w:lvlText w:val="%5."/>
      <w:lvlJc w:val="left"/>
      <w:pPr>
        <w:ind w:left="4054" w:hanging="360"/>
      </w:pPr>
    </w:lvl>
    <w:lvl w:ilvl="5" w:tplc="0C0A001B" w:tentative="1">
      <w:start w:val="1"/>
      <w:numFmt w:val="lowerRoman"/>
      <w:lvlText w:val="%6."/>
      <w:lvlJc w:val="right"/>
      <w:pPr>
        <w:ind w:left="4774" w:hanging="180"/>
      </w:pPr>
    </w:lvl>
    <w:lvl w:ilvl="6" w:tplc="0C0A000F" w:tentative="1">
      <w:start w:val="1"/>
      <w:numFmt w:val="decimal"/>
      <w:lvlText w:val="%7."/>
      <w:lvlJc w:val="left"/>
      <w:pPr>
        <w:ind w:left="5494" w:hanging="360"/>
      </w:pPr>
    </w:lvl>
    <w:lvl w:ilvl="7" w:tplc="0C0A0019" w:tentative="1">
      <w:start w:val="1"/>
      <w:numFmt w:val="lowerLetter"/>
      <w:lvlText w:val="%8."/>
      <w:lvlJc w:val="left"/>
      <w:pPr>
        <w:ind w:left="6214" w:hanging="360"/>
      </w:pPr>
    </w:lvl>
    <w:lvl w:ilvl="8" w:tplc="0C0A001B" w:tentative="1">
      <w:start w:val="1"/>
      <w:numFmt w:val="lowerRoman"/>
      <w:lvlText w:val="%9."/>
      <w:lvlJc w:val="right"/>
      <w:pPr>
        <w:ind w:left="6934" w:hanging="180"/>
      </w:pPr>
    </w:lvl>
  </w:abstractNum>
  <w:abstractNum w:abstractNumId="3" w15:restartNumberingAfterBreak="0">
    <w:nsid w:val="01FC482C"/>
    <w:multiLevelType w:val="hybridMultilevel"/>
    <w:tmpl w:val="E794CD12"/>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 w15:restartNumberingAfterBreak="0">
    <w:nsid w:val="04933CBC"/>
    <w:multiLevelType w:val="hybridMultilevel"/>
    <w:tmpl w:val="9E2CA792"/>
    <w:lvl w:ilvl="0" w:tplc="0C0A0001">
      <w:start w:val="1"/>
      <w:numFmt w:val="bullet"/>
      <w:lvlText w:val=""/>
      <w:lvlJc w:val="left"/>
      <w:pPr>
        <w:ind w:left="1752" w:hanging="360"/>
      </w:pPr>
      <w:rPr>
        <w:rFonts w:ascii="Symbol" w:hAnsi="Symbol" w:hint="default"/>
      </w:rPr>
    </w:lvl>
    <w:lvl w:ilvl="1" w:tplc="0C0A0003">
      <w:start w:val="1"/>
      <w:numFmt w:val="bullet"/>
      <w:lvlText w:val="o"/>
      <w:lvlJc w:val="left"/>
      <w:pPr>
        <w:ind w:left="2472" w:hanging="360"/>
      </w:pPr>
      <w:rPr>
        <w:rFonts w:ascii="Courier New" w:hAnsi="Courier New" w:cs="Courier New" w:hint="default"/>
      </w:rPr>
    </w:lvl>
    <w:lvl w:ilvl="2" w:tplc="0C0A0005">
      <w:start w:val="1"/>
      <w:numFmt w:val="bullet"/>
      <w:lvlText w:val=""/>
      <w:lvlJc w:val="left"/>
      <w:pPr>
        <w:ind w:left="3192" w:hanging="360"/>
      </w:pPr>
      <w:rPr>
        <w:rFonts w:ascii="Wingdings" w:hAnsi="Wingdings" w:hint="default"/>
      </w:rPr>
    </w:lvl>
    <w:lvl w:ilvl="3" w:tplc="0C0A0001" w:tentative="1">
      <w:start w:val="1"/>
      <w:numFmt w:val="bullet"/>
      <w:lvlText w:val=""/>
      <w:lvlJc w:val="left"/>
      <w:pPr>
        <w:ind w:left="3912" w:hanging="360"/>
      </w:pPr>
      <w:rPr>
        <w:rFonts w:ascii="Symbol" w:hAnsi="Symbol" w:hint="default"/>
      </w:rPr>
    </w:lvl>
    <w:lvl w:ilvl="4" w:tplc="0C0A0003" w:tentative="1">
      <w:start w:val="1"/>
      <w:numFmt w:val="bullet"/>
      <w:lvlText w:val="o"/>
      <w:lvlJc w:val="left"/>
      <w:pPr>
        <w:ind w:left="4632" w:hanging="360"/>
      </w:pPr>
      <w:rPr>
        <w:rFonts w:ascii="Courier New" w:hAnsi="Courier New" w:cs="Courier New" w:hint="default"/>
      </w:rPr>
    </w:lvl>
    <w:lvl w:ilvl="5" w:tplc="0C0A0005" w:tentative="1">
      <w:start w:val="1"/>
      <w:numFmt w:val="bullet"/>
      <w:lvlText w:val=""/>
      <w:lvlJc w:val="left"/>
      <w:pPr>
        <w:ind w:left="5352" w:hanging="360"/>
      </w:pPr>
      <w:rPr>
        <w:rFonts w:ascii="Wingdings" w:hAnsi="Wingdings" w:hint="default"/>
      </w:rPr>
    </w:lvl>
    <w:lvl w:ilvl="6" w:tplc="0C0A0001" w:tentative="1">
      <w:start w:val="1"/>
      <w:numFmt w:val="bullet"/>
      <w:lvlText w:val=""/>
      <w:lvlJc w:val="left"/>
      <w:pPr>
        <w:ind w:left="6072" w:hanging="360"/>
      </w:pPr>
      <w:rPr>
        <w:rFonts w:ascii="Symbol" w:hAnsi="Symbol" w:hint="default"/>
      </w:rPr>
    </w:lvl>
    <w:lvl w:ilvl="7" w:tplc="0C0A0003" w:tentative="1">
      <w:start w:val="1"/>
      <w:numFmt w:val="bullet"/>
      <w:lvlText w:val="o"/>
      <w:lvlJc w:val="left"/>
      <w:pPr>
        <w:ind w:left="6792" w:hanging="360"/>
      </w:pPr>
      <w:rPr>
        <w:rFonts w:ascii="Courier New" w:hAnsi="Courier New" w:cs="Courier New" w:hint="default"/>
      </w:rPr>
    </w:lvl>
    <w:lvl w:ilvl="8" w:tplc="0C0A0005" w:tentative="1">
      <w:start w:val="1"/>
      <w:numFmt w:val="bullet"/>
      <w:lvlText w:val=""/>
      <w:lvlJc w:val="left"/>
      <w:pPr>
        <w:ind w:left="7512" w:hanging="360"/>
      </w:pPr>
      <w:rPr>
        <w:rFonts w:ascii="Wingdings" w:hAnsi="Wingdings" w:hint="default"/>
      </w:rPr>
    </w:lvl>
  </w:abstractNum>
  <w:abstractNum w:abstractNumId="5" w15:restartNumberingAfterBreak="0">
    <w:nsid w:val="05040DFA"/>
    <w:multiLevelType w:val="hybridMultilevel"/>
    <w:tmpl w:val="C92C217E"/>
    <w:lvl w:ilvl="0" w:tplc="0C0A0001">
      <w:start w:val="1"/>
      <w:numFmt w:val="bullet"/>
      <w:lvlText w:val=""/>
      <w:lvlJc w:val="left"/>
      <w:pPr>
        <w:ind w:left="1682" w:hanging="360"/>
      </w:pPr>
      <w:rPr>
        <w:rFonts w:ascii="Symbol" w:hAnsi="Symbol" w:hint="default"/>
      </w:rPr>
    </w:lvl>
    <w:lvl w:ilvl="1" w:tplc="0C0A0003" w:tentative="1">
      <w:start w:val="1"/>
      <w:numFmt w:val="bullet"/>
      <w:lvlText w:val="o"/>
      <w:lvlJc w:val="left"/>
      <w:pPr>
        <w:ind w:left="2402" w:hanging="360"/>
      </w:pPr>
      <w:rPr>
        <w:rFonts w:ascii="Courier New" w:hAnsi="Courier New" w:cs="Courier New" w:hint="default"/>
      </w:rPr>
    </w:lvl>
    <w:lvl w:ilvl="2" w:tplc="0C0A0005" w:tentative="1">
      <w:start w:val="1"/>
      <w:numFmt w:val="bullet"/>
      <w:lvlText w:val=""/>
      <w:lvlJc w:val="left"/>
      <w:pPr>
        <w:ind w:left="3122" w:hanging="360"/>
      </w:pPr>
      <w:rPr>
        <w:rFonts w:ascii="Wingdings" w:hAnsi="Wingdings" w:hint="default"/>
      </w:rPr>
    </w:lvl>
    <w:lvl w:ilvl="3" w:tplc="0C0A0001" w:tentative="1">
      <w:start w:val="1"/>
      <w:numFmt w:val="bullet"/>
      <w:lvlText w:val=""/>
      <w:lvlJc w:val="left"/>
      <w:pPr>
        <w:ind w:left="3842" w:hanging="360"/>
      </w:pPr>
      <w:rPr>
        <w:rFonts w:ascii="Symbol" w:hAnsi="Symbol" w:hint="default"/>
      </w:rPr>
    </w:lvl>
    <w:lvl w:ilvl="4" w:tplc="0C0A0003" w:tentative="1">
      <w:start w:val="1"/>
      <w:numFmt w:val="bullet"/>
      <w:lvlText w:val="o"/>
      <w:lvlJc w:val="left"/>
      <w:pPr>
        <w:ind w:left="4562" w:hanging="360"/>
      </w:pPr>
      <w:rPr>
        <w:rFonts w:ascii="Courier New" w:hAnsi="Courier New" w:cs="Courier New" w:hint="default"/>
      </w:rPr>
    </w:lvl>
    <w:lvl w:ilvl="5" w:tplc="0C0A0005" w:tentative="1">
      <w:start w:val="1"/>
      <w:numFmt w:val="bullet"/>
      <w:lvlText w:val=""/>
      <w:lvlJc w:val="left"/>
      <w:pPr>
        <w:ind w:left="5282" w:hanging="360"/>
      </w:pPr>
      <w:rPr>
        <w:rFonts w:ascii="Wingdings" w:hAnsi="Wingdings" w:hint="default"/>
      </w:rPr>
    </w:lvl>
    <w:lvl w:ilvl="6" w:tplc="0C0A0001" w:tentative="1">
      <w:start w:val="1"/>
      <w:numFmt w:val="bullet"/>
      <w:lvlText w:val=""/>
      <w:lvlJc w:val="left"/>
      <w:pPr>
        <w:ind w:left="6002" w:hanging="360"/>
      </w:pPr>
      <w:rPr>
        <w:rFonts w:ascii="Symbol" w:hAnsi="Symbol" w:hint="default"/>
      </w:rPr>
    </w:lvl>
    <w:lvl w:ilvl="7" w:tplc="0C0A0003" w:tentative="1">
      <w:start w:val="1"/>
      <w:numFmt w:val="bullet"/>
      <w:lvlText w:val="o"/>
      <w:lvlJc w:val="left"/>
      <w:pPr>
        <w:ind w:left="6722" w:hanging="360"/>
      </w:pPr>
      <w:rPr>
        <w:rFonts w:ascii="Courier New" w:hAnsi="Courier New" w:cs="Courier New" w:hint="default"/>
      </w:rPr>
    </w:lvl>
    <w:lvl w:ilvl="8" w:tplc="0C0A0005" w:tentative="1">
      <w:start w:val="1"/>
      <w:numFmt w:val="bullet"/>
      <w:lvlText w:val=""/>
      <w:lvlJc w:val="left"/>
      <w:pPr>
        <w:ind w:left="7442" w:hanging="360"/>
      </w:pPr>
      <w:rPr>
        <w:rFonts w:ascii="Wingdings" w:hAnsi="Wingdings" w:hint="default"/>
      </w:rPr>
    </w:lvl>
  </w:abstractNum>
  <w:abstractNum w:abstractNumId="6" w15:restartNumberingAfterBreak="0">
    <w:nsid w:val="05ED11A1"/>
    <w:multiLevelType w:val="hybridMultilevel"/>
    <w:tmpl w:val="E16A64A4"/>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0C0125ED"/>
    <w:multiLevelType w:val="hybridMultilevel"/>
    <w:tmpl w:val="837825D2"/>
    <w:lvl w:ilvl="0" w:tplc="0C0A0001">
      <w:start w:val="1"/>
      <w:numFmt w:val="bullet"/>
      <w:lvlText w:val=""/>
      <w:lvlJc w:val="left"/>
      <w:pPr>
        <w:ind w:left="1752" w:hanging="360"/>
      </w:pPr>
      <w:rPr>
        <w:rFonts w:ascii="Symbol" w:hAnsi="Symbol" w:hint="default"/>
      </w:rPr>
    </w:lvl>
    <w:lvl w:ilvl="1" w:tplc="0C0A0003" w:tentative="1">
      <w:start w:val="1"/>
      <w:numFmt w:val="bullet"/>
      <w:lvlText w:val="o"/>
      <w:lvlJc w:val="left"/>
      <w:pPr>
        <w:ind w:left="2472" w:hanging="360"/>
      </w:pPr>
      <w:rPr>
        <w:rFonts w:ascii="Courier New" w:hAnsi="Courier New" w:cs="Courier New" w:hint="default"/>
      </w:rPr>
    </w:lvl>
    <w:lvl w:ilvl="2" w:tplc="0C0A0005" w:tentative="1">
      <w:start w:val="1"/>
      <w:numFmt w:val="bullet"/>
      <w:lvlText w:val=""/>
      <w:lvlJc w:val="left"/>
      <w:pPr>
        <w:ind w:left="3192" w:hanging="360"/>
      </w:pPr>
      <w:rPr>
        <w:rFonts w:ascii="Wingdings" w:hAnsi="Wingdings" w:hint="default"/>
      </w:rPr>
    </w:lvl>
    <w:lvl w:ilvl="3" w:tplc="0C0A0001" w:tentative="1">
      <w:start w:val="1"/>
      <w:numFmt w:val="bullet"/>
      <w:lvlText w:val=""/>
      <w:lvlJc w:val="left"/>
      <w:pPr>
        <w:ind w:left="3912" w:hanging="360"/>
      </w:pPr>
      <w:rPr>
        <w:rFonts w:ascii="Symbol" w:hAnsi="Symbol" w:hint="default"/>
      </w:rPr>
    </w:lvl>
    <w:lvl w:ilvl="4" w:tplc="0C0A0003" w:tentative="1">
      <w:start w:val="1"/>
      <w:numFmt w:val="bullet"/>
      <w:lvlText w:val="o"/>
      <w:lvlJc w:val="left"/>
      <w:pPr>
        <w:ind w:left="4632" w:hanging="360"/>
      </w:pPr>
      <w:rPr>
        <w:rFonts w:ascii="Courier New" w:hAnsi="Courier New" w:cs="Courier New" w:hint="default"/>
      </w:rPr>
    </w:lvl>
    <w:lvl w:ilvl="5" w:tplc="0C0A0005" w:tentative="1">
      <w:start w:val="1"/>
      <w:numFmt w:val="bullet"/>
      <w:lvlText w:val=""/>
      <w:lvlJc w:val="left"/>
      <w:pPr>
        <w:ind w:left="5352" w:hanging="360"/>
      </w:pPr>
      <w:rPr>
        <w:rFonts w:ascii="Wingdings" w:hAnsi="Wingdings" w:hint="default"/>
      </w:rPr>
    </w:lvl>
    <w:lvl w:ilvl="6" w:tplc="0C0A0001" w:tentative="1">
      <w:start w:val="1"/>
      <w:numFmt w:val="bullet"/>
      <w:lvlText w:val=""/>
      <w:lvlJc w:val="left"/>
      <w:pPr>
        <w:ind w:left="6072" w:hanging="360"/>
      </w:pPr>
      <w:rPr>
        <w:rFonts w:ascii="Symbol" w:hAnsi="Symbol" w:hint="default"/>
      </w:rPr>
    </w:lvl>
    <w:lvl w:ilvl="7" w:tplc="0C0A0003" w:tentative="1">
      <w:start w:val="1"/>
      <w:numFmt w:val="bullet"/>
      <w:lvlText w:val="o"/>
      <w:lvlJc w:val="left"/>
      <w:pPr>
        <w:ind w:left="6792" w:hanging="360"/>
      </w:pPr>
      <w:rPr>
        <w:rFonts w:ascii="Courier New" w:hAnsi="Courier New" w:cs="Courier New" w:hint="default"/>
      </w:rPr>
    </w:lvl>
    <w:lvl w:ilvl="8" w:tplc="0C0A0005" w:tentative="1">
      <w:start w:val="1"/>
      <w:numFmt w:val="bullet"/>
      <w:lvlText w:val=""/>
      <w:lvlJc w:val="left"/>
      <w:pPr>
        <w:ind w:left="7512" w:hanging="360"/>
      </w:pPr>
      <w:rPr>
        <w:rFonts w:ascii="Wingdings" w:hAnsi="Wingdings" w:hint="default"/>
      </w:rPr>
    </w:lvl>
  </w:abstractNum>
  <w:abstractNum w:abstractNumId="8" w15:restartNumberingAfterBreak="0">
    <w:nsid w:val="2E9369AC"/>
    <w:multiLevelType w:val="hybridMultilevel"/>
    <w:tmpl w:val="8EFCD300"/>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9" w15:restartNumberingAfterBreak="0">
    <w:nsid w:val="30BD11E1"/>
    <w:multiLevelType w:val="hybridMultilevel"/>
    <w:tmpl w:val="1162285C"/>
    <w:lvl w:ilvl="0" w:tplc="36FCDE20">
      <w:numFmt w:val="bullet"/>
      <w:lvlText w:val="•"/>
      <w:lvlJc w:val="left"/>
      <w:pPr>
        <w:ind w:left="417" w:hanging="360"/>
      </w:pPr>
      <w:rPr>
        <w:rFonts w:ascii="Century Gothic" w:eastAsia="Times New Roman" w:hAnsi="Century Gothic" w:cs="Arial" w:hint="default"/>
      </w:rPr>
    </w:lvl>
    <w:lvl w:ilvl="1" w:tplc="0C0A0003" w:tentative="1">
      <w:start w:val="1"/>
      <w:numFmt w:val="bullet"/>
      <w:lvlText w:val="o"/>
      <w:lvlJc w:val="left"/>
      <w:pPr>
        <w:ind w:left="1137" w:hanging="360"/>
      </w:pPr>
      <w:rPr>
        <w:rFonts w:ascii="Courier New" w:hAnsi="Courier New" w:cs="Courier New" w:hint="default"/>
      </w:rPr>
    </w:lvl>
    <w:lvl w:ilvl="2" w:tplc="0C0A0005" w:tentative="1">
      <w:start w:val="1"/>
      <w:numFmt w:val="bullet"/>
      <w:lvlText w:val=""/>
      <w:lvlJc w:val="left"/>
      <w:pPr>
        <w:ind w:left="1857" w:hanging="360"/>
      </w:pPr>
      <w:rPr>
        <w:rFonts w:ascii="Wingdings" w:hAnsi="Wingdings" w:hint="default"/>
      </w:rPr>
    </w:lvl>
    <w:lvl w:ilvl="3" w:tplc="0C0A0001" w:tentative="1">
      <w:start w:val="1"/>
      <w:numFmt w:val="bullet"/>
      <w:lvlText w:val=""/>
      <w:lvlJc w:val="left"/>
      <w:pPr>
        <w:ind w:left="2577" w:hanging="360"/>
      </w:pPr>
      <w:rPr>
        <w:rFonts w:ascii="Symbol" w:hAnsi="Symbol" w:hint="default"/>
      </w:rPr>
    </w:lvl>
    <w:lvl w:ilvl="4" w:tplc="0C0A0003" w:tentative="1">
      <w:start w:val="1"/>
      <w:numFmt w:val="bullet"/>
      <w:lvlText w:val="o"/>
      <w:lvlJc w:val="left"/>
      <w:pPr>
        <w:ind w:left="3297" w:hanging="360"/>
      </w:pPr>
      <w:rPr>
        <w:rFonts w:ascii="Courier New" w:hAnsi="Courier New" w:cs="Courier New" w:hint="default"/>
      </w:rPr>
    </w:lvl>
    <w:lvl w:ilvl="5" w:tplc="0C0A0005" w:tentative="1">
      <w:start w:val="1"/>
      <w:numFmt w:val="bullet"/>
      <w:lvlText w:val=""/>
      <w:lvlJc w:val="left"/>
      <w:pPr>
        <w:ind w:left="4017" w:hanging="360"/>
      </w:pPr>
      <w:rPr>
        <w:rFonts w:ascii="Wingdings" w:hAnsi="Wingdings" w:hint="default"/>
      </w:rPr>
    </w:lvl>
    <w:lvl w:ilvl="6" w:tplc="0C0A0001" w:tentative="1">
      <w:start w:val="1"/>
      <w:numFmt w:val="bullet"/>
      <w:lvlText w:val=""/>
      <w:lvlJc w:val="left"/>
      <w:pPr>
        <w:ind w:left="4737" w:hanging="360"/>
      </w:pPr>
      <w:rPr>
        <w:rFonts w:ascii="Symbol" w:hAnsi="Symbol" w:hint="default"/>
      </w:rPr>
    </w:lvl>
    <w:lvl w:ilvl="7" w:tplc="0C0A0003" w:tentative="1">
      <w:start w:val="1"/>
      <w:numFmt w:val="bullet"/>
      <w:lvlText w:val="o"/>
      <w:lvlJc w:val="left"/>
      <w:pPr>
        <w:ind w:left="5457" w:hanging="360"/>
      </w:pPr>
      <w:rPr>
        <w:rFonts w:ascii="Courier New" w:hAnsi="Courier New" w:cs="Courier New" w:hint="default"/>
      </w:rPr>
    </w:lvl>
    <w:lvl w:ilvl="8" w:tplc="0C0A0005" w:tentative="1">
      <w:start w:val="1"/>
      <w:numFmt w:val="bullet"/>
      <w:lvlText w:val=""/>
      <w:lvlJc w:val="left"/>
      <w:pPr>
        <w:ind w:left="6177" w:hanging="360"/>
      </w:pPr>
      <w:rPr>
        <w:rFonts w:ascii="Wingdings" w:hAnsi="Wingdings" w:hint="default"/>
      </w:rPr>
    </w:lvl>
  </w:abstractNum>
  <w:abstractNum w:abstractNumId="10" w15:restartNumberingAfterBreak="0">
    <w:nsid w:val="36312D19"/>
    <w:multiLevelType w:val="hybridMultilevel"/>
    <w:tmpl w:val="87D8E752"/>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1" w15:restartNumberingAfterBreak="0">
    <w:nsid w:val="38985614"/>
    <w:multiLevelType w:val="hybridMultilevel"/>
    <w:tmpl w:val="24D69FF8"/>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2" w15:restartNumberingAfterBreak="0">
    <w:nsid w:val="3A25553E"/>
    <w:multiLevelType w:val="hybridMultilevel"/>
    <w:tmpl w:val="E29C2CA6"/>
    <w:lvl w:ilvl="0" w:tplc="0C0A000F">
      <w:start w:val="1"/>
      <w:numFmt w:val="decimal"/>
      <w:lvlText w:val="%1."/>
      <w:lvlJc w:val="left"/>
      <w:pPr>
        <w:ind w:left="777" w:hanging="360"/>
      </w:pPr>
      <w:rPr>
        <w:rFonts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3" w15:restartNumberingAfterBreak="0">
    <w:nsid w:val="3D85474B"/>
    <w:multiLevelType w:val="multilevel"/>
    <w:tmpl w:val="9B5A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7382A"/>
    <w:multiLevelType w:val="hybridMultilevel"/>
    <w:tmpl w:val="D152B672"/>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5" w15:restartNumberingAfterBreak="0">
    <w:nsid w:val="43C21AC1"/>
    <w:multiLevelType w:val="multilevel"/>
    <w:tmpl w:val="B8BE01DE"/>
    <w:lvl w:ilvl="0">
      <w:start w:val="1"/>
      <w:numFmt w:val="decimal"/>
      <w:pStyle w:val="Ttulo1"/>
      <w:lvlText w:val="%1."/>
      <w:lvlJc w:val="left"/>
      <w:pPr>
        <w:ind w:left="600" w:hanging="360"/>
      </w:pPr>
      <w:rPr>
        <w:rFonts w:ascii="Century Gothic" w:hAnsi="Century Gothic" w:hint="default"/>
        <w:b/>
        <w:i w:val="0"/>
        <w:strike w:val="0"/>
        <w:dstrike w:val="0"/>
        <w:outline w:val="0"/>
        <w:shadow w:val="0"/>
        <w:emboss w:val="0"/>
        <w:imprint w:val="0"/>
        <w:vanish w:val="0"/>
        <w:color w:val="auto"/>
        <w:spacing w:val="0"/>
        <w:kern w:val="0"/>
        <w:position w:val="0"/>
        <w:sz w:val="36"/>
        <w:szCs w:val="24"/>
        <w:u w:val="none"/>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1032"/>
        </w:tabs>
        <w:ind w:left="1032" w:hanging="432"/>
      </w:pPr>
      <w:rPr>
        <w:rFonts w:ascii="Century Gothic" w:hAnsi="Century Gothic" w:cs="Times New Roman" w:hint="default"/>
        <w:b/>
        <w:bCs w:val="0"/>
        <w:i w:val="0"/>
        <w:iCs w:val="0"/>
        <w:caps w:val="0"/>
        <w:smallCaps w:val="0"/>
        <w:strike w:val="0"/>
        <w:dstrike w:val="0"/>
        <w:noProof w:val="0"/>
        <w:snapToGrid w:val="0"/>
        <w:vanish w:val="0"/>
        <w:color w:val="auto"/>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464"/>
        </w:tabs>
        <w:ind w:left="1464" w:hanging="504"/>
      </w:pPr>
      <w:rPr>
        <w:rFonts w:hint="default"/>
      </w:rPr>
    </w:lvl>
    <w:lvl w:ilvl="3">
      <w:start w:val="1"/>
      <w:numFmt w:val="none"/>
      <w:lvlText w:val="3."/>
      <w:lvlJc w:val="left"/>
      <w:pPr>
        <w:tabs>
          <w:tab w:val="num" w:pos="1968"/>
        </w:tabs>
        <w:ind w:left="1968" w:hanging="648"/>
      </w:pPr>
      <w:rPr>
        <w:rFonts w:hint="default"/>
      </w:rPr>
    </w:lvl>
    <w:lvl w:ilvl="4">
      <w:start w:val="1"/>
      <w:numFmt w:val="decimal"/>
      <w:lvlText w:val="%1.%2..%3%4.%5."/>
      <w:lvlJc w:val="left"/>
      <w:pPr>
        <w:tabs>
          <w:tab w:val="num" w:pos="2472"/>
        </w:tabs>
        <w:ind w:left="2018" w:hanging="338"/>
      </w:pPr>
      <w:rPr>
        <w:rFonts w:hint="default"/>
        <w:b w:val="0"/>
        <w:color w:val="000080"/>
        <w:sz w:val="22"/>
        <w:szCs w:val="22"/>
      </w:rPr>
    </w:lvl>
    <w:lvl w:ilvl="5">
      <w:start w:val="1"/>
      <w:numFmt w:val="decimal"/>
      <w:lvlText w:val="%1.%2.%3.%4.%5.%6."/>
      <w:lvlJc w:val="left"/>
      <w:pPr>
        <w:tabs>
          <w:tab w:val="num" w:pos="2976"/>
        </w:tabs>
        <w:ind w:left="2976" w:hanging="936"/>
      </w:pPr>
      <w:rPr>
        <w:rFonts w:hint="default"/>
        <w:color w:val="666699"/>
      </w:rPr>
    </w:lvl>
    <w:lvl w:ilvl="6">
      <w:start w:val="1"/>
      <w:numFmt w:val="decimal"/>
      <w:lvlText w:val="%1.%2.%3.%4.%5.%6.%7."/>
      <w:lvlJc w:val="left"/>
      <w:pPr>
        <w:tabs>
          <w:tab w:val="num" w:pos="3480"/>
        </w:tabs>
        <w:ind w:left="3480" w:hanging="1080"/>
      </w:pPr>
      <w:rPr>
        <w:rFonts w:hint="default"/>
      </w:rPr>
    </w:lvl>
    <w:lvl w:ilvl="7">
      <w:start w:val="1"/>
      <w:numFmt w:val="decimal"/>
      <w:lvlText w:val="%1.%2.%3.%4.%5.%6.%7.%8."/>
      <w:lvlJc w:val="left"/>
      <w:pPr>
        <w:tabs>
          <w:tab w:val="num" w:pos="3984"/>
        </w:tabs>
        <w:ind w:left="3984" w:hanging="1224"/>
      </w:pPr>
      <w:rPr>
        <w:rFonts w:hint="default"/>
      </w:rPr>
    </w:lvl>
    <w:lvl w:ilvl="8">
      <w:start w:val="1"/>
      <w:numFmt w:val="decimal"/>
      <w:lvlText w:val="%1.%2.%3.%4.%5.%6.%7.%8.%9."/>
      <w:lvlJc w:val="left"/>
      <w:pPr>
        <w:tabs>
          <w:tab w:val="num" w:pos="4560"/>
        </w:tabs>
        <w:ind w:left="4560" w:hanging="1440"/>
      </w:pPr>
      <w:rPr>
        <w:rFonts w:hint="default"/>
      </w:rPr>
    </w:lvl>
  </w:abstractNum>
  <w:abstractNum w:abstractNumId="16" w15:restartNumberingAfterBreak="0">
    <w:nsid w:val="46EC087E"/>
    <w:multiLevelType w:val="hybridMultilevel"/>
    <w:tmpl w:val="E96C6348"/>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7" w15:restartNumberingAfterBreak="0">
    <w:nsid w:val="4EF552E8"/>
    <w:multiLevelType w:val="hybridMultilevel"/>
    <w:tmpl w:val="4F840CD8"/>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8" w15:restartNumberingAfterBreak="0">
    <w:nsid w:val="4FE2472C"/>
    <w:multiLevelType w:val="hybridMultilevel"/>
    <w:tmpl w:val="5F304490"/>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9" w15:restartNumberingAfterBreak="0">
    <w:nsid w:val="520558B4"/>
    <w:multiLevelType w:val="hybridMultilevel"/>
    <w:tmpl w:val="6EEE341A"/>
    <w:lvl w:ilvl="0" w:tplc="4E0A57B8">
      <w:start w:val="1"/>
      <w:numFmt w:val="decimal"/>
      <w:pStyle w:val="notatabla"/>
      <w:lvlText w:val="(%1)"/>
      <w:lvlJc w:val="left"/>
      <w:pPr>
        <w:tabs>
          <w:tab w:val="num" w:pos="360"/>
        </w:tabs>
        <w:ind w:left="360" w:hanging="360"/>
      </w:pPr>
      <w:rPr>
        <w:rFonts w:hint="default"/>
        <w:sz w:val="16"/>
      </w:rPr>
    </w:lvl>
    <w:lvl w:ilvl="1" w:tplc="90D25A48" w:tentative="1">
      <w:start w:val="1"/>
      <w:numFmt w:val="lowerLetter"/>
      <w:lvlText w:val="%2."/>
      <w:lvlJc w:val="left"/>
      <w:pPr>
        <w:tabs>
          <w:tab w:val="num" w:pos="1440"/>
        </w:tabs>
        <w:ind w:left="1440" w:hanging="360"/>
      </w:pPr>
    </w:lvl>
    <w:lvl w:ilvl="2" w:tplc="0CAC95BA" w:tentative="1">
      <w:start w:val="1"/>
      <w:numFmt w:val="lowerRoman"/>
      <w:lvlText w:val="%3."/>
      <w:lvlJc w:val="right"/>
      <w:pPr>
        <w:tabs>
          <w:tab w:val="num" w:pos="2160"/>
        </w:tabs>
        <w:ind w:left="2160" w:hanging="180"/>
      </w:pPr>
    </w:lvl>
    <w:lvl w:ilvl="3" w:tplc="738E7C9A" w:tentative="1">
      <w:start w:val="1"/>
      <w:numFmt w:val="decimal"/>
      <w:lvlText w:val="%4."/>
      <w:lvlJc w:val="left"/>
      <w:pPr>
        <w:tabs>
          <w:tab w:val="num" w:pos="2880"/>
        </w:tabs>
        <w:ind w:left="2880" w:hanging="360"/>
      </w:pPr>
    </w:lvl>
    <w:lvl w:ilvl="4" w:tplc="9CE4557A" w:tentative="1">
      <w:start w:val="1"/>
      <w:numFmt w:val="lowerLetter"/>
      <w:lvlText w:val="%5."/>
      <w:lvlJc w:val="left"/>
      <w:pPr>
        <w:tabs>
          <w:tab w:val="num" w:pos="3600"/>
        </w:tabs>
        <w:ind w:left="3600" w:hanging="360"/>
      </w:pPr>
    </w:lvl>
    <w:lvl w:ilvl="5" w:tplc="91B0B738" w:tentative="1">
      <w:start w:val="1"/>
      <w:numFmt w:val="lowerRoman"/>
      <w:lvlText w:val="%6."/>
      <w:lvlJc w:val="right"/>
      <w:pPr>
        <w:tabs>
          <w:tab w:val="num" w:pos="4320"/>
        </w:tabs>
        <w:ind w:left="4320" w:hanging="180"/>
      </w:pPr>
    </w:lvl>
    <w:lvl w:ilvl="6" w:tplc="9782C898" w:tentative="1">
      <w:start w:val="1"/>
      <w:numFmt w:val="decimal"/>
      <w:lvlText w:val="%7."/>
      <w:lvlJc w:val="left"/>
      <w:pPr>
        <w:tabs>
          <w:tab w:val="num" w:pos="5040"/>
        </w:tabs>
        <w:ind w:left="5040" w:hanging="360"/>
      </w:pPr>
    </w:lvl>
    <w:lvl w:ilvl="7" w:tplc="0FBAD6A2" w:tentative="1">
      <w:start w:val="1"/>
      <w:numFmt w:val="lowerLetter"/>
      <w:lvlText w:val="%8."/>
      <w:lvlJc w:val="left"/>
      <w:pPr>
        <w:tabs>
          <w:tab w:val="num" w:pos="5760"/>
        </w:tabs>
        <w:ind w:left="5760" w:hanging="360"/>
      </w:pPr>
    </w:lvl>
    <w:lvl w:ilvl="8" w:tplc="8BB891E0" w:tentative="1">
      <w:start w:val="1"/>
      <w:numFmt w:val="lowerRoman"/>
      <w:lvlText w:val="%9."/>
      <w:lvlJc w:val="right"/>
      <w:pPr>
        <w:tabs>
          <w:tab w:val="num" w:pos="6480"/>
        </w:tabs>
        <w:ind w:left="6480" w:hanging="180"/>
      </w:pPr>
    </w:lvl>
  </w:abstractNum>
  <w:abstractNum w:abstractNumId="20" w15:restartNumberingAfterBreak="0">
    <w:nsid w:val="604F065B"/>
    <w:multiLevelType w:val="hybridMultilevel"/>
    <w:tmpl w:val="16DC4368"/>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1" w15:restartNumberingAfterBreak="0">
    <w:nsid w:val="66325D77"/>
    <w:multiLevelType w:val="hybridMultilevel"/>
    <w:tmpl w:val="AA96BDBC"/>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22" w15:restartNumberingAfterBreak="0">
    <w:nsid w:val="663B2B32"/>
    <w:multiLevelType w:val="hybridMultilevel"/>
    <w:tmpl w:val="A380E308"/>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23" w15:restartNumberingAfterBreak="0">
    <w:nsid w:val="6AB85CF9"/>
    <w:multiLevelType w:val="hybridMultilevel"/>
    <w:tmpl w:val="2E6682B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4" w15:restartNumberingAfterBreak="0">
    <w:nsid w:val="6EE21479"/>
    <w:multiLevelType w:val="hybridMultilevel"/>
    <w:tmpl w:val="147ACFFE"/>
    <w:lvl w:ilvl="0" w:tplc="E3966E26">
      <w:start w:val="1"/>
      <w:numFmt w:val="decimal"/>
      <w:pStyle w:val="Ttulo2"/>
      <w:lvlText w:val="%1.1."/>
      <w:lvlJc w:val="left"/>
      <w:pPr>
        <w:ind w:left="1068" w:hanging="360"/>
      </w:pPr>
      <w:rPr>
        <w:rFonts w:ascii="Century Gothic" w:hAnsi="Century Gothic" w:hint="default"/>
        <w:b/>
        <w:i w:val="0"/>
        <w:strike w:val="0"/>
        <w:dstrike w:val="0"/>
        <w:outline w:val="0"/>
        <w:shadow w:val="0"/>
        <w:emboss w:val="0"/>
        <w:imprint w:val="0"/>
        <w:vanish w:val="0"/>
        <w:color w:val="7F7F7F" w:themeColor="text1" w:themeTint="80"/>
        <w:spacing w:val="0"/>
        <w:kern w:val="0"/>
        <w:position w:val="0"/>
        <w:sz w:val="24"/>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2041" w:hanging="360"/>
      </w:pPr>
    </w:lvl>
    <w:lvl w:ilvl="2" w:tplc="0C0A001B" w:tentative="1">
      <w:start w:val="1"/>
      <w:numFmt w:val="lowerRoman"/>
      <w:lvlText w:val="%3."/>
      <w:lvlJc w:val="right"/>
      <w:pPr>
        <w:ind w:left="2761" w:hanging="180"/>
      </w:pPr>
    </w:lvl>
    <w:lvl w:ilvl="3" w:tplc="0C0A000F" w:tentative="1">
      <w:start w:val="1"/>
      <w:numFmt w:val="decimal"/>
      <w:lvlText w:val="%4."/>
      <w:lvlJc w:val="left"/>
      <w:pPr>
        <w:ind w:left="3481" w:hanging="360"/>
      </w:pPr>
    </w:lvl>
    <w:lvl w:ilvl="4" w:tplc="0C0A0019" w:tentative="1">
      <w:start w:val="1"/>
      <w:numFmt w:val="lowerLetter"/>
      <w:lvlText w:val="%5."/>
      <w:lvlJc w:val="left"/>
      <w:pPr>
        <w:ind w:left="4201" w:hanging="360"/>
      </w:pPr>
    </w:lvl>
    <w:lvl w:ilvl="5" w:tplc="0C0A001B" w:tentative="1">
      <w:start w:val="1"/>
      <w:numFmt w:val="lowerRoman"/>
      <w:lvlText w:val="%6."/>
      <w:lvlJc w:val="right"/>
      <w:pPr>
        <w:ind w:left="4921" w:hanging="180"/>
      </w:pPr>
    </w:lvl>
    <w:lvl w:ilvl="6" w:tplc="0C0A000F" w:tentative="1">
      <w:start w:val="1"/>
      <w:numFmt w:val="decimal"/>
      <w:lvlText w:val="%7."/>
      <w:lvlJc w:val="left"/>
      <w:pPr>
        <w:ind w:left="5641" w:hanging="360"/>
      </w:pPr>
    </w:lvl>
    <w:lvl w:ilvl="7" w:tplc="0C0A0019" w:tentative="1">
      <w:start w:val="1"/>
      <w:numFmt w:val="lowerLetter"/>
      <w:lvlText w:val="%8."/>
      <w:lvlJc w:val="left"/>
      <w:pPr>
        <w:ind w:left="6361" w:hanging="360"/>
      </w:pPr>
    </w:lvl>
    <w:lvl w:ilvl="8" w:tplc="0C0A001B" w:tentative="1">
      <w:start w:val="1"/>
      <w:numFmt w:val="lowerRoman"/>
      <w:lvlText w:val="%9."/>
      <w:lvlJc w:val="right"/>
      <w:pPr>
        <w:ind w:left="7081" w:hanging="180"/>
      </w:pPr>
    </w:lvl>
  </w:abstractNum>
  <w:abstractNum w:abstractNumId="25" w15:restartNumberingAfterBreak="0">
    <w:nsid w:val="75726612"/>
    <w:multiLevelType w:val="hybridMultilevel"/>
    <w:tmpl w:val="AE9ADC8E"/>
    <w:lvl w:ilvl="0" w:tplc="0C0A0001">
      <w:start w:val="1"/>
      <w:numFmt w:val="bullet"/>
      <w:lvlText w:val=""/>
      <w:lvlJc w:val="left"/>
      <w:pPr>
        <w:ind w:left="1682" w:hanging="360"/>
      </w:pPr>
      <w:rPr>
        <w:rFonts w:ascii="Symbol" w:hAnsi="Symbol" w:hint="default"/>
      </w:rPr>
    </w:lvl>
    <w:lvl w:ilvl="1" w:tplc="0C0A0003">
      <w:start w:val="1"/>
      <w:numFmt w:val="bullet"/>
      <w:lvlText w:val="o"/>
      <w:lvlJc w:val="left"/>
      <w:pPr>
        <w:ind w:left="2402" w:hanging="360"/>
      </w:pPr>
      <w:rPr>
        <w:rFonts w:ascii="Courier New" w:hAnsi="Courier New" w:cs="Courier New" w:hint="default"/>
      </w:rPr>
    </w:lvl>
    <w:lvl w:ilvl="2" w:tplc="0C0A0005" w:tentative="1">
      <w:start w:val="1"/>
      <w:numFmt w:val="bullet"/>
      <w:lvlText w:val=""/>
      <w:lvlJc w:val="left"/>
      <w:pPr>
        <w:ind w:left="3122" w:hanging="360"/>
      </w:pPr>
      <w:rPr>
        <w:rFonts w:ascii="Wingdings" w:hAnsi="Wingdings" w:hint="default"/>
      </w:rPr>
    </w:lvl>
    <w:lvl w:ilvl="3" w:tplc="0C0A0001" w:tentative="1">
      <w:start w:val="1"/>
      <w:numFmt w:val="bullet"/>
      <w:lvlText w:val=""/>
      <w:lvlJc w:val="left"/>
      <w:pPr>
        <w:ind w:left="3842" w:hanging="360"/>
      </w:pPr>
      <w:rPr>
        <w:rFonts w:ascii="Symbol" w:hAnsi="Symbol" w:hint="default"/>
      </w:rPr>
    </w:lvl>
    <w:lvl w:ilvl="4" w:tplc="0C0A0003" w:tentative="1">
      <w:start w:val="1"/>
      <w:numFmt w:val="bullet"/>
      <w:lvlText w:val="o"/>
      <w:lvlJc w:val="left"/>
      <w:pPr>
        <w:ind w:left="4562" w:hanging="360"/>
      </w:pPr>
      <w:rPr>
        <w:rFonts w:ascii="Courier New" w:hAnsi="Courier New" w:cs="Courier New" w:hint="default"/>
      </w:rPr>
    </w:lvl>
    <w:lvl w:ilvl="5" w:tplc="0C0A0005" w:tentative="1">
      <w:start w:val="1"/>
      <w:numFmt w:val="bullet"/>
      <w:lvlText w:val=""/>
      <w:lvlJc w:val="left"/>
      <w:pPr>
        <w:ind w:left="5282" w:hanging="360"/>
      </w:pPr>
      <w:rPr>
        <w:rFonts w:ascii="Wingdings" w:hAnsi="Wingdings" w:hint="default"/>
      </w:rPr>
    </w:lvl>
    <w:lvl w:ilvl="6" w:tplc="0C0A0001" w:tentative="1">
      <w:start w:val="1"/>
      <w:numFmt w:val="bullet"/>
      <w:lvlText w:val=""/>
      <w:lvlJc w:val="left"/>
      <w:pPr>
        <w:ind w:left="6002" w:hanging="360"/>
      </w:pPr>
      <w:rPr>
        <w:rFonts w:ascii="Symbol" w:hAnsi="Symbol" w:hint="default"/>
      </w:rPr>
    </w:lvl>
    <w:lvl w:ilvl="7" w:tplc="0C0A0003" w:tentative="1">
      <w:start w:val="1"/>
      <w:numFmt w:val="bullet"/>
      <w:lvlText w:val="o"/>
      <w:lvlJc w:val="left"/>
      <w:pPr>
        <w:ind w:left="6722" w:hanging="360"/>
      </w:pPr>
      <w:rPr>
        <w:rFonts w:ascii="Courier New" w:hAnsi="Courier New" w:cs="Courier New" w:hint="default"/>
      </w:rPr>
    </w:lvl>
    <w:lvl w:ilvl="8" w:tplc="0C0A0005" w:tentative="1">
      <w:start w:val="1"/>
      <w:numFmt w:val="bullet"/>
      <w:lvlText w:val=""/>
      <w:lvlJc w:val="left"/>
      <w:pPr>
        <w:ind w:left="7442" w:hanging="360"/>
      </w:pPr>
      <w:rPr>
        <w:rFonts w:ascii="Wingdings" w:hAnsi="Wingdings" w:hint="default"/>
      </w:rPr>
    </w:lvl>
  </w:abstractNum>
  <w:abstractNum w:abstractNumId="26" w15:restartNumberingAfterBreak="0">
    <w:nsid w:val="76C40F3D"/>
    <w:multiLevelType w:val="hybridMultilevel"/>
    <w:tmpl w:val="991A027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num w:numId="1">
    <w:abstractNumId w:val="19"/>
  </w:num>
  <w:num w:numId="2">
    <w:abstractNumId w:val="15"/>
  </w:num>
  <w:num w:numId="3">
    <w:abstractNumId w:val="24"/>
  </w:num>
  <w:num w:numId="4">
    <w:abstractNumId w:val="0"/>
  </w:num>
  <w:num w:numId="5">
    <w:abstractNumId w:val="25"/>
  </w:num>
  <w:num w:numId="6">
    <w:abstractNumId w:val="8"/>
  </w:num>
  <w:num w:numId="7">
    <w:abstractNumId w:val="5"/>
  </w:num>
  <w:num w:numId="8">
    <w:abstractNumId w:val="3"/>
  </w:num>
  <w:num w:numId="9">
    <w:abstractNumId w:val="2"/>
  </w:num>
  <w:num w:numId="10">
    <w:abstractNumId w:val="14"/>
  </w:num>
  <w:num w:numId="11">
    <w:abstractNumId w:val="1"/>
  </w:num>
  <w:num w:numId="12">
    <w:abstractNumId w:val="7"/>
  </w:num>
  <w:num w:numId="13">
    <w:abstractNumId w:val="11"/>
  </w:num>
  <w:num w:numId="14">
    <w:abstractNumId w:val="9"/>
  </w:num>
  <w:num w:numId="15">
    <w:abstractNumId w:val="17"/>
  </w:num>
  <w:num w:numId="16">
    <w:abstractNumId w:val="21"/>
  </w:num>
  <w:num w:numId="17">
    <w:abstractNumId w:val="23"/>
  </w:num>
  <w:num w:numId="18">
    <w:abstractNumId w:val="20"/>
  </w:num>
  <w:num w:numId="19">
    <w:abstractNumId w:val="6"/>
  </w:num>
  <w:num w:numId="20">
    <w:abstractNumId w:val="22"/>
  </w:num>
  <w:num w:numId="21">
    <w:abstractNumId w:val="10"/>
  </w:num>
  <w:num w:numId="22">
    <w:abstractNumId w:val="18"/>
  </w:num>
  <w:num w:numId="23">
    <w:abstractNumId w:val="12"/>
  </w:num>
  <w:num w:numId="24">
    <w:abstractNumId w:val="26"/>
  </w:num>
  <w:num w:numId="25">
    <w:abstractNumId w:val="13"/>
  </w:num>
  <w:num w:numId="26">
    <w:abstractNumId w:val="4"/>
  </w:num>
  <w:num w:numId="27">
    <w:abstractNumId w:val="16"/>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ela Andia G.">
    <w15:presenceInfo w15:providerId="AD" w15:userId="S-1-5-21-644525129-805586477-3194516644-1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5E1"/>
    <w:rsid w:val="000002FB"/>
    <w:rsid w:val="000007A1"/>
    <w:rsid w:val="000009BC"/>
    <w:rsid w:val="00000E03"/>
    <w:rsid w:val="00001469"/>
    <w:rsid w:val="00003D91"/>
    <w:rsid w:val="00003DC8"/>
    <w:rsid w:val="00003E79"/>
    <w:rsid w:val="00004305"/>
    <w:rsid w:val="00004774"/>
    <w:rsid w:val="000049F7"/>
    <w:rsid w:val="00004C57"/>
    <w:rsid w:val="00004F34"/>
    <w:rsid w:val="000052DC"/>
    <w:rsid w:val="000058F8"/>
    <w:rsid w:val="00005F0C"/>
    <w:rsid w:val="0000743D"/>
    <w:rsid w:val="00007929"/>
    <w:rsid w:val="00007F69"/>
    <w:rsid w:val="00010977"/>
    <w:rsid w:val="0001121A"/>
    <w:rsid w:val="00011AD5"/>
    <w:rsid w:val="00011C75"/>
    <w:rsid w:val="00012771"/>
    <w:rsid w:val="00012F1E"/>
    <w:rsid w:val="0001331D"/>
    <w:rsid w:val="00013A6B"/>
    <w:rsid w:val="00013EA3"/>
    <w:rsid w:val="00014071"/>
    <w:rsid w:val="0001442B"/>
    <w:rsid w:val="00014845"/>
    <w:rsid w:val="00015BBF"/>
    <w:rsid w:val="00016057"/>
    <w:rsid w:val="000172AB"/>
    <w:rsid w:val="0002013E"/>
    <w:rsid w:val="000212E3"/>
    <w:rsid w:val="00022B99"/>
    <w:rsid w:val="00022C25"/>
    <w:rsid w:val="00023DA7"/>
    <w:rsid w:val="000243EA"/>
    <w:rsid w:val="00024C6B"/>
    <w:rsid w:val="00024FF7"/>
    <w:rsid w:val="00026677"/>
    <w:rsid w:val="00027168"/>
    <w:rsid w:val="000278FF"/>
    <w:rsid w:val="0003038E"/>
    <w:rsid w:val="0003179C"/>
    <w:rsid w:val="00031BCC"/>
    <w:rsid w:val="00031C92"/>
    <w:rsid w:val="00032045"/>
    <w:rsid w:val="000321C1"/>
    <w:rsid w:val="000328D4"/>
    <w:rsid w:val="00032C70"/>
    <w:rsid w:val="00032D1D"/>
    <w:rsid w:val="00033AC7"/>
    <w:rsid w:val="00033C01"/>
    <w:rsid w:val="00036257"/>
    <w:rsid w:val="00037A18"/>
    <w:rsid w:val="00040294"/>
    <w:rsid w:val="00040496"/>
    <w:rsid w:val="00040EE9"/>
    <w:rsid w:val="00043D6C"/>
    <w:rsid w:val="000449DB"/>
    <w:rsid w:val="00045142"/>
    <w:rsid w:val="00045CAA"/>
    <w:rsid w:val="00045D88"/>
    <w:rsid w:val="00045EA4"/>
    <w:rsid w:val="000465C0"/>
    <w:rsid w:val="00046918"/>
    <w:rsid w:val="00046E16"/>
    <w:rsid w:val="000522D1"/>
    <w:rsid w:val="00052710"/>
    <w:rsid w:val="00054F87"/>
    <w:rsid w:val="00055A5B"/>
    <w:rsid w:val="000603D0"/>
    <w:rsid w:val="00061E9B"/>
    <w:rsid w:val="00062113"/>
    <w:rsid w:val="0006298D"/>
    <w:rsid w:val="00062C76"/>
    <w:rsid w:val="00063BDB"/>
    <w:rsid w:val="00063C92"/>
    <w:rsid w:val="00063FC1"/>
    <w:rsid w:val="000642F5"/>
    <w:rsid w:val="00064DF0"/>
    <w:rsid w:val="000667B8"/>
    <w:rsid w:val="00066F30"/>
    <w:rsid w:val="00067C5A"/>
    <w:rsid w:val="00067F68"/>
    <w:rsid w:val="000704E4"/>
    <w:rsid w:val="00072D13"/>
    <w:rsid w:val="000743E6"/>
    <w:rsid w:val="00074D32"/>
    <w:rsid w:val="00076157"/>
    <w:rsid w:val="000767ED"/>
    <w:rsid w:val="00077B01"/>
    <w:rsid w:val="00080160"/>
    <w:rsid w:val="0008085B"/>
    <w:rsid w:val="00080BA9"/>
    <w:rsid w:val="00081243"/>
    <w:rsid w:val="0008138C"/>
    <w:rsid w:val="00081FDA"/>
    <w:rsid w:val="000829C8"/>
    <w:rsid w:val="000841D2"/>
    <w:rsid w:val="00085A52"/>
    <w:rsid w:val="00085D76"/>
    <w:rsid w:val="000863AE"/>
    <w:rsid w:val="000865DC"/>
    <w:rsid w:val="000867BB"/>
    <w:rsid w:val="000869E4"/>
    <w:rsid w:val="000904C2"/>
    <w:rsid w:val="00090E5A"/>
    <w:rsid w:val="000914B9"/>
    <w:rsid w:val="00091E1E"/>
    <w:rsid w:val="000938E0"/>
    <w:rsid w:val="00093D59"/>
    <w:rsid w:val="00094532"/>
    <w:rsid w:val="00095597"/>
    <w:rsid w:val="00095832"/>
    <w:rsid w:val="00095B74"/>
    <w:rsid w:val="0009608E"/>
    <w:rsid w:val="0009611B"/>
    <w:rsid w:val="000962CB"/>
    <w:rsid w:val="00096774"/>
    <w:rsid w:val="00097E57"/>
    <w:rsid w:val="000A1C9E"/>
    <w:rsid w:val="000A3AE7"/>
    <w:rsid w:val="000A4E00"/>
    <w:rsid w:val="000A6376"/>
    <w:rsid w:val="000A64AE"/>
    <w:rsid w:val="000A6713"/>
    <w:rsid w:val="000A7045"/>
    <w:rsid w:val="000B0450"/>
    <w:rsid w:val="000B06D9"/>
    <w:rsid w:val="000B1318"/>
    <w:rsid w:val="000B1608"/>
    <w:rsid w:val="000B273A"/>
    <w:rsid w:val="000B3FE0"/>
    <w:rsid w:val="000B53AF"/>
    <w:rsid w:val="000B7C92"/>
    <w:rsid w:val="000C1853"/>
    <w:rsid w:val="000C3507"/>
    <w:rsid w:val="000C4BA1"/>
    <w:rsid w:val="000C59A1"/>
    <w:rsid w:val="000C61D4"/>
    <w:rsid w:val="000C652B"/>
    <w:rsid w:val="000C6548"/>
    <w:rsid w:val="000C68B8"/>
    <w:rsid w:val="000C6EFD"/>
    <w:rsid w:val="000C712A"/>
    <w:rsid w:val="000C7B69"/>
    <w:rsid w:val="000D0A0B"/>
    <w:rsid w:val="000D143A"/>
    <w:rsid w:val="000D3D1D"/>
    <w:rsid w:val="000D4312"/>
    <w:rsid w:val="000D4750"/>
    <w:rsid w:val="000D5405"/>
    <w:rsid w:val="000D64C8"/>
    <w:rsid w:val="000D67C7"/>
    <w:rsid w:val="000D718A"/>
    <w:rsid w:val="000D7367"/>
    <w:rsid w:val="000D77E0"/>
    <w:rsid w:val="000E1784"/>
    <w:rsid w:val="000E277D"/>
    <w:rsid w:val="000E4354"/>
    <w:rsid w:val="000E4BA4"/>
    <w:rsid w:val="000E5BA7"/>
    <w:rsid w:val="000E69B0"/>
    <w:rsid w:val="000E6D2E"/>
    <w:rsid w:val="000E72F4"/>
    <w:rsid w:val="000E737D"/>
    <w:rsid w:val="000F01AA"/>
    <w:rsid w:val="000F09C0"/>
    <w:rsid w:val="000F0E48"/>
    <w:rsid w:val="000F0E8A"/>
    <w:rsid w:val="000F1501"/>
    <w:rsid w:val="000F171C"/>
    <w:rsid w:val="000F1D11"/>
    <w:rsid w:val="000F29F9"/>
    <w:rsid w:val="000F2A44"/>
    <w:rsid w:val="000F2DED"/>
    <w:rsid w:val="000F3957"/>
    <w:rsid w:val="000F3E36"/>
    <w:rsid w:val="000F4323"/>
    <w:rsid w:val="000F4402"/>
    <w:rsid w:val="000F5C96"/>
    <w:rsid w:val="000F5F08"/>
    <w:rsid w:val="000F61BF"/>
    <w:rsid w:val="000F68B1"/>
    <w:rsid w:val="000F6FB1"/>
    <w:rsid w:val="000F732A"/>
    <w:rsid w:val="00100E3F"/>
    <w:rsid w:val="00101739"/>
    <w:rsid w:val="00102485"/>
    <w:rsid w:val="00102A84"/>
    <w:rsid w:val="00103400"/>
    <w:rsid w:val="00103E77"/>
    <w:rsid w:val="00103EBA"/>
    <w:rsid w:val="00104295"/>
    <w:rsid w:val="00104321"/>
    <w:rsid w:val="0010494B"/>
    <w:rsid w:val="00105383"/>
    <w:rsid w:val="0010640B"/>
    <w:rsid w:val="001109F2"/>
    <w:rsid w:val="001121A0"/>
    <w:rsid w:val="0011242A"/>
    <w:rsid w:val="00113FAC"/>
    <w:rsid w:val="00114DA3"/>
    <w:rsid w:val="00114E21"/>
    <w:rsid w:val="0011513E"/>
    <w:rsid w:val="001156AF"/>
    <w:rsid w:val="00115DA0"/>
    <w:rsid w:val="001162C3"/>
    <w:rsid w:val="00116A56"/>
    <w:rsid w:val="00116BF1"/>
    <w:rsid w:val="00116F72"/>
    <w:rsid w:val="00120992"/>
    <w:rsid w:val="0012117A"/>
    <w:rsid w:val="0012152E"/>
    <w:rsid w:val="0012182C"/>
    <w:rsid w:val="001219EF"/>
    <w:rsid w:val="0012212D"/>
    <w:rsid w:val="00122434"/>
    <w:rsid w:val="00122E12"/>
    <w:rsid w:val="0012413E"/>
    <w:rsid w:val="00125BBB"/>
    <w:rsid w:val="00125D3D"/>
    <w:rsid w:val="00125D9D"/>
    <w:rsid w:val="0012680E"/>
    <w:rsid w:val="00126CE6"/>
    <w:rsid w:val="00127584"/>
    <w:rsid w:val="00130F42"/>
    <w:rsid w:val="0013231D"/>
    <w:rsid w:val="001331B6"/>
    <w:rsid w:val="00134323"/>
    <w:rsid w:val="0013480F"/>
    <w:rsid w:val="00134813"/>
    <w:rsid w:val="00134C23"/>
    <w:rsid w:val="00134DB0"/>
    <w:rsid w:val="00135BC0"/>
    <w:rsid w:val="0013628B"/>
    <w:rsid w:val="00136B19"/>
    <w:rsid w:val="00136E98"/>
    <w:rsid w:val="001375BB"/>
    <w:rsid w:val="00137D79"/>
    <w:rsid w:val="0014012C"/>
    <w:rsid w:val="00141EE8"/>
    <w:rsid w:val="001423DB"/>
    <w:rsid w:val="001425BA"/>
    <w:rsid w:val="00144427"/>
    <w:rsid w:val="00145818"/>
    <w:rsid w:val="00146971"/>
    <w:rsid w:val="00150A71"/>
    <w:rsid w:val="001520E7"/>
    <w:rsid w:val="0015220B"/>
    <w:rsid w:val="00152B87"/>
    <w:rsid w:val="00152FF7"/>
    <w:rsid w:val="00154015"/>
    <w:rsid w:val="0015454B"/>
    <w:rsid w:val="00155070"/>
    <w:rsid w:val="00155079"/>
    <w:rsid w:val="001563CB"/>
    <w:rsid w:val="00157039"/>
    <w:rsid w:val="00161684"/>
    <w:rsid w:val="001619A8"/>
    <w:rsid w:val="001630FF"/>
    <w:rsid w:val="00163988"/>
    <w:rsid w:val="001655C0"/>
    <w:rsid w:val="001657C6"/>
    <w:rsid w:val="00165F4B"/>
    <w:rsid w:val="0016615F"/>
    <w:rsid w:val="00166F6E"/>
    <w:rsid w:val="0016765B"/>
    <w:rsid w:val="001677C5"/>
    <w:rsid w:val="00167BBE"/>
    <w:rsid w:val="0017026D"/>
    <w:rsid w:val="00170E9E"/>
    <w:rsid w:val="0017138D"/>
    <w:rsid w:val="00171748"/>
    <w:rsid w:val="001721EC"/>
    <w:rsid w:val="00172E2A"/>
    <w:rsid w:val="00173457"/>
    <w:rsid w:val="001747CA"/>
    <w:rsid w:val="0017497D"/>
    <w:rsid w:val="0017514A"/>
    <w:rsid w:val="00175BD9"/>
    <w:rsid w:val="001763AE"/>
    <w:rsid w:val="001767FF"/>
    <w:rsid w:val="00177F40"/>
    <w:rsid w:val="00180CCE"/>
    <w:rsid w:val="001816FE"/>
    <w:rsid w:val="00181DA3"/>
    <w:rsid w:val="0018473D"/>
    <w:rsid w:val="00186808"/>
    <w:rsid w:val="0018712E"/>
    <w:rsid w:val="00187D05"/>
    <w:rsid w:val="00190CB1"/>
    <w:rsid w:val="00192766"/>
    <w:rsid w:val="00192AE4"/>
    <w:rsid w:val="00192BD3"/>
    <w:rsid w:val="001939DD"/>
    <w:rsid w:val="00194E42"/>
    <w:rsid w:val="00194F0D"/>
    <w:rsid w:val="00195C61"/>
    <w:rsid w:val="00196954"/>
    <w:rsid w:val="001973D6"/>
    <w:rsid w:val="001A2B0F"/>
    <w:rsid w:val="001A3327"/>
    <w:rsid w:val="001A3C07"/>
    <w:rsid w:val="001A40B5"/>
    <w:rsid w:val="001A4883"/>
    <w:rsid w:val="001A4EBE"/>
    <w:rsid w:val="001A5312"/>
    <w:rsid w:val="001A5978"/>
    <w:rsid w:val="001A5D92"/>
    <w:rsid w:val="001A683D"/>
    <w:rsid w:val="001A6B1C"/>
    <w:rsid w:val="001B06A0"/>
    <w:rsid w:val="001B1F05"/>
    <w:rsid w:val="001B21BC"/>
    <w:rsid w:val="001B27B6"/>
    <w:rsid w:val="001B2CE7"/>
    <w:rsid w:val="001B346C"/>
    <w:rsid w:val="001B35AC"/>
    <w:rsid w:val="001B4D19"/>
    <w:rsid w:val="001B4DBF"/>
    <w:rsid w:val="001B56BC"/>
    <w:rsid w:val="001B5B34"/>
    <w:rsid w:val="001B5B73"/>
    <w:rsid w:val="001B6446"/>
    <w:rsid w:val="001B7E86"/>
    <w:rsid w:val="001C03D7"/>
    <w:rsid w:val="001C07CC"/>
    <w:rsid w:val="001C18CE"/>
    <w:rsid w:val="001C1ED0"/>
    <w:rsid w:val="001C307A"/>
    <w:rsid w:val="001C35E6"/>
    <w:rsid w:val="001C3DA9"/>
    <w:rsid w:val="001C463E"/>
    <w:rsid w:val="001C4738"/>
    <w:rsid w:val="001C65C7"/>
    <w:rsid w:val="001C7373"/>
    <w:rsid w:val="001D096B"/>
    <w:rsid w:val="001D16A1"/>
    <w:rsid w:val="001D1E5E"/>
    <w:rsid w:val="001D21E3"/>
    <w:rsid w:val="001D22B1"/>
    <w:rsid w:val="001D272A"/>
    <w:rsid w:val="001D29FC"/>
    <w:rsid w:val="001D3D39"/>
    <w:rsid w:val="001D41A9"/>
    <w:rsid w:val="001D4357"/>
    <w:rsid w:val="001D5150"/>
    <w:rsid w:val="001D6629"/>
    <w:rsid w:val="001D687C"/>
    <w:rsid w:val="001D6ACF"/>
    <w:rsid w:val="001D7B60"/>
    <w:rsid w:val="001E0ECD"/>
    <w:rsid w:val="001E11E5"/>
    <w:rsid w:val="001E1CFF"/>
    <w:rsid w:val="001E2A92"/>
    <w:rsid w:val="001E3298"/>
    <w:rsid w:val="001E5B56"/>
    <w:rsid w:val="001E6005"/>
    <w:rsid w:val="001E67E7"/>
    <w:rsid w:val="001F051E"/>
    <w:rsid w:val="001F1A6D"/>
    <w:rsid w:val="001F35CB"/>
    <w:rsid w:val="001F3C1B"/>
    <w:rsid w:val="001F4F55"/>
    <w:rsid w:val="001F5286"/>
    <w:rsid w:val="001F5EFF"/>
    <w:rsid w:val="001F6174"/>
    <w:rsid w:val="001F6830"/>
    <w:rsid w:val="001F6928"/>
    <w:rsid w:val="001F69CB"/>
    <w:rsid w:val="001F6B4C"/>
    <w:rsid w:val="001F7563"/>
    <w:rsid w:val="001F75B5"/>
    <w:rsid w:val="001F7D12"/>
    <w:rsid w:val="001F7E01"/>
    <w:rsid w:val="002003A7"/>
    <w:rsid w:val="00200892"/>
    <w:rsid w:val="00201012"/>
    <w:rsid w:val="00201551"/>
    <w:rsid w:val="00201978"/>
    <w:rsid w:val="00202169"/>
    <w:rsid w:val="002029C4"/>
    <w:rsid w:val="0020323E"/>
    <w:rsid w:val="00203987"/>
    <w:rsid w:val="002041B6"/>
    <w:rsid w:val="00204E45"/>
    <w:rsid w:val="00204FAB"/>
    <w:rsid w:val="00205278"/>
    <w:rsid w:val="002053E4"/>
    <w:rsid w:val="002053F3"/>
    <w:rsid w:val="00205583"/>
    <w:rsid w:val="00205E9C"/>
    <w:rsid w:val="0020614C"/>
    <w:rsid w:val="00206A10"/>
    <w:rsid w:val="00206B62"/>
    <w:rsid w:val="00210CBD"/>
    <w:rsid w:val="00210FD5"/>
    <w:rsid w:val="00211752"/>
    <w:rsid w:val="00212DF3"/>
    <w:rsid w:val="00213B36"/>
    <w:rsid w:val="00214E3C"/>
    <w:rsid w:val="0021526C"/>
    <w:rsid w:val="0021550E"/>
    <w:rsid w:val="00215592"/>
    <w:rsid w:val="00215DF5"/>
    <w:rsid w:val="00215FE3"/>
    <w:rsid w:val="002161F1"/>
    <w:rsid w:val="00216C2E"/>
    <w:rsid w:val="00216CFC"/>
    <w:rsid w:val="0022080D"/>
    <w:rsid w:val="002222DC"/>
    <w:rsid w:val="00223A6A"/>
    <w:rsid w:val="00223EDE"/>
    <w:rsid w:val="00224F79"/>
    <w:rsid w:val="0022548F"/>
    <w:rsid w:val="002257AA"/>
    <w:rsid w:val="00226763"/>
    <w:rsid w:val="002268E7"/>
    <w:rsid w:val="00226F05"/>
    <w:rsid w:val="002270E2"/>
    <w:rsid w:val="00227307"/>
    <w:rsid w:val="00227B9C"/>
    <w:rsid w:val="002309CC"/>
    <w:rsid w:val="002309CD"/>
    <w:rsid w:val="00230D8C"/>
    <w:rsid w:val="00231092"/>
    <w:rsid w:val="002319A1"/>
    <w:rsid w:val="0023237A"/>
    <w:rsid w:val="002325D1"/>
    <w:rsid w:val="0023270E"/>
    <w:rsid w:val="00233C22"/>
    <w:rsid w:val="002350DA"/>
    <w:rsid w:val="002354CC"/>
    <w:rsid w:val="002371E6"/>
    <w:rsid w:val="00237CCF"/>
    <w:rsid w:val="00237FA2"/>
    <w:rsid w:val="00240444"/>
    <w:rsid w:val="002405E1"/>
    <w:rsid w:val="00241B7C"/>
    <w:rsid w:val="00241E5F"/>
    <w:rsid w:val="00242527"/>
    <w:rsid w:val="00243179"/>
    <w:rsid w:val="00243637"/>
    <w:rsid w:val="002438F0"/>
    <w:rsid w:val="00245FC1"/>
    <w:rsid w:val="0024609E"/>
    <w:rsid w:val="00246EB1"/>
    <w:rsid w:val="0024769F"/>
    <w:rsid w:val="002476C0"/>
    <w:rsid w:val="002476D7"/>
    <w:rsid w:val="002479D4"/>
    <w:rsid w:val="002503A8"/>
    <w:rsid w:val="00250B19"/>
    <w:rsid w:val="00251015"/>
    <w:rsid w:val="00253803"/>
    <w:rsid w:val="002548C9"/>
    <w:rsid w:val="00255E37"/>
    <w:rsid w:val="002570C2"/>
    <w:rsid w:val="0025735A"/>
    <w:rsid w:val="0025758A"/>
    <w:rsid w:val="00257765"/>
    <w:rsid w:val="002600FD"/>
    <w:rsid w:val="00260169"/>
    <w:rsid w:val="00261827"/>
    <w:rsid w:val="002623A6"/>
    <w:rsid w:val="00262FC2"/>
    <w:rsid w:val="002646BA"/>
    <w:rsid w:val="00265EFA"/>
    <w:rsid w:val="00266BD9"/>
    <w:rsid w:val="00267B06"/>
    <w:rsid w:val="002707C1"/>
    <w:rsid w:val="00270BB1"/>
    <w:rsid w:val="002712EA"/>
    <w:rsid w:val="00271842"/>
    <w:rsid w:val="00272E49"/>
    <w:rsid w:val="0027315F"/>
    <w:rsid w:val="002734ED"/>
    <w:rsid w:val="00274695"/>
    <w:rsid w:val="00275442"/>
    <w:rsid w:val="00275455"/>
    <w:rsid w:val="0027559D"/>
    <w:rsid w:val="00276B9A"/>
    <w:rsid w:val="00280F6E"/>
    <w:rsid w:val="0028194B"/>
    <w:rsid w:val="00281CBB"/>
    <w:rsid w:val="002826DF"/>
    <w:rsid w:val="0028379C"/>
    <w:rsid w:val="00283B88"/>
    <w:rsid w:val="00284828"/>
    <w:rsid w:val="002857F2"/>
    <w:rsid w:val="002860B8"/>
    <w:rsid w:val="002862F3"/>
    <w:rsid w:val="00286302"/>
    <w:rsid w:val="002865D2"/>
    <w:rsid w:val="002874C3"/>
    <w:rsid w:val="00287746"/>
    <w:rsid w:val="00290365"/>
    <w:rsid w:val="00291043"/>
    <w:rsid w:val="00291987"/>
    <w:rsid w:val="00291D47"/>
    <w:rsid w:val="00292F5F"/>
    <w:rsid w:val="00293165"/>
    <w:rsid w:val="002938DE"/>
    <w:rsid w:val="00293BF8"/>
    <w:rsid w:val="00293D7D"/>
    <w:rsid w:val="00293EF5"/>
    <w:rsid w:val="002948FC"/>
    <w:rsid w:val="002959FA"/>
    <w:rsid w:val="0029606A"/>
    <w:rsid w:val="002963E8"/>
    <w:rsid w:val="0029783D"/>
    <w:rsid w:val="00297A4B"/>
    <w:rsid w:val="002A0757"/>
    <w:rsid w:val="002A1048"/>
    <w:rsid w:val="002A11ED"/>
    <w:rsid w:val="002A139C"/>
    <w:rsid w:val="002A13BD"/>
    <w:rsid w:val="002A171C"/>
    <w:rsid w:val="002A249A"/>
    <w:rsid w:val="002A274D"/>
    <w:rsid w:val="002A27FC"/>
    <w:rsid w:val="002A386A"/>
    <w:rsid w:val="002A465F"/>
    <w:rsid w:val="002A4A35"/>
    <w:rsid w:val="002A59C2"/>
    <w:rsid w:val="002A7EE4"/>
    <w:rsid w:val="002A7F79"/>
    <w:rsid w:val="002B1802"/>
    <w:rsid w:val="002B184A"/>
    <w:rsid w:val="002B1A39"/>
    <w:rsid w:val="002B1E54"/>
    <w:rsid w:val="002B62CD"/>
    <w:rsid w:val="002B7B6D"/>
    <w:rsid w:val="002B7C0F"/>
    <w:rsid w:val="002C0B71"/>
    <w:rsid w:val="002C0E5A"/>
    <w:rsid w:val="002C1B58"/>
    <w:rsid w:val="002C1E74"/>
    <w:rsid w:val="002C28F1"/>
    <w:rsid w:val="002C2D31"/>
    <w:rsid w:val="002C2E20"/>
    <w:rsid w:val="002C3208"/>
    <w:rsid w:val="002C3315"/>
    <w:rsid w:val="002C3D09"/>
    <w:rsid w:val="002C4409"/>
    <w:rsid w:val="002C4C90"/>
    <w:rsid w:val="002C5F3A"/>
    <w:rsid w:val="002C75AF"/>
    <w:rsid w:val="002C78E3"/>
    <w:rsid w:val="002D16CA"/>
    <w:rsid w:val="002D19C3"/>
    <w:rsid w:val="002D241E"/>
    <w:rsid w:val="002D2771"/>
    <w:rsid w:val="002D2C83"/>
    <w:rsid w:val="002D45F4"/>
    <w:rsid w:val="002D47C0"/>
    <w:rsid w:val="002D4D40"/>
    <w:rsid w:val="002E0C30"/>
    <w:rsid w:val="002E1198"/>
    <w:rsid w:val="002E1272"/>
    <w:rsid w:val="002E158A"/>
    <w:rsid w:val="002E17C9"/>
    <w:rsid w:val="002E1B5C"/>
    <w:rsid w:val="002E2D23"/>
    <w:rsid w:val="002E2DF4"/>
    <w:rsid w:val="002E36B5"/>
    <w:rsid w:val="002E3B92"/>
    <w:rsid w:val="002E5D14"/>
    <w:rsid w:val="002E6496"/>
    <w:rsid w:val="002E65D7"/>
    <w:rsid w:val="002F1A73"/>
    <w:rsid w:val="002F2FC4"/>
    <w:rsid w:val="002F372C"/>
    <w:rsid w:val="002F37EE"/>
    <w:rsid w:val="002F44D1"/>
    <w:rsid w:val="002F56D3"/>
    <w:rsid w:val="002F5FEA"/>
    <w:rsid w:val="002F6906"/>
    <w:rsid w:val="002F6F05"/>
    <w:rsid w:val="002F7AAC"/>
    <w:rsid w:val="003007B9"/>
    <w:rsid w:val="00300BA7"/>
    <w:rsid w:val="00300E5E"/>
    <w:rsid w:val="0030149C"/>
    <w:rsid w:val="0030197F"/>
    <w:rsid w:val="00301989"/>
    <w:rsid w:val="00301FCC"/>
    <w:rsid w:val="00303767"/>
    <w:rsid w:val="00303C78"/>
    <w:rsid w:val="00303D50"/>
    <w:rsid w:val="00304051"/>
    <w:rsid w:val="0030453A"/>
    <w:rsid w:val="00304CF4"/>
    <w:rsid w:val="00304D90"/>
    <w:rsid w:val="00305066"/>
    <w:rsid w:val="0030510E"/>
    <w:rsid w:val="0030652A"/>
    <w:rsid w:val="00307A45"/>
    <w:rsid w:val="0031037D"/>
    <w:rsid w:val="0031427A"/>
    <w:rsid w:val="003157AC"/>
    <w:rsid w:val="00315D5F"/>
    <w:rsid w:val="00317286"/>
    <w:rsid w:val="0032039B"/>
    <w:rsid w:val="0032068C"/>
    <w:rsid w:val="00322623"/>
    <w:rsid w:val="0032327A"/>
    <w:rsid w:val="003238C3"/>
    <w:rsid w:val="00324C73"/>
    <w:rsid w:val="00324FEA"/>
    <w:rsid w:val="00325210"/>
    <w:rsid w:val="003257FA"/>
    <w:rsid w:val="00325A33"/>
    <w:rsid w:val="003279C0"/>
    <w:rsid w:val="00327C2E"/>
    <w:rsid w:val="00327FE4"/>
    <w:rsid w:val="00330FD2"/>
    <w:rsid w:val="003310E9"/>
    <w:rsid w:val="00331AD2"/>
    <w:rsid w:val="0033270B"/>
    <w:rsid w:val="00333C50"/>
    <w:rsid w:val="00333D7E"/>
    <w:rsid w:val="00334263"/>
    <w:rsid w:val="0033546B"/>
    <w:rsid w:val="00335CE5"/>
    <w:rsid w:val="003360B6"/>
    <w:rsid w:val="00336191"/>
    <w:rsid w:val="00336A9E"/>
    <w:rsid w:val="0033726C"/>
    <w:rsid w:val="0033750C"/>
    <w:rsid w:val="00337AEF"/>
    <w:rsid w:val="003401D9"/>
    <w:rsid w:val="00341087"/>
    <w:rsid w:val="00341757"/>
    <w:rsid w:val="00342185"/>
    <w:rsid w:val="003421DA"/>
    <w:rsid w:val="00343B37"/>
    <w:rsid w:val="00343D3A"/>
    <w:rsid w:val="00343E49"/>
    <w:rsid w:val="003440C4"/>
    <w:rsid w:val="0034424F"/>
    <w:rsid w:val="003457BD"/>
    <w:rsid w:val="0034596A"/>
    <w:rsid w:val="00346AB4"/>
    <w:rsid w:val="00346AEB"/>
    <w:rsid w:val="00346D2E"/>
    <w:rsid w:val="00347761"/>
    <w:rsid w:val="003479FA"/>
    <w:rsid w:val="00347AC1"/>
    <w:rsid w:val="00350235"/>
    <w:rsid w:val="0035087B"/>
    <w:rsid w:val="00352545"/>
    <w:rsid w:val="00354CEA"/>
    <w:rsid w:val="00356420"/>
    <w:rsid w:val="003574B5"/>
    <w:rsid w:val="00357E49"/>
    <w:rsid w:val="00360D4B"/>
    <w:rsid w:val="003612AA"/>
    <w:rsid w:val="0036165D"/>
    <w:rsid w:val="003618DD"/>
    <w:rsid w:val="00361926"/>
    <w:rsid w:val="00362B1C"/>
    <w:rsid w:val="00362C95"/>
    <w:rsid w:val="00363A5E"/>
    <w:rsid w:val="00363EC1"/>
    <w:rsid w:val="003641CA"/>
    <w:rsid w:val="00365628"/>
    <w:rsid w:val="0036591A"/>
    <w:rsid w:val="003661AB"/>
    <w:rsid w:val="0036686E"/>
    <w:rsid w:val="003679B2"/>
    <w:rsid w:val="003702CC"/>
    <w:rsid w:val="00370D1D"/>
    <w:rsid w:val="00371581"/>
    <w:rsid w:val="003718E9"/>
    <w:rsid w:val="00371EEE"/>
    <w:rsid w:val="003720F3"/>
    <w:rsid w:val="0037299F"/>
    <w:rsid w:val="003729A9"/>
    <w:rsid w:val="00372B3A"/>
    <w:rsid w:val="003732E8"/>
    <w:rsid w:val="00375A96"/>
    <w:rsid w:val="00376426"/>
    <w:rsid w:val="00376DA3"/>
    <w:rsid w:val="00380249"/>
    <w:rsid w:val="00380DD3"/>
    <w:rsid w:val="0038127B"/>
    <w:rsid w:val="00382A3E"/>
    <w:rsid w:val="003830EA"/>
    <w:rsid w:val="00384C8E"/>
    <w:rsid w:val="00385278"/>
    <w:rsid w:val="0038532A"/>
    <w:rsid w:val="003855AB"/>
    <w:rsid w:val="00385B7F"/>
    <w:rsid w:val="00385F0D"/>
    <w:rsid w:val="003913E1"/>
    <w:rsid w:val="00391FF8"/>
    <w:rsid w:val="0039386D"/>
    <w:rsid w:val="003943BB"/>
    <w:rsid w:val="003955F2"/>
    <w:rsid w:val="0039665F"/>
    <w:rsid w:val="003A0877"/>
    <w:rsid w:val="003A1763"/>
    <w:rsid w:val="003A17EE"/>
    <w:rsid w:val="003A1EF8"/>
    <w:rsid w:val="003A2249"/>
    <w:rsid w:val="003A3A65"/>
    <w:rsid w:val="003A3FB2"/>
    <w:rsid w:val="003A41CE"/>
    <w:rsid w:val="003A5016"/>
    <w:rsid w:val="003A5406"/>
    <w:rsid w:val="003A5489"/>
    <w:rsid w:val="003A59F6"/>
    <w:rsid w:val="003A5D2E"/>
    <w:rsid w:val="003A5EFC"/>
    <w:rsid w:val="003A608E"/>
    <w:rsid w:val="003A622E"/>
    <w:rsid w:val="003A6FF3"/>
    <w:rsid w:val="003A70F6"/>
    <w:rsid w:val="003A7941"/>
    <w:rsid w:val="003A7CED"/>
    <w:rsid w:val="003B02A3"/>
    <w:rsid w:val="003B10DC"/>
    <w:rsid w:val="003B19FC"/>
    <w:rsid w:val="003B1B7C"/>
    <w:rsid w:val="003B2194"/>
    <w:rsid w:val="003B4472"/>
    <w:rsid w:val="003B4E42"/>
    <w:rsid w:val="003B5152"/>
    <w:rsid w:val="003B522C"/>
    <w:rsid w:val="003B57D0"/>
    <w:rsid w:val="003B5D95"/>
    <w:rsid w:val="003B5E87"/>
    <w:rsid w:val="003B5FB9"/>
    <w:rsid w:val="003B7468"/>
    <w:rsid w:val="003B7918"/>
    <w:rsid w:val="003C0D93"/>
    <w:rsid w:val="003C0EF9"/>
    <w:rsid w:val="003C16B8"/>
    <w:rsid w:val="003C1C36"/>
    <w:rsid w:val="003C5686"/>
    <w:rsid w:val="003C59AE"/>
    <w:rsid w:val="003C64F2"/>
    <w:rsid w:val="003C66CB"/>
    <w:rsid w:val="003C67CB"/>
    <w:rsid w:val="003C74B3"/>
    <w:rsid w:val="003D040B"/>
    <w:rsid w:val="003D184B"/>
    <w:rsid w:val="003D20B2"/>
    <w:rsid w:val="003D2BFA"/>
    <w:rsid w:val="003D3C32"/>
    <w:rsid w:val="003D40E8"/>
    <w:rsid w:val="003D460F"/>
    <w:rsid w:val="003D53F5"/>
    <w:rsid w:val="003D5D51"/>
    <w:rsid w:val="003D5FCF"/>
    <w:rsid w:val="003D7020"/>
    <w:rsid w:val="003D7124"/>
    <w:rsid w:val="003D7B59"/>
    <w:rsid w:val="003D7CE7"/>
    <w:rsid w:val="003E08A7"/>
    <w:rsid w:val="003E1F10"/>
    <w:rsid w:val="003E3C14"/>
    <w:rsid w:val="003E3C7F"/>
    <w:rsid w:val="003E499A"/>
    <w:rsid w:val="003E562F"/>
    <w:rsid w:val="003E6D55"/>
    <w:rsid w:val="003E7A65"/>
    <w:rsid w:val="003E7E73"/>
    <w:rsid w:val="003F28AE"/>
    <w:rsid w:val="003F550C"/>
    <w:rsid w:val="003F60E4"/>
    <w:rsid w:val="003F6A07"/>
    <w:rsid w:val="003F75EA"/>
    <w:rsid w:val="003F7B35"/>
    <w:rsid w:val="003F7CBC"/>
    <w:rsid w:val="003F7E31"/>
    <w:rsid w:val="003F7E5D"/>
    <w:rsid w:val="004009F1"/>
    <w:rsid w:val="0040130F"/>
    <w:rsid w:val="00402477"/>
    <w:rsid w:val="00403979"/>
    <w:rsid w:val="00403C25"/>
    <w:rsid w:val="00403E77"/>
    <w:rsid w:val="00404714"/>
    <w:rsid w:val="004047AE"/>
    <w:rsid w:val="00404EE6"/>
    <w:rsid w:val="0040583E"/>
    <w:rsid w:val="00406269"/>
    <w:rsid w:val="00406D3F"/>
    <w:rsid w:val="004107A0"/>
    <w:rsid w:val="00410B9D"/>
    <w:rsid w:val="004116B7"/>
    <w:rsid w:val="00411949"/>
    <w:rsid w:val="00412957"/>
    <w:rsid w:val="00414445"/>
    <w:rsid w:val="00415666"/>
    <w:rsid w:val="004156B7"/>
    <w:rsid w:val="004163A6"/>
    <w:rsid w:val="004175B5"/>
    <w:rsid w:val="00417828"/>
    <w:rsid w:val="00420A3B"/>
    <w:rsid w:val="004218CA"/>
    <w:rsid w:val="0042289D"/>
    <w:rsid w:val="00422A19"/>
    <w:rsid w:val="00422A1D"/>
    <w:rsid w:val="00423031"/>
    <w:rsid w:val="004230B6"/>
    <w:rsid w:val="004236C3"/>
    <w:rsid w:val="00424BFD"/>
    <w:rsid w:val="004251AD"/>
    <w:rsid w:val="0042530C"/>
    <w:rsid w:val="00425429"/>
    <w:rsid w:val="00426668"/>
    <w:rsid w:val="00426940"/>
    <w:rsid w:val="00427F02"/>
    <w:rsid w:val="004307B8"/>
    <w:rsid w:val="0043247B"/>
    <w:rsid w:val="004338EA"/>
    <w:rsid w:val="00434E04"/>
    <w:rsid w:val="00434F0E"/>
    <w:rsid w:val="00434FDF"/>
    <w:rsid w:val="00435927"/>
    <w:rsid w:val="00435BED"/>
    <w:rsid w:val="00437AAA"/>
    <w:rsid w:val="00437C30"/>
    <w:rsid w:val="00442504"/>
    <w:rsid w:val="004430B8"/>
    <w:rsid w:val="004453E9"/>
    <w:rsid w:val="00445485"/>
    <w:rsid w:val="00446930"/>
    <w:rsid w:val="00446AB0"/>
    <w:rsid w:val="00446D12"/>
    <w:rsid w:val="004472D5"/>
    <w:rsid w:val="0044776A"/>
    <w:rsid w:val="00447948"/>
    <w:rsid w:val="0045090F"/>
    <w:rsid w:val="00450F69"/>
    <w:rsid w:val="004514B2"/>
    <w:rsid w:val="0045247D"/>
    <w:rsid w:val="004526C2"/>
    <w:rsid w:val="00452811"/>
    <w:rsid w:val="004537ED"/>
    <w:rsid w:val="00453B98"/>
    <w:rsid w:val="00453C93"/>
    <w:rsid w:val="00453D1F"/>
    <w:rsid w:val="004547CD"/>
    <w:rsid w:val="00454C50"/>
    <w:rsid w:val="004559D5"/>
    <w:rsid w:val="004561EF"/>
    <w:rsid w:val="0045627C"/>
    <w:rsid w:val="00456534"/>
    <w:rsid w:val="004573F8"/>
    <w:rsid w:val="0045773C"/>
    <w:rsid w:val="00460498"/>
    <w:rsid w:val="00460E06"/>
    <w:rsid w:val="0046316E"/>
    <w:rsid w:val="00466BDD"/>
    <w:rsid w:val="004670C9"/>
    <w:rsid w:val="0047042D"/>
    <w:rsid w:val="00470B59"/>
    <w:rsid w:val="00471DC9"/>
    <w:rsid w:val="00471F4B"/>
    <w:rsid w:val="004723CF"/>
    <w:rsid w:val="004724E2"/>
    <w:rsid w:val="00475767"/>
    <w:rsid w:val="00476201"/>
    <w:rsid w:val="0047687F"/>
    <w:rsid w:val="00481B36"/>
    <w:rsid w:val="004827E1"/>
    <w:rsid w:val="004833E3"/>
    <w:rsid w:val="00484285"/>
    <w:rsid w:val="00484AF1"/>
    <w:rsid w:val="00484B37"/>
    <w:rsid w:val="004858AA"/>
    <w:rsid w:val="00485AEE"/>
    <w:rsid w:val="0048689F"/>
    <w:rsid w:val="00487180"/>
    <w:rsid w:val="004875D3"/>
    <w:rsid w:val="00490020"/>
    <w:rsid w:val="00490078"/>
    <w:rsid w:val="0049166E"/>
    <w:rsid w:val="00491D27"/>
    <w:rsid w:val="00491EB7"/>
    <w:rsid w:val="00492666"/>
    <w:rsid w:val="00497E96"/>
    <w:rsid w:val="004A0678"/>
    <w:rsid w:val="004A0ACA"/>
    <w:rsid w:val="004A10DD"/>
    <w:rsid w:val="004A1AD1"/>
    <w:rsid w:val="004A25A9"/>
    <w:rsid w:val="004A2FC7"/>
    <w:rsid w:val="004A326A"/>
    <w:rsid w:val="004A4538"/>
    <w:rsid w:val="004A4A00"/>
    <w:rsid w:val="004A5A63"/>
    <w:rsid w:val="004A5E32"/>
    <w:rsid w:val="004B0922"/>
    <w:rsid w:val="004B0E2E"/>
    <w:rsid w:val="004B1212"/>
    <w:rsid w:val="004B1578"/>
    <w:rsid w:val="004B3D39"/>
    <w:rsid w:val="004B3EA3"/>
    <w:rsid w:val="004B438E"/>
    <w:rsid w:val="004B4918"/>
    <w:rsid w:val="004B49E4"/>
    <w:rsid w:val="004B5105"/>
    <w:rsid w:val="004B530C"/>
    <w:rsid w:val="004B5E08"/>
    <w:rsid w:val="004B7FCB"/>
    <w:rsid w:val="004C008F"/>
    <w:rsid w:val="004C0447"/>
    <w:rsid w:val="004C0B15"/>
    <w:rsid w:val="004C0DA2"/>
    <w:rsid w:val="004C1979"/>
    <w:rsid w:val="004C1FAD"/>
    <w:rsid w:val="004C259A"/>
    <w:rsid w:val="004C363F"/>
    <w:rsid w:val="004C3972"/>
    <w:rsid w:val="004C4BA0"/>
    <w:rsid w:val="004C6B97"/>
    <w:rsid w:val="004C7109"/>
    <w:rsid w:val="004D0C35"/>
    <w:rsid w:val="004D0E14"/>
    <w:rsid w:val="004D14BF"/>
    <w:rsid w:val="004D1EC3"/>
    <w:rsid w:val="004D267D"/>
    <w:rsid w:val="004D3C7B"/>
    <w:rsid w:val="004D4CD4"/>
    <w:rsid w:val="004D62AD"/>
    <w:rsid w:val="004E0934"/>
    <w:rsid w:val="004E0D3A"/>
    <w:rsid w:val="004E1F8C"/>
    <w:rsid w:val="004E2334"/>
    <w:rsid w:val="004E4563"/>
    <w:rsid w:val="004E481C"/>
    <w:rsid w:val="004E5373"/>
    <w:rsid w:val="004E6CAD"/>
    <w:rsid w:val="004F02E3"/>
    <w:rsid w:val="004F0936"/>
    <w:rsid w:val="004F0C0B"/>
    <w:rsid w:val="004F297D"/>
    <w:rsid w:val="004F3353"/>
    <w:rsid w:val="004F5700"/>
    <w:rsid w:val="004F6D87"/>
    <w:rsid w:val="0050014F"/>
    <w:rsid w:val="0050019F"/>
    <w:rsid w:val="005006B1"/>
    <w:rsid w:val="00500A22"/>
    <w:rsid w:val="00501493"/>
    <w:rsid w:val="00501AC5"/>
    <w:rsid w:val="00502972"/>
    <w:rsid w:val="00503C9D"/>
    <w:rsid w:val="00503CEB"/>
    <w:rsid w:val="00504537"/>
    <w:rsid w:val="00504CA9"/>
    <w:rsid w:val="00504E42"/>
    <w:rsid w:val="00505AA8"/>
    <w:rsid w:val="00506320"/>
    <w:rsid w:val="0050637E"/>
    <w:rsid w:val="00506C2A"/>
    <w:rsid w:val="005079D5"/>
    <w:rsid w:val="005079ED"/>
    <w:rsid w:val="00507D78"/>
    <w:rsid w:val="00510C02"/>
    <w:rsid w:val="005113AE"/>
    <w:rsid w:val="005129EF"/>
    <w:rsid w:val="005133CE"/>
    <w:rsid w:val="005135DD"/>
    <w:rsid w:val="005139AF"/>
    <w:rsid w:val="00513B8E"/>
    <w:rsid w:val="00514C24"/>
    <w:rsid w:val="00515A1B"/>
    <w:rsid w:val="00515A30"/>
    <w:rsid w:val="00515C48"/>
    <w:rsid w:val="005163AB"/>
    <w:rsid w:val="00516627"/>
    <w:rsid w:val="00516E79"/>
    <w:rsid w:val="0051759E"/>
    <w:rsid w:val="005179F3"/>
    <w:rsid w:val="00520375"/>
    <w:rsid w:val="00521801"/>
    <w:rsid w:val="00522576"/>
    <w:rsid w:val="00522A02"/>
    <w:rsid w:val="005253DA"/>
    <w:rsid w:val="00526917"/>
    <w:rsid w:val="00526D80"/>
    <w:rsid w:val="00530083"/>
    <w:rsid w:val="00530738"/>
    <w:rsid w:val="0053152A"/>
    <w:rsid w:val="00531FED"/>
    <w:rsid w:val="00533AFF"/>
    <w:rsid w:val="0053413E"/>
    <w:rsid w:val="005345B7"/>
    <w:rsid w:val="005349E2"/>
    <w:rsid w:val="0053540B"/>
    <w:rsid w:val="00536A39"/>
    <w:rsid w:val="00540539"/>
    <w:rsid w:val="00542848"/>
    <w:rsid w:val="00544053"/>
    <w:rsid w:val="00544227"/>
    <w:rsid w:val="0054425C"/>
    <w:rsid w:val="00545BD7"/>
    <w:rsid w:val="00545D81"/>
    <w:rsid w:val="00547A0D"/>
    <w:rsid w:val="0055225E"/>
    <w:rsid w:val="00552AE2"/>
    <w:rsid w:val="005540F8"/>
    <w:rsid w:val="00554498"/>
    <w:rsid w:val="00555836"/>
    <w:rsid w:val="0055670F"/>
    <w:rsid w:val="00556EDD"/>
    <w:rsid w:val="00557E80"/>
    <w:rsid w:val="00560055"/>
    <w:rsid w:val="005601C6"/>
    <w:rsid w:val="005613D4"/>
    <w:rsid w:val="00561B75"/>
    <w:rsid w:val="00562BAD"/>
    <w:rsid w:val="00562CBC"/>
    <w:rsid w:val="00563995"/>
    <w:rsid w:val="00563E7C"/>
    <w:rsid w:val="00563EE0"/>
    <w:rsid w:val="005657F5"/>
    <w:rsid w:val="00565A35"/>
    <w:rsid w:val="00566156"/>
    <w:rsid w:val="00566F95"/>
    <w:rsid w:val="00571B05"/>
    <w:rsid w:val="00572EF2"/>
    <w:rsid w:val="005735EC"/>
    <w:rsid w:val="00575F97"/>
    <w:rsid w:val="00576C3F"/>
    <w:rsid w:val="00577238"/>
    <w:rsid w:val="0058049C"/>
    <w:rsid w:val="00580B28"/>
    <w:rsid w:val="005810C8"/>
    <w:rsid w:val="0058156E"/>
    <w:rsid w:val="00581CCE"/>
    <w:rsid w:val="00581F66"/>
    <w:rsid w:val="005835F5"/>
    <w:rsid w:val="00583E19"/>
    <w:rsid w:val="00583EBF"/>
    <w:rsid w:val="0058409B"/>
    <w:rsid w:val="0058414F"/>
    <w:rsid w:val="005842AA"/>
    <w:rsid w:val="00584A1D"/>
    <w:rsid w:val="00584FBD"/>
    <w:rsid w:val="00585672"/>
    <w:rsid w:val="00585F0F"/>
    <w:rsid w:val="0058675B"/>
    <w:rsid w:val="00586C97"/>
    <w:rsid w:val="00587444"/>
    <w:rsid w:val="00591C5F"/>
    <w:rsid w:val="00592282"/>
    <w:rsid w:val="00592958"/>
    <w:rsid w:val="00593BAA"/>
    <w:rsid w:val="00595EC8"/>
    <w:rsid w:val="0059632C"/>
    <w:rsid w:val="00596914"/>
    <w:rsid w:val="00596D47"/>
    <w:rsid w:val="005A0261"/>
    <w:rsid w:val="005A032B"/>
    <w:rsid w:val="005A0B3C"/>
    <w:rsid w:val="005A0FC6"/>
    <w:rsid w:val="005A1755"/>
    <w:rsid w:val="005A1D06"/>
    <w:rsid w:val="005A21E4"/>
    <w:rsid w:val="005A2633"/>
    <w:rsid w:val="005A264A"/>
    <w:rsid w:val="005A3265"/>
    <w:rsid w:val="005A32B6"/>
    <w:rsid w:val="005A3BFF"/>
    <w:rsid w:val="005A3E05"/>
    <w:rsid w:val="005A43F4"/>
    <w:rsid w:val="005A5D6C"/>
    <w:rsid w:val="005A6FAF"/>
    <w:rsid w:val="005A724C"/>
    <w:rsid w:val="005A7297"/>
    <w:rsid w:val="005B00A1"/>
    <w:rsid w:val="005B00FF"/>
    <w:rsid w:val="005B138C"/>
    <w:rsid w:val="005B14FD"/>
    <w:rsid w:val="005B2F3A"/>
    <w:rsid w:val="005B2F3E"/>
    <w:rsid w:val="005B3706"/>
    <w:rsid w:val="005B3A25"/>
    <w:rsid w:val="005B4406"/>
    <w:rsid w:val="005B4F02"/>
    <w:rsid w:val="005B5173"/>
    <w:rsid w:val="005B57C8"/>
    <w:rsid w:val="005B58B4"/>
    <w:rsid w:val="005B6282"/>
    <w:rsid w:val="005B728B"/>
    <w:rsid w:val="005B7572"/>
    <w:rsid w:val="005C11CD"/>
    <w:rsid w:val="005C1438"/>
    <w:rsid w:val="005C1471"/>
    <w:rsid w:val="005C1743"/>
    <w:rsid w:val="005C223E"/>
    <w:rsid w:val="005C5788"/>
    <w:rsid w:val="005C67A6"/>
    <w:rsid w:val="005D19E8"/>
    <w:rsid w:val="005D331C"/>
    <w:rsid w:val="005D3C5C"/>
    <w:rsid w:val="005D52C2"/>
    <w:rsid w:val="005D6CC9"/>
    <w:rsid w:val="005D73A7"/>
    <w:rsid w:val="005D750E"/>
    <w:rsid w:val="005D7C1D"/>
    <w:rsid w:val="005E0217"/>
    <w:rsid w:val="005E16DE"/>
    <w:rsid w:val="005E175D"/>
    <w:rsid w:val="005E1B95"/>
    <w:rsid w:val="005E20BF"/>
    <w:rsid w:val="005E2501"/>
    <w:rsid w:val="005E2AE1"/>
    <w:rsid w:val="005E2C15"/>
    <w:rsid w:val="005E423C"/>
    <w:rsid w:val="005E4770"/>
    <w:rsid w:val="005E4967"/>
    <w:rsid w:val="005E505C"/>
    <w:rsid w:val="005E5A3F"/>
    <w:rsid w:val="005E5B4B"/>
    <w:rsid w:val="005E5D18"/>
    <w:rsid w:val="005E6DDF"/>
    <w:rsid w:val="005E7234"/>
    <w:rsid w:val="005E7722"/>
    <w:rsid w:val="005F0ED4"/>
    <w:rsid w:val="005F121D"/>
    <w:rsid w:val="005F2111"/>
    <w:rsid w:val="005F251F"/>
    <w:rsid w:val="005F27BA"/>
    <w:rsid w:val="005F2AC6"/>
    <w:rsid w:val="005F2BD0"/>
    <w:rsid w:val="005F39BB"/>
    <w:rsid w:val="005F4026"/>
    <w:rsid w:val="005F4E6D"/>
    <w:rsid w:val="005F6072"/>
    <w:rsid w:val="005F6FBB"/>
    <w:rsid w:val="005F7677"/>
    <w:rsid w:val="0060071E"/>
    <w:rsid w:val="00603164"/>
    <w:rsid w:val="00604D22"/>
    <w:rsid w:val="0060574B"/>
    <w:rsid w:val="00605BBA"/>
    <w:rsid w:val="00605D40"/>
    <w:rsid w:val="006067C0"/>
    <w:rsid w:val="00606AE0"/>
    <w:rsid w:val="006071F8"/>
    <w:rsid w:val="006072FB"/>
    <w:rsid w:val="0060755C"/>
    <w:rsid w:val="006077A7"/>
    <w:rsid w:val="00607988"/>
    <w:rsid w:val="00607B56"/>
    <w:rsid w:val="006105D5"/>
    <w:rsid w:val="00610B9C"/>
    <w:rsid w:val="00610E7B"/>
    <w:rsid w:val="00610EA7"/>
    <w:rsid w:val="0061146C"/>
    <w:rsid w:val="006114FD"/>
    <w:rsid w:val="00612065"/>
    <w:rsid w:val="0061250A"/>
    <w:rsid w:val="00615759"/>
    <w:rsid w:val="00615C11"/>
    <w:rsid w:val="00615E9A"/>
    <w:rsid w:val="00616018"/>
    <w:rsid w:val="006173A5"/>
    <w:rsid w:val="00620385"/>
    <w:rsid w:val="00621A2A"/>
    <w:rsid w:val="00624EEC"/>
    <w:rsid w:val="00625B2D"/>
    <w:rsid w:val="006268FC"/>
    <w:rsid w:val="00627F67"/>
    <w:rsid w:val="00630494"/>
    <w:rsid w:val="006329A8"/>
    <w:rsid w:val="00633AFE"/>
    <w:rsid w:val="00634E11"/>
    <w:rsid w:val="006354B3"/>
    <w:rsid w:val="0063591F"/>
    <w:rsid w:val="00637A0F"/>
    <w:rsid w:val="00637A14"/>
    <w:rsid w:val="00640B21"/>
    <w:rsid w:val="00641ED0"/>
    <w:rsid w:val="0064232B"/>
    <w:rsid w:val="0064253A"/>
    <w:rsid w:val="006425D9"/>
    <w:rsid w:val="00642D5B"/>
    <w:rsid w:val="00642DD0"/>
    <w:rsid w:val="0064331E"/>
    <w:rsid w:val="0064353E"/>
    <w:rsid w:val="00643D01"/>
    <w:rsid w:val="00645CDF"/>
    <w:rsid w:val="00646119"/>
    <w:rsid w:val="0064740C"/>
    <w:rsid w:val="006474EC"/>
    <w:rsid w:val="006474F7"/>
    <w:rsid w:val="00647927"/>
    <w:rsid w:val="00650BEE"/>
    <w:rsid w:val="00651026"/>
    <w:rsid w:val="00651D7D"/>
    <w:rsid w:val="006524C0"/>
    <w:rsid w:val="00653EA3"/>
    <w:rsid w:val="0065452D"/>
    <w:rsid w:val="006546F4"/>
    <w:rsid w:val="0065541B"/>
    <w:rsid w:val="0065550F"/>
    <w:rsid w:val="00655D25"/>
    <w:rsid w:val="00655E78"/>
    <w:rsid w:val="0065613E"/>
    <w:rsid w:val="006565FC"/>
    <w:rsid w:val="0065677C"/>
    <w:rsid w:val="0065699C"/>
    <w:rsid w:val="00656F2D"/>
    <w:rsid w:val="006575B9"/>
    <w:rsid w:val="0066053B"/>
    <w:rsid w:val="00660DBA"/>
    <w:rsid w:val="006613A9"/>
    <w:rsid w:val="00661E9B"/>
    <w:rsid w:val="00662724"/>
    <w:rsid w:val="00662BAC"/>
    <w:rsid w:val="00663C84"/>
    <w:rsid w:val="00664BCB"/>
    <w:rsid w:val="00664BF3"/>
    <w:rsid w:val="00664C01"/>
    <w:rsid w:val="0066589B"/>
    <w:rsid w:val="006661A6"/>
    <w:rsid w:val="006662E9"/>
    <w:rsid w:val="0066677E"/>
    <w:rsid w:val="00667C1C"/>
    <w:rsid w:val="00670C7F"/>
    <w:rsid w:val="0067117F"/>
    <w:rsid w:val="006711CC"/>
    <w:rsid w:val="00672E7D"/>
    <w:rsid w:val="00673595"/>
    <w:rsid w:val="0067388D"/>
    <w:rsid w:val="0067585D"/>
    <w:rsid w:val="0067589C"/>
    <w:rsid w:val="00675B47"/>
    <w:rsid w:val="00675D99"/>
    <w:rsid w:val="00676166"/>
    <w:rsid w:val="00676444"/>
    <w:rsid w:val="006766FA"/>
    <w:rsid w:val="00677632"/>
    <w:rsid w:val="006776DF"/>
    <w:rsid w:val="006802DF"/>
    <w:rsid w:val="00681236"/>
    <w:rsid w:val="00683B04"/>
    <w:rsid w:val="00684D74"/>
    <w:rsid w:val="00684E4E"/>
    <w:rsid w:val="00685393"/>
    <w:rsid w:val="00686A0D"/>
    <w:rsid w:val="006878E9"/>
    <w:rsid w:val="00687E2C"/>
    <w:rsid w:val="00690BC5"/>
    <w:rsid w:val="00691703"/>
    <w:rsid w:val="00692E35"/>
    <w:rsid w:val="006931BB"/>
    <w:rsid w:val="00693983"/>
    <w:rsid w:val="00694168"/>
    <w:rsid w:val="00694794"/>
    <w:rsid w:val="006947D5"/>
    <w:rsid w:val="006952C1"/>
    <w:rsid w:val="00695460"/>
    <w:rsid w:val="00696002"/>
    <w:rsid w:val="0069648C"/>
    <w:rsid w:val="00697EFD"/>
    <w:rsid w:val="006A033C"/>
    <w:rsid w:val="006A0B07"/>
    <w:rsid w:val="006A1C9E"/>
    <w:rsid w:val="006A2108"/>
    <w:rsid w:val="006A2886"/>
    <w:rsid w:val="006A29E4"/>
    <w:rsid w:val="006A4A7A"/>
    <w:rsid w:val="006A6191"/>
    <w:rsid w:val="006A77C0"/>
    <w:rsid w:val="006A7F06"/>
    <w:rsid w:val="006B049B"/>
    <w:rsid w:val="006B0D3A"/>
    <w:rsid w:val="006B12F9"/>
    <w:rsid w:val="006B1650"/>
    <w:rsid w:val="006B1F25"/>
    <w:rsid w:val="006B2364"/>
    <w:rsid w:val="006B2548"/>
    <w:rsid w:val="006B27DE"/>
    <w:rsid w:val="006B4449"/>
    <w:rsid w:val="006B528E"/>
    <w:rsid w:val="006B5570"/>
    <w:rsid w:val="006B6A49"/>
    <w:rsid w:val="006B6AD4"/>
    <w:rsid w:val="006B6EE7"/>
    <w:rsid w:val="006C0A92"/>
    <w:rsid w:val="006C26CE"/>
    <w:rsid w:val="006C2A83"/>
    <w:rsid w:val="006C3052"/>
    <w:rsid w:val="006C40A8"/>
    <w:rsid w:val="006C40F1"/>
    <w:rsid w:val="006C41F4"/>
    <w:rsid w:val="006C4C59"/>
    <w:rsid w:val="006C4F23"/>
    <w:rsid w:val="006C6453"/>
    <w:rsid w:val="006C796E"/>
    <w:rsid w:val="006D151C"/>
    <w:rsid w:val="006D30E3"/>
    <w:rsid w:val="006D317F"/>
    <w:rsid w:val="006D3A9B"/>
    <w:rsid w:val="006D4749"/>
    <w:rsid w:val="006D5819"/>
    <w:rsid w:val="006D5AA0"/>
    <w:rsid w:val="006D6D5C"/>
    <w:rsid w:val="006D7B4F"/>
    <w:rsid w:val="006E01FB"/>
    <w:rsid w:val="006E0713"/>
    <w:rsid w:val="006E0D3B"/>
    <w:rsid w:val="006E2422"/>
    <w:rsid w:val="006E31E0"/>
    <w:rsid w:val="006E35EC"/>
    <w:rsid w:val="006E38DC"/>
    <w:rsid w:val="006E39A2"/>
    <w:rsid w:val="006E532D"/>
    <w:rsid w:val="006E5B49"/>
    <w:rsid w:val="006E5B75"/>
    <w:rsid w:val="006E6867"/>
    <w:rsid w:val="006E6CC6"/>
    <w:rsid w:val="006E7B10"/>
    <w:rsid w:val="006E7CA1"/>
    <w:rsid w:val="006F027F"/>
    <w:rsid w:val="006F1448"/>
    <w:rsid w:val="006F14CE"/>
    <w:rsid w:val="006F1875"/>
    <w:rsid w:val="006F1E13"/>
    <w:rsid w:val="006F2065"/>
    <w:rsid w:val="006F22F8"/>
    <w:rsid w:val="006F2CD1"/>
    <w:rsid w:val="006F32A0"/>
    <w:rsid w:val="006F3AF7"/>
    <w:rsid w:val="006F4A70"/>
    <w:rsid w:val="006F4AB1"/>
    <w:rsid w:val="006F4D7F"/>
    <w:rsid w:val="006F51A1"/>
    <w:rsid w:val="006F56BF"/>
    <w:rsid w:val="006F6322"/>
    <w:rsid w:val="007014EC"/>
    <w:rsid w:val="00701731"/>
    <w:rsid w:val="00701FE5"/>
    <w:rsid w:val="00702A3F"/>
    <w:rsid w:val="007049FB"/>
    <w:rsid w:val="0070507D"/>
    <w:rsid w:val="00705593"/>
    <w:rsid w:val="0070570C"/>
    <w:rsid w:val="0070763C"/>
    <w:rsid w:val="00707C5E"/>
    <w:rsid w:val="00707DED"/>
    <w:rsid w:val="00711307"/>
    <w:rsid w:val="007114F1"/>
    <w:rsid w:val="007125D9"/>
    <w:rsid w:val="0071296E"/>
    <w:rsid w:val="00712FF9"/>
    <w:rsid w:val="0071320B"/>
    <w:rsid w:val="00713A67"/>
    <w:rsid w:val="00714A85"/>
    <w:rsid w:val="00714A8F"/>
    <w:rsid w:val="007160D3"/>
    <w:rsid w:val="00716392"/>
    <w:rsid w:val="00716722"/>
    <w:rsid w:val="007178DF"/>
    <w:rsid w:val="00717B09"/>
    <w:rsid w:val="0072019B"/>
    <w:rsid w:val="0072278D"/>
    <w:rsid w:val="00722D60"/>
    <w:rsid w:val="00726316"/>
    <w:rsid w:val="00726331"/>
    <w:rsid w:val="007269D2"/>
    <w:rsid w:val="00726D23"/>
    <w:rsid w:val="00727C59"/>
    <w:rsid w:val="007358B1"/>
    <w:rsid w:val="0073686F"/>
    <w:rsid w:val="007377A1"/>
    <w:rsid w:val="00741102"/>
    <w:rsid w:val="007414BA"/>
    <w:rsid w:val="00741853"/>
    <w:rsid w:val="0074196D"/>
    <w:rsid w:val="00741BF9"/>
    <w:rsid w:val="007423C3"/>
    <w:rsid w:val="00742A90"/>
    <w:rsid w:val="00743189"/>
    <w:rsid w:val="00743686"/>
    <w:rsid w:val="00743EC4"/>
    <w:rsid w:val="007443C9"/>
    <w:rsid w:val="00744E7E"/>
    <w:rsid w:val="00746DA5"/>
    <w:rsid w:val="00750BC5"/>
    <w:rsid w:val="00751654"/>
    <w:rsid w:val="00751A45"/>
    <w:rsid w:val="007521B4"/>
    <w:rsid w:val="0075252A"/>
    <w:rsid w:val="00752BA4"/>
    <w:rsid w:val="007539B5"/>
    <w:rsid w:val="007547A5"/>
    <w:rsid w:val="00755082"/>
    <w:rsid w:val="00755743"/>
    <w:rsid w:val="007560D1"/>
    <w:rsid w:val="007565AC"/>
    <w:rsid w:val="00757B69"/>
    <w:rsid w:val="00761530"/>
    <w:rsid w:val="00761890"/>
    <w:rsid w:val="007624A7"/>
    <w:rsid w:val="007627AB"/>
    <w:rsid w:val="00762CE0"/>
    <w:rsid w:val="00763B14"/>
    <w:rsid w:val="00764EF8"/>
    <w:rsid w:val="0076532B"/>
    <w:rsid w:val="0076636E"/>
    <w:rsid w:val="007666A6"/>
    <w:rsid w:val="007667F1"/>
    <w:rsid w:val="007669BD"/>
    <w:rsid w:val="00770B59"/>
    <w:rsid w:val="00771CEA"/>
    <w:rsid w:val="00771D72"/>
    <w:rsid w:val="0077268B"/>
    <w:rsid w:val="00772D53"/>
    <w:rsid w:val="00773A16"/>
    <w:rsid w:val="00773CF6"/>
    <w:rsid w:val="007740D6"/>
    <w:rsid w:val="0077470B"/>
    <w:rsid w:val="0077480A"/>
    <w:rsid w:val="00774B13"/>
    <w:rsid w:val="00775971"/>
    <w:rsid w:val="00775EA1"/>
    <w:rsid w:val="00776C4F"/>
    <w:rsid w:val="0078082B"/>
    <w:rsid w:val="00780CCB"/>
    <w:rsid w:val="00781BF7"/>
    <w:rsid w:val="00784521"/>
    <w:rsid w:val="0078554F"/>
    <w:rsid w:val="0078584E"/>
    <w:rsid w:val="0078618E"/>
    <w:rsid w:val="00790B61"/>
    <w:rsid w:val="00790F19"/>
    <w:rsid w:val="007910CC"/>
    <w:rsid w:val="00791968"/>
    <w:rsid w:val="00791A25"/>
    <w:rsid w:val="00792B1C"/>
    <w:rsid w:val="007931CF"/>
    <w:rsid w:val="00794614"/>
    <w:rsid w:val="00794FA8"/>
    <w:rsid w:val="00795C55"/>
    <w:rsid w:val="00796766"/>
    <w:rsid w:val="007A1B50"/>
    <w:rsid w:val="007A2719"/>
    <w:rsid w:val="007A2DBA"/>
    <w:rsid w:val="007A3665"/>
    <w:rsid w:val="007A3842"/>
    <w:rsid w:val="007A3853"/>
    <w:rsid w:val="007A55BD"/>
    <w:rsid w:val="007A7694"/>
    <w:rsid w:val="007A7738"/>
    <w:rsid w:val="007B0181"/>
    <w:rsid w:val="007B0C6A"/>
    <w:rsid w:val="007B1F95"/>
    <w:rsid w:val="007B260E"/>
    <w:rsid w:val="007B306B"/>
    <w:rsid w:val="007B3D1F"/>
    <w:rsid w:val="007B448F"/>
    <w:rsid w:val="007B638A"/>
    <w:rsid w:val="007B6BFF"/>
    <w:rsid w:val="007C06DD"/>
    <w:rsid w:val="007C0A95"/>
    <w:rsid w:val="007C0D8F"/>
    <w:rsid w:val="007C0D9C"/>
    <w:rsid w:val="007C112C"/>
    <w:rsid w:val="007C165F"/>
    <w:rsid w:val="007C30B2"/>
    <w:rsid w:val="007C3363"/>
    <w:rsid w:val="007C3D74"/>
    <w:rsid w:val="007C41D0"/>
    <w:rsid w:val="007C4231"/>
    <w:rsid w:val="007C4726"/>
    <w:rsid w:val="007C58AA"/>
    <w:rsid w:val="007C75E1"/>
    <w:rsid w:val="007C7DCD"/>
    <w:rsid w:val="007D1B41"/>
    <w:rsid w:val="007D1DC0"/>
    <w:rsid w:val="007D2127"/>
    <w:rsid w:val="007D2AA1"/>
    <w:rsid w:val="007D34FA"/>
    <w:rsid w:val="007D35D5"/>
    <w:rsid w:val="007D3B9A"/>
    <w:rsid w:val="007D3FB6"/>
    <w:rsid w:val="007D418C"/>
    <w:rsid w:val="007D50C0"/>
    <w:rsid w:val="007D5E16"/>
    <w:rsid w:val="007D5EB3"/>
    <w:rsid w:val="007D6896"/>
    <w:rsid w:val="007E3CA9"/>
    <w:rsid w:val="007E3CCF"/>
    <w:rsid w:val="007E6D0E"/>
    <w:rsid w:val="007E7A3B"/>
    <w:rsid w:val="007E7E65"/>
    <w:rsid w:val="007E7ED9"/>
    <w:rsid w:val="007F07ED"/>
    <w:rsid w:val="007F08CA"/>
    <w:rsid w:val="007F114E"/>
    <w:rsid w:val="007F30E8"/>
    <w:rsid w:val="007F3144"/>
    <w:rsid w:val="007F3366"/>
    <w:rsid w:val="007F499B"/>
    <w:rsid w:val="007F50EA"/>
    <w:rsid w:val="007F7052"/>
    <w:rsid w:val="00800B0E"/>
    <w:rsid w:val="00805426"/>
    <w:rsid w:val="008057E6"/>
    <w:rsid w:val="00805A46"/>
    <w:rsid w:val="008072C9"/>
    <w:rsid w:val="008079A8"/>
    <w:rsid w:val="008135DC"/>
    <w:rsid w:val="00814822"/>
    <w:rsid w:val="00815680"/>
    <w:rsid w:val="008157E4"/>
    <w:rsid w:val="00815994"/>
    <w:rsid w:val="00816348"/>
    <w:rsid w:val="008170B6"/>
    <w:rsid w:val="0081780E"/>
    <w:rsid w:val="00820478"/>
    <w:rsid w:val="00821067"/>
    <w:rsid w:val="00821238"/>
    <w:rsid w:val="00821502"/>
    <w:rsid w:val="008216A4"/>
    <w:rsid w:val="0082176E"/>
    <w:rsid w:val="00822E0F"/>
    <w:rsid w:val="00824C92"/>
    <w:rsid w:val="00824F2E"/>
    <w:rsid w:val="008271D4"/>
    <w:rsid w:val="00827763"/>
    <w:rsid w:val="0083004A"/>
    <w:rsid w:val="0083079C"/>
    <w:rsid w:val="0083082E"/>
    <w:rsid w:val="00830ADD"/>
    <w:rsid w:val="00830CC6"/>
    <w:rsid w:val="00831F8E"/>
    <w:rsid w:val="00832277"/>
    <w:rsid w:val="008329F5"/>
    <w:rsid w:val="00832CCE"/>
    <w:rsid w:val="00832FAE"/>
    <w:rsid w:val="008332E1"/>
    <w:rsid w:val="00833D81"/>
    <w:rsid w:val="00837723"/>
    <w:rsid w:val="00841E3B"/>
    <w:rsid w:val="00841F3D"/>
    <w:rsid w:val="00842CD4"/>
    <w:rsid w:val="008437E9"/>
    <w:rsid w:val="00844FD8"/>
    <w:rsid w:val="008457AA"/>
    <w:rsid w:val="00846500"/>
    <w:rsid w:val="00850352"/>
    <w:rsid w:val="00850B59"/>
    <w:rsid w:val="00850BB9"/>
    <w:rsid w:val="00850DCE"/>
    <w:rsid w:val="00851DC1"/>
    <w:rsid w:val="008521E8"/>
    <w:rsid w:val="00852212"/>
    <w:rsid w:val="008527CA"/>
    <w:rsid w:val="00852F22"/>
    <w:rsid w:val="008543E3"/>
    <w:rsid w:val="008550C8"/>
    <w:rsid w:val="00856065"/>
    <w:rsid w:val="0085690F"/>
    <w:rsid w:val="0085698C"/>
    <w:rsid w:val="00857A3E"/>
    <w:rsid w:val="00860B4B"/>
    <w:rsid w:val="00861895"/>
    <w:rsid w:val="00862331"/>
    <w:rsid w:val="008627B3"/>
    <w:rsid w:val="00862ADF"/>
    <w:rsid w:val="00863416"/>
    <w:rsid w:val="0086518D"/>
    <w:rsid w:val="0086526E"/>
    <w:rsid w:val="008660DD"/>
    <w:rsid w:val="0086617A"/>
    <w:rsid w:val="008666F0"/>
    <w:rsid w:val="00866B22"/>
    <w:rsid w:val="00867030"/>
    <w:rsid w:val="008670F2"/>
    <w:rsid w:val="00870B76"/>
    <w:rsid w:val="00870E1D"/>
    <w:rsid w:val="00871CBB"/>
    <w:rsid w:val="00873113"/>
    <w:rsid w:val="00874730"/>
    <w:rsid w:val="00875A90"/>
    <w:rsid w:val="00875E5D"/>
    <w:rsid w:val="0087610D"/>
    <w:rsid w:val="00880DD8"/>
    <w:rsid w:val="00881209"/>
    <w:rsid w:val="00881C6F"/>
    <w:rsid w:val="0088238A"/>
    <w:rsid w:val="008834F2"/>
    <w:rsid w:val="00884814"/>
    <w:rsid w:val="00884FCD"/>
    <w:rsid w:val="00885D9B"/>
    <w:rsid w:val="00886355"/>
    <w:rsid w:val="00887787"/>
    <w:rsid w:val="00887B17"/>
    <w:rsid w:val="0089103A"/>
    <w:rsid w:val="0089112C"/>
    <w:rsid w:val="00891628"/>
    <w:rsid w:val="008916D1"/>
    <w:rsid w:val="008919A2"/>
    <w:rsid w:val="00894922"/>
    <w:rsid w:val="00894B2C"/>
    <w:rsid w:val="00894D0C"/>
    <w:rsid w:val="00895E89"/>
    <w:rsid w:val="00895FAA"/>
    <w:rsid w:val="00897B55"/>
    <w:rsid w:val="008A04F0"/>
    <w:rsid w:val="008A1F29"/>
    <w:rsid w:val="008A2292"/>
    <w:rsid w:val="008A26B4"/>
    <w:rsid w:val="008A3778"/>
    <w:rsid w:val="008A3AA4"/>
    <w:rsid w:val="008A4860"/>
    <w:rsid w:val="008A4D85"/>
    <w:rsid w:val="008A578C"/>
    <w:rsid w:val="008A5D1F"/>
    <w:rsid w:val="008A60BE"/>
    <w:rsid w:val="008A6256"/>
    <w:rsid w:val="008A6DA7"/>
    <w:rsid w:val="008A7444"/>
    <w:rsid w:val="008A74E3"/>
    <w:rsid w:val="008B0C04"/>
    <w:rsid w:val="008B0E3E"/>
    <w:rsid w:val="008B0EEE"/>
    <w:rsid w:val="008B102F"/>
    <w:rsid w:val="008B285F"/>
    <w:rsid w:val="008B28B6"/>
    <w:rsid w:val="008B300F"/>
    <w:rsid w:val="008B32E1"/>
    <w:rsid w:val="008B354B"/>
    <w:rsid w:val="008B3748"/>
    <w:rsid w:val="008B44CC"/>
    <w:rsid w:val="008B52E3"/>
    <w:rsid w:val="008B58EA"/>
    <w:rsid w:val="008B60DB"/>
    <w:rsid w:val="008B6BD2"/>
    <w:rsid w:val="008B6E4E"/>
    <w:rsid w:val="008B7797"/>
    <w:rsid w:val="008B790B"/>
    <w:rsid w:val="008C1C38"/>
    <w:rsid w:val="008C2AEC"/>
    <w:rsid w:val="008C50A4"/>
    <w:rsid w:val="008C5EF8"/>
    <w:rsid w:val="008C6FE1"/>
    <w:rsid w:val="008C71F8"/>
    <w:rsid w:val="008C74E4"/>
    <w:rsid w:val="008D0574"/>
    <w:rsid w:val="008D26C2"/>
    <w:rsid w:val="008D39FA"/>
    <w:rsid w:val="008D3FC5"/>
    <w:rsid w:val="008D439A"/>
    <w:rsid w:val="008D4C2F"/>
    <w:rsid w:val="008D5598"/>
    <w:rsid w:val="008D5B16"/>
    <w:rsid w:val="008D7AAF"/>
    <w:rsid w:val="008E04D2"/>
    <w:rsid w:val="008E1E88"/>
    <w:rsid w:val="008E20AE"/>
    <w:rsid w:val="008E256F"/>
    <w:rsid w:val="008E2C0D"/>
    <w:rsid w:val="008E3412"/>
    <w:rsid w:val="008E4FC0"/>
    <w:rsid w:val="008E6285"/>
    <w:rsid w:val="008E7727"/>
    <w:rsid w:val="008E7CE0"/>
    <w:rsid w:val="008E7E18"/>
    <w:rsid w:val="008F103E"/>
    <w:rsid w:val="008F12BE"/>
    <w:rsid w:val="008F1490"/>
    <w:rsid w:val="008F162B"/>
    <w:rsid w:val="008F2E52"/>
    <w:rsid w:val="008F3156"/>
    <w:rsid w:val="008F385D"/>
    <w:rsid w:val="008F3DC6"/>
    <w:rsid w:val="008F4376"/>
    <w:rsid w:val="008F4872"/>
    <w:rsid w:val="008F4944"/>
    <w:rsid w:val="008F4D86"/>
    <w:rsid w:val="008F4FB6"/>
    <w:rsid w:val="008F5575"/>
    <w:rsid w:val="008F559D"/>
    <w:rsid w:val="008F5ED2"/>
    <w:rsid w:val="00900565"/>
    <w:rsid w:val="00900FD5"/>
    <w:rsid w:val="0090128D"/>
    <w:rsid w:val="0090203D"/>
    <w:rsid w:val="009026EA"/>
    <w:rsid w:val="00902DD3"/>
    <w:rsid w:val="0090402D"/>
    <w:rsid w:val="00905A70"/>
    <w:rsid w:val="00905AA7"/>
    <w:rsid w:val="009066E2"/>
    <w:rsid w:val="009067B0"/>
    <w:rsid w:val="0090722E"/>
    <w:rsid w:val="009104A2"/>
    <w:rsid w:val="0091080C"/>
    <w:rsid w:val="009110D8"/>
    <w:rsid w:val="009112A4"/>
    <w:rsid w:val="009121F3"/>
    <w:rsid w:val="009125E3"/>
    <w:rsid w:val="00912936"/>
    <w:rsid w:val="00913234"/>
    <w:rsid w:val="00913794"/>
    <w:rsid w:val="00913826"/>
    <w:rsid w:val="00915E45"/>
    <w:rsid w:val="00915E7F"/>
    <w:rsid w:val="00916065"/>
    <w:rsid w:val="00916701"/>
    <w:rsid w:val="00916B35"/>
    <w:rsid w:val="00917840"/>
    <w:rsid w:val="00917C39"/>
    <w:rsid w:val="009201BD"/>
    <w:rsid w:val="0092082C"/>
    <w:rsid w:val="00921831"/>
    <w:rsid w:val="00922114"/>
    <w:rsid w:val="00923A6D"/>
    <w:rsid w:val="00923B1F"/>
    <w:rsid w:val="00923E6F"/>
    <w:rsid w:val="00925936"/>
    <w:rsid w:val="009268D2"/>
    <w:rsid w:val="009300BC"/>
    <w:rsid w:val="00930A59"/>
    <w:rsid w:val="00930D26"/>
    <w:rsid w:val="009318DD"/>
    <w:rsid w:val="009322D5"/>
    <w:rsid w:val="00932928"/>
    <w:rsid w:val="00932AB3"/>
    <w:rsid w:val="0093421D"/>
    <w:rsid w:val="009347CB"/>
    <w:rsid w:val="00935267"/>
    <w:rsid w:val="009359E4"/>
    <w:rsid w:val="009367F8"/>
    <w:rsid w:val="00937163"/>
    <w:rsid w:val="00940254"/>
    <w:rsid w:val="009403EB"/>
    <w:rsid w:val="009404FD"/>
    <w:rsid w:val="00940B1D"/>
    <w:rsid w:val="00940D72"/>
    <w:rsid w:val="009412C6"/>
    <w:rsid w:val="0094156E"/>
    <w:rsid w:val="00941F18"/>
    <w:rsid w:val="00942EC1"/>
    <w:rsid w:val="009440C9"/>
    <w:rsid w:val="0094469B"/>
    <w:rsid w:val="009448D9"/>
    <w:rsid w:val="00944A1B"/>
    <w:rsid w:val="0094512D"/>
    <w:rsid w:val="0094521E"/>
    <w:rsid w:val="009454F3"/>
    <w:rsid w:val="00945A9D"/>
    <w:rsid w:val="00945ACA"/>
    <w:rsid w:val="00946495"/>
    <w:rsid w:val="00946B77"/>
    <w:rsid w:val="00950A99"/>
    <w:rsid w:val="00951220"/>
    <w:rsid w:val="00951D6E"/>
    <w:rsid w:val="00952004"/>
    <w:rsid w:val="0095341D"/>
    <w:rsid w:val="00953F36"/>
    <w:rsid w:val="0095531D"/>
    <w:rsid w:val="00955C54"/>
    <w:rsid w:val="00956175"/>
    <w:rsid w:val="00957ADF"/>
    <w:rsid w:val="00957F50"/>
    <w:rsid w:val="00960097"/>
    <w:rsid w:val="009608A3"/>
    <w:rsid w:val="00961271"/>
    <w:rsid w:val="00961608"/>
    <w:rsid w:val="00961932"/>
    <w:rsid w:val="00962940"/>
    <w:rsid w:val="00963296"/>
    <w:rsid w:val="0096404C"/>
    <w:rsid w:val="009650B5"/>
    <w:rsid w:val="009657B5"/>
    <w:rsid w:val="00965D7B"/>
    <w:rsid w:val="0096697A"/>
    <w:rsid w:val="00966FE9"/>
    <w:rsid w:val="0096717D"/>
    <w:rsid w:val="00967D3A"/>
    <w:rsid w:val="009729AE"/>
    <w:rsid w:val="00972B57"/>
    <w:rsid w:val="00972F50"/>
    <w:rsid w:val="009730FB"/>
    <w:rsid w:val="009739B1"/>
    <w:rsid w:val="00974B7D"/>
    <w:rsid w:val="0097502F"/>
    <w:rsid w:val="00976157"/>
    <w:rsid w:val="0097682D"/>
    <w:rsid w:val="009774DA"/>
    <w:rsid w:val="00980A72"/>
    <w:rsid w:val="009827FD"/>
    <w:rsid w:val="00982FB8"/>
    <w:rsid w:val="00983188"/>
    <w:rsid w:val="00983BF7"/>
    <w:rsid w:val="00983CA6"/>
    <w:rsid w:val="0098417A"/>
    <w:rsid w:val="00985BA1"/>
    <w:rsid w:val="00985F3B"/>
    <w:rsid w:val="009868C4"/>
    <w:rsid w:val="00986C69"/>
    <w:rsid w:val="00987577"/>
    <w:rsid w:val="0098759F"/>
    <w:rsid w:val="0098761D"/>
    <w:rsid w:val="00991C2C"/>
    <w:rsid w:val="00992EBD"/>
    <w:rsid w:val="00992F9B"/>
    <w:rsid w:val="00993540"/>
    <w:rsid w:val="009937C3"/>
    <w:rsid w:val="00993DCC"/>
    <w:rsid w:val="00994B4A"/>
    <w:rsid w:val="009955F8"/>
    <w:rsid w:val="00997666"/>
    <w:rsid w:val="00997D55"/>
    <w:rsid w:val="009A0BBD"/>
    <w:rsid w:val="009A147F"/>
    <w:rsid w:val="009A2CD9"/>
    <w:rsid w:val="009A33C5"/>
    <w:rsid w:val="009A361A"/>
    <w:rsid w:val="009A3894"/>
    <w:rsid w:val="009A47C0"/>
    <w:rsid w:val="009A5E38"/>
    <w:rsid w:val="009A668C"/>
    <w:rsid w:val="009A68B5"/>
    <w:rsid w:val="009A71E2"/>
    <w:rsid w:val="009A77F4"/>
    <w:rsid w:val="009B0756"/>
    <w:rsid w:val="009B42DF"/>
    <w:rsid w:val="009B59EA"/>
    <w:rsid w:val="009B5A99"/>
    <w:rsid w:val="009B60AB"/>
    <w:rsid w:val="009B63D2"/>
    <w:rsid w:val="009B78A1"/>
    <w:rsid w:val="009C0F42"/>
    <w:rsid w:val="009C129D"/>
    <w:rsid w:val="009C170A"/>
    <w:rsid w:val="009C1812"/>
    <w:rsid w:val="009C1F45"/>
    <w:rsid w:val="009C227B"/>
    <w:rsid w:val="009C2DB8"/>
    <w:rsid w:val="009C3459"/>
    <w:rsid w:val="009C4212"/>
    <w:rsid w:val="009C48D0"/>
    <w:rsid w:val="009C60AB"/>
    <w:rsid w:val="009C658D"/>
    <w:rsid w:val="009C782A"/>
    <w:rsid w:val="009D1F43"/>
    <w:rsid w:val="009D22A7"/>
    <w:rsid w:val="009D2EAC"/>
    <w:rsid w:val="009D31E2"/>
    <w:rsid w:val="009D3B2E"/>
    <w:rsid w:val="009D3BEE"/>
    <w:rsid w:val="009D3CCE"/>
    <w:rsid w:val="009D3F23"/>
    <w:rsid w:val="009D3F28"/>
    <w:rsid w:val="009D42AB"/>
    <w:rsid w:val="009D42E0"/>
    <w:rsid w:val="009D4BED"/>
    <w:rsid w:val="009D6545"/>
    <w:rsid w:val="009D6F3A"/>
    <w:rsid w:val="009D7403"/>
    <w:rsid w:val="009D7BAB"/>
    <w:rsid w:val="009E08C4"/>
    <w:rsid w:val="009E1958"/>
    <w:rsid w:val="009E2DD2"/>
    <w:rsid w:val="009E2E56"/>
    <w:rsid w:val="009E40A0"/>
    <w:rsid w:val="009E49D4"/>
    <w:rsid w:val="009E5081"/>
    <w:rsid w:val="009E5087"/>
    <w:rsid w:val="009E775B"/>
    <w:rsid w:val="009F041C"/>
    <w:rsid w:val="009F2615"/>
    <w:rsid w:val="009F27DF"/>
    <w:rsid w:val="009F4385"/>
    <w:rsid w:val="009F4E69"/>
    <w:rsid w:val="009F607A"/>
    <w:rsid w:val="009F6AE9"/>
    <w:rsid w:val="009F6C22"/>
    <w:rsid w:val="009F6C79"/>
    <w:rsid w:val="009F7494"/>
    <w:rsid w:val="009F74B3"/>
    <w:rsid w:val="00A000B2"/>
    <w:rsid w:val="00A03FB8"/>
    <w:rsid w:val="00A0502F"/>
    <w:rsid w:val="00A055EC"/>
    <w:rsid w:val="00A05ED8"/>
    <w:rsid w:val="00A060D4"/>
    <w:rsid w:val="00A06194"/>
    <w:rsid w:val="00A0633A"/>
    <w:rsid w:val="00A06B8C"/>
    <w:rsid w:val="00A06D6F"/>
    <w:rsid w:val="00A0731E"/>
    <w:rsid w:val="00A10FDB"/>
    <w:rsid w:val="00A1153E"/>
    <w:rsid w:val="00A118D7"/>
    <w:rsid w:val="00A11AFE"/>
    <w:rsid w:val="00A11F69"/>
    <w:rsid w:val="00A12E3D"/>
    <w:rsid w:val="00A1462B"/>
    <w:rsid w:val="00A14FE4"/>
    <w:rsid w:val="00A15150"/>
    <w:rsid w:val="00A16309"/>
    <w:rsid w:val="00A17B96"/>
    <w:rsid w:val="00A203FB"/>
    <w:rsid w:val="00A2071B"/>
    <w:rsid w:val="00A21808"/>
    <w:rsid w:val="00A2268F"/>
    <w:rsid w:val="00A24942"/>
    <w:rsid w:val="00A260A0"/>
    <w:rsid w:val="00A2657B"/>
    <w:rsid w:val="00A30B86"/>
    <w:rsid w:val="00A30D9B"/>
    <w:rsid w:val="00A33003"/>
    <w:rsid w:val="00A3439E"/>
    <w:rsid w:val="00A3572C"/>
    <w:rsid w:val="00A3645D"/>
    <w:rsid w:val="00A36564"/>
    <w:rsid w:val="00A40136"/>
    <w:rsid w:val="00A40A90"/>
    <w:rsid w:val="00A4241A"/>
    <w:rsid w:val="00A42D01"/>
    <w:rsid w:val="00A42DB3"/>
    <w:rsid w:val="00A4393D"/>
    <w:rsid w:val="00A43D9D"/>
    <w:rsid w:val="00A45053"/>
    <w:rsid w:val="00A45FFD"/>
    <w:rsid w:val="00A47BA8"/>
    <w:rsid w:val="00A5057A"/>
    <w:rsid w:val="00A50E07"/>
    <w:rsid w:val="00A52530"/>
    <w:rsid w:val="00A52E72"/>
    <w:rsid w:val="00A52EDF"/>
    <w:rsid w:val="00A53108"/>
    <w:rsid w:val="00A5387F"/>
    <w:rsid w:val="00A541E3"/>
    <w:rsid w:val="00A54AFC"/>
    <w:rsid w:val="00A55E19"/>
    <w:rsid w:val="00A56749"/>
    <w:rsid w:val="00A56906"/>
    <w:rsid w:val="00A606A1"/>
    <w:rsid w:val="00A60AB7"/>
    <w:rsid w:val="00A62A6C"/>
    <w:rsid w:val="00A62C10"/>
    <w:rsid w:val="00A63243"/>
    <w:rsid w:val="00A639B5"/>
    <w:rsid w:val="00A63A0E"/>
    <w:rsid w:val="00A640DE"/>
    <w:rsid w:val="00A64C8B"/>
    <w:rsid w:val="00A65148"/>
    <w:rsid w:val="00A677DD"/>
    <w:rsid w:val="00A707CA"/>
    <w:rsid w:val="00A7093A"/>
    <w:rsid w:val="00A70B7E"/>
    <w:rsid w:val="00A7244F"/>
    <w:rsid w:val="00A72E9B"/>
    <w:rsid w:val="00A7358C"/>
    <w:rsid w:val="00A7363E"/>
    <w:rsid w:val="00A7422C"/>
    <w:rsid w:val="00A742B0"/>
    <w:rsid w:val="00A7463C"/>
    <w:rsid w:val="00A748AF"/>
    <w:rsid w:val="00A768FE"/>
    <w:rsid w:val="00A77095"/>
    <w:rsid w:val="00A8026A"/>
    <w:rsid w:val="00A810D0"/>
    <w:rsid w:val="00A81615"/>
    <w:rsid w:val="00A819DA"/>
    <w:rsid w:val="00A8251B"/>
    <w:rsid w:val="00A82C32"/>
    <w:rsid w:val="00A82CF5"/>
    <w:rsid w:val="00A835B1"/>
    <w:rsid w:val="00A838F4"/>
    <w:rsid w:val="00A84168"/>
    <w:rsid w:val="00A8444E"/>
    <w:rsid w:val="00A84D2A"/>
    <w:rsid w:val="00A84DE9"/>
    <w:rsid w:val="00A872AE"/>
    <w:rsid w:val="00A876F7"/>
    <w:rsid w:val="00A90139"/>
    <w:rsid w:val="00A90ABB"/>
    <w:rsid w:val="00A91950"/>
    <w:rsid w:val="00A9328F"/>
    <w:rsid w:val="00A94259"/>
    <w:rsid w:val="00A95172"/>
    <w:rsid w:val="00A95257"/>
    <w:rsid w:val="00A959A8"/>
    <w:rsid w:val="00A97DC9"/>
    <w:rsid w:val="00AA0482"/>
    <w:rsid w:val="00AA1057"/>
    <w:rsid w:val="00AA12CF"/>
    <w:rsid w:val="00AA2917"/>
    <w:rsid w:val="00AA4FF3"/>
    <w:rsid w:val="00AA5526"/>
    <w:rsid w:val="00AA6406"/>
    <w:rsid w:val="00AA64EF"/>
    <w:rsid w:val="00AA6BD8"/>
    <w:rsid w:val="00AA6D73"/>
    <w:rsid w:val="00AA749B"/>
    <w:rsid w:val="00AB0C2A"/>
    <w:rsid w:val="00AB0F11"/>
    <w:rsid w:val="00AB21C4"/>
    <w:rsid w:val="00AB3DED"/>
    <w:rsid w:val="00AB46B2"/>
    <w:rsid w:val="00AB4B8A"/>
    <w:rsid w:val="00AB4C84"/>
    <w:rsid w:val="00AB4ECA"/>
    <w:rsid w:val="00AB540C"/>
    <w:rsid w:val="00AB55DD"/>
    <w:rsid w:val="00AB5B53"/>
    <w:rsid w:val="00AB6C7B"/>
    <w:rsid w:val="00AB754D"/>
    <w:rsid w:val="00AC03CA"/>
    <w:rsid w:val="00AC08AE"/>
    <w:rsid w:val="00AC2C56"/>
    <w:rsid w:val="00AC39F5"/>
    <w:rsid w:val="00AC3F6F"/>
    <w:rsid w:val="00AC51AA"/>
    <w:rsid w:val="00AC53EB"/>
    <w:rsid w:val="00AC553F"/>
    <w:rsid w:val="00AC58F5"/>
    <w:rsid w:val="00AC5923"/>
    <w:rsid w:val="00AC65BB"/>
    <w:rsid w:val="00AC7983"/>
    <w:rsid w:val="00AC7D9B"/>
    <w:rsid w:val="00AD0DBA"/>
    <w:rsid w:val="00AD1887"/>
    <w:rsid w:val="00AD1980"/>
    <w:rsid w:val="00AD1CCE"/>
    <w:rsid w:val="00AD1FA8"/>
    <w:rsid w:val="00AD208F"/>
    <w:rsid w:val="00AD329F"/>
    <w:rsid w:val="00AD3911"/>
    <w:rsid w:val="00AD4CBB"/>
    <w:rsid w:val="00AD5875"/>
    <w:rsid w:val="00AD5C60"/>
    <w:rsid w:val="00AD6515"/>
    <w:rsid w:val="00AD6568"/>
    <w:rsid w:val="00AD65D5"/>
    <w:rsid w:val="00AE0B26"/>
    <w:rsid w:val="00AE0FF5"/>
    <w:rsid w:val="00AE1990"/>
    <w:rsid w:val="00AE2972"/>
    <w:rsid w:val="00AE2B70"/>
    <w:rsid w:val="00AE332C"/>
    <w:rsid w:val="00AE33CE"/>
    <w:rsid w:val="00AE380A"/>
    <w:rsid w:val="00AE5F6D"/>
    <w:rsid w:val="00AE7CD0"/>
    <w:rsid w:val="00AF03C1"/>
    <w:rsid w:val="00AF04FA"/>
    <w:rsid w:val="00AF12EA"/>
    <w:rsid w:val="00AF2900"/>
    <w:rsid w:val="00AF2955"/>
    <w:rsid w:val="00AF4B82"/>
    <w:rsid w:val="00AF57D7"/>
    <w:rsid w:val="00AF5E8F"/>
    <w:rsid w:val="00AF6D5F"/>
    <w:rsid w:val="00AF7A42"/>
    <w:rsid w:val="00B00C1C"/>
    <w:rsid w:val="00B00D2D"/>
    <w:rsid w:val="00B010FD"/>
    <w:rsid w:val="00B017E0"/>
    <w:rsid w:val="00B01C27"/>
    <w:rsid w:val="00B01C2B"/>
    <w:rsid w:val="00B027C3"/>
    <w:rsid w:val="00B02E8B"/>
    <w:rsid w:val="00B03B69"/>
    <w:rsid w:val="00B04217"/>
    <w:rsid w:val="00B04327"/>
    <w:rsid w:val="00B04A67"/>
    <w:rsid w:val="00B05015"/>
    <w:rsid w:val="00B05AD1"/>
    <w:rsid w:val="00B06815"/>
    <w:rsid w:val="00B12120"/>
    <w:rsid w:val="00B1265B"/>
    <w:rsid w:val="00B13A43"/>
    <w:rsid w:val="00B145F6"/>
    <w:rsid w:val="00B14B7E"/>
    <w:rsid w:val="00B17605"/>
    <w:rsid w:val="00B17D34"/>
    <w:rsid w:val="00B208FA"/>
    <w:rsid w:val="00B20A4D"/>
    <w:rsid w:val="00B20C37"/>
    <w:rsid w:val="00B21A20"/>
    <w:rsid w:val="00B22218"/>
    <w:rsid w:val="00B22956"/>
    <w:rsid w:val="00B22A4C"/>
    <w:rsid w:val="00B23662"/>
    <w:rsid w:val="00B249AD"/>
    <w:rsid w:val="00B2536A"/>
    <w:rsid w:val="00B26E5D"/>
    <w:rsid w:val="00B27684"/>
    <w:rsid w:val="00B27DB2"/>
    <w:rsid w:val="00B3031E"/>
    <w:rsid w:val="00B30789"/>
    <w:rsid w:val="00B30986"/>
    <w:rsid w:val="00B310C4"/>
    <w:rsid w:val="00B32058"/>
    <w:rsid w:val="00B32336"/>
    <w:rsid w:val="00B32A6A"/>
    <w:rsid w:val="00B3396E"/>
    <w:rsid w:val="00B33B55"/>
    <w:rsid w:val="00B34A07"/>
    <w:rsid w:val="00B34EA3"/>
    <w:rsid w:val="00B3691B"/>
    <w:rsid w:val="00B40395"/>
    <w:rsid w:val="00B41C34"/>
    <w:rsid w:val="00B421FC"/>
    <w:rsid w:val="00B422E0"/>
    <w:rsid w:val="00B42BFA"/>
    <w:rsid w:val="00B42C59"/>
    <w:rsid w:val="00B439F0"/>
    <w:rsid w:val="00B43B07"/>
    <w:rsid w:val="00B43F8B"/>
    <w:rsid w:val="00B44E6D"/>
    <w:rsid w:val="00B45148"/>
    <w:rsid w:val="00B451E1"/>
    <w:rsid w:val="00B47F1C"/>
    <w:rsid w:val="00B5075E"/>
    <w:rsid w:val="00B52246"/>
    <w:rsid w:val="00B527EB"/>
    <w:rsid w:val="00B52C17"/>
    <w:rsid w:val="00B53AD3"/>
    <w:rsid w:val="00B5537A"/>
    <w:rsid w:val="00B55E8B"/>
    <w:rsid w:val="00B61936"/>
    <w:rsid w:val="00B61DB3"/>
    <w:rsid w:val="00B620A6"/>
    <w:rsid w:val="00B63741"/>
    <w:rsid w:val="00B63746"/>
    <w:rsid w:val="00B63DF1"/>
    <w:rsid w:val="00B645D9"/>
    <w:rsid w:val="00B64B0D"/>
    <w:rsid w:val="00B6524D"/>
    <w:rsid w:val="00B659C7"/>
    <w:rsid w:val="00B676B0"/>
    <w:rsid w:val="00B67ACD"/>
    <w:rsid w:val="00B70810"/>
    <w:rsid w:val="00B70A8D"/>
    <w:rsid w:val="00B70DBD"/>
    <w:rsid w:val="00B71C3C"/>
    <w:rsid w:val="00B73906"/>
    <w:rsid w:val="00B73EE3"/>
    <w:rsid w:val="00B74561"/>
    <w:rsid w:val="00B745A5"/>
    <w:rsid w:val="00B74C4B"/>
    <w:rsid w:val="00B7709A"/>
    <w:rsid w:val="00B8060F"/>
    <w:rsid w:val="00B80A0B"/>
    <w:rsid w:val="00B810BA"/>
    <w:rsid w:val="00B81DE2"/>
    <w:rsid w:val="00B825F9"/>
    <w:rsid w:val="00B828F7"/>
    <w:rsid w:val="00B83FC7"/>
    <w:rsid w:val="00B84435"/>
    <w:rsid w:val="00B84593"/>
    <w:rsid w:val="00B84D2E"/>
    <w:rsid w:val="00B84EF2"/>
    <w:rsid w:val="00B8535F"/>
    <w:rsid w:val="00B85D52"/>
    <w:rsid w:val="00B85EBC"/>
    <w:rsid w:val="00B86540"/>
    <w:rsid w:val="00B868D2"/>
    <w:rsid w:val="00B86FF9"/>
    <w:rsid w:val="00B87B32"/>
    <w:rsid w:val="00B87B3E"/>
    <w:rsid w:val="00B9080A"/>
    <w:rsid w:val="00B91313"/>
    <w:rsid w:val="00B93282"/>
    <w:rsid w:val="00B94BCA"/>
    <w:rsid w:val="00B95698"/>
    <w:rsid w:val="00B95C70"/>
    <w:rsid w:val="00B95D82"/>
    <w:rsid w:val="00B9623D"/>
    <w:rsid w:val="00B96CEE"/>
    <w:rsid w:val="00BA128B"/>
    <w:rsid w:val="00BA1F99"/>
    <w:rsid w:val="00BA2293"/>
    <w:rsid w:val="00BA2595"/>
    <w:rsid w:val="00BA38A9"/>
    <w:rsid w:val="00BA3FAF"/>
    <w:rsid w:val="00BA68C9"/>
    <w:rsid w:val="00BA6A60"/>
    <w:rsid w:val="00BA724E"/>
    <w:rsid w:val="00BA750F"/>
    <w:rsid w:val="00BB0B24"/>
    <w:rsid w:val="00BB1CDD"/>
    <w:rsid w:val="00BB32AB"/>
    <w:rsid w:val="00BB5EEE"/>
    <w:rsid w:val="00BB6ECB"/>
    <w:rsid w:val="00BB75CC"/>
    <w:rsid w:val="00BB7F05"/>
    <w:rsid w:val="00BC0755"/>
    <w:rsid w:val="00BC1B6A"/>
    <w:rsid w:val="00BC2BCC"/>
    <w:rsid w:val="00BC2DE4"/>
    <w:rsid w:val="00BC348C"/>
    <w:rsid w:val="00BC3D8D"/>
    <w:rsid w:val="00BC4447"/>
    <w:rsid w:val="00BC4899"/>
    <w:rsid w:val="00BC5168"/>
    <w:rsid w:val="00BC556E"/>
    <w:rsid w:val="00BC55F4"/>
    <w:rsid w:val="00BC5C72"/>
    <w:rsid w:val="00BC6048"/>
    <w:rsid w:val="00BC63C7"/>
    <w:rsid w:val="00BC6818"/>
    <w:rsid w:val="00BC7E65"/>
    <w:rsid w:val="00BD090C"/>
    <w:rsid w:val="00BD0C06"/>
    <w:rsid w:val="00BD1B0D"/>
    <w:rsid w:val="00BD1E7D"/>
    <w:rsid w:val="00BD2339"/>
    <w:rsid w:val="00BD2CD8"/>
    <w:rsid w:val="00BD38E9"/>
    <w:rsid w:val="00BD5BD4"/>
    <w:rsid w:val="00BD660E"/>
    <w:rsid w:val="00BD6610"/>
    <w:rsid w:val="00BD73A7"/>
    <w:rsid w:val="00BD783F"/>
    <w:rsid w:val="00BE0C94"/>
    <w:rsid w:val="00BE175E"/>
    <w:rsid w:val="00BE1916"/>
    <w:rsid w:val="00BE228E"/>
    <w:rsid w:val="00BE261E"/>
    <w:rsid w:val="00BE2BC3"/>
    <w:rsid w:val="00BE300C"/>
    <w:rsid w:val="00BE3071"/>
    <w:rsid w:val="00BE42C5"/>
    <w:rsid w:val="00BE4D4D"/>
    <w:rsid w:val="00BE4E9E"/>
    <w:rsid w:val="00BE5250"/>
    <w:rsid w:val="00BE5C4E"/>
    <w:rsid w:val="00BE6683"/>
    <w:rsid w:val="00BE796D"/>
    <w:rsid w:val="00BF0B94"/>
    <w:rsid w:val="00BF12AA"/>
    <w:rsid w:val="00BF1630"/>
    <w:rsid w:val="00BF163D"/>
    <w:rsid w:val="00BF1884"/>
    <w:rsid w:val="00BF1D0B"/>
    <w:rsid w:val="00BF739B"/>
    <w:rsid w:val="00BF74E0"/>
    <w:rsid w:val="00BF7FA2"/>
    <w:rsid w:val="00C011AC"/>
    <w:rsid w:val="00C02C42"/>
    <w:rsid w:val="00C036B5"/>
    <w:rsid w:val="00C03799"/>
    <w:rsid w:val="00C038BC"/>
    <w:rsid w:val="00C044EC"/>
    <w:rsid w:val="00C0552A"/>
    <w:rsid w:val="00C05B29"/>
    <w:rsid w:val="00C05B42"/>
    <w:rsid w:val="00C063E9"/>
    <w:rsid w:val="00C064F0"/>
    <w:rsid w:val="00C0675B"/>
    <w:rsid w:val="00C0694E"/>
    <w:rsid w:val="00C07144"/>
    <w:rsid w:val="00C07348"/>
    <w:rsid w:val="00C1172D"/>
    <w:rsid w:val="00C117DA"/>
    <w:rsid w:val="00C12838"/>
    <w:rsid w:val="00C12E52"/>
    <w:rsid w:val="00C1308C"/>
    <w:rsid w:val="00C13259"/>
    <w:rsid w:val="00C138BC"/>
    <w:rsid w:val="00C14226"/>
    <w:rsid w:val="00C1447B"/>
    <w:rsid w:val="00C14D4E"/>
    <w:rsid w:val="00C14E0D"/>
    <w:rsid w:val="00C15C06"/>
    <w:rsid w:val="00C165A4"/>
    <w:rsid w:val="00C16A88"/>
    <w:rsid w:val="00C2012A"/>
    <w:rsid w:val="00C208F7"/>
    <w:rsid w:val="00C21657"/>
    <w:rsid w:val="00C218E8"/>
    <w:rsid w:val="00C21912"/>
    <w:rsid w:val="00C22EA1"/>
    <w:rsid w:val="00C238B9"/>
    <w:rsid w:val="00C23E92"/>
    <w:rsid w:val="00C24A15"/>
    <w:rsid w:val="00C256D4"/>
    <w:rsid w:val="00C25E81"/>
    <w:rsid w:val="00C26057"/>
    <w:rsid w:val="00C2646B"/>
    <w:rsid w:val="00C266F6"/>
    <w:rsid w:val="00C27585"/>
    <w:rsid w:val="00C278BE"/>
    <w:rsid w:val="00C2790E"/>
    <w:rsid w:val="00C27C7C"/>
    <w:rsid w:val="00C31AB5"/>
    <w:rsid w:val="00C31C39"/>
    <w:rsid w:val="00C31F0B"/>
    <w:rsid w:val="00C325B3"/>
    <w:rsid w:val="00C32B79"/>
    <w:rsid w:val="00C32D36"/>
    <w:rsid w:val="00C357BD"/>
    <w:rsid w:val="00C35B1F"/>
    <w:rsid w:val="00C36254"/>
    <w:rsid w:val="00C36929"/>
    <w:rsid w:val="00C375EA"/>
    <w:rsid w:val="00C40025"/>
    <w:rsid w:val="00C401FD"/>
    <w:rsid w:val="00C4052A"/>
    <w:rsid w:val="00C40DCB"/>
    <w:rsid w:val="00C40F95"/>
    <w:rsid w:val="00C41685"/>
    <w:rsid w:val="00C41D89"/>
    <w:rsid w:val="00C4306F"/>
    <w:rsid w:val="00C442BE"/>
    <w:rsid w:val="00C4436A"/>
    <w:rsid w:val="00C44F0D"/>
    <w:rsid w:val="00C44F46"/>
    <w:rsid w:val="00C4557A"/>
    <w:rsid w:val="00C457E2"/>
    <w:rsid w:val="00C45D61"/>
    <w:rsid w:val="00C46AB6"/>
    <w:rsid w:val="00C46C26"/>
    <w:rsid w:val="00C47DC4"/>
    <w:rsid w:val="00C50062"/>
    <w:rsid w:val="00C5007D"/>
    <w:rsid w:val="00C500CD"/>
    <w:rsid w:val="00C50276"/>
    <w:rsid w:val="00C50984"/>
    <w:rsid w:val="00C512D2"/>
    <w:rsid w:val="00C53CC6"/>
    <w:rsid w:val="00C54566"/>
    <w:rsid w:val="00C54D73"/>
    <w:rsid w:val="00C56CC2"/>
    <w:rsid w:val="00C5753F"/>
    <w:rsid w:val="00C578C1"/>
    <w:rsid w:val="00C57923"/>
    <w:rsid w:val="00C6052B"/>
    <w:rsid w:val="00C60EEB"/>
    <w:rsid w:val="00C6179E"/>
    <w:rsid w:val="00C61F8F"/>
    <w:rsid w:val="00C62200"/>
    <w:rsid w:val="00C62FFC"/>
    <w:rsid w:val="00C63443"/>
    <w:rsid w:val="00C648FB"/>
    <w:rsid w:val="00C64B55"/>
    <w:rsid w:val="00C651D3"/>
    <w:rsid w:val="00C651F6"/>
    <w:rsid w:val="00C67519"/>
    <w:rsid w:val="00C6770F"/>
    <w:rsid w:val="00C67B53"/>
    <w:rsid w:val="00C67F86"/>
    <w:rsid w:val="00C714F3"/>
    <w:rsid w:val="00C71B20"/>
    <w:rsid w:val="00C720CA"/>
    <w:rsid w:val="00C72A57"/>
    <w:rsid w:val="00C731FA"/>
    <w:rsid w:val="00C7363B"/>
    <w:rsid w:val="00C736B4"/>
    <w:rsid w:val="00C7385E"/>
    <w:rsid w:val="00C73870"/>
    <w:rsid w:val="00C74062"/>
    <w:rsid w:val="00C74444"/>
    <w:rsid w:val="00C74C9F"/>
    <w:rsid w:val="00C75A04"/>
    <w:rsid w:val="00C75B6F"/>
    <w:rsid w:val="00C778A2"/>
    <w:rsid w:val="00C77E3C"/>
    <w:rsid w:val="00C77F12"/>
    <w:rsid w:val="00C80FAD"/>
    <w:rsid w:val="00C81716"/>
    <w:rsid w:val="00C817B0"/>
    <w:rsid w:val="00C81D76"/>
    <w:rsid w:val="00C82374"/>
    <w:rsid w:val="00C82571"/>
    <w:rsid w:val="00C833F3"/>
    <w:rsid w:val="00C834A5"/>
    <w:rsid w:val="00C84FBF"/>
    <w:rsid w:val="00C85AD3"/>
    <w:rsid w:val="00C860D6"/>
    <w:rsid w:val="00C87768"/>
    <w:rsid w:val="00C90C0F"/>
    <w:rsid w:val="00C91864"/>
    <w:rsid w:val="00C92175"/>
    <w:rsid w:val="00C94413"/>
    <w:rsid w:val="00C96B83"/>
    <w:rsid w:val="00C977F0"/>
    <w:rsid w:val="00C978D0"/>
    <w:rsid w:val="00CA1DFB"/>
    <w:rsid w:val="00CA2460"/>
    <w:rsid w:val="00CA2A88"/>
    <w:rsid w:val="00CA2E44"/>
    <w:rsid w:val="00CA31AD"/>
    <w:rsid w:val="00CA4147"/>
    <w:rsid w:val="00CA414A"/>
    <w:rsid w:val="00CA44EB"/>
    <w:rsid w:val="00CA4E23"/>
    <w:rsid w:val="00CA64AC"/>
    <w:rsid w:val="00CB001A"/>
    <w:rsid w:val="00CB2058"/>
    <w:rsid w:val="00CB206C"/>
    <w:rsid w:val="00CB2C08"/>
    <w:rsid w:val="00CB3523"/>
    <w:rsid w:val="00CB3C45"/>
    <w:rsid w:val="00CB461D"/>
    <w:rsid w:val="00CB4C76"/>
    <w:rsid w:val="00CB5054"/>
    <w:rsid w:val="00CB50AB"/>
    <w:rsid w:val="00CB5858"/>
    <w:rsid w:val="00CB5D37"/>
    <w:rsid w:val="00CB5DE9"/>
    <w:rsid w:val="00CB5E8F"/>
    <w:rsid w:val="00CB6D81"/>
    <w:rsid w:val="00CB6F87"/>
    <w:rsid w:val="00CC0B7F"/>
    <w:rsid w:val="00CC0D77"/>
    <w:rsid w:val="00CC0EF3"/>
    <w:rsid w:val="00CC1AF3"/>
    <w:rsid w:val="00CC1CFC"/>
    <w:rsid w:val="00CC3291"/>
    <w:rsid w:val="00CC362A"/>
    <w:rsid w:val="00CC3CC2"/>
    <w:rsid w:val="00CC3EAC"/>
    <w:rsid w:val="00CC4E8E"/>
    <w:rsid w:val="00CC524C"/>
    <w:rsid w:val="00CC61B6"/>
    <w:rsid w:val="00CC6217"/>
    <w:rsid w:val="00CC7264"/>
    <w:rsid w:val="00CC7AA7"/>
    <w:rsid w:val="00CD0125"/>
    <w:rsid w:val="00CD0347"/>
    <w:rsid w:val="00CD076D"/>
    <w:rsid w:val="00CD13D4"/>
    <w:rsid w:val="00CD1BC2"/>
    <w:rsid w:val="00CD267F"/>
    <w:rsid w:val="00CD26A7"/>
    <w:rsid w:val="00CD4A16"/>
    <w:rsid w:val="00CD5B90"/>
    <w:rsid w:val="00CD5ED9"/>
    <w:rsid w:val="00CD736B"/>
    <w:rsid w:val="00CD7C72"/>
    <w:rsid w:val="00CE1348"/>
    <w:rsid w:val="00CE1605"/>
    <w:rsid w:val="00CE2478"/>
    <w:rsid w:val="00CE26E1"/>
    <w:rsid w:val="00CE2A40"/>
    <w:rsid w:val="00CE38B5"/>
    <w:rsid w:val="00CE5FD2"/>
    <w:rsid w:val="00CE61DE"/>
    <w:rsid w:val="00CE6EDA"/>
    <w:rsid w:val="00CF0F9E"/>
    <w:rsid w:val="00CF265F"/>
    <w:rsid w:val="00CF2B30"/>
    <w:rsid w:val="00CF3DB0"/>
    <w:rsid w:val="00CF41C8"/>
    <w:rsid w:val="00CF49A5"/>
    <w:rsid w:val="00CF542E"/>
    <w:rsid w:val="00CF557F"/>
    <w:rsid w:val="00CF6350"/>
    <w:rsid w:val="00D00312"/>
    <w:rsid w:val="00D00575"/>
    <w:rsid w:val="00D00660"/>
    <w:rsid w:val="00D0085A"/>
    <w:rsid w:val="00D010C1"/>
    <w:rsid w:val="00D01147"/>
    <w:rsid w:val="00D0336F"/>
    <w:rsid w:val="00D0394F"/>
    <w:rsid w:val="00D04A4F"/>
    <w:rsid w:val="00D0573B"/>
    <w:rsid w:val="00D0602E"/>
    <w:rsid w:val="00D06B66"/>
    <w:rsid w:val="00D06E80"/>
    <w:rsid w:val="00D0774E"/>
    <w:rsid w:val="00D07DA6"/>
    <w:rsid w:val="00D10D53"/>
    <w:rsid w:val="00D10F6F"/>
    <w:rsid w:val="00D1138B"/>
    <w:rsid w:val="00D11445"/>
    <w:rsid w:val="00D124AC"/>
    <w:rsid w:val="00D124DB"/>
    <w:rsid w:val="00D13402"/>
    <w:rsid w:val="00D143DE"/>
    <w:rsid w:val="00D15361"/>
    <w:rsid w:val="00D15B17"/>
    <w:rsid w:val="00D15C11"/>
    <w:rsid w:val="00D15D4B"/>
    <w:rsid w:val="00D163F6"/>
    <w:rsid w:val="00D16405"/>
    <w:rsid w:val="00D17415"/>
    <w:rsid w:val="00D20287"/>
    <w:rsid w:val="00D205D1"/>
    <w:rsid w:val="00D2141F"/>
    <w:rsid w:val="00D2150D"/>
    <w:rsid w:val="00D215A7"/>
    <w:rsid w:val="00D2167A"/>
    <w:rsid w:val="00D2173A"/>
    <w:rsid w:val="00D2531A"/>
    <w:rsid w:val="00D25590"/>
    <w:rsid w:val="00D260E8"/>
    <w:rsid w:val="00D26924"/>
    <w:rsid w:val="00D26FA4"/>
    <w:rsid w:val="00D275B1"/>
    <w:rsid w:val="00D275E0"/>
    <w:rsid w:val="00D277B8"/>
    <w:rsid w:val="00D279A6"/>
    <w:rsid w:val="00D27EA5"/>
    <w:rsid w:val="00D30033"/>
    <w:rsid w:val="00D30BC6"/>
    <w:rsid w:val="00D31506"/>
    <w:rsid w:val="00D322D2"/>
    <w:rsid w:val="00D32E81"/>
    <w:rsid w:val="00D332F5"/>
    <w:rsid w:val="00D33817"/>
    <w:rsid w:val="00D33A14"/>
    <w:rsid w:val="00D33BA6"/>
    <w:rsid w:val="00D33CCC"/>
    <w:rsid w:val="00D33F02"/>
    <w:rsid w:val="00D340DA"/>
    <w:rsid w:val="00D34B4B"/>
    <w:rsid w:val="00D34FAE"/>
    <w:rsid w:val="00D3582E"/>
    <w:rsid w:val="00D3661A"/>
    <w:rsid w:val="00D36ED5"/>
    <w:rsid w:val="00D3703F"/>
    <w:rsid w:val="00D37642"/>
    <w:rsid w:val="00D4291B"/>
    <w:rsid w:val="00D44B00"/>
    <w:rsid w:val="00D45724"/>
    <w:rsid w:val="00D46100"/>
    <w:rsid w:val="00D47D25"/>
    <w:rsid w:val="00D505D9"/>
    <w:rsid w:val="00D5242E"/>
    <w:rsid w:val="00D53E8C"/>
    <w:rsid w:val="00D540AF"/>
    <w:rsid w:val="00D543A9"/>
    <w:rsid w:val="00D556BE"/>
    <w:rsid w:val="00D55D7B"/>
    <w:rsid w:val="00D560CC"/>
    <w:rsid w:val="00D566BC"/>
    <w:rsid w:val="00D571FA"/>
    <w:rsid w:val="00D5736F"/>
    <w:rsid w:val="00D573B6"/>
    <w:rsid w:val="00D57760"/>
    <w:rsid w:val="00D6056E"/>
    <w:rsid w:val="00D60A05"/>
    <w:rsid w:val="00D60C7D"/>
    <w:rsid w:val="00D617B3"/>
    <w:rsid w:val="00D6217E"/>
    <w:rsid w:val="00D629CA"/>
    <w:rsid w:val="00D63EE1"/>
    <w:rsid w:val="00D65C8D"/>
    <w:rsid w:val="00D67077"/>
    <w:rsid w:val="00D673E7"/>
    <w:rsid w:val="00D713CE"/>
    <w:rsid w:val="00D71467"/>
    <w:rsid w:val="00D7150A"/>
    <w:rsid w:val="00D723B2"/>
    <w:rsid w:val="00D726AC"/>
    <w:rsid w:val="00D72A7F"/>
    <w:rsid w:val="00D72CA5"/>
    <w:rsid w:val="00D74C10"/>
    <w:rsid w:val="00D754EF"/>
    <w:rsid w:val="00D76980"/>
    <w:rsid w:val="00D76A1F"/>
    <w:rsid w:val="00D8065D"/>
    <w:rsid w:val="00D811CC"/>
    <w:rsid w:val="00D82858"/>
    <w:rsid w:val="00D82AF5"/>
    <w:rsid w:val="00D83527"/>
    <w:rsid w:val="00D844EC"/>
    <w:rsid w:val="00D854C8"/>
    <w:rsid w:val="00D856D0"/>
    <w:rsid w:val="00D85C9F"/>
    <w:rsid w:val="00D8664B"/>
    <w:rsid w:val="00D87A14"/>
    <w:rsid w:val="00D87CE3"/>
    <w:rsid w:val="00D90D75"/>
    <w:rsid w:val="00D90EA9"/>
    <w:rsid w:val="00D92048"/>
    <w:rsid w:val="00D921BC"/>
    <w:rsid w:val="00D93D28"/>
    <w:rsid w:val="00D93DBC"/>
    <w:rsid w:val="00D941D4"/>
    <w:rsid w:val="00D97223"/>
    <w:rsid w:val="00DA0016"/>
    <w:rsid w:val="00DA089F"/>
    <w:rsid w:val="00DA10CB"/>
    <w:rsid w:val="00DA1A12"/>
    <w:rsid w:val="00DA1E07"/>
    <w:rsid w:val="00DA2D3F"/>
    <w:rsid w:val="00DA3BBE"/>
    <w:rsid w:val="00DA4081"/>
    <w:rsid w:val="00DA4353"/>
    <w:rsid w:val="00DA4574"/>
    <w:rsid w:val="00DA4662"/>
    <w:rsid w:val="00DA4678"/>
    <w:rsid w:val="00DA4697"/>
    <w:rsid w:val="00DA5CDB"/>
    <w:rsid w:val="00DA5E4B"/>
    <w:rsid w:val="00DA6738"/>
    <w:rsid w:val="00DA731A"/>
    <w:rsid w:val="00DA73B7"/>
    <w:rsid w:val="00DA7AC7"/>
    <w:rsid w:val="00DB04A8"/>
    <w:rsid w:val="00DB108B"/>
    <w:rsid w:val="00DB20D1"/>
    <w:rsid w:val="00DB239E"/>
    <w:rsid w:val="00DB30B5"/>
    <w:rsid w:val="00DB30F3"/>
    <w:rsid w:val="00DB3244"/>
    <w:rsid w:val="00DB3F62"/>
    <w:rsid w:val="00DB444A"/>
    <w:rsid w:val="00DB4A26"/>
    <w:rsid w:val="00DB57E6"/>
    <w:rsid w:val="00DB59D1"/>
    <w:rsid w:val="00DB6681"/>
    <w:rsid w:val="00DB66EC"/>
    <w:rsid w:val="00DB6EC5"/>
    <w:rsid w:val="00DB76A3"/>
    <w:rsid w:val="00DC05EC"/>
    <w:rsid w:val="00DC271F"/>
    <w:rsid w:val="00DC2747"/>
    <w:rsid w:val="00DC2893"/>
    <w:rsid w:val="00DC2DCA"/>
    <w:rsid w:val="00DC2DF1"/>
    <w:rsid w:val="00DC408B"/>
    <w:rsid w:val="00DC41D8"/>
    <w:rsid w:val="00DC4EC1"/>
    <w:rsid w:val="00DC55CE"/>
    <w:rsid w:val="00DC55F7"/>
    <w:rsid w:val="00DC6880"/>
    <w:rsid w:val="00DC6A74"/>
    <w:rsid w:val="00DC6B54"/>
    <w:rsid w:val="00DC7131"/>
    <w:rsid w:val="00DD00A4"/>
    <w:rsid w:val="00DD1869"/>
    <w:rsid w:val="00DD2A17"/>
    <w:rsid w:val="00DD2B55"/>
    <w:rsid w:val="00DD3D19"/>
    <w:rsid w:val="00DD3D44"/>
    <w:rsid w:val="00DD4BC3"/>
    <w:rsid w:val="00DD5724"/>
    <w:rsid w:val="00DD64C8"/>
    <w:rsid w:val="00DD67DB"/>
    <w:rsid w:val="00DE1321"/>
    <w:rsid w:val="00DE1C2B"/>
    <w:rsid w:val="00DE27CC"/>
    <w:rsid w:val="00DE283D"/>
    <w:rsid w:val="00DE29E4"/>
    <w:rsid w:val="00DE2B2F"/>
    <w:rsid w:val="00DE2C09"/>
    <w:rsid w:val="00DE2E1D"/>
    <w:rsid w:val="00DE3A42"/>
    <w:rsid w:val="00DE45CC"/>
    <w:rsid w:val="00DE5F1E"/>
    <w:rsid w:val="00DE6851"/>
    <w:rsid w:val="00DE6DC9"/>
    <w:rsid w:val="00DE7036"/>
    <w:rsid w:val="00DE7280"/>
    <w:rsid w:val="00DE76B7"/>
    <w:rsid w:val="00DE7E4D"/>
    <w:rsid w:val="00DF0D24"/>
    <w:rsid w:val="00DF1057"/>
    <w:rsid w:val="00DF10F5"/>
    <w:rsid w:val="00DF2894"/>
    <w:rsid w:val="00DF3928"/>
    <w:rsid w:val="00DF407C"/>
    <w:rsid w:val="00DF4D00"/>
    <w:rsid w:val="00DF598A"/>
    <w:rsid w:val="00DF5C7E"/>
    <w:rsid w:val="00DF6079"/>
    <w:rsid w:val="00DF6898"/>
    <w:rsid w:val="00DF753E"/>
    <w:rsid w:val="00E00269"/>
    <w:rsid w:val="00E0094A"/>
    <w:rsid w:val="00E01DD0"/>
    <w:rsid w:val="00E01DD7"/>
    <w:rsid w:val="00E01E2B"/>
    <w:rsid w:val="00E02235"/>
    <w:rsid w:val="00E049BE"/>
    <w:rsid w:val="00E04EC2"/>
    <w:rsid w:val="00E05087"/>
    <w:rsid w:val="00E0558E"/>
    <w:rsid w:val="00E05941"/>
    <w:rsid w:val="00E05D9C"/>
    <w:rsid w:val="00E0633D"/>
    <w:rsid w:val="00E06BB5"/>
    <w:rsid w:val="00E07304"/>
    <w:rsid w:val="00E10452"/>
    <w:rsid w:val="00E10810"/>
    <w:rsid w:val="00E10BC6"/>
    <w:rsid w:val="00E118BF"/>
    <w:rsid w:val="00E12242"/>
    <w:rsid w:val="00E12391"/>
    <w:rsid w:val="00E127E2"/>
    <w:rsid w:val="00E12E20"/>
    <w:rsid w:val="00E12F14"/>
    <w:rsid w:val="00E1413E"/>
    <w:rsid w:val="00E1694F"/>
    <w:rsid w:val="00E1732C"/>
    <w:rsid w:val="00E1759C"/>
    <w:rsid w:val="00E17FE6"/>
    <w:rsid w:val="00E207B5"/>
    <w:rsid w:val="00E21BC8"/>
    <w:rsid w:val="00E22059"/>
    <w:rsid w:val="00E223F7"/>
    <w:rsid w:val="00E23250"/>
    <w:rsid w:val="00E23B4F"/>
    <w:rsid w:val="00E25B84"/>
    <w:rsid w:val="00E27808"/>
    <w:rsid w:val="00E3083B"/>
    <w:rsid w:val="00E30A6B"/>
    <w:rsid w:val="00E3106F"/>
    <w:rsid w:val="00E31118"/>
    <w:rsid w:val="00E315E0"/>
    <w:rsid w:val="00E31CBC"/>
    <w:rsid w:val="00E324D4"/>
    <w:rsid w:val="00E3288D"/>
    <w:rsid w:val="00E3362D"/>
    <w:rsid w:val="00E35094"/>
    <w:rsid w:val="00E350EE"/>
    <w:rsid w:val="00E35232"/>
    <w:rsid w:val="00E35A82"/>
    <w:rsid w:val="00E35E7E"/>
    <w:rsid w:val="00E36E21"/>
    <w:rsid w:val="00E377A2"/>
    <w:rsid w:val="00E4110D"/>
    <w:rsid w:val="00E413B1"/>
    <w:rsid w:val="00E41BF6"/>
    <w:rsid w:val="00E41F3D"/>
    <w:rsid w:val="00E4226A"/>
    <w:rsid w:val="00E44193"/>
    <w:rsid w:val="00E44D6D"/>
    <w:rsid w:val="00E46E2F"/>
    <w:rsid w:val="00E46F41"/>
    <w:rsid w:val="00E50610"/>
    <w:rsid w:val="00E51072"/>
    <w:rsid w:val="00E51179"/>
    <w:rsid w:val="00E522DE"/>
    <w:rsid w:val="00E526EF"/>
    <w:rsid w:val="00E5417C"/>
    <w:rsid w:val="00E54E53"/>
    <w:rsid w:val="00E561F7"/>
    <w:rsid w:val="00E57B1E"/>
    <w:rsid w:val="00E604BA"/>
    <w:rsid w:val="00E60561"/>
    <w:rsid w:val="00E606CD"/>
    <w:rsid w:val="00E60F33"/>
    <w:rsid w:val="00E61FFB"/>
    <w:rsid w:val="00E6362F"/>
    <w:rsid w:val="00E63672"/>
    <w:rsid w:val="00E63D2F"/>
    <w:rsid w:val="00E66206"/>
    <w:rsid w:val="00E6624C"/>
    <w:rsid w:val="00E667E9"/>
    <w:rsid w:val="00E66B7A"/>
    <w:rsid w:val="00E66C7C"/>
    <w:rsid w:val="00E67F25"/>
    <w:rsid w:val="00E700D1"/>
    <w:rsid w:val="00E707D7"/>
    <w:rsid w:val="00E7178C"/>
    <w:rsid w:val="00E71A42"/>
    <w:rsid w:val="00E72C6C"/>
    <w:rsid w:val="00E73144"/>
    <w:rsid w:val="00E7320E"/>
    <w:rsid w:val="00E73A74"/>
    <w:rsid w:val="00E74E38"/>
    <w:rsid w:val="00E75217"/>
    <w:rsid w:val="00E75B69"/>
    <w:rsid w:val="00E76D26"/>
    <w:rsid w:val="00E77A90"/>
    <w:rsid w:val="00E80534"/>
    <w:rsid w:val="00E81133"/>
    <w:rsid w:val="00E81223"/>
    <w:rsid w:val="00E82A9A"/>
    <w:rsid w:val="00E82FC0"/>
    <w:rsid w:val="00E82FC5"/>
    <w:rsid w:val="00E865B3"/>
    <w:rsid w:val="00E86E4F"/>
    <w:rsid w:val="00E87C9B"/>
    <w:rsid w:val="00E900C9"/>
    <w:rsid w:val="00E901C9"/>
    <w:rsid w:val="00E90AF0"/>
    <w:rsid w:val="00E90C85"/>
    <w:rsid w:val="00E91F07"/>
    <w:rsid w:val="00E92CBF"/>
    <w:rsid w:val="00E9322F"/>
    <w:rsid w:val="00E954B5"/>
    <w:rsid w:val="00E95BF9"/>
    <w:rsid w:val="00EA19DC"/>
    <w:rsid w:val="00EA19E1"/>
    <w:rsid w:val="00EA1A56"/>
    <w:rsid w:val="00EA3677"/>
    <w:rsid w:val="00EA37B6"/>
    <w:rsid w:val="00EA4391"/>
    <w:rsid w:val="00EA5CE2"/>
    <w:rsid w:val="00EA5E83"/>
    <w:rsid w:val="00EA677F"/>
    <w:rsid w:val="00EB0DD8"/>
    <w:rsid w:val="00EB4979"/>
    <w:rsid w:val="00EB5F21"/>
    <w:rsid w:val="00EB7D2F"/>
    <w:rsid w:val="00EB7D63"/>
    <w:rsid w:val="00EB7E92"/>
    <w:rsid w:val="00EB7EF2"/>
    <w:rsid w:val="00EC0587"/>
    <w:rsid w:val="00EC0E9A"/>
    <w:rsid w:val="00EC101E"/>
    <w:rsid w:val="00EC1A12"/>
    <w:rsid w:val="00EC1D4B"/>
    <w:rsid w:val="00EC2105"/>
    <w:rsid w:val="00EC26AE"/>
    <w:rsid w:val="00EC28AD"/>
    <w:rsid w:val="00EC5A43"/>
    <w:rsid w:val="00EC5CB8"/>
    <w:rsid w:val="00EC639D"/>
    <w:rsid w:val="00EC6ED3"/>
    <w:rsid w:val="00EC7E87"/>
    <w:rsid w:val="00EC7F3E"/>
    <w:rsid w:val="00ED043F"/>
    <w:rsid w:val="00ED0CA5"/>
    <w:rsid w:val="00ED1C24"/>
    <w:rsid w:val="00ED2314"/>
    <w:rsid w:val="00ED2885"/>
    <w:rsid w:val="00ED2C27"/>
    <w:rsid w:val="00ED32F3"/>
    <w:rsid w:val="00ED354D"/>
    <w:rsid w:val="00ED3B59"/>
    <w:rsid w:val="00ED4FAD"/>
    <w:rsid w:val="00ED512C"/>
    <w:rsid w:val="00ED666F"/>
    <w:rsid w:val="00ED6E9F"/>
    <w:rsid w:val="00ED72DA"/>
    <w:rsid w:val="00ED74F1"/>
    <w:rsid w:val="00ED75C9"/>
    <w:rsid w:val="00EE1C80"/>
    <w:rsid w:val="00EE1CA3"/>
    <w:rsid w:val="00EE3BF1"/>
    <w:rsid w:val="00EE55FB"/>
    <w:rsid w:val="00EE5921"/>
    <w:rsid w:val="00EE59B8"/>
    <w:rsid w:val="00EE5C38"/>
    <w:rsid w:val="00EE6B7B"/>
    <w:rsid w:val="00EE6E83"/>
    <w:rsid w:val="00EE6EBE"/>
    <w:rsid w:val="00EE7E60"/>
    <w:rsid w:val="00EF0C0A"/>
    <w:rsid w:val="00EF1DB8"/>
    <w:rsid w:val="00EF2226"/>
    <w:rsid w:val="00EF2311"/>
    <w:rsid w:val="00EF2EFE"/>
    <w:rsid w:val="00EF33CE"/>
    <w:rsid w:val="00EF45B2"/>
    <w:rsid w:val="00EF476C"/>
    <w:rsid w:val="00EF47A8"/>
    <w:rsid w:val="00EF4870"/>
    <w:rsid w:val="00EF4D0B"/>
    <w:rsid w:val="00EF75E1"/>
    <w:rsid w:val="00EF7626"/>
    <w:rsid w:val="00EF7F74"/>
    <w:rsid w:val="00F00011"/>
    <w:rsid w:val="00F01432"/>
    <w:rsid w:val="00F014F4"/>
    <w:rsid w:val="00F020B7"/>
    <w:rsid w:val="00F026DC"/>
    <w:rsid w:val="00F034D8"/>
    <w:rsid w:val="00F03F07"/>
    <w:rsid w:val="00F07435"/>
    <w:rsid w:val="00F0789F"/>
    <w:rsid w:val="00F07D64"/>
    <w:rsid w:val="00F10864"/>
    <w:rsid w:val="00F109CA"/>
    <w:rsid w:val="00F119C0"/>
    <w:rsid w:val="00F11B67"/>
    <w:rsid w:val="00F131B9"/>
    <w:rsid w:val="00F133A6"/>
    <w:rsid w:val="00F13A9F"/>
    <w:rsid w:val="00F14322"/>
    <w:rsid w:val="00F143D2"/>
    <w:rsid w:val="00F154F6"/>
    <w:rsid w:val="00F169B2"/>
    <w:rsid w:val="00F16BF6"/>
    <w:rsid w:val="00F1719C"/>
    <w:rsid w:val="00F17572"/>
    <w:rsid w:val="00F20892"/>
    <w:rsid w:val="00F20C73"/>
    <w:rsid w:val="00F21093"/>
    <w:rsid w:val="00F223D4"/>
    <w:rsid w:val="00F22F73"/>
    <w:rsid w:val="00F237A2"/>
    <w:rsid w:val="00F24883"/>
    <w:rsid w:val="00F261DD"/>
    <w:rsid w:val="00F26F7E"/>
    <w:rsid w:val="00F26FD8"/>
    <w:rsid w:val="00F27366"/>
    <w:rsid w:val="00F27633"/>
    <w:rsid w:val="00F27BC3"/>
    <w:rsid w:val="00F27FC6"/>
    <w:rsid w:val="00F31C6E"/>
    <w:rsid w:val="00F32CB6"/>
    <w:rsid w:val="00F33666"/>
    <w:rsid w:val="00F35108"/>
    <w:rsid w:val="00F3645E"/>
    <w:rsid w:val="00F36641"/>
    <w:rsid w:val="00F37209"/>
    <w:rsid w:val="00F372B9"/>
    <w:rsid w:val="00F37C0C"/>
    <w:rsid w:val="00F42625"/>
    <w:rsid w:val="00F42C5C"/>
    <w:rsid w:val="00F42E29"/>
    <w:rsid w:val="00F43845"/>
    <w:rsid w:val="00F44E1A"/>
    <w:rsid w:val="00F45069"/>
    <w:rsid w:val="00F453D1"/>
    <w:rsid w:val="00F4665C"/>
    <w:rsid w:val="00F46A84"/>
    <w:rsid w:val="00F47907"/>
    <w:rsid w:val="00F514A0"/>
    <w:rsid w:val="00F53081"/>
    <w:rsid w:val="00F53991"/>
    <w:rsid w:val="00F53D09"/>
    <w:rsid w:val="00F543A4"/>
    <w:rsid w:val="00F54B12"/>
    <w:rsid w:val="00F54E46"/>
    <w:rsid w:val="00F55483"/>
    <w:rsid w:val="00F55697"/>
    <w:rsid w:val="00F55F29"/>
    <w:rsid w:val="00F560D1"/>
    <w:rsid w:val="00F563CC"/>
    <w:rsid w:val="00F564A8"/>
    <w:rsid w:val="00F56A5D"/>
    <w:rsid w:val="00F57576"/>
    <w:rsid w:val="00F57ABC"/>
    <w:rsid w:val="00F57BE9"/>
    <w:rsid w:val="00F57C16"/>
    <w:rsid w:val="00F57D65"/>
    <w:rsid w:val="00F61DF5"/>
    <w:rsid w:val="00F62CCD"/>
    <w:rsid w:val="00F631A5"/>
    <w:rsid w:val="00F6324A"/>
    <w:rsid w:val="00F6433E"/>
    <w:rsid w:val="00F64726"/>
    <w:rsid w:val="00F658F2"/>
    <w:rsid w:val="00F65EDE"/>
    <w:rsid w:val="00F665F2"/>
    <w:rsid w:val="00F66ACB"/>
    <w:rsid w:val="00F6713C"/>
    <w:rsid w:val="00F6773E"/>
    <w:rsid w:val="00F70CA1"/>
    <w:rsid w:val="00F71009"/>
    <w:rsid w:val="00F72121"/>
    <w:rsid w:val="00F72A71"/>
    <w:rsid w:val="00F72ED3"/>
    <w:rsid w:val="00F736CA"/>
    <w:rsid w:val="00F7449E"/>
    <w:rsid w:val="00F759E9"/>
    <w:rsid w:val="00F76357"/>
    <w:rsid w:val="00F7683C"/>
    <w:rsid w:val="00F7692D"/>
    <w:rsid w:val="00F77339"/>
    <w:rsid w:val="00F77AA7"/>
    <w:rsid w:val="00F810AA"/>
    <w:rsid w:val="00F81ADF"/>
    <w:rsid w:val="00F825B1"/>
    <w:rsid w:val="00F833CD"/>
    <w:rsid w:val="00F84470"/>
    <w:rsid w:val="00F845D8"/>
    <w:rsid w:val="00F84A5B"/>
    <w:rsid w:val="00F85E4B"/>
    <w:rsid w:val="00F861B9"/>
    <w:rsid w:val="00F86D8A"/>
    <w:rsid w:val="00F878A8"/>
    <w:rsid w:val="00F9195D"/>
    <w:rsid w:val="00F939B4"/>
    <w:rsid w:val="00F941FB"/>
    <w:rsid w:val="00F94E97"/>
    <w:rsid w:val="00F9521F"/>
    <w:rsid w:val="00F95388"/>
    <w:rsid w:val="00F959E9"/>
    <w:rsid w:val="00F95C01"/>
    <w:rsid w:val="00F96E3F"/>
    <w:rsid w:val="00F97004"/>
    <w:rsid w:val="00F973F6"/>
    <w:rsid w:val="00FA062A"/>
    <w:rsid w:val="00FA070B"/>
    <w:rsid w:val="00FA0937"/>
    <w:rsid w:val="00FA1E9A"/>
    <w:rsid w:val="00FA272E"/>
    <w:rsid w:val="00FA2D56"/>
    <w:rsid w:val="00FA3CA2"/>
    <w:rsid w:val="00FA40E0"/>
    <w:rsid w:val="00FA5C33"/>
    <w:rsid w:val="00FA5C42"/>
    <w:rsid w:val="00FB018C"/>
    <w:rsid w:val="00FB03B2"/>
    <w:rsid w:val="00FB0DC0"/>
    <w:rsid w:val="00FB162B"/>
    <w:rsid w:val="00FB209D"/>
    <w:rsid w:val="00FB28D8"/>
    <w:rsid w:val="00FB2AA8"/>
    <w:rsid w:val="00FB2B0C"/>
    <w:rsid w:val="00FB3DF3"/>
    <w:rsid w:val="00FB5262"/>
    <w:rsid w:val="00FC04CA"/>
    <w:rsid w:val="00FC0B4B"/>
    <w:rsid w:val="00FC1E49"/>
    <w:rsid w:val="00FC270B"/>
    <w:rsid w:val="00FC2818"/>
    <w:rsid w:val="00FC28B5"/>
    <w:rsid w:val="00FC32D3"/>
    <w:rsid w:val="00FC331E"/>
    <w:rsid w:val="00FC3D39"/>
    <w:rsid w:val="00FC420F"/>
    <w:rsid w:val="00FC654A"/>
    <w:rsid w:val="00FC6F01"/>
    <w:rsid w:val="00FC70A6"/>
    <w:rsid w:val="00FC7103"/>
    <w:rsid w:val="00FD092A"/>
    <w:rsid w:val="00FD16ED"/>
    <w:rsid w:val="00FD1C0B"/>
    <w:rsid w:val="00FD1E1F"/>
    <w:rsid w:val="00FD373A"/>
    <w:rsid w:val="00FD422D"/>
    <w:rsid w:val="00FD54DF"/>
    <w:rsid w:val="00FD5971"/>
    <w:rsid w:val="00FD66AB"/>
    <w:rsid w:val="00FD68D1"/>
    <w:rsid w:val="00FD7C26"/>
    <w:rsid w:val="00FE003F"/>
    <w:rsid w:val="00FE00DE"/>
    <w:rsid w:val="00FE14D7"/>
    <w:rsid w:val="00FE1546"/>
    <w:rsid w:val="00FE198A"/>
    <w:rsid w:val="00FE26F3"/>
    <w:rsid w:val="00FE3B05"/>
    <w:rsid w:val="00FE3BB0"/>
    <w:rsid w:val="00FE419B"/>
    <w:rsid w:val="00FE4932"/>
    <w:rsid w:val="00FE4992"/>
    <w:rsid w:val="00FE7446"/>
    <w:rsid w:val="00FF0C1B"/>
    <w:rsid w:val="00FF1A08"/>
    <w:rsid w:val="00FF2B92"/>
    <w:rsid w:val="00FF2C74"/>
    <w:rsid w:val="00FF2E62"/>
    <w:rsid w:val="00FF3916"/>
    <w:rsid w:val="00FF3B1F"/>
    <w:rsid w:val="00FF3C5E"/>
    <w:rsid w:val="00FF3E87"/>
    <w:rsid w:val="00FF4041"/>
    <w:rsid w:val="00FF4519"/>
    <w:rsid w:val="00FF5653"/>
    <w:rsid w:val="00FF5CE2"/>
    <w:rsid w:val="00FF6B66"/>
    <w:rsid w:val="00FF6FEB"/>
    <w:rsid w:val="00FF70F5"/>
    <w:rsid w:val="00FF7AD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47BAB6"/>
  <w15:docId w15:val="{BE72BA80-53F0-43BE-8F9D-1DB9DE6F0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pPr>
        <w:spacing w:before="80"/>
        <w:ind w:left="1021" w:right="567"/>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FC0"/>
    <w:pPr>
      <w:spacing w:after="120"/>
      <w:ind w:left="0" w:right="0" w:firstLine="454"/>
    </w:pPr>
    <w:rPr>
      <w:rFonts w:ascii="Century Gothic" w:hAnsi="Century Gothic"/>
      <w:color w:val="000000" w:themeColor="text1"/>
      <w:sz w:val="22"/>
    </w:rPr>
  </w:style>
  <w:style w:type="paragraph" w:styleId="Ttulo1">
    <w:name w:val="heading 1"/>
    <w:basedOn w:val="TDC1"/>
    <w:next w:val="Normal"/>
    <w:qFormat/>
    <w:rsid w:val="00642DD0"/>
    <w:pPr>
      <w:keepNext/>
      <w:pageBreakBefore/>
      <w:numPr>
        <w:numId w:val="2"/>
      </w:numPr>
      <w:pBdr>
        <w:bottom w:val="dotted" w:sz="18" w:space="1" w:color="7F7F7F" w:themeColor="text1" w:themeTint="80"/>
      </w:pBdr>
      <w:tabs>
        <w:tab w:val="left" w:leader="dot" w:pos="993"/>
      </w:tabs>
      <w:spacing w:before="240" w:after="240"/>
      <w:outlineLvl w:val="0"/>
    </w:pPr>
    <w:rPr>
      <w:caps w:val="0"/>
      <w:kern w:val="32"/>
      <w:sz w:val="36"/>
    </w:rPr>
  </w:style>
  <w:style w:type="paragraph" w:styleId="Ttulo2">
    <w:name w:val="heading 2"/>
    <w:basedOn w:val="Listaconnmeros2"/>
    <w:next w:val="Normal"/>
    <w:qFormat/>
    <w:rsid w:val="00DC2893"/>
    <w:pPr>
      <w:numPr>
        <w:numId w:val="3"/>
      </w:numPr>
      <w:spacing w:before="120"/>
      <w:outlineLvl w:val="1"/>
    </w:pPr>
    <w:rPr>
      <w:b/>
      <w:bCs/>
      <w:iCs/>
      <w:caps/>
      <w:color w:val="7F7F7F" w:themeColor="text1" w:themeTint="80"/>
      <w:sz w:val="24"/>
    </w:rPr>
  </w:style>
  <w:style w:type="paragraph" w:styleId="Ttulo3">
    <w:name w:val="heading 3"/>
    <w:basedOn w:val="TDC3"/>
    <w:next w:val="Normal"/>
    <w:qFormat/>
    <w:rsid w:val="00210CBD"/>
    <w:pPr>
      <w:keepNext/>
      <w:numPr>
        <w:ilvl w:val="2"/>
        <w:numId w:val="2"/>
      </w:numPr>
      <w:spacing w:before="240" w:after="60"/>
      <w:outlineLvl w:val="2"/>
    </w:pPr>
    <w:rPr>
      <w:rFonts w:cs="Arial"/>
      <w:bCs/>
      <w:caps/>
      <w:szCs w:val="22"/>
    </w:rPr>
  </w:style>
  <w:style w:type="paragraph" w:styleId="Ttulo4">
    <w:name w:val="heading 4"/>
    <w:basedOn w:val="Normal"/>
    <w:next w:val="Normal"/>
    <w:qFormat/>
    <w:rsid w:val="00210CBD"/>
    <w:pPr>
      <w:keepNext/>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right"/>
      <w:outlineLvl w:val="3"/>
    </w:pPr>
    <w:rPr>
      <w:b/>
      <w:sz w:val="24"/>
      <w:u w:val="single"/>
    </w:rPr>
  </w:style>
  <w:style w:type="paragraph" w:styleId="Ttulo5">
    <w:name w:val="heading 5"/>
    <w:basedOn w:val="Normal"/>
    <w:next w:val="Normal"/>
    <w:qFormat/>
    <w:rsid w:val="00210CBD"/>
    <w:pPr>
      <w:spacing w:before="240" w:after="60"/>
      <w:outlineLvl w:val="4"/>
    </w:pPr>
    <w:rPr>
      <w:b/>
      <w:bCs/>
      <w:i/>
      <w:iCs/>
      <w:sz w:val="26"/>
      <w:szCs w:val="26"/>
    </w:rPr>
  </w:style>
  <w:style w:type="paragraph" w:styleId="Ttulo6">
    <w:name w:val="heading 6"/>
    <w:basedOn w:val="Normal"/>
    <w:next w:val="Normal"/>
    <w:qFormat/>
    <w:rsid w:val="00210CBD"/>
    <w:pPr>
      <w:keepNext/>
      <w:jc w:val="both"/>
      <w:outlineLvl w:val="5"/>
    </w:pPr>
    <w:rPr>
      <w:b/>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210CBD"/>
  </w:style>
  <w:style w:type="paragraph" w:styleId="Encabezado">
    <w:name w:val="header"/>
    <w:basedOn w:val="Normal"/>
    <w:rsid w:val="00210CBD"/>
    <w:pPr>
      <w:tabs>
        <w:tab w:val="center" w:pos="4252"/>
        <w:tab w:val="right" w:pos="8504"/>
      </w:tabs>
    </w:pPr>
  </w:style>
  <w:style w:type="paragraph" w:styleId="Piedepgina">
    <w:name w:val="footer"/>
    <w:basedOn w:val="Normal"/>
    <w:link w:val="PiedepginaCar"/>
    <w:uiPriority w:val="99"/>
    <w:rsid w:val="00210CBD"/>
    <w:pPr>
      <w:tabs>
        <w:tab w:val="center" w:pos="4252"/>
        <w:tab w:val="right" w:pos="8504"/>
      </w:tabs>
    </w:pPr>
  </w:style>
  <w:style w:type="paragraph" w:styleId="Textoindependiente3">
    <w:name w:val="Body Text 3"/>
    <w:basedOn w:val="Normal"/>
    <w:rsid w:val="00210CBD"/>
    <w:pPr>
      <w:jc w:val="center"/>
    </w:pPr>
    <w:rPr>
      <w:rFonts w:ascii="DIN-Bold" w:hAnsi="DIN-Bold"/>
      <w:sz w:val="24"/>
      <w:lang w:val="es-ES_tradnl"/>
    </w:rPr>
  </w:style>
  <w:style w:type="paragraph" w:customStyle="1" w:styleId="Encabezadoformato">
    <w:name w:val="Encabezado_formato"/>
    <w:basedOn w:val="Normal"/>
    <w:rsid w:val="00210CBD"/>
    <w:pPr>
      <w:tabs>
        <w:tab w:val="left" w:pos="2665"/>
        <w:tab w:val="center" w:pos="4252"/>
        <w:tab w:val="right" w:pos="8504"/>
      </w:tabs>
      <w:spacing w:before="120"/>
      <w:jc w:val="center"/>
    </w:pPr>
    <w:rPr>
      <w:b/>
      <w:caps/>
      <w:lang w:val="es-ES_tradnl"/>
    </w:rPr>
  </w:style>
  <w:style w:type="character" w:styleId="Hipervnculo">
    <w:name w:val="Hyperlink"/>
    <w:basedOn w:val="Fuentedeprrafopredeter"/>
    <w:uiPriority w:val="99"/>
    <w:rsid w:val="00210CBD"/>
    <w:rPr>
      <w:color w:val="0000FF"/>
      <w:u w:val="single"/>
    </w:rPr>
  </w:style>
  <w:style w:type="paragraph" w:customStyle="1" w:styleId="INDICE">
    <w:name w:val="INDICE"/>
    <w:basedOn w:val="Normal"/>
    <w:rsid w:val="00210CBD"/>
    <w:pPr>
      <w:keepNext/>
      <w:tabs>
        <w:tab w:val="left" w:pos="426"/>
        <w:tab w:val="right" w:leader="dot" w:pos="14559"/>
      </w:tabs>
      <w:spacing w:before="240" w:after="60"/>
      <w:outlineLvl w:val="0"/>
    </w:pPr>
    <w:rPr>
      <w:rFonts w:cs="Arial"/>
      <w:bCs/>
      <w:caps/>
      <w:kern w:val="32"/>
      <w:sz w:val="24"/>
      <w:szCs w:val="24"/>
      <w:u w:val="single"/>
    </w:rPr>
  </w:style>
  <w:style w:type="paragraph" w:customStyle="1" w:styleId="Modificaciones">
    <w:name w:val="Modificaciones"/>
    <w:basedOn w:val="Normal"/>
    <w:rsid w:val="00210CBD"/>
    <w:pPr>
      <w:jc w:val="center"/>
    </w:pPr>
    <w:rPr>
      <w:i/>
      <w:color w:val="FF0000"/>
    </w:rPr>
  </w:style>
  <w:style w:type="character" w:customStyle="1" w:styleId="ModificacionesCar">
    <w:name w:val="Modificaciones Car"/>
    <w:basedOn w:val="Fuentedeprrafopredeter"/>
    <w:rsid w:val="00210CBD"/>
    <w:rPr>
      <w:rFonts w:ascii="Verdana" w:hAnsi="Verdana"/>
      <w:i/>
      <w:noProof w:val="0"/>
      <w:color w:val="FF0000"/>
      <w:lang w:val="es-ES" w:eastAsia="es-ES" w:bidi="ar-SA"/>
    </w:rPr>
  </w:style>
  <w:style w:type="paragraph" w:customStyle="1" w:styleId="notatabla">
    <w:name w:val="nota tabla"/>
    <w:basedOn w:val="Normal"/>
    <w:rsid w:val="00210CBD"/>
    <w:pPr>
      <w:numPr>
        <w:numId w:val="1"/>
      </w:numPr>
      <w:tabs>
        <w:tab w:val="clear" w:pos="360"/>
        <w:tab w:val="num" w:pos="720"/>
      </w:tabs>
      <w:ind w:left="720"/>
      <w:jc w:val="center"/>
    </w:pPr>
    <w:rPr>
      <w:i/>
      <w:color w:val="FF0000"/>
      <w:sz w:val="16"/>
    </w:rPr>
  </w:style>
  <w:style w:type="paragraph" w:customStyle="1" w:styleId="PiedePgina0">
    <w:name w:val="Pie de Página"/>
    <w:basedOn w:val="Normal"/>
    <w:rsid w:val="00210CBD"/>
    <w:rPr>
      <w:color w:val="auto"/>
      <w:sz w:val="12"/>
      <w:szCs w:val="12"/>
    </w:rPr>
  </w:style>
  <w:style w:type="paragraph" w:styleId="TDC1">
    <w:name w:val="toc 1"/>
    <w:basedOn w:val="Normal"/>
    <w:next w:val="Normal"/>
    <w:autoRedefine/>
    <w:uiPriority w:val="39"/>
    <w:rsid w:val="00642DD0"/>
    <w:pPr>
      <w:tabs>
        <w:tab w:val="left" w:pos="993"/>
        <w:tab w:val="right" w:leader="dot" w:pos="14559"/>
      </w:tabs>
      <w:ind w:left="567" w:firstLine="0"/>
    </w:pPr>
    <w:rPr>
      <w:rFonts w:cs="Arial"/>
      <w:b/>
      <w:caps/>
      <w:noProof/>
    </w:rPr>
  </w:style>
  <w:style w:type="character" w:customStyle="1" w:styleId="TDC1Car">
    <w:name w:val="TDC 1 Car"/>
    <w:basedOn w:val="Fuentedeprrafopredeter"/>
    <w:rsid w:val="00210CBD"/>
    <w:rPr>
      <w:rFonts w:ascii="Verdana" w:hAnsi="Verdana"/>
      <w:noProof w:val="0"/>
      <w:color w:val="000080"/>
      <w:lang w:val="es-ES" w:eastAsia="es-ES" w:bidi="ar-SA"/>
    </w:rPr>
  </w:style>
  <w:style w:type="paragraph" w:styleId="TDC2">
    <w:name w:val="toc 2"/>
    <w:basedOn w:val="Normal"/>
    <w:next w:val="Normal"/>
    <w:autoRedefine/>
    <w:uiPriority w:val="39"/>
    <w:rsid w:val="0086617A"/>
    <w:pPr>
      <w:tabs>
        <w:tab w:val="left" w:pos="1559"/>
        <w:tab w:val="right" w:leader="dot" w:pos="14561"/>
      </w:tabs>
      <w:ind w:left="1021" w:firstLine="0"/>
    </w:pPr>
  </w:style>
  <w:style w:type="paragraph" w:styleId="TDC3">
    <w:name w:val="toc 3"/>
    <w:basedOn w:val="Normal"/>
    <w:next w:val="Normal"/>
    <w:autoRedefine/>
    <w:semiHidden/>
    <w:rsid w:val="00210CBD"/>
    <w:pPr>
      <w:ind w:left="400"/>
    </w:pPr>
  </w:style>
  <w:style w:type="paragraph" w:styleId="Textoindependiente">
    <w:name w:val="Body Text"/>
    <w:basedOn w:val="Normal"/>
    <w:rsid w:val="00210CBD"/>
    <w:pPr>
      <w:jc w:val="both"/>
    </w:pPr>
    <w:rPr>
      <w:rFonts w:ascii="Times New Roman" w:hAnsi="Times New Roman"/>
      <w:color w:val="auto"/>
    </w:rPr>
  </w:style>
  <w:style w:type="paragraph" w:customStyle="1" w:styleId="Textotabla">
    <w:name w:val="Texto tabla"/>
    <w:basedOn w:val="Normal"/>
    <w:rsid w:val="00210CBD"/>
    <w:pPr>
      <w:tabs>
        <w:tab w:val="left" w:pos="2665"/>
      </w:tabs>
      <w:spacing w:before="120"/>
      <w:jc w:val="center"/>
    </w:pPr>
    <w:rPr>
      <w:lang w:val="es-ES_tradnl"/>
    </w:rPr>
  </w:style>
  <w:style w:type="character" w:customStyle="1" w:styleId="Ttulo1Car">
    <w:name w:val="Título 1 Car"/>
    <w:basedOn w:val="TDC1Car"/>
    <w:rsid w:val="00210CBD"/>
    <w:rPr>
      <w:rFonts w:ascii="Verdana" w:hAnsi="Verdana" w:cs="Arial"/>
      <w:b/>
      <w:bCs/>
      <w:caps/>
      <w:noProof w:val="0"/>
      <w:color w:val="000080"/>
      <w:kern w:val="32"/>
      <w:sz w:val="24"/>
      <w:szCs w:val="24"/>
      <w:u w:val="single"/>
      <w:lang w:val="es-ES" w:eastAsia="es-ES" w:bidi="ar-SA"/>
    </w:rPr>
  </w:style>
  <w:style w:type="paragraph" w:customStyle="1" w:styleId="TITULOINDICE">
    <w:name w:val="TITULO INDICE"/>
    <w:basedOn w:val="PiedePgina0"/>
    <w:rsid w:val="00210CBD"/>
    <w:pPr>
      <w:jc w:val="center"/>
    </w:pPr>
    <w:rPr>
      <w:b/>
      <w:color w:val="000080"/>
      <w:sz w:val="24"/>
      <w:u w:val="single"/>
    </w:rPr>
  </w:style>
  <w:style w:type="paragraph" w:customStyle="1" w:styleId="Titulotabla">
    <w:name w:val="Titulo tabla"/>
    <w:basedOn w:val="Normal"/>
    <w:rsid w:val="00210CBD"/>
    <w:rPr>
      <w:b/>
      <w:caps/>
      <w:szCs w:val="22"/>
    </w:rPr>
  </w:style>
  <w:style w:type="character" w:customStyle="1" w:styleId="TitulotablaCar">
    <w:name w:val="Titulo tabla Car"/>
    <w:basedOn w:val="Fuentedeprrafopredeter"/>
    <w:rsid w:val="00210CBD"/>
    <w:rPr>
      <w:rFonts w:ascii="Verdana" w:hAnsi="Verdana"/>
      <w:b/>
      <w:caps/>
      <w:noProof w:val="0"/>
      <w:color w:val="000080"/>
      <w:sz w:val="22"/>
      <w:szCs w:val="22"/>
      <w:lang w:val="es-ES" w:eastAsia="es-ES" w:bidi="ar-SA"/>
    </w:rPr>
  </w:style>
  <w:style w:type="paragraph" w:styleId="TDC4">
    <w:name w:val="toc 4"/>
    <w:basedOn w:val="Normal"/>
    <w:next w:val="Normal"/>
    <w:autoRedefine/>
    <w:semiHidden/>
    <w:rsid w:val="00210CBD"/>
    <w:pPr>
      <w:ind w:left="600"/>
    </w:pPr>
  </w:style>
  <w:style w:type="paragraph" w:styleId="TDC5">
    <w:name w:val="toc 5"/>
    <w:basedOn w:val="Normal"/>
    <w:next w:val="Normal"/>
    <w:autoRedefine/>
    <w:semiHidden/>
    <w:rsid w:val="00210CBD"/>
    <w:pPr>
      <w:ind w:left="800"/>
    </w:pPr>
  </w:style>
  <w:style w:type="paragraph" w:styleId="TDC6">
    <w:name w:val="toc 6"/>
    <w:basedOn w:val="Normal"/>
    <w:next w:val="Normal"/>
    <w:autoRedefine/>
    <w:semiHidden/>
    <w:rsid w:val="00210CBD"/>
    <w:pPr>
      <w:ind w:left="1000"/>
    </w:pPr>
  </w:style>
  <w:style w:type="paragraph" w:styleId="TDC7">
    <w:name w:val="toc 7"/>
    <w:basedOn w:val="Normal"/>
    <w:next w:val="Normal"/>
    <w:autoRedefine/>
    <w:semiHidden/>
    <w:rsid w:val="00210CBD"/>
    <w:pPr>
      <w:ind w:left="1200"/>
    </w:pPr>
  </w:style>
  <w:style w:type="paragraph" w:styleId="TDC8">
    <w:name w:val="toc 8"/>
    <w:basedOn w:val="Normal"/>
    <w:next w:val="Normal"/>
    <w:autoRedefine/>
    <w:semiHidden/>
    <w:rsid w:val="00210CBD"/>
    <w:pPr>
      <w:ind w:left="1400"/>
    </w:pPr>
  </w:style>
  <w:style w:type="paragraph" w:styleId="TDC9">
    <w:name w:val="toc 9"/>
    <w:basedOn w:val="Normal"/>
    <w:next w:val="Normal"/>
    <w:autoRedefine/>
    <w:semiHidden/>
    <w:rsid w:val="00210CBD"/>
    <w:pPr>
      <w:ind w:left="1600"/>
    </w:pPr>
  </w:style>
  <w:style w:type="paragraph" w:styleId="Mapadeldocumento">
    <w:name w:val="Document Map"/>
    <w:basedOn w:val="Normal"/>
    <w:semiHidden/>
    <w:rsid w:val="00F034D8"/>
    <w:pPr>
      <w:shd w:val="clear" w:color="auto" w:fill="000080"/>
    </w:pPr>
    <w:rPr>
      <w:rFonts w:ascii="Tahoma" w:hAnsi="Tahoma" w:cs="Tahoma"/>
    </w:rPr>
  </w:style>
  <w:style w:type="paragraph" w:customStyle="1" w:styleId="DFXX">
    <w:name w:val="DFXX"/>
    <w:basedOn w:val="Normal"/>
    <w:rsid w:val="00C32D36"/>
    <w:pPr>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pPr>
    <w:rPr>
      <w:rFonts w:cs="Arial"/>
    </w:rPr>
  </w:style>
  <w:style w:type="paragraph" w:styleId="Textodeglobo">
    <w:name w:val="Balloon Text"/>
    <w:basedOn w:val="Normal"/>
    <w:link w:val="TextodegloboCar"/>
    <w:rsid w:val="0098761D"/>
    <w:rPr>
      <w:rFonts w:ascii="Tahoma" w:hAnsi="Tahoma" w:cs="Tahoma"/>
      <w:sz w:val="16"/>
      <w:szCs w:val="16"/>
    </w:rPr>
  </w:style>
  <w:style w:type="character" w:customStyle="1" w:styleId="TextodegloboCar">
    <w:name w:val="Texto de globo Car"/>
    <w:basedOn w:val="Fuentedeprrafopredeter"/>
    <w:link w:val="Textodeglobo"/>
    <w:rsid w:val="0098761D"/>
    <w:rPr>
      <w:rFonts w:ascii="Tahoma" w:hAnsi="Tahoma" w:cs="Tahoma"/>
      <w:color w:val="000080"/>
      <w:sz w:val="16"/>
      <w:szCs w:val="16"/>
    </w:rPr>
  </w:style>
  <w:style w:type="paragraph" w:styleId="Textocomentario">
    <w:name w:val="annotation text"/>
    <w:basedOn w:val="Normal"/>
    <w:link w:val="TextocomentarioCar"/>
    <w:uiPriority w:val="99"/>
    <w:rsid w:val="00301FCC"/>
  </w:style>
  <w:style w:type="character" w:customStyle="1" w:styleId="TextocomentarioCar">
    <w:name w:val="Texto comentario Car"/>
    <w:basedOn w:val="Fuentedeprrafopredeter"/>
    <w:link w:val="Textocomentario"/>
    <w:uiPriority w:val="99"/>
    <w:rsid w:val="00301FCC"/>
    <w:rPr>
      <w:rFonts w:ascii="Verdana" w:hAnsi="Verdana"/>
      <w:color w:val="000080"/>
    </w:rPr>
  </w:style>
  <w:style w:type="paragraph" w:styleId="Prrafodelista">
    <w:name w:val="List Paragraph"/>
    <w:basedOn w:val="Normal"/>
    <w:link w:val="PrrafodelistaCar"/>
    <w:uiPriority w:val="34"/>
    <w:qFormat/>
    <w:rsid w:val="00301FCC"/>
    <w:pPr>
      <w:ind w:left="720"/>
      <w:contextualSpacing/>
    </w:pPr>
  </w:style>
  <w:style w:type="table" w:styleId="Tablaconcuadrcula">
    <w:name w:val="Table Grid"/>
    <w:basedOn w:val="Tablanormal"/>
    <w:rsid w:val="005F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rsid w:val="00487180"/>
    <w:rPr>
      <w:sz w:val="16"/>
      <w:szCs w:val="16"/>
    </w:rPr>
  </w:style>
  <w:style w:type="paragraph" w:styleId="Asuntodelcomentario">
    <w:name w:val="annotation subject"/>
    <w:basedOn w:val="Textocomentario"/>
    <w:next w:val="Textocomentario"/>
    <w:link w:val="AsuntodelcomentarioCar"/>
    <w:rsid w:val="00487180"/>
    <w:rPr>
      <w:b/>
      <w:bCs/>
    </w:rPr>
  </w:style>
  <w:style w:type="character" w:customStyle="1" w:styleId="AsuntodelcomentarioCar">
    <w:name w:val="Asunto del comentario Car"/>
    <w:basedOn w:val="TextocomentarioCar"/>
    <w:link w:val="Asuntodelcomentario"/>
    <w:rsid w:val="00487180"/>
    <w:rPr>
      <w:rFonts w:ascii="Verdana" w:hAnsi="Verdana"/>
      <w:b/>
      <w:bCs/>
      <w:color w:val="000080"/>
    </w:rPr>
  </w:style>
  <w:style w:type="character" w:customStyle="1" w:styleId="apple-tab-span">
    <w:name w:val="apple-tab-span"/>
    <w:basedOn w:val="Fuentedeprrafopredeter"/>
    <w:rsid w:val="00BE796D"/>
  </w:style>
  <w:style w:type="paragraph" w:styleId="NormalWeb">
    <w:name w:val="Normal (Web)"/>
    <w:basedOn w:val="Normal"/>
    <w:uiPriority w:val="99"/>
    <w:unhideWhenUsed/>
    <w:rsid w:val="00DA4697"/>
    <w:rPr>
      <w:rFonts w:ascii="Times New Roman" w:hAnsi="Times New Roman"/>
      <w:color w:val="auto"/>
      <w:sz w:val="24"/>
      <w:szCs w:val="24"/>
    </w:rPr>
  </w:style>
  <w:style w:type="character" w:styleId="Textodelmarcadordeposicin">
    <w:name w:val="Placeholder Text"/>
    <w:basedOn w:val="Fuentedeprrafopredeter"/>
    <w:uiPriority w:val="99"/>
    <w:semiHidden/>
    <w:rsid w:val="00476201"/>
    <w:rPr>
      <w:color w:val="808080"/>
    </w:rPr>
  </w:style>
  <w:style w:type="character" w:customStyle="1" w:styleId="PiedepginaCar">
    <w:name w:val="Pie de página Car"/>
    <w:basedOn w:val="Fuentedeprrafopredeter"/>
    <w:link w:val="Piedepgina"/>
    <w:uiPriority w:val="99"/>
    <w:rsid w:val="00C2790E"/>
    <w:rPr>
      <w:rFonts w:ascii="Verdana" w:hAnsi="Verdana"/>
      <w:color w:val="000080"/>
    </w:rPr>
  </w:style>
  <w:style w:type="paragraph" w:customStyle="1" w:styleId="AcuerdoConfidencialidad">
    <w:name w:val="Acuerdo Confidencialidad"/>
    <w:basedOn w:val="Normal"/>
    <w:link w:val="AcuerdoConfidencialidadCar"/>
    <w:autoRedefine/>
    <w:rsid w:val="008F4FB6"/>
    <w:pPr>
      <w:spacing w:before="120"/>
      <w:jc w:val="center"/>
    </w:pPr>
    <w:rPr>
      <w:rFonts w:ascii="Frutiger-Light" w:hAnsi="Frutiger-Light"/>
      <w:color w:val="auto"/>
      <w:sz w:val="16"/>
      <w:szCs w:val="24"/>
      <w:lang w:val="es-CO" w:eastAsia="en-US"/>
    </w:rPr>
  </w:style>
  <w:style w:type="character" w:customStyle="1" w:styleId="AcuerdoConfidencialidadCar">
    <w:name w:val="Acuerdo Confidencialidad Car"/>
    <w:link w:val="AcuerdoConfidencialidad"/>
    <w:rsid w:val="008F4FB6"/>
    <w:rPr>
      <w:rFonts w:ascii="Frutiger-Light" w:hAnsi="Frutiger-Light"/>
      <w:sz w:val="16"/>
      <w:szCs w:val="24"/>
      <w:lang w:val="es-CO" w:eastAsia="en-US"/>
    </w:rPr>
  </w:style>
  <w:style w:type="paragraph" w:customStyle="1" w:styleId="VersionCabecera">
    <w:name w:val="Version Cabecera"/>
    <w:basedOn w:val="Encabezado"/>
    <w:qFormat/>
    <w:rsid w:val="00A838F4"/>
    <w:pPr>
      <w:spacing w:after="240"/>
    </w:pPr>
    <w:rPr>
      <w:b/>
    </w:rPr>
  </w:style>
  <w:style w:type="paragraph" w:customStyle="1" w:styleId="CabeceraTabla">
    <w:name w:val="CabeceraTabla"/>
    <w:basedOn w:val="Normal"/>
    <w:next w:val="Normal"/>
    <w:qFormat/>
    <w:rsid w:val="001D3D39"/>
    <w:pPr>
      <w:spacing w:before="60" w:after="60"/>
      <w:ind w:left="113" w:right="113" w:firstLine="0"/>
    </w:pPr>
    <w:rPr>
      <w:rFonts w:cs="Arial"/>
      <w:b/>
      <w:caps/>
      <w:color w:val="FFFFFF" w:themeColor="background1"/>
      <w:sz w:val="20"/>
    </w:rPr>
  </w:style>
  <w:style w:type="paragraph" w:customStyle="1" w:styleId="CeldaTabla">
    <w:name w:val="CeldaTabla"/>
    <w:basedOn w:val="Normal"/>
    <w:qFormat/>
    <w:rsid w:val="0086617A"/>
    <w:pPr>
      <w:spacing w:before="20" w:after="20"/>
      <w:ind w:left="57" w:right="57" w:firstLine="0"/>
    </w:pPr>
    <w:rPr>
      <w:rFonts w:cs="Arial"/>
    </w:rPr>
  </w:style>
  <w:style w:type="character" w:styleId="nfasis">
    <w:name w:val="Emphasis"/>
    <w:basedOn w:val="Fuentedeprrafopredeter"/>
    <w:qFormat/>
    <w:rsid w:val="008A578C"/>
    <w:rPr>
      <w:i/>
      <w:iCs/>
    </w:rPr>
  </w:style>
  <w:style w:type="paragraph" w:styleId="TtulodeTDC">
    <w:name w:val="TOC Heading"/>
    <w:basedOn w:val="Ttulo1"/>
    <w:next w:val="Normal"/>
    <w:uiPriority w:val="39"/>
    <w:unhideWhenUsed/>
    <w:qFormat/>
    <w:rsid w:val="008A578C"/>
    <w:pPr>
      <w:keepLines/>
      <w:numPr>
        <w:numId w:val="0"/>
      </w:numPr>
      <w:tabs>
        <w:tab w:val="clear" w:pos="14559"/>
      </w:tabs>
      <w:spacing w:before="480" w:after="0" w:line="276" w:lineRule="auto"/>
      <w:outlineLvl w:val="9"/>
    </w:pPr>
    <w:rPr>
      <w:rFonts w:asciiTheme="majorHAnsi" w:eastAsiaTheme="majorEastAsia" w:hAnsiTheme="majorHAnsi" w:cstheme="majorBidi"/>
      <w:bCs/>
      <w:noProof w:val="0"/>
      <w:color w:val="365F91" w:themeColor="accent1" w:themeShade="BF"/>
      <w:kern w:val="0"/>
      <w:sz w:val="28"/>
      <w:szCs w:val="28"/>
      <w:lang w:eastAsia="en-US"/>
    </w:rPr>
  </w:style>
  <w:style w:type="paragraph" w:customStyle="1" w:styleId="TituloPortada">
    <w:name w:val="Titulo Portada"/>
    <w:basedOn w:val="Normal"/>
    <w:next w:val="Normal"/>
    <w:qFormat/>
    <w:rsid w:val="00D573B6"/>
    <w:pPr>
      <w:spacing w:before="0"/>
      <w:ind w:left="567" w:firstLine="0"/>
      <w:jc w:val="center"/>
    </w:pPr>
    <w:rPr>
      <w:b/>
      <w:sz w:val="24"/>
    </w:rPr>
  </w:style>
  <w:style w:type="paragraph" w:customStyle="1" w:styleId="DescripcinMantis">
    <w:name w:val="Descripción Mantis"/>
    <w:basedOn w:val="Normal"/>
    <w:next w:val="Normal"/>
    <w:qFormat/>
    <w:rsid w:val="002B1802"/>
    <w:pPr>
      <w:ind w:firstLine="0"/>
      <w:jc w:val="center"/>
    </w:pPr>
    <w:rPr>
      <w:b/>
      <w:color w:val="808080" w:themeColor="background1" w:themeShade="80"/>
      <w:sz w:val="24"/>
    </w:rPr>
  </w:style>
  <w:style w:type="paragraph" w:styleId="Subttulo">
    <w:name w:val="Subtitle"/>
    <w:basedOn w:val="Normal"/>
    <w:next w:val="Normal"/>
    <w:link w:val="SubttuloCar"/>
    <w:qFormat/>
    <w:rsid w:val="00DC2893"/>
    <w:pPr>
      <w:numPr>
        <w:ilvl w:val="1"/>
      </w:numPr>
      <w:spacing w:after="160"/>
      <w:ind w:firstLine="454"/>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DC2893"/>
    <w:rPr>
      <w:rFonts w:asciiTheme="minorHAnsi" w:eastAsiaTheme="minorEastAsia" w:hAnsiTheme="minorHAnsi" w:cstheme="minorBidi"/>
      <w:color w:val="5A5A5A" w:themeColor="text1" w:themeTint="A5"/>
      <w:spacing w:val="15"/>
      <w:sz w:val="22"/>
      <w:szCs w:val="22"/>
    </w:rPr>
  </w:style>
  <w:style w:type="paragraph" w:styleId="Listaconnmeros2">
    <w:name w:val="List Number 2"/>
    <w:basedOn w:val="Normal"/>
    <w:semiHidden/>
    <w:unhideWhenUsed/>
    <w:rsid w:val="00DC2893"/>
    <w:pPr>
      <w:numPr>
        <w:numId w:val="4"/>
      </w:numPr>
      <w:contextualSpacing/>
    </w:pPr>
  </w:style>
  <w:style w:type="character" w:customStyle="1" w:styleId="PrrafodelistaCar">
    <w:name w:val="Párrafo de lista Car"/>
    <w:link w:val="Prrafodelista"/>
    <w:uiPriority w:val="34"/>
    <w:qFormat/>
    <w:rsid w:val="00900FD5"/>
    <w:rPr>
      <w:rFonts w:ascii="Century Gothic" w:hAnsi="Century Gothic"/>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56341">
      <w:bodyDiv w:val="1"/>
      <w:marLeft w:val="998"/>
      <w:marRight w:val="0"/>
      <w:marTop w:val="1711"/>
      <w:marBottom w:val="0"/>
      <w:divBdr>
        <w:top w:val="none" w:sz="0" w:space="0" w:color="auto"/>
        <w:left w:val="none" w:sz="0" w:space="0" w:color="auto"/>
        <w:bottom w:val="none" w:sz="0" w:space="0" w:color="auto"/>
        <w:right w:val="none" w:sz="0" w:space="0" w:color="auto"/>
      </w:divBdr>
      <w:divsChild>
        <w:div w:id="823593021">
          <w:marLeft w:val="0"/>
          <w:marRight w:val="0"/>
          <w:marTop w:val="0"/>
          <w:marBottom w:val="0"/>
          <w:divBdr>
            <w:top w:val="none" w:sz="0" w:space="0" w:color="auto"/>
            <w:left w:val="none" w:sz="0" w:space="0" w:color="auto"/>
            <w:bottom w:val="none" w:sz="0" w:space="0" w:color="auto"/>
            <w:right w:val="none" w:sz="0" w:space="0" w:color="auto"/>
          </w:divBdr>
          <w:divsChild>
            <w:div w:id="214505992">
              <w:marLeft w:val="0"/>
              <w:marRight w:val="0"/>
              <w:marTop w:val="0"/>
              <w:marBottom w:val="0"/>
              <w:divBdr>
                <w:top w:val="none" w:sz="0" w:space="0" w:color="auto"/>
                <w:left w:val="none" w:sz="0" w:space="0" w:color="auto"/>
                <w:bottom w:val="none" w:sz="0" w:space="0" w:color="auto"/>
                <w:right w:val="none" w:sz="0" w:space="0" w:color="auto"/>
              </w:divBdr>
            </w:div>
            <w:div w:id="250746142">
              <w:marLeft w:val="0"/>
              <w:marRight w:val="0"/>
              <w:marTop w:val="0"/>
              <w:marBottom w:val="0"/>
              <w:divBdr>
                <w:top w:val="none" w:sz="0" w:space="0" w:color="auto"/>
                <w:left w:val="none" w:sz="0" w:space="0" w:color="auto"/>
                <w:bottom w:val="none" w:sz="0" w:space="0" w:color="auto"/>
                <w:right w:val="none" w:sz="0" w:space="0" w:color="auto"/>
              </w:divBdr>
            </w:div>
            <w:div w:id="525950682">
              <w:marLeft w:val="0"/>
              <w:marRight w:val="0"/>
              <w:marTop w:val="0"/>
              <w:marBottom w:val="0"/>
              <w:divBdr>
                <w:top w:val="none" w:sz="0" w:space="0" w:color="auto"/>
                <w:left w:val="none" w:sz="0" w:space="0" w:color="auto"/>
                <w:bottom w:val="none" w:sz="0" w:space="0" w:color="auto"/>
                <w:right w:val="none" w:sz="0" w:space="0" w:color="auto"/>
              </w:divBdr>
            </w:div>
            <w:div w:id="846987401">
              <w:marLeft w:val="0"/>
              <w:marRight w:val="0"/>
              <w:marTop w:val="0"/>
              <w:marBottom w:val="0"/>
              <w:divBdr>
                <w:top w:val="none" w:sz="0" w:space="0" w:color="auto"/>
                <w:left w:val="none" w:sz="0" w:space="0" w:color="auto"/>
                <w:bottom w:val="none" w:sz="0" w:space="0" w:color="auto"/>
                <w:right w:val="none" w:sz="0" w:space="0" w:color="auto"/>
              </w:divBdr>
            </w:div>
            <w:div w:id="955261162">
              <w:marLeft w:val="0"/>
              <w:marRight w:val="0"/>
              <w:marTop w:val="0"/>
              <w:marBottom w:val="0"/>
              <w:divBdr>
                <w:top w:val="none" w:sz="0" w:space="0" w:color="auto"/>
                <w:left w:val="none" w:sz="0" w:space="0" w:color="auto"/>
                <w:bottom w:val="none" w:sz="0" w:space="0" w:color="auto"/>
                <w:right w:val="none" w:sz="0" w:space="0" w:color="auto"/>
              </w:divBdr>
            </w:div>
            <w:div w:id="1015378017">
              <w:marLeft w:val="0"/>
              <w:marRight w:val="0"/>
              <w:marTop w:val="0"/>
              <w:marBottom w:val="0"/>
              <w:divBdr>
                <w:top w:val="none" w:sz="0" w:space="0" w:color="auto"/>
                <w:left w:val="none" w:sz="0" w:space="0" w:color="auto"/>
                <w:bottom w:val="none" w:sz="0" w:space="0" w:color="auto"/>
                <w:right w:val="none" w:sz="0" w:space="0" w:color="auto"/>
              </w:divBdr>
            </w:div>
            <w:div w:id="1030377350">
              <w:marLeft w:val="0"/>
              <w:marRight w:val="0"/>
              <w:marTop w:val="0"/>
              <w:marBottom w:val="0"/>
              <w:divBdr>
                <w:top w:val="none" w:sz="0" w:space="0" w:color="auto"/>
                <w:left w:val="none" w:sz="0" w:space="0" w:color="auto"/>
                <w:bottom w:val="none" w:sz="0" w:space="0" w:color="auto"/>
                <w:right w:val="none" w:sz="0" w:space="0" w:color="auto"/>
              </w:divBdr>
            </w:div>
            <w:div w:id="1586301272">
              <w:marLeft w:val="0"/>
              <w:marRight w:val="0"/>
              <w:marTop w:val="0"/>
              <w:marBottom w:val="0"/>
              <w:divBdr>
                <w:top w:val="none" w:sz="0" w:space="0" w:color="auto"/>
                <w:left w:val="none" w:sz="0" w:space="0" w:color="auto"/>
                <w:bottom w:val="none" w:sz="0" w:space="0" w:color="auto"/>
                <w:right w:val="none" w:sz="0" w:space="0" w:color="auto"/>
              </w:divBdr>
            </w:div>
            <w:div w:id="1750079481">
              <w:marLeft w:val="0"/>
              <w:marRight w:val="0"/>
              <w:marTop w:val="0"/>
              <w:marBottom w:val="0"/>
              <w:divBdr>
                <w:top w:val="none" w:sz="0" w:space="0" w:color="auto"/>
                <w:left w:val="none" w:sz="0" w:space="0" w:color="auto"/>
                <w:bottom w:val="none" w:sz="0" w:space="0" w:color="auto"/>
                <w:right w:val="none" w:sz="0" w:space="0" w:color="auto"/>
              </w:divBdr>
            </w:div>
            <w:div w:id="1832526960">
              <w:marLeft w:val="0"/>
              <w:marRight w:val="0"/>
              <w:marTop w:val="0"/>
              <w:marBottom w:val="0"/>
              <w:divBdr>
                <w:top w:val="none" w:sz="0" w:space="0" w:color="auto"/>
                <w:left w:val="none" w:sz="0" w:space="0" w:color="auto"/>
                <w:bottom w:val="none" w:sz="0" w:space="0" w:color="auto"/>
                <w:right w:val="none" w:sz="0" w:space="0" w:color="auto"/>
              </w:divBdr>
            </w:div>
            <w:div w:id="1989553003">
              <w:marLeft w:val="0"/>
              <w:marRight w:val="0"/>
              <w:marTop w:val="0"/>
              <w:marBottom w:val="0"/>
              <w:divBdr>
                <w:top w:val="none" w:sz="0" w:space="0" w:color="auto"/>
                <w:left w:val="none" w:sz="0" w:space="0" w:color="auto"/>
                <w:bottom w:val="none" w:sz="0" w:space="0" w:color="auto"/>
                <w:right w:val="none" w:sz="0" w:space="0" w:color="auto"/>
              </w:divBdr>
            </w:div>
            <w:div w:id="21294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21">
      <w:bodyDiv w:val="1"/>
      <w:marLeft w:val="0"/>
      <w:marRight w:val="0"/>
      <w:marTop w:val="0"/>
      <w:marBottom w:val="0"/>
      <w:divBdr>
        <w:top w:val="none" w:sz="0" w:space="0" w:color="auto"/>
        <w:left w:val="none" w:sz="0" w:space="0" w:color="auto"/>
        <w:bottom w:val="none" w:sz="0" w:space="0" w:color="auto"/>
        <w:right w:val="none" w:sz="0" w:space="0" w:color="auto"/>
      </w:divBdr>
    </w:div>
    <w:div w:id="173619198">
      <w:bodyDiv w:val="1"/>
      <w:marLeft w:val="0"/>
      <w:marRight w:val="0"/>
      <w:marTop w:val="0"/>
      <w:marBottom w:val="0"/>
      <w:divBdr>
        <w:top w:val="none" w:sz="0" w:space="0" w:color="auto"/>
        <w:left w:val="none" w:sz="0" w:space="0" w:color="auto"/>
        <w:bottom w:val="none" w:sz="0" w:space="0" w:color="auto"/>
        <w:right w:val="none" w:sz="0" w:space="0" w:color="auto"/>
      </w:divBdr>
      <w:divsChild>
        <w:div w:id="153424565">
          <w:marLeft w:val="0"/>
          <w:marRight w:val="0"/>
          <w:marTop w:val="0"/>
          <w:marBottom w:val="0"/>
          <w:divBdr>
            <w:top w:val="none" w:sz="0" w:space="0" w:color="auto"/>
            <w:left w:val="none" w:sz="0" w:space="0" w:color="auto"/>
            <w:bottom w:val="none" w:sz="0" w:space="0" w:color="auto"/>
            <w:right w:val="none" w:sz="0" w:space="0" w:color="auto"/>
          </w:divBdr>
        </w:div>
        <w:div w:id="745493487">
          <w:marLeft w:val="0"/>
          <w:marRight w:val="0"/>
          <w:marTop w:val="0"/>
          <w:marBottom w:val="0"/>
          <w:divBdr>
            <w:top w:val="none" w:sz="0" w:space="0" w:color="auto"/>
            <w:left w:val="none" w:sz="0" w:space="0" w:color="auto"/>
            <w:bottom w:val="none" w:sz="0" w:space="0" w:color="auto"/>
            <w:right w:val="none" w:sz="0" w:space="0" w:color="auto"/>
          </w:divBdr>
        </w:div>
      </w:divsChild>
    </w:div>
    <w:div w:id="185022518">
      <w:bodyDiv w:val="1"/>
      <w:marLeft w:val="0"/>
      <w:marRight w:val="0"/>
      <w:marTop w:val="0"/>
      <w:marBottom w:val="0"/>
      <w:divBdr>
        <w:top w:val="none" w:sz="0" w:space="0" w:color="auto"/>
        <w:left w:val="none" w:sz="0" w:space="0" w:color="auto"/>
        <w:bottom w:val="none" w:sz="0" w:space="0" w:color="auto"/>
        <w:right w:val="none" w:sz="0" w:space="0" w:color="auto"/>
      </w:divBdr>
      <w:divsChild>
        <w:div w:id="1670601251">
          <w:marLeft w:val="0"/>
          <w:marRight w:val="0"/>
          <w:marTop w:val="0"/>
          <w:marBottom w:val="0"/>
          <w:divBdr>
            <w:top w:val="none" w:sz="0" w:space="0" w:color="auto"/>
            <w:left w:val="none" w:sz="0" w:space="0" w:color="auto"/>
            <w:bottom w:val="none" w:sz="0" w:space="0" w:color="auto"/>
            <w:right w:val="none" w:sz="0" w:space="0" w:color="auto"/>
          </w:divBdr>
          <w:divsChild>
            <w:div w:id="545679747">
              <w:marLeft w:val="0"/>
              <w:marRight w:val="0"/>
              <w:marTop w:val="0"/>
              <w:marBottom w:val="0"/>
              <w:divBdr>
                <w:top w:val="none" w:sz="0" w:space="0" w:color="auto"/>
                <w:left w:val="none" w:sz="0" w:space="0" w:color="auto"/>
                <w:bottom w:val="none" w:sz="0" w:space="0" w:color="auto"/>
                <w:right w:val="none" w:sz="0" w:space="0" w:color="auto"/>
              </w:divBdr>
              <w:divsChild>
                <w:div w:id="37897722">
                  <w:marLeft w:val="0"/>
                  <w:marRight w:val="0"/>
                  <w:marTop w:val="0"/>
                  <w:marBottom w:val="0"/>
                  <w:divBdr>
                    <w:top w:val="none" w:sz="0" w:space="0" w:color="auto"/>
                    <w:left w:val="none" w:sz="0" w:space="0" w:color="auto"/>
                    <w:bottom w:val="none" w:sz="0" w:space="0" w:color="auto"/>
                    <w:right w:val="none" w:sz="0" w:space="0" w:color="auto"/>
                  </w:divBdr>
                </w:div>
                <w:div w:id="124279279">
                  <w:marLeft w:val="0"/>
                  <w:marRight w:val="0"/>
                  <w:marTop w:val="0"/>
                  <w:marBottom w:val="0"/>
                  <w:divBdr>
                    <w:top w:val="none" w:sz="0" w:space="0" w:color="auto"/>
                    <w:left w:val="none" w:sz="0" w:space="0" w:color="auto"/>
                    <w:bottom w:val="none" w:sz="0" w:space="0" w:color="auto"/>
                    <w:right w:val="none" w:sz="0" w:space="0" w:color="auto"/>
                  </w:divBdr>
                </w:div>
                <w:div w:id="200359597">
                  <w:marLeft w:val="0"/>
                  <w:marRight w:val="0"/>
                  <w:marTop w:val="0"/>
                  <w:marBottom w:val="0"/>
                  <w:divBdr>
                    <w:top w:val="none" w:sz="0" w:space="0" w:color="auto"/>
                    <w:left w:val="none" w:sz="0" w:space="0" w:color="auto"/>
                    <w:bottom w:val="none" w:sz="0" w:space="0" w:color="auto"/>
                    <w:right w:val="none" w:sz="0" w:space="0" w:color="auto"/>
                  </w:divBdr>
                </w:div>
                <w:div w:id="283389740">
                  <w:marLeft w:val="0"/>
                  <w:marRight w:val="0"/>
                  <w:marTop w:val="0"/>
                  <w:marBottom w:val="0"/>
                  <w:divBdr>
                    <w:top w:val="none" w:sz="0" w:space="0" w:color="auto"/>
                    <w:left w:val="none" w:sz="0" w:space="0" w:color="auto"/>
                    <w:bottom w:val="none" w:sz="0" w:space="0" w:color="auto"/>
                    <w:right w:val="none" w:sz="0" w:space="0" w:color="auto"/>
                  </w:divBdr>
                </w:div>
                <w:div w:id="332688194">
                  <w:marLeft w:val="0"/>
                  <w:marRight w:val="0"/>
                  <w:marTop w:val="0"/>
                  <w:marBottom w:val="0"/>
                  <w:divBdr>
                    <w:top w:val="none" w:sz="0" w:space="0" w:color="auto"/>
                    <w:left w:val="none" w:sz="0" w:space="0" w:color="auto"/>
                    <w:bottom w:val="none" w:sz="0" w:space="0" w:color="auto"/>
                    <w:right w:val="none" w:sz="0" w:space="0" w:color="auto"/>
                  </w:divBdr>
                </w:div>
                <w:div w:id="423302523">
                  <w:marLeft w:val="0"/>
                  <w:marRight w:val="0"/>
                  <w:marTop w:val="0"/>
                  <w:marBottom w:val="0"/>
                  <w:divBdr>
                    <w:top w:val="none" w:sz="0" w:space="0" w:color="auto"/>
                    <w:left w:val="none" w:sz="0" w:space="0" w:color="auto"/>
                    <w:bottom w:val="none" w:sz="0" w:space="0" w:color="auto"/>
                    <w:right w:val="none" w:sz="0" w:space="0" w:color="auto"/>
                  </w:divBdr>
                </w:div>
                <w:div w:id="431630810">
                  <w:marLeft w:val="0"/>
                  <w:marRight w:val="0"/>
                  <w:marTop w:val="0"/>
                  <w:marBottom w:val="0"/>
                  <w:divBdr>
                    <w:top w:val="none" w:sz="0" w:space="0" w:color="auto"/>
                    <w:left w:val="none" w:sz="0" w:space="0" w:color="auto"/>
                    <w:bottom w:val="none" w:sz="0" w:space="0" w:color="auto"/>
                    <w:right w:val="none" w:sz="0" w:space="0" w:color="auto"/>
                  </w:divBdr>
                </w:div>
                <w:div w:id="505021527">
                  <w:marLeft w:val="0"/>
                  <w:marRight w:val="0"/>
                  <w:marTop w:val="0"/>
                  <w:marBottom w:val="0"/>
                  <w:divBdr>
                    <w:top w:val="none" w:sz="0" w:space="0" w:color="auto"/>
                    <w:left w:val="none" w:sz="0" w:space="0" w:color="auto"/>
                    <w:bottom w:val="none" w:sz="0" w:space="0" w:color="auto"/>
                    <w:right w:val="none" w:sz="0" w:space="0" w:color="auto"/>
                  </w:divBdr>
                </w:div>
                <w:div w:id="662048427">
                  <w:marLeft w:val="0"/>
                  <w:marRight w:val="0"/>
                  <w:marTop w:val="0"/>
                  <w:marBottom w:val="0"/>
                  <w:divBdr>
                    <w:top w:val="none" w:sz="0" w:space="0" w:color="auto"/>
                    <w:left w:val="none" w:sz="0" w:space="0" w:color="auto"/>
                    <w:bottom w:val="none" w:sz="0" w:space="0" w:color="auto"/>
                    <w:right w:val="none" w:sz="0" w:space="0" w:color="auto"/>
                  </w:divBdr>
                </w:div>
                <w:div w:id="715394051">
                  <w:marLeft w:val="0"/>
                  <w:marRight w:val="0"/>
                  <w:marTop w:val="0"/>
                  <w:marBottom w:val="0"/>
                  <w:divBdr>
                    <w:top w:val="none" w:sz="0" w:space="0" w:color="auto"/>
                    <w:left w:val="none" w:sz="0" w:space="0" w:color="auto"/>
                    <w:bottom w:val="none" w:sz="0" w:space="0" w:color="auto"/>
                    <w:right w:val="none" w:sz="0" w:space="0" w:color="auto"/>
                  </w:divBdr>
                </w:div>
                <w:div w:id="815494418">
                  <w:marLeft w:val="0"/>
                  <w:marRight w:val="0"/>
                  <w:marTop w:val="0"/>
                  <w:marBottom w:val="0"/>
                  <w:divBdr>
                    <w:top w:val="none" w:sz="0" w:space="0" w:color="auto"/>
                    <w:left w:val="none" w:sz="0" w:space="0" w:color="auto"/>
                    <w:bottom w:val="none" w:sz="0" w:space="0" w:color="auto"/>
                    <w:right w:val="none" w:sz="0" w:space="0" w:color="auto"/>
                  </w:divBdr>
                </w:div>
                <w:div w:id="888372282">
                  <w:marLeft w:val="0"/>
                  <w:marRight w:val="0"/>
                  <w:marTop w:val="0"/>
                  <w:marBottom w:val="0"/>
                  <w:divBdr>
                    <w:top w:val="none" w:sz="0" w:space="0" w:color="auto"/>
                    <w:left w:val="none" w:sz="0" w:space="0" w:color="auto"/>
                    <w:bottom w:val="none" w:sz="0" w:space="0" w:color="auto"/>
                    <w:right w:val="none" w:sz="0" w:space="0" w:color="auto"/>
                  </w:divBdr>
                </w:div>
                <w:div w:id="1010450554">
                  <w:marLeft w:val="0"/>
                  <w:marRight w:val="0"/>
                  <w:marTop w:val="0"/>
                  <w:marBottom w:val="0"/>
                  <w:divBdr>
                    <w:top w:val="none" w:sz="0" w:space="0" w:color="auto"/>
                    <w:left w:val="none" w:sz="0" w:space="0" w:color="auto"/>
                    <w:bottom w:val="none" w:sz="0" w:space="0" w:color="auto"/>
                    <w:right w:val="none" w:sz="0" w:space="0" w:color="auto"/>
                  </w:divBdr>
                </w:div>
                <w:div w:id="1015767820">
                  <w:marLeft w:val="0"/>
                  <w:marRight w:val="0"/>
                  <w:marTop w:val="0"/>
                  <w:marBottom w:val="0"/>
                  <w:divBdr>
                    <w:top w:val="none" w:sz="0" w:space="0" w:color="auto"/>
                    <w:left w:val="none" w:sz="0" w:space="0" w:color="auto"/>
                    <w:bottom w:val="none" w:sz="0" w:space="0" w:color="auto"/>
                    <w:right w:val="none" w:sz="0" w:space="0" w:color="auto"/>
                  </w:divBdr>
                </w:div>
                <w:div w:id="1114204564">
                  <w:marLeft w:val="0"/>
                  <w:marRight w:val="0"/>
                  <w:marTop w:val="0"/>
                  <w:marBottom w:val="0"/>
                  <w:divBdr>
                    <w:top w:val="none" w:sz="0" w:space="0" w:color="auto"/>
                    <w:left w:val="none" w:sz="0" w:space="0" w:color="auto"/>
                    <w:bottom w:val="none" w:sz="0" w:space="0" w:color="auto"/>
                    <w:right w:val="none" w:sz="0" w:space="0" w:color="auto"/>
                  </w:divBdr>
                </w:div>
                <w:div w:id="1117020777">
                  <w:marLeft w:val="0"/>
                  <w:marRight w:val="0"/>
                  <w:marTop w:val="0"/>
                  <w:marBottom w:val="0"/>
                  <w:divBdr>
                    <w:top w:val="none" w:sz="0" w:space="0" w:color="auto"/>
                    <w:left w:val="none" w:sz="0" w:space="0" w:color="auto"/>
                    <w:bottom w:val="none" w:sz="0" w:space="0" w:color="auto"/>
                    <w:right w:val="none" w:sz="0" w:space="0" w:color="auto"/>
                  </w:divBdr>
                </w:div>
                <w:div w:id="1330329704">
                  <w:marLeft w:val="0"/>
                  <w:marRight w:val="0"/>
                  <w:marTop w:val="0"/>
                  <w:marBottom w:val="0"/>
                  <w:divBdr>
                    <w:top w:val="none" w:sz="0" w:space="0" w:color="auto"/>
                    <w:left w:val="none" w:sz="0" w:space="0" w:color="auto"/>
                    <w:bottom w:val="none" w:sz="0" w:space="0" w:color="auto"/>
                    <w:right w:val="none" w:sz="0" w:space="0" w:color="auto"/>
                  </w:divBdr>
                </w:div>
                <w:div w:id="1387222638">
                  <w:marLeft w:val="0"/>
                  <w:marRight w:val="0"/>
                  <w:marTop w:val="0"/>
                  <w:marBottom w:val="0"/>
                  <w:divBdr>
                    <w:top w:val="none" w:sz="0" w:space="0" w:color="auto"/>
                    <w:left w:val="none" w:sz="0" w:space="0" w:color="auto"/>
                    <w:bottom w:val="none" w:sz="0" w:space="0" w:color="auto"/>
                    <w:right w:val="none" w:sz="0" w:space="0" w:color="auto"/>
                  </w:divBdr>
                </w:div>
                <w:div w:id="1523667323">
                  <w:marLeft w:val="0"/>
                  <w:marRight w:val="0"/>
                  <w:marTop w:val="0"/>
                  <w:marBottom w:val="0"/>
                  <w:divBdr>
                    <w:top w:val="none" w:sz="0" w:space="0" w:color="auto"/>
                    <w:left w:val="none" w:sz="0" w:space="0" w:color="auto"/>
                    <w:bottom w:val="none" w:sz="0" w:space="0" w:color="auto"/>
                    <w:right w:val="none" w:sz="0" w:space="0" w:color="auto"/>
                  </w:divBdr>
                </w:div>
                <w:div w:id="1743409165">
                  <w:marLeft w:val="0"/>
                  <w:marRight w:val="0"/>
                  <w:marTop w:val="0"/>
                  <w:marBottom w:val="0"/>
                  <w:divBdr>
                    <w:top w:val="none" w:sz="0" w:space="0" w:color="auto"/>
                    <w:left w:val="none" w:sz="0" w:space="0" w:color="auto"/>
                    <w:bottom w:val="none" w:sz="0" w:space="0" w:color="auto"/>
                    <w:right w:val="none" w:sz="0" w:space="0" w:color="auto"/>
                  </w:divBdr>
                </w:div>
                <w:div w:id="1844781199">
                  <w:marLeft w:val="0"/>
                  <w:marRight w:val="0"/>
                  <w:marTop w:val="0"/>
                  <w:marBottom w:val="0"/>
                  <w:divBdr>
                    <w:top w:val="none" w:sz="0" w:space="0" w:color="auto"/>
                    <w:left w:val="none" w:sz="0" w:space="0" w:color="auto"/>
                    <w:bottom w:val="none" w:sz="0" w:space="0" w:color="auto"/>
                    <w:right w:val="none" w:sz="0" w:space="0" w:color="auto"/>
                  </w:divBdr>
                </w:div>
                <w:div w:id="1850101290">
                  <w:marLeft w:val="0"/>
                  <w:marRight w:val="0"/>
                  <w:marTop w:val="0"/>
                  <w:marBottom w:val="0"/>
                  <w:divBdr>
                    <w:top w:val="none" w:sz="0" w:space="0" w:color="auto"/>
                    <w:left w:val="none" w:sz="0" w:space="0" w:color="auto"/>
                    <w:bottom w:val="none" w:sz="0" w:space="0" w:color="auto"/>
                    <w:right w:val="none" w:sz="0" w:space="0" w:color="auto"/>
                  </w:divBdr>
                </w:div>
                <w:div w:id="1941837531">
                  <w:marLeft w:val="0"/>
                  <w:marRight w:val="0"/>
                  <w:marTop w:val="0"/>
                  <w:marBottom w:val="0"/>
                  <w:divBdr>
                    <w:top w:val="none" w:sz="0" w:space="0" w:color="auto"/>
                    <w:left w:val="none" w:sz="0" w:space="0" w:color="auto"/>
                    <w:bottom w:val="none" w:sz="0" w:space="0" w:color="auto"/>
                    <w:right w:val="none" w:sz="0" w:space="0" w:color="auto"/>
                  </w:divBdr>
                </w:div>
                <w:div w:id="2017534364">
                  <w:marLeft w:val="0"/>
                  <w:marRight w:val="0"/>
                  <w:marTop w:val="0"/>
                  <w:marBottom w:val="0"/>
                  <w:divBdr>
                    <w:top w:val="none" w:sz="0" w:space="0" w:color="auto"/>
                    <w:left w:val="none" w:sz="0" w:space="0" w:color="auto"/>
                    <w:bottom w:val="none" w:sz="0" w:space="0" w:color="auto"/>
                    <w:right w:val="none" w:sz="0" w:space="0" w:color="auto"/>
                  </w:divBdr>
                </w:div>
                <w:div w:id="2029210010">
                  <w:marLeft w:val="0"/>
                  <w:marRight w:val="0"/>
                  <w:marTop w:val="0"/>
                  <w:marBottom w:val="0"/>
                  <w:divBdr>
                    <w:top w:val="none" w:sz="0" w:space="0" w:color="auto"/>
                    <w:left w:val="none" w:sz="0" w:space="0" w:color="auto"/>
                    <w:bottom w:val="none" w:sz="0" w:space="0" w:color="auto"/>
                    <w:right w:val="none" w:sz="0" w:space="0" w:color="auto"/>
                  </w:divBdr>
                </w:div>
                <w:div w:id="20512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42857">
      <w:bodyDiv w:val="1"/>
      <w:marLeft w:val="0"/>
      <w:marRight w:val="0"/>
      <w:marTop w:val="0"/>
      <w:marBottom w:val="0"/>
      <w:divBdr>
        <w:top w:val="none" w:sz="0" w:space="0" w:color="auto"/>
        <w:left w:val="none" w:sz="0" w:space="0" w:color="auto"/>
        <w:bottom w:val="none" w:sz="0" w:space="0" w:color="auto"/>
        <w:right w:val="none" w:sz="0" w:space="0" w:color="auto"/>
      </w:divBdr>
      <w:divsChild>
        <w:div w:id="1067456902">
          <w:marLeft w:val="0"/>
          <w:marRight w:val="0"/>
          <w:marTop w:val="0"/>
          <w:marBottom w:val="0"/>
          <w:divBdr>
            <w:top w:val="none" w:sz="0" w:space="0" w:color="auto"/>
            <w:left w:val="none" w:sz="0" w:space="0" w:color="auto"/>
            <w:bottom w:val="none" w:sz="0" w:space="0" w:color="auto"/>
            <w:right w:val="none" w:sz="0" w:space="0" w:color="auto"/>
          </w:divBdr>
          <w:divsChild>
            <w:div w:id="846554074">
              <w:marLeft w:val="0"/>
              <w:marRight w:val="0"/>
              <w:marTop w:val="0"/>
              <w:marBottom w:val="0"/>
              <w:divBdr>
                <w:top w:val="none" w:sz="0" w:space="0" w:color="auto"/>
                <w:left w:val="none" w:sz="0" w:space="0" w:color="auto"/>
                <w:bottom w:val="none" w:sz="0" w:space="0" w:color="auto"/>
                <w:right w:val="none" w:sz="0" w:space="0" w:color="auto"/>
              </w:divBdr>
              <w:divsChild>
                <w:div w:id="1100102795">
                  <w:marLeft w:val="0"/>
                  <w:marRight w:val="0"/>
                  <w:marTop w:val="0"/>
                  <w:marBottom w:val="0"/>
                  <w:divBdr>
                    <w:top w:val="none" w:sz="0" w:space="0" w:color="auto"/>
                    <w:left w:val="none" w:sz="0" w:space="0" w:color="auto"/>
                    <w:bottom w:val="none" w:sz="0" w:space="0" w:color="auto"/>
                    <w:right w:val="none" w:sz="0" w:space="0" w:color="auto"/>
                  </w:divBdr>
                  <w:divsChild>
                    <w:div w:id="198706100">
                      <w:marLeft w:val="0"/>
                      <w:marRight w:val="0"/>
                      <w:marTop w:val="0"/>
                      <w:marBottom w:val="0"/>
                      <w:divBdr>
                        <w:top w:val="none" w:sz="0" w:space="0" w:color="auto"/>
                        <w:left w:val="none" w:sz="0" w:space="0" w:color="auto"/>
                        <w:bottom w:val="none" w:sz="0" w:space="0" w:color="auto"/>
                        <w:right w:val="none" w:sz="0" w:space="0" w:color="auto"/>
                      </w:divBdr>
                    </w:div>
                    <w:div w:id="7165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01534">
      <w:bodyDiv w:val="1"/>
      <w:marLeft w:val="0"/>
      <w:marRight w:val="0"/>
      <w:marTop w:val="0"/>
      <w:marBottom w:val="0"/>
      <w:divBdr>
        <w:top w:val="none" w:sz="0" w:space="0" w:color="auto"/>
        <w:left w:val="none" w:sz="0" w:space="0" w:color="auto"/>
        <w:bottom w:val="none" w:sz="0" w:space="0" w:color="auto"/>
        <w:right w:val="none" w:sz="0" w:space="0" w:color="auto"/>
      </w:divBdr>
      <w:divsChild>
        <w:div w:id="254243418">
          <w:marLeft w:val="0"/>
          <w:marRight w:val="0"/>
          <w:marTop w:val="0"/>
          <w:marBottom w:val="0"/>
          <w:divBdr>
            <w:top w:val="none" w:sz="0" w:space="0" w:color="auto"/>
            <w:left w:val="none" w:sz="0" w:space="0" w:color="auto"/>
            <w:bottom w:val="none" w:sz="0" w:space="0" w:color="auto"/>
            <w:right w:val="none" w:sz="0" w:space="0" w:color="auto"/>
          </w:divBdr>
          <w:divsChild>
            <w:div w:id="2019457442">
              <w:marLeft w:val="0"/>
              <w:marRight w:val="0"/>
              <w:marTop w:val="0"/>
              <w:marBottom w:val="0"/>
              <w:divBdr>
                <w:top w:val="none" w:sz="0" w:space="0" w:color="auto"/>
                <w:left w:val="none" w:sz="0" w:space="0" w:color="auto"/>
                <w:bottom w:val="none" w:sz="0" w:space="0" w:color="auto"/>
                <w:right w:val="none" w:sz="0" w:space="0" w:color="auto"/>
              </w:divBdr>
              <w:divsChild>
                <w:div w:id="1391657177">
                  <w:marLeft w:val="0"/>
                  <w:marRight w:val="0"/>
                  <w:marTop w:val="0"/>
                  <w:marBottom w:val="0"/>
                  <w:divBdr>
                    <w:top w:val="none" w:sz="0" w:space="0" w:color="auto"/>
                    <w:left w:val="none" w:sz="0" w:space="0" w:color="auto"/>
                    <w:bottom w:val="none" w:sz="0" w:space="0" w:color="auto"/>
                    <w:right w:val="none" w:sz="0" w:space="0" w:color="auto"/>
                  </w:divBdr>
                </w:div>
                <w:div w:id="1877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1193">
      <w:bodyDiv w:val="1"/>
      <w:marLeft w:val="0"/>
      <w:marRight w:val="0"/>
      <w:marTop w:val="0"/>
      <w:marBottom w:val="0"/>
      <w:divBdr>
        <w:top w:val="none" w:sz="0" w:space="0" w:color="auto"/>
        <w:left w:val="none" w:sz="0" w:space="0" w:color="auto"/>
        <w:bottom w:val="none" w:sz="0" w:space="0" w:color="auto"/>
        <w:right w:val="none" w:sz="0" w:space="0" w:color="auto"/>
      </w:divBdr>
    </w:div>
    <w:div w:id="377165480">
      <w:bodyDiv w:val="1"/>
      <w:marLeft w:val="0"/>
      <w:marRight w:val="0"/>
      <w:marTop w:val="0"/>
      <w:marBottom w:val="0"/>
      <w:divBdr>
        <w:top w:val="none" w:sz="0" w:space="0" w:color="auto"/>
        <w:left w:val="none" w:sz="0" w:space="0" w:color="auto"/>
        <w:bottom w:val="none" w:sz="0" w:space="0" w:color="auto"/>
        <w:right w:val="none" w:sz="0" w:space="0" w:color="auto"/>
      </w:divBdr>
    </w:div>
    <w:div w:id="415251287">
      <w:bodyDiv w:val="1"/>
      <w:marLeft w:val="0"/>
      <w:marRight w:val="0"/>
      <w:marTop w:val="0"/>
      <w:marBottom w:val="0"/>
      <w:divBdr>
        <w:top w:val="none" w:sz="0" w:space="0" w:color="auto"/>
        <w:left w:val="none" w:sz="0" w:space="0" w:color="auto"/>
        <w:bottom w:val="none" w:sz="0" w:space="0" w:color="auto"/>
        <w:right w:val="none" w:sz="0" w:space="0" w:color="auto"/>
      </w:divBdr>
      <w:divsChild>
        <w:div w:id="1424379724">
          <w:marLeft w:val="0"/>
          <w:marRight w:val="0"/>
          <w:marTop w:val="0"/>
          <w:marBottom w:val="0"/>
          <w:divBdr>
            <w:top w:val="none" w:sz="0" w:space="0" w:color="auto"/>
            <w:left w:val="none" w:sz="0" w:space="0" w:color="auto"/>
            <w:bottom w:val="none" w:sz="0" w:space="0" w:color="auto"/>
            <w:right w:val="none" w:sz="0" w:space="0" w:color="auto"/>
          </w:divBdr>
          <w:divsChild>
            <w:div w:id="456879080">
              <w:marLeft w:val="0"/>
              <w:marRight w:val="0"/>
              <w:marTop w:val="0"/>
              <w:marBottom w:val="0"/>
              <w:divBdr>
                <w:top w:val="none" w:sz="0" w:space="0" w:color="auto"/>
                <w:left w:val="none" w:sz="0" w:space="0" w:color="auto"/>
                <w:bottom w:val="none" w:sz="0" w:space="0" w:color="auto"/>
                <w:right w:val="none" w:sz="0" w:space="0" w:color="auto"/>
              </w:divBdr>
              <w:divsChild>
                <w:div w:id="109208815">
                  <w:marLeft w:val="0"/>
                  <w:marRight w:val="0"/>
                  <w:marTop w:val="0"/>
                  <w:marBottom w:val="0"/>
                  <w:divBdr>
                    <w:top w:val="none" w:sz="0" w:space="0" w:color="auto"/>
                    <w:left w:val="none" w:sz="0" w:space="0" w:color="auto"/>
                    <w:bottom w:val="none" w:sz="0" w:space="0" w:color="auto"/>
                    <w:right w:val="none" w:sz="0" w:space="0" w:color="auto"/>
                  </w:divBdr>
                </w:div>
                <w:div w:id="222061874">
                  <w:marLeft w:val="0"/>
                  <w:marRight w:val="0"/>
                  <w:marTop w:val="0"/>
                  <w:marBottom w:val="0"/>
                  <w:divBdr>
                    <w:top w:val="none" w:sz="0" w:space="0" w:color="auto"/>
                    <w:left w:val="none" w:sz="0" w:space="0" w:color="auto"/>
                    <w:bottom w:val="none" w:sz="0" w:space="0" w:color="auto"/>
                    <w:right w:val="none" w:sz="0" w:space="0" w:color="auto"/>
                  </w:divBdr>
                </w:div>
                <w:div w:id="257910983">
                  <w:marLeft w:val="0"/>
                  <w:marRight w:val="0"/>
                  <w:marTop w:val="0"/>
                  <w:marBottom w:val="0"/>
                  <w:divBdr>
                    <w:top w:val="none" w:sz="0" w:space="0" w:color="auto"/>
                    <w:left w:val="none" w:sz="0" w:space="0" w:color="auto"/>
                    <w:bottom w:val="none" w:sz="0" w:space="0" w:color="auto"/>
                    <w:right w:val="none" w:sz="0" w:space="0" w:color="auto"/>
                  </w:divBdr>
                </w:div>
                <w:div w:id="317729684">
                  <w:marLeft w:val="0"/>
                  <w:marRight w:val="0"/>
                  <w:marTop w:val="0"/>
                  <w:marBottom w:val="0"/>
                  <w:divBdr>
                    <w:top w:val="none" w:sz="0" w:space="0" w:color="auto"/>
                    <w:left w:val="none" w:sz="0" w:space="0" w:color="auto"/>
                    <w:bottom w:val="none" w:sz="0" w:space="0" w:color="auto"/>
                    <w:right w:val="none" w:sz="0" w:space="0" w:color="auto"/>
                  </w:divBdr>
                </w:div>
                <w:div w:id="344671201">
                  <w:marLeft w:val="0"/>
                  <w:marRight w:val="0"/>
                  <w:marTop w:val="0"/>
                  <w:marBottom w:val="0"/>
                  <w:divBdr>
                    <w:top w:val="none" w:sz="0" w:space="0" w:color="auto"/>
                    <w:left w:val="none" w:sz="0" w:space="0" w:color="auto"/>
                    <w:bottom w:val="none" w:sz="0" w:space="0" w:color="auto"/>
                    <w:right w:val="none" w:sz="0" w:space="0" w:color="auto"/>
                  </w:divBdr>
                </w:div>
                <w:div w:id="379673658">
                  <w:marLeft w:val="0"/>
                  <w:marRight w:val="0"/>
                  <w:marTop w:val="0"/>
                  <w:marBottom w:val="0"/>
                  <w:divBdr>
                    <w:top w:val="none" w:sz="0" w:space="0" w:color="auto"/>
                    <w:left w:val="none" w:sz="0" w:space="0" w:color="auto"/>
                    <w:bottom w:val="none" w:sz="0" w:space="0" w:color="auto"/>
                    <w:right w:val="none" w:sz="0" w:space="0" w:color="auto"/>
                  </w:divBdr>
                </w:div>
                <w:div w:id="441649694">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488716993">
                  <w:marLeft w:val="0"/>
                  <w:marRight w:val="0"/>
                  <w:marTop w:val="0"/>
                  <w:marBottom w:val="0"/>
                  <w:divBdr>
                    <w:top w:val="none" w:sz="0" w:space="0" w:color="auto"/>
                    <w:left w:val="none" w:sz="0" w:space="0" w:color="auto"/>
                    <w:bottom w:val="none" w:sz="0" w:space="0" w:color="auto"/>
                    <w:right w:val="none" w:sz="0" w:space="0" w:color="auto"/>
                  </w:divBdr>
                </w:div>
                <w:div w:id="572083330">
                  <w:marLeft w:val="0"/>
                  <w:marRight w:val="0"/>
                  <w:marTop w:val="0"/>
                  <w:marBottom w:val="0"/>
                  <w:divBdr>
                    <w:top w:val="none" w:sz="0" w:space="0" w:color="auto"/>
                    <w:left w:val="none" w:sz="0" w:space="0" w:color="auto"/>
                    <w:bottom w:val="none" w:sz="0" w:space="0" w:color="auto"/>
                    <w:right w:val="none" w:sz="0" w:space="0" w:color="auto"/>
                  </w:divBdr>
                </w:div>
                <w:div w:id="680471774">
                  <w:marLeft w:val="0"/>
                  <w:marRight w:val="0"/>
                  <w:marTop w:val="0"/>
                  <w:marBottom w:val="0"/>
                  <w:divBdr>
                    <w:top w:val="none" w:sz="0" w:space="0" w:color="auto"/>
                    <w:left w:val="none" w:sz="0" w:space="0" w:color="auto"/>
                    <w:bottom w:val="none" w:sz="0" w:space="0" w:color="auto"/>
                    <w:right w:val="none" w:sz="0" w:space="0" w:color="auto"/>
                  </w:divBdr>
                </w:div>
                <w:div w:id="700783139">
                  <w:marLeft w:val="0"/>
                  <w:marRight w:val="0"/>
                  <w:marTop w:val="0"/>
                  <w:marBottom w:val="0"/>
                  <w:divBdr>
                    <w:top w:val="none" w:sz="0" w:space="0" w:color="auto"/>
                    <w:left w:val="none" w:sz="0" w:space="0" w:color="auto"/>
                    <w:bottom w:val="none" w:sz="0" w:space="0" w:color="auto"/>
                    <w:right w:val="none" w:sz="0" w:space="0" w:color="auto"/>
                  </w:divBdr>
                </w:div>
                <w:div w:id="724569637">
                  <w:marLeft w:val="0"/>
                  <w:marRight w:val="0"/>
                  <w:marTop w:val="0"/>
                  <w:marBottom w:val="0"/>
                  <w:divBdr>
                    <w:top w:val="none" w:sz="0" w:space="0" w:color="auto"/>
                    <w:left w:val="none" w:sz="0" w:space="0" w:color="auto"/>
                    <w:bottom w:val="none" w:sz="0" w:space="0" w:color="auto"/>
                    <w:right w:val="none" w:sz="0" w:space="0" w:color="auto"/>
                  </w:divBdr>
                </w:div>
                <w:div w:id="744766595">
                  <w:marLeft w:val="0"/>
                  <w:marRight w:val="0"/>
                  <w:marTop w:val="0"/>
                  <w:marBottom w:val="0"/>
                  <w:divBdr>
                    <w:top w:val="none" w:sz="0" w:space="0" w:color="auto"/>
                    <w:left w:val="none" w:sz="0" w:space="0" w:color="auto"/>
                    <w:bottom w:val="none" w:sz="0" w:space="0" w:color="auto"/>
                    <w:right w:val="none" w:sz="0" w:space="0" w:color="auto"/>
                  </w:divBdr>
                </w:div>
                <w:div w:id="809398359">
                  <w:marLeft w:val="0"/>
                  <w:marRight w:val="0"/>
                  <w:marTop w:val="0"/>
                  <w:marBottom w:val="0"/>
                  <w:divBdr>
                    <w:top w:val="none" w:sz="0" w:space="0" w:color="auto"/>
                    <w:left w:val="none" w:sz="0" w:space="0" w:color="auto"/>
                    <w:bottom w:val="none" w:sz="0" w:space="0" w:color="auto"/>
                    <w:right w:val="none" w:sz="0" w:space="0" w:color="auto"/>
                  </w:divBdr>
                </w:div>
                <w:div w:id="840048198">
                  <w:marLeft w:val="0"/>
                  <w:marRight w:val="0"/>
                  <w:marTop w:val="0"/>
                  <w:marBottom w:val="0"/>
                  <w:divBdr>
                    <w:top w:val="none" w:sz="0" w:space="0" w:color="auto"/>
                    <w:left w:val="none" w:sz="0" w:space="0" w:color="auto"/>
                    <w:bottom w:val="none" w:sz="0" w:space="0" w:color="auto"/>
                    <w:right w:val="none" w:sz="0" w:space="0" w:color="auto"/>
                  </w:divBdr>
                </w:div>
                <w:div w:id="907812529">
                  <w:marLeft w:val="0"/>
                  <w:marRight w:val="0"/>
                  <w:marTop w:val="0"/>
                  <w:marBottom w:val="0"/>
                  <w:divBdr>
                    <w:top w:val="none" w:sz="0" w:space="0" w:color="auto"/>
                    <w:left w:val="none" w:sz="0" w:space="0" w:color="auto"/>
                    <w:bottom w:val="none" w:sz="0" w:space="0" w:color="auto"/>
                    <w:right w:val="none" w:sz="0" w:space="0" w:color="auto"/>
                  </w:divBdr>
                </w:div>
                <w:div w:id="926815532">
                  <w:marLeft w:val="0"/>
                  <w:marRight w:val="0"/>
                  <w:marTop w:val="0"/>
                  <w:marBottom w:val="0"/>
                  <w:divBdr>
                    <w:top w:val="none" w:sz="0" w:space="0" w:color="auto"/>
                    <w:left w:val="none" w:sz="0" w:space="0" w:color="auto"/>
                    <w:bottom w:val="none" w:sz="0" w:space="0" w:color="auto"/>
                    <w:right w:val="none" w:sz="0" w:space="0" w:color="auto"/>
                  </w:divBdr>
                </w:div>
                <w:div w:id="955255071">
                  <w:marLeft w:val="0"/>
                  <w:marRight w:val="0"/>
                  <w:marTop w:val="0"/>
                  <w:marBottom w:val="0"/>
                  <w:divBdr>
                    <w:top w:val="none" w:sz="0" w:space="0" w:color="auto"/>
                    <w:left w:val="none" w:sz="0" w:space="0" w:color="auto"/>
                    <w:bottom w:val="none" w:sz="0" w:space="0" w:color="auto"/>
                    <w:right w:val="none" w:sz="0" w:space="0" w:color="auto"/>
                  </w:divBdr>
                </w:div>
                <w:div w:id="1063256108">
                  <w:marLeft w:val="0"/>
                  <w:marRight w:val="0"/>
                  <w:marTop w:val="0"/>
                  <w:marBottom w:val="0"/>
                  <w:divBdr>
                    <w:top w:val="none" w:sz="0" w:space="0" w:color="auto"/>
                    <w:left w:val="none" w:sz="0" w:space="0" w:color="auto"/>
                    <w:bottom w:val="none" w:sz="0" w:space="0" w:color="auto"/>
                    <w:right w:val="none" w:sz="0" w:space="0" w:color="auto"/>
                  </w:divBdr>
                </w:div>
                <w:div w:id="1067843861">
                  <w:marLeft w:val="0"/>
                  <w:marRight w:val="0"/>
                  <w:marTop w:val="0"/>
                  <w:marBottom w:val="0"/>
                  <w:divBdr>
                    <w:top w:val="none" w:sz="0" w:space="0" w:color="auto"/>
                    <w:left w:val="none" w:sz="0" w:space="0" w:color="auto"/>
                    <w:bottom w:val="none" w:sz="0" w:space="0" w:color="auto"/>
                    <w:right w:val="none" w:sz="0" w:space="0" w:color="auto"/>
                  </w:divBdr>
                </w:div>
                <w:div w:id="1092625603">
                  <w:marLeft w:val="0"/>
                  <w:marRight w:val="0"/>
                  <w:marTop w:val="0"/>
                  <w:marBottom w:val="0"/>
                  <w:divBdr>
                    <w:top w:val="none" w:sz="0" w:space="0" w:color="auto"/>
                    <w:left w:val="none" w:sz="0" w:space="0" w:color="auto"/>
                    <w:bottom w:val="none" w:sz="0" w:space="0" w:color="auto"/>
                    <w:right w:val="none" w:sz="0" w:space="0" w:color="auto"/>
                  </w:divBdr>
                </w:div>
                <w:div w:id="1114637417">
                  <w:marLeft w:val="0"/>
                  <w:marRight w:val="0"/>
                  <w:marTop w:val="0"/>
                  <w:marBottom w:val="0"/>
                  <w:divBdr>
                    <w:top w:val="none" w:sz="0" w:space="0" w:color="auto"/>
                    <w:left w:val="none" w:sz="0" w:space="0" w:color="auto"/>
                    <w:bottom w:val="none" w:sz="0" w:space="0" w:color="auto"/>
                    <w:right w:val="none" w:sz="0" w:space="0" w:color="auto"/>
                  </w:divBdr>
                </w:div>
                <w:div w:id="1143813795">
                  <w:marLeft w:val="0"/>
                  <w:marRight w:val="0"/>
                  <w:marTop w:val="0"/>
                  <w:marBottom w:val="0"/>
                  <w:divBdr>
                    <w:top w:val="none" w:sz="0" w:space="0" w:color="auto"/>
                    <w:left w:val="none" w:sz="0" w:space="0" w:color="auto"/>
                    <w:bottom w:val="none" w:sz="0" w:space="0" w:color="auto"/>
                    <w:right w:val="none" w:sz="0" w:space="0" w:color="auto"/>
                  </w:divBdr>
                </w:div>
                <w:div w:id="1147237139">
                  <w:marLeft w:val="0"/>
                  <w:marRight w:val="0"/>
                  <w:marTop w:val="0"/>
                  <w:marBottom w:val="0"/>
                  <w:divBdr>
                    <w:top w:val="none" w:sz="0" w:space="0" w:color="auto"/>
                    <w:left w:val="none" w:sz="0" w:space="0" w:color="auto"/>
                    <w:bottom w:val="none" w:sz="0" w:space="0" w:color="auto"/>
                    <w:right w:val="none" w:sz="0" w:space="0" w:color="auto"/>
                  </w:divBdr>
                </w:div>
                <w:div w:id="1176502970">
                  <w:marLeft w:val="0"/>
                  <w:marRight w:val="0"/>
                  <w:marTop w:val="0"/>
                  <w:marBottom w:val="0"/>
                  <w:divBdr>
                    <w:top w:val="none" w:sz="0" w:space="0" w:color="auto"/>
                    <w:left w:val="none" w:sz="0" w:space="0" w:color="auto"/>
                    <w:bottom w:val="none" w:sz="0" w:space="0" w:color="auto"/>
                    <w:right w:val="none" w:sz="0" w:space="0" w:color="auto"/>
                  </w:divBdr>
                </w:div>
                <w:div w:id="1247153818">
                  <w:marLeft w:val="0"/>
                  <w:marRight w:val="0"/>
                  <w:marTop w:val="0"/>
                  <w:marBottom w:val="0"/>
                  <w:divBdr>
                    <w:top w:val="none" w:sz="0" w:space="0" w:color="auto"/>
                    <w:left w:val="none" w:sz="0" w:space="0" w:color="auto"/>
                    <w:bottom w:val="none" w:sz="0" w:space="0" w:color="auto"/>
                    <w:right w:val="none" w:sz="0" w:space="0" w:color="auto"/>
                  </w:divBdr>
                </w:div>
                <w:div w:id="1269702757">
                  <w:marLeft w:val="0"/>
                  <w:marRight w:val="0"/>
                  <w:marTop w:val="0"/>
                  <w:marBottom w:val="0"/>
                  <w:divBdr>
                    <w:top w:val="none" w:sz="0" w:space="0" w:color="auto"/>
                    <w:left w:val="none" w:sz="0" w:space="0" w:color="auto"/>
                    <w:bottom w:val="none" w:sz="0" w:space="0" w:color="auto"/>
                    <w:right w:val="none" w:sz="0" w:space="0" w:color="auto"/>
                  </w:divBdr>
                </w:div>
                <w:div w:id="1282221987">
                  <w:marLeft w:val="0"/>
                  <w:marRight w:val="0"/>
                  <w:marTop w:val="0"/>
                  <w:marBottom w:val="0"/>
                  <w:divBdr>
                    <w:top w:val="none" w:sz="0" w:space="0" w:color="auto"/>
                    <w:left w:val="none" w:sz="0" w:space="0" w:color="auto"/>
                    <w:bottom w:val="none" w:sz="0" w:space="0" w:color="auto"/>
                    <w:right w:val="none" w:sz="0" w:space="0" w:color="auto"/>
                  </w:divBdr>
                </w:div>
                <w:div w:id="1319724792">
                  <w:marLeft w:val="0"/>
                  <w:marRight w:val="0"/>
                  <w:marTop w:val="0"/>
                  <w:marBottom w:val="0"/>
                  <w:divBdr>
                    <w:top w:val="none" w:sz="0" w:space="0" w:color="auto"/>
                    <w:left w:val="none" w:sz="0" w:space="0" w:color="auto"/>
                    <w:bottom w:val="none" w:sz="0" w:space="0" w:color="auto"/>
                    <w:right w:val="none" w:sz="0" w:space="0" w:color="auto"/>
                  </w:divBdr>
                </w:div>
                <w:div w:id="1353729369">
                  <w:marLeft w:val="0"/>
                  <w:marRight w:val="0"/>
                  <w:marTop w:val="0"/>
                  <w:marBottom w:val="0"/>
                  <w:divBdr>
                    <w:top w:val="none" w:sz="0" w:space="0" w:color="auto"/>
                    <w:left w:val="none" w:sz="0" w:space="0" w:color="auto"/>
                    <w:bottom w:val="none" w:sz="0" w:space="0" w:color="auto"/>
                    <w:right w:val="none" w:sz="0" w:space="0" w:color="auto"/>
                  </w:divBdr>
                </w:div>
                <w:div w:id="1416824962">
                  <w:marLeft w:val="0"/>
                  <w:marRight w:val="0"/>
                  <w:marTop w:val="0"/>
                  <w:marBottom w:val="0"/>
                  <w:divBdr>
                    <w:top w:val="none" w:sz="0" w:space="0" w:color="auto"/>
                    <w:left w:val="none" w:sz="0" w:space="0" w:color="auto"/>
                    <w:bottom w:val="none" w:sz="0" w:space="0" w:color="auto"/>
                    <w:right w:val="none" w:sz="0" w:space="0" w:color="auto"/>
                  </w:divBdr>
                </w:div>
                <w:div w:id="1493526223">
                  <w:marLeft w:val="0"/>
                  <w:marRight w:val="0"/>
                  <w:marTop w:val="0"/>
                  <w:marBottom w:val="0"/>
                  <w:divBdr>
                    <w:top w:val="none" w:sz="0" w:space="0" w:color="auto"/>
                    <w:left w:val="none" w:sz="0" w:space="0" w:color="auto"/>
                    <w:bottom w:val="none" w:sz="0" w:space="0" w:color="auto"/>
                    <w:right w:val="none" w:sz="0" w:space="0" w:color="auto"/>
                  </w:divBdr>
                </w:div>
                <w:div w:id="1717655723">
                  <w:marLeft w:val="0"/>
                  <w:marRight w:val="0"/>
                  <w:marTop w:val="0"/>
                  <w:marBottom w:val="0"/>
                  <w:divBdr>
                    <w:top w:val="none" w:sz="0" w:space="0" w:color="auto"/>
                    <w:left w:val="none" w:sz="0" w:space="0" w:color="auto"/>
                    <w:bottom w:val="none" w:sz="0" w:space="0" w:color="auto"/>
                    <w:right w:val="none" w:sz="0" w:space="0" w:color="auto"/>
                  </w:divBdr>
                </w:div>
                <w:div w:id="1722437238">
                  <w:marLeft w:val="0"/>
                  <w:marRight w:val="0"/>
                  <w:marTop w:val="0"/>
                  <w:marBottom w:val="0"/>
                  <w:divBdr>
                    <w:top w:val="none" w:sz="0" w:space="0" w:color="auto"/>
                    <w:left w:val="none" w:sz="0" w:space="0" w:color="auto"/>
                    <w:bottom w:val="none" w:sz="0" w:space="0" w:color="auto"/>
                    <w:right w:val="none" w:sz="0" w:space="0" w:color="auto"/>
                  </w:divBdr>
                </w:div>
                <w:div w:id="1756171497">
                  <w:marLeft w:val="0"/>
                  <w:marRight w:val="0"/>
                  <w:marTop w:val="0"/>
                  <w:marBottom w:val="0"/>
                  <w:divBdr>
                    <w:top w:val="none" w:sz="0" w:space="0" w:color="auto"/>
                    <w:left w:val="none" w:sz="0" w:space="0" w:color="auto"/>
                    <w:bottom w:val="none" w:sz="0" w:space="0" w:color="auto"/>
                    <w:right w:val="none" w:sz="0" w:space="0" w:color="auto"/>
                  </w:divBdr>
                </w:div>
                <w:div w:id="1776944200">
                  <w:marLeft w:val="0"/>
                  <w:marRight w:val="0"/>
                  <w:marTop w:val="0"/>
                  <w:marBottom w:val="0"/>
                  <w:divBdr>
                    <w:top w:val="none" w:sz="0" w:space="0" w:color="auto"/>
                    <w:left w:val="none" w:sz="0" w:space="0" w:color="auto"/>
                    <w:bottom w:val="none" w:sz="0" w:space="0" w:color="auto"/>
                    <w:right w:val="none" w:sz="0" w:space="0" w:color="auto"/>
                  </w:divBdr>
                </w:div>
                <w:div w:id="1786147221">
                  <w:marLeft w:val="0"/>
                  <w:marRight w:val="0"/>
                  <w:marTop w:val="0"/>
                  <w:marBottom w:val="0"/>
                  <w:divBdr>
                    <w:top w:val="none" w:sz="0" w:space="0" w:color="auto"/>
                    <w:left w:val="none" w:sz="0" w:space="0" w:color="auto"/>
                    <w:bottom w:val="none" w:sz="0" w:space="0" w:color="auto"/>
                    <w:right w:val="none" w:sz="0" w:space="0" w:color="auto"/>
                  </w:divBdr>
                </w:div>
                <w:div w:id="1964925638">
                  <w:marLeft w:val="0"/>
                  <w:marRight w:val="0"/>
                  <w:marTop w:val="0"/>
                  <w:marBottom w:val="0"/>
                  <w:divBdr>
                    <w:top w:val="none" w:sz="0" w:space="0" w:color="auto"/>
                    <w:left w:val="none" w:sz="0" w:space="0" w:color="auto"/>
                    <w:bottom w:val="none" w:sz="0" w:space="0" w:color="auto"/>
                    <w:right w:val="none" w:sz="0" w:space="0" w:color="auto"/>
                  </w:divBdr>
                </w:div>
                <w:div w:id="210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4774">
      <w:bodyDiv w:val="1"/>
      <w:marLeft w:val="0"/>
      <w:marRight w:val="0"/>
      <w:marTop w:val="0"/>
      <w:marBottom w:val="0"/>
      <w:divBdr>
        <w:top w:val="none" w:sz="0" w:space="0" w:color="auto"/>
        <w:left w:val="none" w:sz="0" w:space="0" w:color="auto"/>
        <w:bottom w:val="none" w:sz="0" w:space="0" w:color="auto"/>
        <w:right w:val="none" w:sz="0" w:space="0" w:color="auto"/>
      </w:divBdr>
    </w:div>
    <w:div w:id="463619830">
      <w:bodyDiv w:val="1"/>
      <w:marLeft w:val="0"/>
      <w:marRight w:val="0"/>
      <w:marTop w:val="0"/>
      <w:marBottom w:val="0"/>
      <w:divBdr>
        <w:top w:val="none" w:sz="0" w:space="0" w:color="auto"/>
        <w:left w:val="none" w:sz="0" w:space="0" w:color="auto"/>
        <w:bottom w:val="none" w:sz="0" w:space="0" w:color="auto"/>
        <w:right w:val="none" w:sz="0" w:space="0" w:color="auto"/>
      </w:divBdr>
    </w:div>
    <w:div w:id="491726099">
      <w:bodyDiv w:val="1"/>
      <w:marLeft w:val="0"/>
      <w:marRight w:val="0"/>
      <w:marTop w:val="0"/>
      <w:marBottom w:val="0"/>
      <w:divBdr>
        <w:top w:val="none" w:sz="0" w:space="0" w:color="auto"/>
        <w:left w:val="none" w:sz="0" w:space="0" w:color="auto"/>
        <w:bottom w:val="none" w:sz="0" w:space="0" w:color="auto"/>
        <w:right w:val="none" w:sz="0" w:space="0" w:color="auto"/>
      </w:divBdr>
    </w:div>
    <w:div w:id="585305526">
      <w:bodyDiv w:val="1"/>
      <w:marLeft w:val="0"/>
      <w:marRight w:val="0"/>
      <w:marTop w:val="0"/>
      <w:marBottom w:val="0"/>
      <w:divBdr>
        <w:top w:val="none" w:sz="0" w:space="0" w:color="auto"/>
        <w:left w:val="none" w:sz="0" w:space="0" w:color="auto"/>
        <w:bottom w:val="none" w:sz="0" w:space="0" w:color="auto"/>
        <w:right w:val="none" w:sz="0" w:space="0" w:color="auto"/>
      </w:divBdr>
    </w:div>
    <w:div w:id="617954355">
      <w:bodyDiv w:val="1"/>
      <w:marLeft w:val="0"/>
      <w:marRight w:val="0"/>
      <w:marTop w:val="0"/>
      <w:marBottom w:val="0"/>
      <w:divBdr>
        <w:top w:val="none" w:sz="0" w:space="0" w:color="auto"/>
        <w:left w:val="none" w:sz="0" w:space="0" w:color="auto"/>
        <w:bottom w:val="none" w:sz="0" w:space="0" w:color="auto"/>
        <w:right w:val="none" w:sz="0" w:space="0" w:color="auto"/>
      </w:divBdr>
    </w:div>
    <w:div w:id="649406103">
      <w:bodyDiv w:val="1"/>
      <w:marLeft w:val="0"/>
      <w:marRight w:val="0"/>
      <w:marTop w:val="0"/>
      <w:marBottom w:val="0"/>
      <w:divBdr>
        <w:top w:val="none" w:sz="0" w:space="0" w:color="auto"/>
        <w:left w:val="none" w:sz="0" w:space="0" w:color="auto"/>
        <w:bottom w:val="none" w:sz="0" w:space="0" w:color="auto"/>
        <w:right w:val="none" w:sz="0" w:space="0" w:color="auto"/>
      </w:divBdr>
    </w:div>
    <w:div w:id="761142993">
      <w:bodyDiv w:val="1"/>
      <w:marLeft w:val="0"/>
      <w:marRight w:val="0"/>
      <w:marTop w:val="0"/>
      <w:marBottom w:val="0"/>
      <w:divBdr>
        <w:top w:val="none" w:sz="0" w:space="0" w:color="auto"/>
        <w:left w:val="none" w:sz="0" w:space="0" w:color="auto"/>
        <w:bottom w:val="none" w:sz="0" w:space="0" w:color="auto"/>
        <w:right w:val="none" w:sz="0" w:space="0" w:color="auto"/>
      </w:divBdr>
    </w:div>
    <w:div w:id="812017196">
      <w:bodyDiv w:val="1"/>
      <w:marLeft w:val="0"/>
      <w:marRight w:val="0"/>
      <w:marTop w:val="0"/>
      <w:marBottom w:val="0"/>
      <w:divBdr>
        <w:top w:val="none" w:sz="0" w:space="0" w:color="auto"/>
        <w:left w:val="none" w:sz="0" w:space="0" w:color="auto"/>
        <w:bottom w:val="none" w:sz="0" w:space="0" w:color="auto"/>
        <w:right w:val="none" w:sz="0" w:space="0" w:color="auto"/>
      </w:divBdr>
      <w:divsChild>
        <w:div w:id="189950453">
          <w:marLeft w:val="0"/>
          <w:marRight w:val="0"/>
          <w:marTop w:val="0"/>
          <w:marBottom w:val="0"/>
          <w:divBdr>
            <w:top w:val="none" w:sz="0" w:space="0" w:color="auto"/>
            <w:left w:val="none" w:sz="0" w:space="0" w:color="auto"/>
            <w:bottom w:val="none" w:sz="0" w:space="0" w:color="auto"/>
            <w:right w:val="none" w:sz="0" w:space="0" w:color="auto"/>
          </w:divBdr>
          <w:divsChild>
            <w:div w:id="134377472">
              <w:marLeft w:val="0"/>
              <w:marRight w:val="0"/>
              <w:marTop w:val="0"/>
              <w:marBottom w:val="0"/>
              <w:divBdr>
                <w:top w:val="none" w:sz="0" w:space="0" w:color="auto"/>
                <w:left w:val="none" w:sz="0" w:space="0" w:color="auto"/>
                <w:bottom w:val="none" w:sz="0" w:space="0" w:color="auto"/>
                <w:right w:val="none" w:sz="0" w:space="0" w:color="auto"/>
              </w:divBdr>
              <w:divsChild>
                <w:div w:id="121920563">
                  <w:marLeft w:val="0"/>
                  <w:marRight w:val="0"/>
                  <w:marTop w:val="0"/>
                  <w:marBottom w:val="0"/>
                  <w:divBdr>
                    <w:top w:val="none" w:sz="0" w:space="0" w:color="auto"/>
                    <w:left w:val="none" w:sz="0" w:space="0" w:color="auto"/>
                    <w:bottom w:val="none" w:sz="0" w:space="0" w:color="auto"/>
                    <w:right w:val="none" w:sz="0" w:space="0" w:color="auto"/>
                  </w:divBdr>
                </w:div>
                <w:div w:id="562831954">
                  <w:marLeft w:val="0"/>
                  <w:marRight w:val="0"/>
                  <w:marTop w:val="0"/>
                  <w:marBottom w:val="0"/>
                  <w:divBdr>
                    <w:top w:val="none" w:sz="0" w:space="0" w:color="auto"/>
                    <w:left w:val="none" w:sz="0" w:space="0" w:color="auto"/>
                    <w:bottom w:val="none" w:sz="0" w:space="0" w:color="auto"/>
                    <w:right w:val="none" w:sz="0" w:space="0" w:color="auto"/>
                  </w:divBdr>
                </w:div>
                <w:div w:id="768425718">
                  <w:marLeft w:val="0"/>
                  <w:marRight w:val="0"/>
                  <w:marTop w:val="0"/>
                  <w:marBottom w:val="0"/>
                  <w:divBdr>
                    <w:top w:val="none" w:sz="0" w:space="0" w:color="auto"/>
                    <w:left w:val="none" w:sz="0" w:space="0" w:color="auto"/>
                    <w:bottom w:val="none" w:sz="0" w:space="0" w:color="auto"/>
                    <w:right w:val="none" w:sz="0" w:space="0" w:color="auto"/>
                  </w:divBdr>
                </w:div>
                <w:div w:id="909775696">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18393372">
                  <w:marLeft w:val="0"/>
                  <w:marRight w:val="0"/>
                  <w:marTop w:val="0"/>
                  <w:marBottom w:val="0"/>
                  <w:divBdr>
                    <w:top w:val="none" w:sz="0" w:space="0" w:color="auto"/>
                    <w:left w:val="none" w:sz="0" w:space="0" w:color="auto"/>
                    <w:bottom w:val="none" w:sz="0" w:space="0" w:color="auto"/>
                    <w:right w:val="none" w:sz="0" w:space="0" w:color="auto"/>
                  </w:divBdr>
                </w:div>
                <w:div w:id="20341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92954">
      <w:bodyDiv w:val="1"/>
      <w:marLeft w:val="0"/>
      <w:marRight w:val="0"/>
      <w:marTop w:val="0"/>
      <w:marBottom w:val="0"/>
      <w:divBdr>
        <w:top w:val="none" w:sz="0" w:space="0" w:color="auto"/>
        <w:left w:val="none" w:sz="0" w:space="0" w:color="auto"/>
        <w:bottom w:val="none" w:sz="0" w:space="0" w:color="auto"/>
        <w:right w:val="none" w:sz="0" w:space="0" w:color="auto"/>
      </w:divBdr>
      <w:divsChild>
        <w:div w:id="730928302">
          <w:marLeft w:val="0"/>
          <w:marRight w:val="0"/>
          <w:marTop w:val="0"/>
          <w:marBottom w:val="0"/>
          <w:divBdr>
            <w:top w:val="none" w:sz="0" w:space="0" w:color="auto"/>
            <w:left w:val="none" w:sz="0" w:space="0" w:color="auto"/>
            <w:bottom w:val="none" w:sz="0" w:space="0" w:color="auto"/>
            <w:right w:val="none" w:sz="0" w:space="0" w:color="auto"/>
          </w:divBdr>
        </w:div>
        <w:div w:id="1665011037">
          <w:marLeft w:val="0"/>
          <w:marRight w:val="0"/>
          <w:marTop w:val="0"/>
          <w:marBottom w:val="0"/>
          <w:divBdr>
            <w:top w:val="none" w:sz="0" w:space="0" w:color="auto"/>
            <w:left w:val="none" w:sz="0" w:space="0" w:color="auto"/>
            <w:bottom w:val="none" w:sz="0" w:space="0" w:color="auto"/>
            <w:right w:val="none" w:sz="0" w:space="0" w:color="auto"/>
          </w:divBdr>
        </w:div>
      </w:divsChild>
    </w:div>
    <w:div w:id="936671272">
      <w:bodyDiv w:val="1"/>
      <w:marLeft w:val="0"/>
      <w:marRight w:val="0"/>
      <w:marTop w:val="0"/>
      <w:marBottom w:val="0"/>
      <w:divBdr>
        <w:top w:val="none" w:sz="0" w:space="0" w:color="auto"/>
        <w:left w:val="none" w:sz="0" w:space="0" w:color="auto"/>
        <w:bottom w:val="none" w:sz="0" w:space="0" w:color="auto"/>
        <w:right w:val="none" w:sz="0" w:space="0" w:color="auto"/>
      </w:divBdr>
    </w:div>
    <w:div w:id="1009912681">
      <w:bodyDiv w:val="1"/>
      <w:marLeft w:val="0"/>
      <w:marRight w:val="0"/>
      <w:marTop w:val="0"/>
      <w:marBottom w:val="0"/>
      <w:divBdr>
        <w:top w:val="none" w:sz="0" w:space="0" w:color="auto"/>
        <w:left w:val="none" w:sz="0" w:space="0" w:color="auto"/>
        <w:bottom w:val="none" w:sz="0" w:space="0" w:color="auto"/>
        <w:right w:val="none" w:sz="0" w:space="0" w:color="auto"/>
      </w:divBdr>
    </w:div>
    <w:div w:id="1194538609">
      <w:bodyDiv w:val="1"/>
      <w:marLeft w:val="0"/>
      <w:marRight w:val="0"/>
      <w:marTop w:val="0"/>
      <w:marBottom w:val="0"/>
      <w:divBdr>
        <w:top w:val="none" w:sz="0" w:space="0" w:color="auto"/>
        <w:left w:val="none" w:sz="0" w:space="0" w:color="auto"/>
        <w:bottom w:val="none" w:sz="0" w:space="0" w:color="auto"/>
        <w:right w:val="none" w:sz="0" w:space="0" w:color="auto"/>
      </w:divBdr>
    </w:div>
    <w:div w:id="1294096956">
      <w:bodyDiv w:val="1"/>
      <w:marLeft w:val="0"/>
      <w:marRight w:val="0"/>
      <w:marTop w:val="0"/>
      <w:marBottom w:val="0"/>
      <w:divBdr>
        <w:top w:val="none" w:sz="0" w:space="0" w:color="auto"/>
        <w:left w:val="none" w:sz="0" w:space="0" w:color="auto"/>
        <w:bottom w:val="none" w:sz="0" w:space="0" w:color="auto"/>
        <w:right w:val="none" w:sz="0" w:space="0" w:color="auto"/>
      </w:divBdr>
    </w:div>
    <w:div w:id="1299065483">
      <w:bodyDiv w:val="1"/>
      <w:marLeft w:val="0"/>
      <w:marRight w:val="0"/>
      <w:marTop w:val="0"/>
      <w:marBottom w:val="0"/>
      <w:divBdr>
        <w:top w:val="none" w:sz="0" w:space="0" w:color="auto"/>
        <w:left w:val="none" w:sz="0" w:space="0" w:color="auto"/>
        <w:bottom w:val="none" w:sz="0" w:space="0" w:color="auto"/>
        <w:right w:val="none" w:sz="0" w:space="0" w:color="auto"/>
      </w:divBdr>
    </w:div>
    <w:div w:id="1302886354">
      <w:bodyDiv w:val="1"/>
      <w:marLeft w:val="0"/>
      <w:marRight w:val="0"/>
      <w:marTop w:val="0"/>
      <w:marBottom w:val="0"/>
      <w:divBdr>
        <w:top w:val="none" w:sz="0" w:space="0" w:color="auto"/>
        <w:left w:val="none" w:sz="0" w:space="0" w:color="auto"/>
        <w:bottom w:val="none" w:sz="0" w:space="0" w:color="auto"/>
        <w:right w:val="none" w:sz="0" w:space="0" w:color="auto"/>
      </w:divBdr>
    </w:div>
    <w:div w:id="1587424671">
      <w:bodyDiv w:val="1"/>
      <w:marLeft w:val="0"/>
      <w:marRight w:val="0"/>
      <w:marTop w:val="0"/>
      <w:marBottom w:val="0"/>
      <w:divBdr>
        <w:top w:val="none" w:sz="0" w:space="0" w:color="auto"/>
        <w:left w:val="none" w:sz="0" w:space="0" w:color="auto"/>
        <w:bottom w:val="none" w:sz="0" w:space="0" w:color="auto"/>
        <w:right w:val="none" w:sz="0" w:space="0" w:color="auto"/>
      </w:divBdr>
    </w:div>
    <w:div w:id="1607350575">
      <w:bodyDiv w:val="1"/>
      <w:marLeft w:val="0"/>
      <w:marRight w:val="0"/>
      <w:marTop w:val="0"/>
      <w:marBottom w:val="0"/>
      <w:divBdr>
        <w:top w:val="none" w:sz="0" w:space="0" w:color="auto"/>
        <w:left w:val="none" w:sz="0" w:space="0" w:color="auto"/>
        <w:bottom w:val="none" w:sz="0" w:space="0" w:color="auto"/>
        <w:right w:val="none" w:sz="0" w:space="0" w:color="auto"/>
      </w:divBdr>
    </w:div>
    <w:div w:id="1626614129">
      <w:bodyDiv w:val="1"/>
      <w:marLeft w:val="0"/>
      <w:marRight w:val="0"/>
      <w:marTop w:val="0"/>
      <w:marBottom w:val="0"/>
      <w:divBdr>
        <w:top w:val="none" w:sz="0" w:space="0" w:color="auto"/>
        <w:left w:val="none" w:sz="0" w:space="0" w:color="auto"/>
        <w:bottom w:val="none" w:sz="0" w:space="0" w:color="auto"/>
        <w:right w:val="none" w:sz="0" w:space="0" w:color="auto"/>
      </w:divBdr>
      <w:divsChild>
        <w:div w:id="768501853">
          <w:marLeft w:val="0"/>
          <w:marRight w:val="0"/>
          <w:marTop w:val="0"/>
          <w:marBottom w:val="0"/>
          <w:divBdr>
            <w:top w:val="none" w:sz="0" w:space="0" w:color="auto"/>
            <w:left w:val="none" w:sz="0" w:space="0" w:color="auto"/>
            <w:bottom w:val="none" w:sz="0" w:space="0" w:color="auto"/>
            <w:right w:val="none" w:sz="0" w:space="0" w:color="auto"/>
          </w:divBdr>
          <w:divsChild>
            <w:div w:id="1630863846">
              <w:marLeft w:val="0"/>
              <w:marRight w:val="0"/>
              <w:marTop w:val="0"/>
              <w:marBottom w:val="0"/>
              <w:divBdr>
                <w:top w:val="none" w:sz="0" w:space="0" w:color="auto"/>
                <w:left w:val="none" w:sz="0" w:space="0" w:color="auto"/>
                <w:bottom w:val="none" w:sz="0" w:space="0" w:color="auto"/>
                <w:right w:val="none" w:sz="0" w:space="0" w:color="auto"/>
              </w:divBdr>
              <w:divsChild>
                <w:div w:id="260841344">
                  <w:marLeft w:val="0"/>
                  <w:marRight w:val="0"/>
                  <w:marTop w:val="0"/>
                  <w:marBottom w:val="0"/>
                  <w:divBdr>
                    <w:top w:val="none" w:sz="0" w:space="0" w:color="auto"/>
                    <w:left w:val="none" w:sz="0" w:space="0" w:color="auto"/>
                    <w:bottom w:val="none" w:sz="0" w:space="0" w:color="auto"/>
                    <w:right w:val="none" w:sz="0" w:space="0" w:color="auto"/>
                  </w:divBdr>
                </w:div>
                <w:div w:id="3047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48308">
      <w:bodyDiv w:val="1"/>
      <w:marLeft w:val="0"/>
      <w:marRight w:val="0"/>
      <w:marTop w:val="0"/>
      <w:marBottom w:val="0"/>
      <w:divBdr>
        <w:top w:val="none" w:sz="0" w:space="0" w:color="auto"/>
        <w:left w:val="none" w:sz="0" w:space="0" w:color="auto"/>
        <w:bottom w:val="none" w:sz="0" w:space="0" w:color="auto"/>
        <w:right w:val="none" w:sz="0" w:space="0" w:color="auto"/>
      </w:divBdr>
      <w:divsChild>
        <w:div w:id="2106415882">
          <w:marLeft w:val="0"/>
          <w:marRight w:val="0"/>
          <w:marTop w:val="0"/>
          <w:marBottom w:val="0"/>
          <w:divBdr>
            <w:top w:val="none" w:sz="0" w:space="0" w:color="auto"/>
            <w:left w:val="none" w:sz="0" w:space="0" w:color="auto"/>
            <w:bottom w:val="none" w:sz="0" w:space="0" w:color="auto"/>
            <w:right w:val="none" w:sz="0" w:space="0" w:color="auto"/>
          </w:divBdr>
          <w:divsChild>
            <w:div w:id="644311816">
              <w:marLeft w:val="0"/>
              <w:marRight w:val="0"/>
              <w:marTop w:val="0"/>
              <w:marBottom w:val="0"/>
              <w:divBdr>
                <w:top w:val="none" w:sz="0" w:space="0" w:color="auto"/>
                <w:left w:val="none" w:sz="0" w:space="0" w:color="auto"/>
                <w:bottom w:val="none" w:sz="0" w:space="0" w:color="auto"/>
                <w:right w:val="none" w:sz="0" w:space="0" w:color="auto"/>
              </w:divBdr>
              <w:divsChild>
                <w:div w:id="76176402">
                  <w:marLeft w:val="0"/>
                  <w:marRight w:val="0"/>
                  <w:marTop w:val="0"/>
                  <w:marBottom w:val="0"/>
                  <w:divBdr>
                    <w:top w:val="none" w:sz="0" w:space="0" w:color="auto"/>
                    <w:left w:val="none" w:sz="0" w:space="0" w:color="auto"/>
                    <w:bottom w:val="none" w:sz="0" w:space="0" w:color="auto"/>
                    <w:right w:val="none" w:sz="0" w:space="0" w:color="auto"/>
                  </w:divBdr>
                </w:div>
                <w:div w:id="246038809">
                  <w:marLeft w:val="0"/>
                  <w:marRight w:val="0"/>
                  <w:marTop w:val="0"/>
                  <w:marBottom w:val="0"/>
                  <w:divBdr>
                    <w:top w:val="none" w:sz="0" w:space="0" w:color="auto"/>
                    <w:left w:val="none" w:sz="0" w:space="0" w:color="auto"/>
                    <w:bottom w:val="none" w:sz="0" w:space="0" w:color="auto"/>
                    <w:right w:val="none" w:sz="0" w:space="0" w:color="auto"/>
                  </w:divBdr>
                </w:div>
                <w:div w:id="488060749">
                  <w:marLeft w:val="0"/>
                  <w:marRight w:val="0"/>
                  <w:marTop w:val="0"/>
                  <w:marBottom w:val="0"/>
                  <w:divBdr>
                    <w:top w:val="none" w:sz="0" w:space="0" w:color="auto"/>
                    <w:left w:val="none" w:sz="0" w:space="0" w:color="auto"/>
                    <w:bottom w:val="none" w:sz="0" w:space="0" w:color="auto"/>
                    <w:right w:val="none" w:sz="0" w:space="0" w:color="auto"/>
                  </w:divBdr>
                </w:div>
                <w:div w:id="505949747">
                  <w:marLeft w:val="0"/>
                  <w:marRight w:val="0"/>
                  <w:marTop w:val="0"/>
                  <w:marBottom w:val="0"/>
                  <w:divBdr>
                    <w:top w:val="none" w:sz="0" w:space="0" w:color="auto"/>
                    <w:left w:val="none" w:sz="0" w:space="0" w:color="auto"/>
                    <w:bottom w:val="none" w:sz="0" w:space="0" w:color="auto"/>
                    <w:right w:val="none" w:sz="0" w:space="0" w:color="auto"/>
                  </w:divBdr>
                </w:div>
                <w:div w:id="551844132">
                  <w:marLeft w:val="0"/>
                  <w:marRight w:val="0"/>
                  <w:marTop w:val="0"/>
                  <w:marBottom w:val="0"/>
                  <w:divBdr>
                    <w:top w:val="none" w:sz="0" w:space="0" w:color="auto"/>
                    <w:left w:val="none" w:sz="0" w:space="0" w:color="auto"/>
                    <w:bottom w:val="none" w:sz="0" w:space="0" w:color="auto"/>
                    <w:right w:val="none" w:sz="0" w:space="0" w:color="auto"/>
                  </w:divBdr>
                </w:div>
                <w:div w:id="605968817">
                  <w:marLeft w:val="0"/>
                  <w:marRight w:val="0"/>
                  <w:marTop w:val="0"/>
                  <w:marBottom w:val="0"/>
                  <w:divBdr>
                    <w:top w:val="none" w:sz="0" w:space="0" w:color="auto"/>
                    <w:left w:val="none" w:sz="0" w:space="0" w:color="auto"/>
                    <w:bottom w:val="none" w:sz="0" w:space="0" w:color="auto"/>
                    <w:right w:val="none" w:sz="0" w:space="0" w:color="auto"/>
                  </w:divBdr>
                </w:div>
                <w:div w:id="1265069952">
                  <w:marLeft w:val="0"/>
                  <w:marRight w:val="0"/>
                  <w:marTop w:val="0"/>
                  <w:marBottom w:val="0"/>
                  <w:divBdr>
                    <w:top w:val="none" w:sz="0" w:space="0" w:color="auto"/>
                    <w:left w:val="none" w:sz="0" w:space="0" w:color="auto"/>
                    <w:bottom w:val="none" w:sz="0" w:space="0" w:color="auto"/>
                    <w:right w:val="none" w:sz="0" w:space="0" w:color="auto"/>
                  </w:divBdr>
                </w:div>
                <w:div w:id="1363944848">
                  <w:marLeft w:val="0"/>
                  <w:marRight w:val="0"/>
                  <w:marTop w:val="0"/>
                  <w:marBottom w:val="0"/>
                  <w:divBdr>
                    <w:top w:val="none" w:sz="0" w:space="0" w:color="auto"/>
                    <w:left w:val="none" w:sz="0" w:space="0" w:color="auto"/>
                    <w:bottom w:val="none" w:sz="0" w:space="0" w:color="auto"/>
                    <w:right w:val="none" w:sz="0" w:space="0" w:color="auto"/>
                  </w:divBdr>
                </w:div>
                <w:div w:id="1715739206">
                  <w:marLeft w:val="0"/>
                  <w:marRight w:val="0"/>
                  <w:marTop w:val="0"/>
                  <w:marBottom w:val="0"/>
                  <w:divBdr>
                    <w:top w:val="none" w:sz="0" w:space="0" w:color="auto"/>
                    <w:left w:val="none" w:sz="0" w:space="0" w:color="auto"/>
                    <w:bottom w:val="none" w:sz="0" w:space="0" w:color="auto"/>
                    <w:right w:val="none" w:sz="0" w:space="0" w:color="auto"/>
                  </w:divBdr>
                </w:div>
                <w:div w:id="1834494068">
                  <w:marLeft w:val="0"/>
                  <w:marRight w:val="0"/>
                  <w:marTop w:val="0"/>
                  <w:marBottom w:val="0"/>
                  <w:divBdr>
                    <w:top w:val="none" w:sz="0" w:space="0" w:color="auto"/>
                    <w:left w:val="none" w:sz="0" w:space="0" w:color="auto"/>
                    <w:bottom w:val="none" w:sz="0" w:space="0" w:color="auto"/>
                    <w:right w:val="none" w:sz="0" w:space="0" w:color="auto"/>
                  </w:divBdr>
                </w:div>
                <w:div w:id="1838232716">
                  <w:marLeft w:val="0"/>
                  <w:marRight w:val="0"/>
                  <w:marTop w:val="0"/>
                  <w:marBottom w:val="0"/>
                  <w:divBdr>
                    <w:top w:val="none" w:sz="0" w:space="0" w:color="auto"/>
                    <w:left w:val="none" w:sz="0" w:space="0" w:color="auto"/>
                    <w:bottom w:val="none" w:sz="0" w:space="0" w:color="auto"/>
                    <w:right w:val="none" w:sz="0" w:space="0" w:color="auto"/>
                  </w:divBdr>
                </w:div>
                <w:div w:id="2122873110">
                  <w:marLeft w:val="0"/>
                  <w:marRight w:val="0"/>
                  <w:marTop w:val="0"/>
                  <w:marBottom w:val="0"/>
                  <w:divBdr>
                    <w:top w:val="none" w:sz="0" w:space="0" w:color="auto"/>
                    <w:left w:val="none" w:sz="0" w:space="0" w:color="auto"/>
                    <w:bottom w:val="none" w:sz="0" w:space="0" w:color="auto"/>
                    <w:right w:val="none" w:sz="0" w:space="0" w:color="auto"/>
                  </w:divBdr>
                </w:div>
                <w:div w:id="21367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7936">
      <w:bodyDiv w:val="1"/>
      <w:marLeft w:val="0"/>
      <w:marRight w:val="0"/>
      <w:marTop w:val="0"/>
      <w:marBottom w:val="0"/>
      <w:divBdr>
        <w:top w:val="none" w:sz="0" w:space="0" w:color="auto"/>
        <w:left w:val="none" w:sz="0" w:space="0" w:color="auto"/>
        <w:bottom w:val="none" w:sz="0" w:space="0" w:color="auto"/>
        <w:right w:val="none" w:sz="0" w:space="0" w:color="auto"/>
      </w:divBdr>
      <w:divsChild>
        <w:div w:id="1921207477">
          <w:marLeft w:val="0"/>
          <w:marRight w:val="0"/>
          <w:marTop w:val="0"/>
          <w:marBottom w:val="0"/>
          <w:divBdr>
            <w:top w:val="none" w:sz="0" w:space="0" w:color="auto"/>
            <w:left w:val="none" w:sz="0" w:space="0" w:color="auto"/>
            <w:bottom w:val="none" w:sz="0" w:space="0" w:color="auto"/>
            <w:right w:val="none" w:sz="0" w:space="0" w:color="auto"/>
          </w:divBdr>
          <w:divsChild>
            <w:div w:id="1753575695">
              <w:marLeft w:val="0"/>
              <w:marRight w:val="0"/>
              <w:marTop w:val="0"/>
              <w:marBottom w:val="0"/>
              <w:divBdr>
                <w:top w:val="none" w:sz="0" w:space="0" w:color="auto"/>
                <w:left w:val="none" w:sz="0" w:space="0" w:color="auto"/>
                <w:bottom w:val="none" w:sz="0" w:space="0" w:color="auto"/>
                <w:right w:val="none" w:sz="0" w:space="0" w:color="auto"/>
              </w:divBdr>
              <w:divsChild>
                <w:div w:id="994918775">
                  <w:marLeft w:val="0"/>
                  <w:marRight w:val="0"/>
                  <w:marTop w:val="0"/>
                  <w:marBottom w:val="0"/>
                  <w:divBdr>
                    <w:top w:val="none" w:sz="0" w:space="0" w:color="auto"/>
                    <w:left w:val="none" w:sz="0" w:space="0" w:color="auto"/>
                    <w:bottom w:val="none" w:sz="0" w:space="0" w:color="auto"/>
                    <w:right w:val="none" w:sz="0" w:space="0" w:color="auto"/>
                  </w:divBdr>
                </w:div>
                <w:div w:id="2139956817">
                  <w:marLeft w:val="0"/>
                  <w:marRight w:val="0"/>
                  <w:marTop w:val="0"/>
                  <w:marBottom w:val="0"/>
                  <w:divBdr>
                    <w:top w:val="none" w:sz="0" w:space="0" w:color="auto"/>
                    <w:left w:val="none" w:sz="0" w:space="0" w:color="auto"/>
                    <w:bottom w:val="none" w:sz="0" w:space="0" w:color="auto"/>
                    <w:right w:val="none" w:sz="0" w:space="0" w:color="auto"/>
                  </w:divBdr>
                </w:div>
                <w:div w:id="2060785149">
                  <w:marLeft w:val="0"/>
                  <w:marRight w:val="0"/>
                  <w:marTop w:val="0"/>
                  <w:marBottom w:val="0"/>
                  <w:divBdr>
                    <w:top w:val="none" w:sz="0" w:space="0" w:color="auto"/>
                    <w:left w:val="none" w:sz="0" w:space="0" w:color="auto"/>
                    <w:bottom w:val="none" w:sz="0" w:space="0" w:color="auto"/>
                    <w:right w:val="none" w:sz="0" w:space="0" w:color="auto"/>
                  </w:divBdr>
                </w:div>
                <w:div w:id="742488789">
                  <w:marLeft w:val="0"/>
                  <w:marRight w:val="0"/>
                  <w:marTop w:val="0"/>
                  <w:marBottom w:val="0"/>
                  <w:divBdr>
                    <w:top w:val="none" w:sz="0" w:space="0" w:color="auto"/>
                    <w:left w:val="none" w:sz="0" w:space="0" w:color="auto"/>
                    <w:bottom w:val="none" w:sz="0" w:space="0" w:color="auto"/>
                    <w:right w:val="none" w:sz="0" w:space="0" w:color="auto"/>
                  </w:divBdr>
                </w:div>
                <w:div w:id="20094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1761">
      <w:bodyDiv w:val="1"/>
      <w:marLeft w:val="0"/>
      <w:marRight w:val="0"/>
      <w:marTop w:val="0"/>
      <w:marBottom w:val="0"/>
      <w:divBdr>
        <w:top w:val="none" w:sz="0" w:space="0" w:color="auto"/>
        <w:left w:val="none" w:sz="0" w:space="0" w:color="auto"/>
        <w:bottom w:val="none" w:sz="0" w:space="0" w:color="auto"/>
        <w:right w:val="none" w:sz="0" w:space="0" w:color="auto"/>
      </w:divBdr>
    </w:div>
    <w:div w:id="1680422422">
      <w:bodyDiv w:val="1"/>
      <w:marLeft w:val="0"/>
      <w:marRight w:val="0"/>
      <w:marTop w:val="0"/>
      <w:marBottom w:val="0"/>
      <w:divBdr>
        <w:top w:val="none" w:sz="0" w:space="0" w:color="auto"/>
        <w:left w:val="none" w:sz="0" w:space="0" w:color="auto"/>
        <w:bottom w:val="none" w:sz="0" w:space="0" w:color="auto"/>
        <w:right w:val="none" w:sz="0" w:space="0" w:color="auto"/>
      </w:divBdr>
    </w:div>
    <w:div w:id="1684478609">
      <w:bodyDiv w:val="1"/>
      <w:marLeft w:val="0"/>
      <w:marRight w:val="0"/>
      <w:marTop w:val="0"/>
      <w:marBottom w:val="0"/>
      <w:divBdr>
        <w:top w:val="none" w:sz="0" w:space="0" w:color="auto"/>
        <w:left w:val="none" w:sz="0" w:space="0" w:color="auto"/>
        <w:bottom w:val="none" w:sz="0" w:space="0" w:color="auto"/>
        <w:right w:val="none" w:sz="0" w:space="0" w:color="auto"/>
      </w:divBdr>
    </w:div>
    <w:div w:id="1696685863">
      <w:bodyDiv w:val="1"/>
      <w:marLeft w:val="0"/>
      <w:marRight w:val="0"/>
      <w:marTop w:val="0"/>
      <w:marBottom w:val="0"/>
      <w:divBdr>
        <w:top w:val="none" w:sz="0" w:space="0" w:color="auto"/>
        <w:left w:val="none" w:sz="0" w:space="0" w:color="auto"/>
        <w:bottom w:val="none" w:sz="0" w:space="0" w:color="auto"/>
        <w:right w:val="none" w:sz="0" w:space="0" w:color="auto"/>
      </w:divBdr>
    </w:div>
    <w:div w:id="1702897352">
      <w:bodyDiv w:val="1"/>
      <w:marLeft w:val="0"/>
      <w:marRight w:val="0"/>
      <w:marTop w:val="0"/>
      <w:marBottom w:val="0"/>
      <w:divBdr>
        <w:top w:val="none" w:sz="0" w:space="0" w:color="auto"/>
        <w:left w:val="none" w:sz="0" w:space="0" w:color="auto"/>
        <w:bottom w:val="none" w:sz="0" w:space="0" w:color="auto"/>
        <w:right w:val="none" w:sz="0" w:space="0" w:color="auto"/>
      </w:divBdr>
      <w:divsChild>
        <w:div w:id="1834369999">
          <w:marLeft w:val="0"/>
          <w:marRight w:val="0"/>
          <w:marTop w:val="0"/>
          <w:marBottom w:val="0"/>
          <w:divBdr>
            <w:top w:val="none" w:sz="0" w:space="0" w:color="auto"/>
            <w:left w:val="none" w:sz="0" w:space="0" w:color="auto"/>
            <w:bottom w:val="none" w:sz="0" w:space="0" w:color="auto"/>
            <w:right w:val="none" w:sz="0" w:space="0" w:color="auto"/>
          </w:divBdr>
          <w:divsChild>
            <w:div w:id="882181890">
              <w:marLeft w:val="0"/>
              <w:marRight w:val="0"/>
              <w:marTop w:val="0"/>
              <w:marBottom w:val="0"/>
              <w:divBdr>
                <w:top w:val="none" w:sz="0" w:space="0" w:color="auto"/>
                <w:left w:val="none" w:sz="0" w:space="0" w:color="auto"/>
                <w:bottom w:val="none" w:sz="0" w:space="0" w:color="auto"/>
                <w:right w:val="none" w:sz="0" w:space="0" w:color="auto"/>
              </w:divBdr>
              <w:divsChild>
                <w:div w:id="432019115">
                  <w:marLeft w:val="0"/>
                  <w:marRight w:val="0"/>
                  <w:marTop w:val="0"/>
                  <w:marBottom w:val="0"/>
                  <w:divBdr>
                    <w:top w:val="none" w:sz="0" w:space="0" w:color="auto"/>
                    <w:left w:val="none" w:sz="0" w:space="0" w:color="auto"/>
                    <w:bottom w:val="none" w:sz="0" w:space="0" w:color="auto"/>
                    <w:right w:val="none" w:sz="0" w:space="0" w:color="auto"/>
                  </w:divBdr>
                </w:div>
                <w:div w:id="506092980">
                  <w:marLeft w:val="0"/>
                  <w:marRight w:val="0"/>
                  <w:marTop w:val="0"/>
                  <w:marBottom w:val="0"/>
                  <w:divBdr>
                    <w:top w:val="none" w:sz="0" w:space="0" w:color="auto"/>
                    <w:left w:val="none" w:sz="0" w:space="0" w:color="auto"/>
                    <w:bottom w:val="none" w:sz="0" w:space="0" w:color="auto"/>
                    <w:right w:val="none" w:sz="0" w:space="0" w:color="auto"/>
                  </w:divBdr>
                  <w:divsChild>
                    <w:div w:id="804008815">
                      <w:marLeft w:val="0"/>
                      <w:marRight w:val="0"/>
                      <w:marTop w:val="0"/>
                      <w:marBottom w:val="0"/>
                      <w:divBdr>
                        <w:top w:val="none" w:sz="0" w:space="0" w:color="auto"/>
                        <w:left w:val="none" w:sz="0" w:space="0" w:color="auto"/>
                        <w:bottom w:val="none" w:sz="0" w:space="0" w:color="auto"/>
                        <w:right w:val="none" w:sz="0" w:space="0" w:color="auto"/>
                      </w:divBdr>
                    </w:div>
                    <w:div w:id="1005671662">
                      <w:marLeft w:val="0"/>
                      <w:marRight w:val="0"/>
                      <w:marTop w:val="0"/>
                      <w:marBottom w:val="0"/>
                      <w:divBdr>
                        <w:top w:val="none" w:sz="0" w:space="0" w:color="auto"/>
                        <w:left w:val="none" w:sz="0" w:space="0" w:color="auto"/>
                        <w:bottom w:val="none" w:sz="0" w:space="0" w:color="auto"/>
                        <w:right w:val="none" w:sz="0" w:space="0" w:color="auto"/>
                      </w:divBdr>
                    </w:div>
                    <w:div w:id="1159270652">
                      <w:marLeft w:val="0"/>
                      <w:marRight w:val="0"/>
                      <w:marTop w:val="0"/>
                      <w:marBottom w:val="0"/>
                      <w:divBdr>
                        <w:top w:val="none" w:sz="0" w:space="0" w:color="auto"/>
                        <w:left w:val="none" w:sz="0" w:space="0" w:color="auto"/>
                        <w:bottom w:val="none" w:sz="0" w:space="0" w:color="auto"/>
                        <w:right w:val="none" w:sz="0" w:space="0" w:color="auto"/>
                      </w:divBdr>
                    </w:div>
                    <w:div w:id="1286472768">
                      <w:marLeft w:val="0"/>
                      <w:marRight w:val="0"/>
                      <w:marTop w:val="0"/>
                      <w:marBottom w:val="0"/>
                      <w:divBdr>
                        <w:top w:val="none" w:sz="0" w:space="0" w:color="auto"/>
                        <w:left w:val="none" w:sz="0" w:space="0" w:color="auto"/>
                        <w:bottom w:val="none" w:sz="0" w:space="0" w:color="auto"/>
                        <w:right w:val="none" w:sz="0" w:space="0" w:color="auto"/>
                      </w:divBdr>
                    </w:div>
                  </w:divsChild>
                </w:div>
                <w:div w:id="921911919">
                  <w:marLeft w:val="0"/>
                  <w:marRight w:val="0"/>
                  <w:marTop w:val="0"/>
                  <w:marBottom w:val="0"/>
                  <w:divBdr>
                    <w:top w:val="none" w:sz="0" w:space="0" w:color="auto"/>
                    <w:left w:val="none" w:sz="0" w:space="0" w:color="auto"/>
                    <w:bottom w:val="none" w:sz="0" w:space="0" w:color="auto"/>
                    <w:right w:val="none" w:sz="0" w:space="0" w:color="auto"/>
                  </w:divBdr>
                </w:div>
                <w:div w:id="2070953801">
                  <w:marLeft w:val="0"/>
                  <w:marRight w:val="0"/>
                  <w:marTop w:val="0"/>
                  <w:marBottom w:val="0"/>
                  <w:divBdr>
                    <w:top w:val="none" w:sz="0" w:space="0" w:color="auto"/>
                    <w:left w:val="none" w:sz="0" w:space="0" w:color="auto"/>
                    <w:bottom w:val="none" w:sz="0" w:space="0" w:color="auto"/>
                    <w:right w:val="none" w:sz="0" w:space="0" w:color="auto"/>
                  </w:divBdr>
                </w:div>
                <w:div w:id="21313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7703">
      <w:bodyDiv w:val="1"/>
      <w:marLeft w:val="0"/>
      <w:marRight w:val="0"/>
      <w:marTop w:val="0"/>
      <w:marBottom w:val="0"/>
      <w:divBdr>
        <w:top w:val="none" w:sz="0" w:space="0" w:color="auto"/>
        <w:left w:val="none" w:sz="0" w:space="0" w:color="auto"/>
        <w:bottom w:val="none" w:sz="0" w:space="0" w:color="auto"/>
        <w:right w:val="none" w:sz="0" w:space="0" w:color="auto"/>
      </w:divBdr>
    </w:div>
    <w:div w:id="1805276095">
      <w:bodyDiv w:val="1"/>
      <w:marLeft w:val="0"/>
      <w:marRight w:val="0"/>
      <w:marTop w:val="0"/>
      <w:marBottom w:val="0"/>
      <w:divBdr>
        <w:top w:val="none" w:sz="0" w:space="0" w:color="auto"/>
        <w:left w:val="none" w:sz="0" w:space="0" w:color="auto"/>
        <w:bottom w:val="none" w:sz="0" w:space="0" w:color="auto"/>
        <w:right w:val="none" w:sz="0" w:space="0" w:color="auto"/>
      </w:divBdr>
    </w:div>
    <w:div w:id="1815220891">
      <w:bodyDiv w:val="1"/>
      <w:marLeft w:val="0"/>
      <w:marRight w:val="0"/>
      <w:marTop w:val="0"/>
      <w:marBottom w:val="0"/>
      <w:divBdr>
        <w:top w:val="none" w:sz="0" w:space="0" w:color="auto"/>
        <w:left w:val="none" w:sz="0" w:space="0" w:color="auto"/>
        <w:bottom w:val="none" w:sz="0" w:space="0" w:color="auto"/>
        <w:right w:val="none" w:sz="0" w:space="0" w:color="auto"/>
      </w:divBdr>
    </w:div>
    <w:div w:id="1817643651">
      <w:bodyDiv w:val="1"/>
      <w:marLeft w:val="0"/>
      <w:marRight w:val="0"/>
      <w:marTop w:val="0"/>
      <w:marBottom w:val="0"/>
      <w:divBdr>
        <w:top w:val="none" w:sz="0" w:space="0" w:color="auto"/>
        <w:left w:val="none" w:sz="0" w:space="0" w:color="auto"/>
        <w:bottom w:val="none" w:sz="0" w:space="0" w:color="auto"/>
        <w:right w:val="none" w:sz="0" w:space="0" w:color="auto"/>
      </w:divBdr>
      <w:divsChild>
        <w:div w:id="657346821">
          <w:marLeft w:val="0"/>
          <w:marRight w:val="0"/>
          <w:marTop w:val="0"/>
          <w:marBottom w:val="0"/>
          <w:divBdr>
            <w:top w:val="none" w:sz="0" w:space="0" w:color="auto"/>
            <w:left w:val="none" w:sz="0" w:space="0" w:color="auto"/>
            <w:bottom w:val="none" w:sz="0" w:space="0" w:color="auto"/>
            <w:right w:val="none" w:sz="0" w:space="0" w:color="auto"/>
          </w:divBdr>
          <w:divsChild>
            <w:div w:id="1778477263">
              <w:marLeft w:val="0"/>
              <w:marRight w:val="0"/>
              <w:marTop w:val="0"/>
              <w:marBottom w:val="0"/>
              <w:divBdr>
                <w:top w:val="none" w:sz="0" w:space="0" w:color="auto"/>
                <w:left w:val="none" w:sz="0" w:space="0" w:color="auto"/>
                <w:bottom w:val="none" w:sz="0" w:space="0" w:color="auto"/>
                <w:right w:val="none" w:sz="0" w:space="0" w:color="auto"/>
              </w:divBdr>
              <w:divsChild>
                <w:div w:id="19843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7224">
      <w:bodyDiv w:val="1"/>
      <w:marLeft w:val="0"/>
      <w:marRight w:val="0"/>
      <w:marTop w:val="0"/>
      <w:marBottom w:val="0"/>
      <w:divBdr>
        <w:top w:val="none" w:sz="0" w:space="0" w:color="auto"/>
        <w:left w:val="none" w:sz="0" w:space="0" w:color="auto"/>
        <w:bottom w:val="none" w:sz="0" w:space="0" w:color="auto"/>
        <w:right w:val="none" w:sz="0" w:space="0" w:color="auto"/>
      </w:divBdr>
    </w:div>
    <w:div w:id="1960913520">
      <w:bodyDiv w:val="1"/>
      <w:marLeft w:val="0"/>
      <w:marRight w:val="0"/>
      <w:marTop w:val="0"/>
      <w:marBottom w:val="0"/>
      <w:divBdr>
        <w:top w:val="none" w:sz="0" w:space="0" w:color="auto"/>
        <w:left w:val="none" w:sz="0" w:space="0" w:color="auto"/>
        <w:bottom w:val="none" w:sz="0" w:space="0" w:color="auto"/>
        <w:right w:val="none" w:sz="0" w:space="0" w:color="auto"/>
      </w:divBdr>
    </w:div>
    <w:div w:id="1962415680">
      <w:bodyDiv w:val="1"/>
      <w:marLeft w:val="0"/>
      <w:marRight w:val="0"/>
      <w:marTop w:val="0"/>
      <w:marBottom w:val="0"/>
      <w:divBdr>
        <w:top w:val="none" w:sz="0" w:space="0" w:color="auto"/>
        <w:left w:val="none" w:sz="0" w:space="0" w:color="auto"/>
        <w:bottom w:val="none" w:sz="0" w:space="0" w:color="auto"/>
        <w:right w:val="none" w:sz="0" w:space="0" w:color="auto"/>
      </w:divBdr>
    </w:div>
    <w:div w:id="1980918898">
      <w:bodyDiv w:val="1"/>
      <w:marLeft w:val="0"/>
      <w:marRight w:val="0"/>
      <w:marTop w:val="0"/>
      <w:marBottom w:val="0"/>
      <w:divBdr>
        <w:top w:val="none" w:sz="0" w:space="0" w:color="auto"/>
        <w:left w:val="none" w:sz="0" w:space="0" w:color="auto"/>
        <w:bottom w:val="none" w:sz="0" w:space="0" w:color="auto"/>
        <w:right w:val="none" w:sz="0" w:space="0" w:color="auto"/>
      </w:divBdr>
    </w:div>
    <w:div w:id="2032947260">
      <w:bodyDiv w:val="1"/>
      <w:marLeft w:val="0"/>
      <w:marRight w:val="0"/>
      <w:marTop w:val="0"/>
      <w:marBottom w:val="0"/>
      <w:divBdr>
        <w:top w:val="none" w:sz="0" w:space="0" w:color="auto"/>
        <w:left w:val="none" w:sz="0" w:space="0" w:color="auto"/>
        <w:bottom w:val="none" w:sz="0" w:space="0" w:color="auto"/>
        <w:right w:val="none" w:sz="0" w:space="0" w:color="auto"/>
      </w:divBdr>
    </w:div>
    <w:div w:id="20553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omments" Target="comments.xml"/><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commentsExtended" Target="commentsExtended.xm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ingFolder\Documentos%20Analisis\ULTIMO%20DF%20Alfatec%20-%20Sayde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A1720A28D241FB90297090733252E8"/>
        <w:category>
          <w:name w:val="General"/>
          <w:gallery w:val="placeholder"/>
        </w:category>
        <w:types>
          <w:type w:val="bbPlcHdr"/>
        </w:types>
        <w:behaviors>
          <w:behavior w:val="content"/>
        </w:behaviors>
        <w:guid w:val="{70070BA2-D4A5-47B0-A5BB-FE5D8E8C7238}"/>
      </w:docPartPr>
      <w:docPartBody>
        <w:p w:rsidR="005D1CAD" w:rsidRDefault="007B2A80">
          <w:pPr>
            <w:pStyle w:val="C2A1720A28D241FB90297090733252E8"/>
          </w:pPr>
          <w:r w:rsidRPr="00560F5D">
            <w:rPr>
              <w:rStyle w:val="Textodelmarcadordeposicin"/>
            </w:rPr>
            <w:t>Haga clic aquí para escribir texto.</w:t>
          </w:r>
        </w:p>
      </w:docPartBody>
    </w:docPart>
    <w:docPart>
      <w:docPartPr>
        <w:name w:val="452F4AC234A84E8381EED00FEE4129BA"/>
        <w:category>
          <w:name w:val="General"/>
          <w:gallery w:val="placeholder"/>
        </w:category>
        <w:types>
          <w:type w:val="bbPlcHdr"/>
        </w:types>
        <w:behaviors>
          <w:behavior w:val="content"/>
        </w:behaviors>
        <w:guid w:val="{A5626AF9-C725-47AB-8F0D-2FE22AAD0B66}"/>
      </w:docPartPr>
      <w:docPartBody>
        <w:p w:rsidR="005D1CAD" w:rsidRDefault="007B2A80">
          <w:pPr>
            <w:pStyle w:val="452F4AC234A84E8381EED00FEE4129BA"/>
          </w:pPr>
          <w:r w:rsidRPr="002C7114">
            <w:rPr>
              <w:rStyle w:val="Textodelmarcadordeposicin"/>
            </w:rPr>
            <w:t>Haga clic aquí para escribir texto.</w:t>
          </w:r>
        </w:p>
      </w:docPartBody>
    </w:docPart>
    <w:docPart>
      <w:docPartPr>
        <w:name w:val="A5A004185FA6474298AA309C09473B82"/>
        <w:category>
          <w:name w:val="General"/>
          <w:gallery w:val="placeholder"/>
        </w:category>
        <w:types>
          <w:type w:val="bbPlcHdr"/>
        </w:types>
        <w:behaviors>
          <w:behavior w:val="content"/>
        </w:behaviors>
        <w:guid w:val="{286B0ABD-EFB1-4A89-B4C8-68357F49201C}"/>
      </w:docPartPr>
      <w:docPartBody>
        <w:p w:rsidR="005D1CAD" w:rsidRDefault="007B2A80">
          <w:pPr>
            <w:pStyle w:val="A5A004185FA6474298AA309C09473B82"/>
          </w:pPr>
          <w:r w:rsidRPr="00B958CD">
            <w:rPr>
              <w:rStyle w:val="Textodelmarcadordeposicin"/>
            </w:rPr>
            <w:t>Haga clic aquí para escribir una fecha.</w:t>
          </w:r>
        </w:p>
      </w:docPartBody>
    </w:docPart>
    <w:docPart>
      <w:docPartPr>
        <w:name w:val="FB24D7FA53D24409A705C285DB9FFCE3"/>
        <w:category>
          <w:name w:val="General"/>
          <w:gallery w:val="placeholder"/>
        </w:category>
        <w:types>
          <w:type w:val="bbPlcHdr"/>
        </w:types>
        <w:behaviors>
          <w:behavior w:val="content"/>
        </w:behaviors>
        <w:guid w:val="{1A87DE4F-51A9-4D52-8C1D-EA3405059645}"/>
      </w:docPartPr>
      <w:docPartBody>
        <w:p w:rsidR="005D1CAD" w:rsidRDefault="007B2A80">
          <w:pPr>
            <w:pStyle w:val="FB24D7FA53D24409A705C285DB9FFCE3"/>
          </w:pPr>
          <w:r w:rsidRPr="00B958CD">
            <w:rPr>
              <w:rStyle w:val="Textodelmarcadordeposicin"/>
            </w:rPr>
            <w:t>Haga clic aquí para escribir una fecha.</w:t>
          </w:r>
        </w:p>
      </w:docPartBody>
    </w:docPart>
    <w:docPart>
      <w:docPartPr>
        <w:name w:val="77135D1A234644808D63C70B4873FBE3"/>
        <w:category>
          <w:name w:val="General"/>
          <w:gallery w:val="placeholder"/>
        </w:category>
        <w:types>
          <w:type w:val="bbPlcHdr"/>
        </w:types>
        <w:behaviors>
          <w:behavior w:val="content"/>
        </w:behaviors>
        <w:guid w:val="{E86C91EF-0254-4995-8D8C-CBA06DB14662}"/>
      </w:docPartPr>
      <w:docPartBody>
        <w:p w:rsidR="005D1CAD" w:rsidRDefault="007B2A80">
          <w:pPr>
            <w:pStyle w:val="77135D1A234644808D63C70B4873FBE3"/>
          </w:pPr>
          <w:r w:rsidRPr="002C7114">
            <w:rPr>
              <w:rStyle w:val="Textodelmarcadordeposicin"/>
            </w:rPr>
            <w:t>Haga clic aquí para escribir texto.</w:t>
          </w:r>
        </w:p>
      </w:docPartBody>
    </w:docPart>
    <w:docPart>
      <w:docPartPr>
        <w:name w:val="B95BC2268A254E71B90615B557C1129F"/>
        <w:category>
          <w:name w:val="General"/>
          <w:gallery w:val="placeholder"/>
        </w:category>
        <w:types>
          <w:type w:val="bbPlcHdr"/>
        </w:types>
        <w:behaviors>
          <w:behavior w:val="content"/>
        </w:behaviors>
        <w:guid w:val="{05DAA23C-B5D4-4B0C-B506-E3E1AF9B9FBE}"/>
      </w:docPartPr>
      <w:docPartBody>
        <w:p w:rsidR="005D1CAD" w:rsidRDefault="007B2A80">
          <w:pPr>
            <w:pStyle w:val="B95BC2268A254E71B90615B557C1129F"/>
          </w:pPr>
          <w:r w:rsidRPr="00560F5D">
            <w:rPr>
              <w:rStyle w:val="Textodelmarcadordeposicin"/>
            </w:rPr>
            <w:t>Haga clic aquí para escribir texto.</w:t>
          </w:r>
        </w:p>
      </w:docPartBody>
    </w:docPart>
    <w:docPart>
      <w:docPartPr>
        <w:name w:val="15D2BAECB4DF48C4AE3F6A84E7C135AC"/>
        <w:category>
          <w:name w:val="General"/>
          <w:gallery w:val="placeholder"/>
        </w:category>
        <w:types>
          <w:type w:val="bbPlcHdr"/>
        </w:types>
        <w:behaviors>
          <w:behavior w:val="content"/>
        </w:behaviors>
        <w:guid w:val="{2661EECC-2E52-4265-A558-99EDA7399B0C}"/>
      </w:docPartPr>
      <w:docPartBody>
        <w:p w:rsidR="005D1CAD" w:rsidRDefault="007B2A80">
          <w:pPr>
            <w:pStyle w:val="15D2BAECB4DF48C4AE3F6A84E7C135AC"/>
          </w:pPr>
          <w:r w:rsidRPr="00BA1418">
            <w:rPr>
              <w:rStyle w:val="Textodelmarcadordeposicin"/>
            </w:rPr>
            <w:t>Haga clic aquí para escribir texto.</w:t>
          </w:r>
        </w:p>
      </w:docPartBody>
    </w:docPart>
    <w:docPart>
      <w:docPartPr>
        <w:name w:val="7D8DFB3D50624D2E9727E70CDEFB708D"/>
        <w:category>
          <w:name w:val="General"/>
          <w:gallery w:val="placeholder"/>
        </w:category>
        <w:types>
          <w:type w:val="bbPlcHdr"/>
        </w:types>
        <w:behaviors>
          <w:behavior w:val="content"/>
        </w:behaviors>
        <w:guid w:val="{22101B5C-F585-4C5D-B090-A3E6089E4EB2}"/>
      </w:docPartPr>
      <w:docPartBody>
        <w:p w:rsidR="005D1CAD" w:rsidRDefault="007B2A80">
          <w:pPr>
            <w:pStyle w:val="7D8DFB3D50624D2E9727E70CDEFB708D"/>
          </w:pPr>
          <w:r w:rsidRPr="00560F5D">
            <w:rPr>
              <w:rStyle w:val="Textodelmarcadordeposicin"/>
            </w:rPr>
            <w:t>Haga clic aquí para escribir texto.</w:t>
          </w:r>
        </w:p>
      </w:docPartBody>
    </w:docPart>
    <w:docPart>
      <w:docPartPr>
        <w:name w:val="932D072B33124535B2241790782BEEF8"/>
        <w:category>
          <w:name w:val="General"/>
          <w:gallery w:val="placeholder"/>
        </w:category>
        <w:types>
          <w:type w:val="bbPlcHdr"/>
        </w:types>
        <w:behaviors>
          <w:behavior w:val="content"/>
        </w:behaviors>
        <w:guid w:val="{15ADB03D-BD92-4855-91B4-E027AC48971B}"/>
      </w:docPartPr>
      <w:docPartBody>
        <w:p w:rsidR="005D1CAD" w:rsidRDefault="007B2A80">
          <w:pPr>
            <w:pStyle w:val="932D072B33124535B2241790782BEEF8"/>
          </w:pPr>
          <w:r w:rsidRPr="00560F5D">
            <w:rPr>
              <w:rStyle w:val="Textodelmarcadordeposicin"/>
            </w:rPr>
            <w:t>Haga clic aquí para escribir texto.</w:t>
          </w:r>
        </w:p>
      </w:docPartBody>
    </w:docPart>
    <w:docPart>
      <w:docPartPr>
        <w:name w:val="01DCFBED52F346CABFEBB856EEFFF858"/>
        <w:category>
          <w:name w:val="General"/>
          <w:gallery w:val="placeholder"/>
        </w:category>
        <w:types>
          <w:type w:val="bbPlcHdr"/>
        </w:types>
        <w:behaviors>
          <w:behavior w:val="content"/>
        </w:behaviors>
        <w:guid w:val="{9DB5AE84-F2B3-4CFD-9A9A-5228203DE51A}"/>
      </w:docPartPr>
      <w:docPartBody>
        <w:p w:rsidR="005D1CAD" w:rsidRDefault="007B2A80">
          <w:pPr>
            <w:pStyle w:val="01DCFBED52F346CABFEBB856EEFFF858"/>
          </w:pPr>
          <w:r w:rsidRPr="00560F5D">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80"/>
    <w:rsid w:val="00000E02"/>
    <w:rsid w:val="00002435"/>
    <w:rsid w:val="000049C2"/>
    <w:rsid w:val="000078B8"/>
    <w:rsid w:val="00017401"/>
    <w:rsid w:val="000404E3"/>
    <w:rsid w:val="00053E77"/>
    <w:rsid w:val="00064DD2"/>
    <w:rsid w:val="000720A3"/>
    <w:rsid w:val="0007339C"/>
    <w:rsid w:val="000740BA"/>
    <w:rsid w:val="0007773D"/>
    <w:rsid w:val="0008304C"/>
    <w:rsid w:val="0009190F"/>
    <w:rsid w:val="000923BD"/>
    <w:rsid w:val="000925DD"/>
    <w:rsid w:val="0009273E"/>
    <w:rsid w:val="0009573B"/>
    <w:rsid w:val="000A0340"/>
    <w:rsid w:val="000A6B38"/>
    <w:rsid w:val="000B0398"/>
    <w:rsid w:val="000C0F12"/>
    <w:rsid w:val="000C297D"/>
    <w:rsid w:val="000D7055"/>
    <w:rsid w:val="000E4CD7"/>
    <w:rsid w:val="000E51C3"/>
    <w:rsid w:val="000F478F"/>
    <w:rsid w:val="00102729"/>
    <w:rsid w:val="001159DD"/>
    <w:rsid w:val="001635B0"/>
    <w:rsid w:val="00180100"/>
    <w:rsid w:val="001803FD"/>
    <w:rsid w:val="00181EE9"/>
    <w:rsid w:val="00187205"/>
    <w:rsid w:val="001A0EAB"/>
    <w:rsid w:val="001A2147"/>
    <w:rsid w:val="001A307B"/>
    <w:rsid w:val="001B47E0"/>
    <w:rsid w:val="001D773A"/>
    <w:rsid w:val="001F064B"/>
    <w:rsid w:val="00217B5C"/>
    <w:rsid w:val="00225FAF"/>
    <w:rsid w:val="00236F9E"/>
    <w:rsid w:val="00240839"/>
    <w:rsid w:val="00240D06"/>
    <w:rsid w:val="00250039"/>
    <w:rsid w:val="0025027B"/>
    <w:rsid w:val="00273254"/>
    <w:rsid w:val="002740E4"/>
    <w:rsid w:val="002819BD"/>
    <w:rsid w:val="00282A51"/>
    <w:rsid w:val="00287DB6"/>
    <w:rsid w:val="00295CA8"/>
    <w:rsid w:val="002A4436"/>
    <w:rsid w:val="002B4C78"/>
    <w:rsid w:val="002C11D1"/>
    <w:rsid w:val="002C4FFA"/>
    <w:rsid w:val="002C7690"/>
    <w:rsid w:val="002D79AE"/>
    <w:rsid w:val="002E019F"/>
    <w:rsid w:val="002F0090"/>
    <w:rsid w:val="002F6704"/>
    <w:rsid w:val="00321389"/>
    <w:rsid w:val="00327273"/>
    <w:rsid w:val="003321E9"/>
    <w:rsid w:val="00332B0B"/>
    <w:rsid w:val="00336CF8"/>
    <w:rsid w:val="00341350"/>
    <w:rsid w:val="00345994"/>
    <w:rsid w:val="003616B7"/>
    <w:rsid w:val="00370D04"/>
    <w:rsid w:val="003751CE"/>
    <w:rsid w:val="003762F2"/>
    <w:rsid w:val="00382E0B"/>
    <w:rsid w:val="00392758"/>
    <w:rsid w:val="00394FC6"/>
    <w:rsid w:val="003B5189"/>
    <w:rsid w:val="003B7028"/>
    <w:rsid w:val="003C3033"/>
    <w:rsid w:val="003C7007"/>
    <w:rsid w:val="003D5111"/>
    <w:rsid w:val="003E1D7A"/>
    <w:rsid w:val="003E3783"/>
    <w:rsid w:val="003F6E73"/>
    <w:rsid w:val="00400435"/>
    <w:rsid w:val="00403395"/>
    <w:rsid w:val="00414499"/>
    <w:rsid w:val="00422269"/>
    <w:rsid w:val="0042552D"/>
    <w:rsid w:val="0042689B"/>
    <w:rsid w:val="00432B4A"/>
    <w:rsid w:val="0045207D"/>
    <w:rsid w:val="004528AE"/>
    <w:rsid w:val="00452A10"/>
    <w:rsid w:val="00456CC5"/>
    <w:rsid w:val="00460DEE"/>
    <w:rsid w:val="00465163"/>
    <w:rsid w:val="00466C35"/>
    <w:rsid w:val="004672BD"/>
    <w:rsid w:val="0047326A"/>
    <w:rsid w:val="00484F68"/>
    <w:rsid w:val="0049656D"/>
    <w:rsid w:val="004A6965"/>
    <w:rsid w:val="004A6A22"/>
    <w:rsid w:val="004B052A"/>
    <w:rsid w:val="004C024E"/>
    <w:rsid w:val="004C38DB"/>
    <w:rsid w:val="004C5350"/>
    <w:rsid w:val="004C5EF8"/>
    <w:rsid w:val="004D5875"/>
    <w:rsid w:val="004E510C"/>
    <w:rsid w:val="004F44C2"/>
    <w:rsid w:val="00500525"/>
    <w:rsid w:val="0050092A"/>
    <w:rsid w:val="00502DBD"/>
    <w:rsid w:val="005074AB"/>
    <w:rsid w:val="00522A5E"/>
    <w:rsid w:val="00523B74"/>
    <w:rsid w:val="00530248"/>
    <w:rsid w:val="00534623"/>
    <w:rsid w:val="00544677"/>
    <w:rsid w:val="0056142C"/>
    <w:rsid w:val="005656C8"/>
    <w:rsid w:val="0056774F"/>
    <w:rsid w:val="005712E6"/>
    <w:rsid w:val="005A1BFD"/>
    <w:rsid w:val="005A7B09"/>
    <w:rsid w:val="005B005D"/>
    <w:rsid w:val="005B3453"/>
    <w:rsid w:val="005B4DBF"/>
    <w:rsid w:val="005D1CAD"/>
    <w:rsid w:val="005D4C1D"/>
    <w:rsid w:val="005F5F9B"/>
    <w:rsid w:val="006001A5"/>
    <w:rsid w:val="00603027"/>
    <w:rsid w:val="00603455"/>
    <w:rsid w:val="00605103"/>
    <w:rsid w:val="00614873"/>
    <w:rsid w:val="006313D3"/>
    <w:rsid w:val="00633136"/>
    <w:rsid w:val="00640E22"/>
    <w:rsid w:val="006428B9"/>
    <w:rsid w:val="00643A7F"/>
    <w:rsid w:val="00655789"/>
    <w:rsid w:val="006703EB"/>
    <w:rsid w:val="00674F51"/>
    <w:rsid w:val="006800AE"/>
    <w:rsid w:val="00690381"/>
    <w:rsid w:val="00695796"/>
    <w:rsid w:val="006A3CD6"/>
    <w:rsid w:val="006C4BF8"/>
    <w:rsid w:val="006C65AC"/>
    <w:rsid w:val="006D2BB9"/>
    <w:rsid w:val="006D349B"/>
    <w:rsid w:val="006E07D6"/>
    <w:rsid w:val="006F40A6"/>
    <w:rsid w:val="00705309"/>
    <w:rsid w:val="0070673C"/>
    <w:rsid w:val="007220BB"/>
    <w:rsid w:val="00726B11"/>
    <w:rsid w:val="007323B4"/>
    <w:rsid w:val="007420FC"/>
    <w:rsid w:val="00742160"/>
    <w:rsid w:val="0074750F"/>
    <w:rsid w:val="007720CC"/>
    <w:rsid w:val="0077397E"/>
    <w:rsid w:val="00773A75"/>
    <w:rsid w:val="00776D7E"/>
    <w:rsid w:val="00777D3E"/>
    <w:rsid w:val="00780852"/>
    <w:rsid w:val="00783A5B"/>
    <w:rsid w:val="00791FB4"/>
    <w:rsid w:val="007A24A3"/>
    <w:rsid w:val="007A495F"/>
    <w:rsid w:val="007A5B07"/>
    <w:rsid w:val="007B2A80"/>
    <w:rsid w:val="007D5CFA"/>
    <w:rsid w:val="007E27FB"/>
    <w:rsid w:val="007E2DAA"/>
    <w:rsid w:val="007F43CD"/>
    <w:rsid w:val="00814098"/>
    <w:rsid w:val="008366EB"/>
    <w:rsid w:val="0084397A"/>
    <w:rsid w:val="008476DB"/>
    <w:rsid w:val="00860A76"/>
    <w:rsid w:val="008838F7"/>
    <w:rsid w:val="008869AC"/>
    <w:rsid w:val="00893823"/>
    <w:rsid w:val="00893879"/>
    <w:rsid w:val="008A01D4"/>
    <w:rsid w:val="008C2421"/>
    <w:rsid w:val="008D32AA"/>
    <w:rsid w:val="008E2C15"/>
    <w:rsid w:val="008E6151"/>
    <w:rsid w:val="008F1E87"/>
    <w:rsid w:val="008F2420"/>
    <w:rsid w:val="008F3318"/>
    <w:rsid w:val="00907BCA"/>
    <w:rsid w:val="00913B17"/>
    <w:rsid w:val="00920318"/>
    <w:rsid w:val="00930467"/>
    <w:rsid w:val="00934E92"/>
    <w:rsid w:val="00954BE3"/>
    <w:rsid w:val="00966793"/>
    <w:rsid w:val="0097138F"/>
    <w:rsid w:val="009742E9"/>
    <w:rsid w:val="0098061E"/>
    <w:rsid w:val="009930D3"/>
    <w:rsid w:val="00994A1A"/>
    <w:rsid w:val="009E5ECC"/>
    <w:rsid w:val="00A02F43"/>
    <w:rsid w:val="00A04172"/>
    <w:rsid w:val="00A10D6A"/>
    <w:rsid w:val="00A114A4"/>
    <w:rsid w:val="00A339EE"/>
    <w:rsid w:val="00A51D3C"/>
    <w:rsid w:val="00A54B64"/>
    <w:rsid w:val="00A624E8"/>
    <w:rsid w:val="00A71822"/>
    <w:rsid w:val="00A720EF"/>
    <w:rsid w:val="00A80EED"/>
    <w:rsid w:val="00A90802"/>
    <w:rsid w:val="00AA04AA"/>
    <w:rsid w:val="00AB40E6"/>
    <w:rsid w:val="00AC3DA2"/>
    <w:rsid w:val="00AE0783"/>
    <w:rsid w:val="00AE1A13"/>
    <w:rsid w:val="00AE242E"/>
    <w:rsid w:val="00B021CE"/>
    <w:rsid w:val="00B07317"/>
    <w:rsid w:val="00B17CAA"/>
    <w:rsid w:val="00B36996"/>
    <w:rsid w:val="00B60C32"/>
    <w:rsid w:val="00B643DF"/>
    <w:rsid w:val="00B64606"/>
    <w:rsid w:val="00B709A7"/>
    <w:rsid w:val="00B73CF5"/>
    <w:rsid w:val="00B834BA"/>
    <w:rsid w:val="00B970BC"/>
    <w:rsid w:val="00BD002A"/>
    <w:rsid w:val="00BD0363"/>
    <w:rsid w:val="00BD5A00"/>
    <w:rsid w:val="00BF24FD"/>
    <w:rsid w:val="00C15650"/>
    <w:rsid w:val="00C21B0F"/>
    <w:rsid w:val="00C21E80"/>
    <w:rsid w:val="00C33727"/>
    <w:rsid w:val="00C36336"/>
    <w:rsid w:val="00C36683"/>
    <w:rsid w:val="00C366A9"/>
    <w:rsid w:val="00C43D8C"/>
    <w:rsid w:val="00C43F5C"/>
    <w:rsid w:val="00C53E23"/>
    <w:rsid w:val="00C712C9"/>
    <w:rsid w:val="00C72E72"/>
    <w:rsid w:val="00C82783"/>
    <w:rsid w:val="00C9586F"/>
    <w:rsid w:val="00C95950"/>
    <w:rsid w:val="00CC1824"/>
    <w:rsid w:val="00CC7807"/>
    <w:rsid w:val="00CD65F6"/>
    <w:rsid w:val="00CF1D3B"/>
    <w:rsid w:val="00CF278B"/>
    <w:rsid w:val="00CF3574"/>
    <w:rsid w:val="00D029FF"/>
    <w:rsid w:val="00D04FB8"/>
    <w:rsid w:val="00D14AB4"/>
    <w:rsid w:val="00D17080"/>
    <w:rsid w:val="00D173A4"/>
    <w:rsid w:val="00D17BE3"/>
    <w:rsid w:val="00D23387"/>
    <w:rsid w:val="00D2366B"/>
    <w:rsid w:val="00D333E8"/>
    <w:rsid w:val="00D359BF"/>
    <w:rsid w:val="00D570AB"/>
    <w:rsid w:val="00D65C7A"/>
    <w:rsid w:val="00DA13DD"/>
    <w:rsid w:val="00DA1674"/>
    <w:rsid w:val="00DA2D28"/>
    <w:rsid w:val="00DB2CAB"/>
    <w:rsid w:val="00DC7569"/>
    <w:rsid w:val="00DD4186"/>
    <w:rsid w:val="00DD5BA2"/>
    <w:rsid w:val="00DF4A3F"/>
    <w:rsid w:val="00E0371F"/>
    <w:rsid w:val="00E10754"/>
    <w:rsid w:val="00E22CEF"/>
    <w:rsid w:val="00E23F25"/>
    <w:rsid w:val="00E33A77"/>
    <w:rsid w:val="00E414C2"/>
    <w:rsid w:val="00E44424"/>
    <w:rsid w:val="00E52EDA"/>
    <w:rsid w:val="00E5339B"/>
    <w:rsid w:val="00E67C63"/>
    <w:rsid w:val="00E7100F"/>
    <w:rsid w:val="00E71277"/>
    <w:rsid w:val="00E762C9"/>
    <w:rsid w:val="00E837F4"/>
    <w:rsid w:val="00E8492E"/>
    <w:rsid w:val="00E84DCD"/>
    <w:rsid w:val="00E851FB"/>
    <w:rsid w:val="00EA1C5F"/>
    <w:rsid w:val="00EB0F42"/>
    <w:rsid w:val="00EB728D"/>
    <w:rsid w:val="00EC48B1"/>
    <w:rsid w:val="00EE3DBE"/>
    <w:rsid w:val="00EE57FF"/>
    <w:rsid w:val="00EE6869"/>
    <w:rsid w:val="00EF2BAE"/>
    <w:rsid w:val="00EF59C5"/>
    <w:rsid w:val="00EF5A09"/>
    <w:rsid w:val="00EF6A3C"/>
    <w:rsid w:val="00F0472F"/>
    <w:rsid w:val="00F05357"/>
    <w:rsid w:val="00F10598"/>
    <w:rsid w:val="00F11AC9"/>
    <w:rsid w:val="00F1282E"/>
    <w:rsid w:val="00F30A15"/>
    <w:rsid w:val="00F32184"/>
    <w:rsid w:val="00F329DD"/>
    <w:rsid w:val="00F40282"/>
    <w:rsid w:val="00F410CE"/>
    <w:rsid w:val="00F55CAC"/>
    <w:rsid w:val="00F6440B"/>
    <w:rsid w:val="00F90145"/>
    <w:rsid w:val="00F90950"/>
    <w:rsid w:val="00F9796D"/>
    <w:rsid w:val="00FA5DF2"/>
    <w:rsid w:val="00FC4720"/>
    <w:rsid w:val="00FE2CAC"/>
    <w:rsid w:val="00FE5B1F"/>
    <w:rsid w:val="00FF11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43A7F"/>
    <w:rPr>
      <w:color w:val="808080"/>
    </w:rPr>
  </w:style>
  <w:style w:type="paragraph" w:customStyle="1" w:styleId="C2A1720A28D241FB90297090733252E8">
    <w:name w:val="C2A1720A28D241FB90297090733252E8"/>
  </w:style>
  <w:style w:type="paragraph" w:customStyle="1" w:styleId="452F4AC234A84E8381EED00FEE4129BA">
    <w:name w:val="452F4AC234A84E8381EED00FEE4129BA"/>
  </w:style>
  <w:style w:type="paragraph" w:customStyle="1" w:styleId="A5A004185FA6474298AA309C09473B82">
    <w:name w:val="A5A004185FA6474298AA309C09473B82"/>
  </w:style>
  <w:style w:type="paragraph" w:customStyle="1" w:styleId="57B4BCA2C4E04055BB997D231E4B3057">
    <w:name w:val="57B4BCA2C4E04055BB997D231E4B3057"/>
  </w:style>
  <w:style w:type="paragraph" w:customStyle="1" w:styleId="DFDC656DCADD4ECFB33E7F04BDC251F1">
    <w:name w:val="DFDC656DCADD4ECFB33E7F04BDC251F1"/>
  </w:style>
  <w:style w:type="paragraph" w:customStyle="1" w:styleId="3CE51E67557F456DABC5C7D0528D3F0B">
    <w:name w:val="3CE51E67557F456DABC5C7D0528D3F0B"/>
  </w:style>
  <w:style w:type="paragraph" w:customStyle="1" w:styleId="FB24D7FA53D24409A705C285DB9FFCE3">
    <w:name w:val="FB24D7FA53D24409A705C285DB9FFCE3"/>
  </w:style>
  <w:style w:type="paragraph" w:customStyle="1" w:styleId="77135D1A234644808D63C70B4873FBE3">
    <w:name w:val="77135D1A234644808D63C70B4873FBE3"/>
  </w:style>
  <w:style w:type="paragraph" w:customStyle="1" w:styleId="B95BC2268A254E71B90615B557C1129F">
    <w:name w:val="B95BC2268A254E71B90615B557C1129F"/>
  </w:style>
  <w:style w:type="paragraph" w:customStyle="1" w:styleId="15D2BAECB4DF48C4AE3F6A84E7C135AC">
    <w:name w:val="15D2BAECB4DF48C4AE3F6A84E7C135AC"/>
  </w:style>
  <w:style w:type="paragraph" w:customStyle="1" w:styleId="7D8DFB3D50624D2E9727E70CDEFB708D">
    <w:name w:val="7D8DFB3D50624D2E9727E70CDEFB708D"/>
  </w:style>
  <w:style w:type="paragraph" w:customStyle="1" w:styleId="932D072B33124535B2241790782BEEF8">
    <w:name w:val="932D072B33124535B2241790782BEEF8"/>
  </w:style>
  <w:style w:type="paragraph" w:customStyle="1" w:styleId="01DCFBED52F346CABFEBB856EEFFF858">
    <w:name w:val="01DCFBED52F346CABFEBB856EEFFF858"/>
  </w:style>
  <w:style w:type="paragraph" w:customStyle="1" w:styleId="A755C4C6C0BA4C6E8FF353881BB42065">
    <w:name w:val="A755C4C6C0BA4C6E8FF353881BB42065"/>
    <w:rsid w:val="00643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oot>
  <documento>
    <reqSaydex>155482</reqSaydex>
    <codMantis>22350</codMantis>
    <descMantis>Normativa 2018 MINSAL ESI</descMantis>
    <docAutor>
    </docAutor>
    <versionFL>
    </versionFL>
    <fechaCreacion>
    </fechaCreacion>
    <nombreDocumento>DF_XXXXX_YYY_AsuntoMantis_vX.docx
    </nombreDocumento>
  </documento>
</root>
</file>

<file path=customXml/item2.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6578001-EFAB-42E6-A10E-4104DBE20FE8}">
  <ds:schemaRefs/>
</ds:datastoreItem>
</file>

<file path=customXml/itemProps2.xml><?xml version="1.0" encoding="utf-8"?>
<ds:datastoreItem xmlns:ds="http://schemas.openxmlformats.org/officeDocument/2006/customXml" ds:itemID="{A5A9EF22-C5E3-46FA-BAD6-C8F60A0BD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ULTIMO DF Alfatec - Saydex.dotx</Template>
  <TotalTime>0</TotalTime>
  <Pages>22</Pages>
  <Words>796</Words>
  <Characters>4384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5170</CharactersWithSpaces>
  <SharedDoc>false</SharedDoc>
  <HLinks>
    <vt:vector size="48" baseType="variant">
      <vt:variant>
        <vt:i4>1245244</vt:i4>
      </vt:variant>
      <vt:variant>
        <vt:i4>44</vt:i4>
      </vt:variant>
      <vt:variant>
        <vt:i4>0</vt:i4>
      </vt:variant>
      <vt:variant>
        <vt:i4>5</vt:i4>
      </vt:variant>
      <vt:variant>
        <vt:lpwstr/>
      </vt:variant>
      <vt:variant>
        <vt:lpwstr>_Toc304287311</vt:lpwstr>
      </vt:variant>
      <vt:variant>
        <vt:i4>1245244</vt:i4>
      </vt:variant>
      <vt:variant>
        <vt:i4>38</vt:i4>
      </vt:variant>
      <vt:variant>
        <vt:i4>0</vt:i4>
      </vt:variant>
      <vt:variant>
        <vt:i4>5</vt:i4>
      </vt:variant>
      <vt:variant>
        <vt:lpwstr/>
      </vt:variant>
      <vt:variant>
        <vt:lpwstr>_Toc304287310</vt:lpwstr>
      </vt:variant>
      <vt:variant>
        <vt:i4>1179708</vt:i4>
      </vt:variant>
      <vt:variant>
        <vt:i4>32</vt:i4>
      </vt:variant>
      <vt:variant>
        <vt:i4>0</vt:i4>
      </vt:variant>
      <vt:variant>
        <vt:i4>5</vt:i4>
      </vt:variant>
      <vt:variant>
        <vt:lpwstr/>
      </vt:variant>
      <vt:variant>
        <vt:lpwstr>_Toc304287309</vt:lpwstr>
      </vt:variant>
      <vt:variant>
        <vt:i4>1179708</vt:i4>
      </vt:variant>
      <vt:variant>
        <vt:i4>26</vt:i4>
      </vt:variant>
      <vt:variant>
        <vt:i4>0</vt:i4>
      </vt:variant>
      <vt:variant>
        <vt:i4>5</vt:i4>
      </vt:variant>
      <vt:variant>
        <vt:lpwstr/>
      </vt:variant>
      <vt:variant>
        <vt:lpwstr>_Toc304287308</vt:lpwstr>
      </vt:variant>
      <vt:variant>
        <vt:i4>1179708</vt:i4>
      </vt:variant>
      <vt:variant>
        <vt:i4>20</vt:i4>
      </vt:variant>
      <vt:variant>
        <vt:i4>0</vt:i4>
      </vt:variant>
      <vt:variant>
        <vt:i4>5</vt:i4>
      </vt:variant>
      <vt:variant>
        <vt:lpwstr/>
      </vt:variant>
      <vt:variant>
        <vt:lpwstr>_Toc304287307</vt:lpwstr>
      </vt:variant>
      <vt:variant>
        <vt:i4>1179708</vt:i4>
      </vt:variant>
      <vt:variant>
        <vt:i4>14</vt:i4>
      </vt:variant>
      <vt:variant>
        <vt:i4>0</vt:i4>
      </vt:variant>
      <vt:variant>
        <vt:i4>5</vt:i4>
      </vt:variant>
      <vt:variant>
        <vt:lpwstr/>
      </vt:variant>
      <vt:variant>
        <vt:lpwstr>_Toc304287306</vt:lpwstr>
      </vt:variant>
      <vt:variant>
        <vt:i4>1179708</vt:i4>
      </vt:variant>
      <vt:variant>
        <vt:i4>8</vt:i4>
      </vt:variant>
      <vt:variant>
        <vt:i4>0</vt:i4>
      </vt:variant>
      <vt:variant>
        <vt:i4>5</vt:i4>
      </vt:variant>
      <vt:variant>
        <vt:lpwstr/>
      </vt:variant>
      <vt:variant>
        <vt:lpwstr>_Toc304287305</vt:lpwstr>
      </vt:variant>
      <vt:variant>
        <vt:i4>1179708</vt:i4>
      </vt:variant>
      <vt:variant>
        <vt:i4>2</vt:i4>
      </vt:variant>
      <vt:variant>
        <vt:i4>0</vt:i4>
      </vt:variant>
      <vt:variant>
        <vt:i4>5</vt:i4>
      </vt:variant>
      <vt:variant>
        <vt:lpwstr/>
      </vt:variant>
      <vt:variant>
        <vt:lpwstr>_Toc304287304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Pagán Benedicto</dc:creator>
  <cp:lastModifiedBy>Victor Coronado</cp:lastModifiedBy>
  <cp:revision>2</cp:revision>
  <cp:lastPrinted>1997-07-30T13:58:00Z</cp:lastPrinted>
  <dcterms:created xsi:type="dcterms:W3CDTF">2018-02-09T20:46:00Z</dcterms:created>
  <dcterms:modified xsi:type="dcterms:W3CDTF">2018-02-09T20:46:00Z</dcterms:modified>
</cp:coreProperties>
</file>