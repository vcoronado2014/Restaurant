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AF561A" w14:textId="5C750EEA" w:rsidR="004230B6" w:rsidRDefault="000A6713" w:rsidP="002B1802">
      <w:pPr>
        <w:ind w:firstLine="0"/>
      </w:pPr>
      <w:r>
        <w:rPr>
          <w:noProof/>
          <w:lang w:val="es-CL" w:eastAsia="es-CL"/>
        </w:rPr>
        <w:drawing>
          <wp:anchor distT="0" distB="0" distL="114300" distR="114300" simplePos="0" relativeHeight="251659776" behindDoc="1" locked="0" layoutInCell="1" allowOverlap="1" wp14:anchorId="2A26BF66" wp14:editId="4D7F36DE">
            <wp:simplePos x="0" y="0"/>
            <wp:positionH relativeFrom="column">
              <wp:posOffset>1616710</wp:posOffset>
            </wp:positionH>
            <wp:positionV relativeFrom="paragraph">
              <wp:posOffset>-991235</wp:posOffset>
            </wp:positionV>
            <wp:extent cx="6476567" cy="4573893"/>
            <wp:effectExtent l="0" t="0" r="635" b="0"/>
            <wp:wrapNone/>
            <wp:docPr id="7" name="Imagen 7" descr="Marca de agua 8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3" descr="Marca de agua 80%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t="13820" b="14091"/>
                    <a:stretch/>
                  </pic:blipFill>
                  <pic:spPr bwMode="auto">
                    <a:xfrm>
                      <a:off x="0" y="0"/>
                      <a:ext cx="6476567" cy="4573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1EB7">
        <w:tab/>
      </w:r>
    </w:p>
    <w:p w14:paraId="4986CC35" w14:textId="77777777" w:rsidR="004230B6" w:rsidRPr="008F5ED2" w:rsidRDefault="005135DD" w:rsidP="002B1802">
      <w:pPr>
        <w:ind w:firstLine="0"/>
      </w:pPr>
      <w:r>
        <w:rPr>
          <w:b/>
          <w:noProof/>
          <w:sz w:val="40"/>
          <w:lang w:val="es-CL" w:eastAsia="es-CL"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52927A03" wp14:editId="585FB8EE">
                <wp:simplePos x="0" y="0"/>
                <wp:positionH relativeFrom="page">
                  <wp:posOffset>3075940</wp:posOffset>
                </wp:positionH>
                <wp:positionV relativeFrom="topMargin">
                  <wp:posOffset>2266950</wp:posOffset>
                </wp:positionV>
                <wp:extent cx="4495800" cy="2101850"/>
                <wp:effectExtent l="8890" t="9525" r="48260" b="3175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0" cy="2101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57238" dir="2021404" algn="ctr" rotWithShape="0">
                            <a:srgbClr val="000000"/>
                          </a:outerShdw>
                        </a:effectLst>
                      </wps:spPr>
                      <wps:txbx>
                        <w:txbxContent>
                          <w:p w14:paraId="02254A23" w14:textId="77777777" w:rsidR="00C96B83" w:rsidRDefault="00C96B83" w:rsidP="002B1802">
                            <w:pPr>
                              <w:pStyle w:val="TituloPortada"/>
                              <w:ind w:left="0"/>
                            </w:pPr>
                          </w:p>
                          <w:p w14:paraId="6B99CC65" w14:textId="77777777" w:rsidR="00C96B83" w:rsidRDefault="00C96B83" w:rsidP="002B1802">
                            <w:pPr>
                              <w:pStyle w:val="TituloPortada"/>
                              <w:ind w:left="0"/>
                            </w:pPr>
                          </w:p>
                          <w:p w14:paraId="06433AEE" w14:textId="77777777" w:rsidR="00C96B83" w:rsidRPr="00D573B6" w:rsidRDefault="00C96B83" w:rsidP="002B1802">
                            <w:pPr>
                              <w:pStyle w:val="TituloPortada"/>
                              <w:spacing w:before="80"/>
                              <w:ind w:left="0"/>
                            </w:pPr>
                            <w:r w:rsidRPr="00D573B6">
                              <w:t xml:space="preserve">DISEÑO DETALLADO DE LA SOLICITUD DE MODIFICACIÓN: </w:t>
                            </w:r>
                          </w:p>
                          <w:p w14:paraId="5C3866CB" w14:textId="77777777" w:rsidR="00C96B83" w:rsidRPr="00D573B6" w:rsidRDefault="00C96B83" w:rsidP="002B1802">
                            <w:pPr>
                              <w:pStyle w:val="TituloPortada"/>
                              <w:spacing w:before="80"/>
                              <w:ind w:left="0"/>
                            </w:pPr>
                          </w:p>
                          <w:p w14:paraId="7ACC6BA2" w14:textId="63FE036D" w:rsidR="00C96B83" w:rsidRPr="00D573B6" w:rsidRDefault="00C96B83" w:rsidP="002B1802">
                            <w:pPr>
                              <w:pStyle w:val="TituloPortada"/>
                              <w:spacing w:before="80"/>
                              <w:ind w:left="0"/>
                            </w:pPr>
                            <w:r w:rsidRPr="00D573B6">
                              <w:t>DF_</w:t>
                            </w:r>
                            <w:sdt>
                              <w:sdtPr>
                                <w:alias w:val="Req. Saydex"/>
                                <w:tag w:val="reqSaydex"/>
                                <w:id w:val="6112151"/>
                                <w:lock w:val="sdtLocked"/>
                                <w:placeholder>
                                  <w:docPart w:val="B95BC2268A254E71B90615B557C1129F"/>
                                </w:placeholder>
                                <w:dataBinding w:xpath="/root[1]/documento[1]/reqSaydex[1]" w:storeItemID="{56578001-EFAB-42E6-A10E-4104DBE20FE8}"/>
                                <w:text/>
                              </w:sdtPr>
                              <w:sdtEndPr/>
                              <w:sdtContent>
                                <w:r>
                                  <w:t>133</w:t>
                                </w:r>
                                <w:r w:rsidR="00F026DC">
                                  <w:t>099</w:t>
                                </w:r>
                              </w:sdtContent>
                            </w:sdt>
                            <w:r w:rsidRPr="00D573B6">
                              <w:t>_</w:t>
                            </w:r>
                            <w:sdt>
                              <w:sdtPr>
                                <w:alias w:val="Código Mantis"/>
                                <w:tag w:val="codMantis"/>
                                <w:id w:val="9575986"/>
                                <w:lock w:val="sdtLocked"/>
                                <w:placeholder>
                                  <w:docPart w:val="B95BC2268A254E71B90615B557C1129F"/>
                                </w:placeholder>
                                <w:dataBinding w:xpath="/root[1]/documento[1]/codMantis[1]" w:storeItemID="{56578001-EFAB-42E6-A10E-4104DBE20FE8}"/>
                                <w:text/>
                              </w:sdtPr>
                              <w:sdtEndPr/>
                              <w:sdtContent>
                                <w:r w:rsidR="00F026DC">
                                  <w:t>2</w:t>
                                </w:r>
                                <w:r w:rsidRPr="00C24A15">
                                  <w:t>19</w:t>
                                </w:r>
                                <w:r w:rsidR="00F026DC">
                                  <w:t>8</w:t>
                                </w:r>
                                <w:r w:rsidRPr="00C24A15">
                                  <w:t>6</w:t>
                                </w:r>
                              </w:sdtContent>
                            </w:sdt>
                          </w:p>
                          <w:p w14:paraId="0F4A29A7" w14:textId="77777777" w:rsidR="00C96B83" w:rsidRDefault="00C96B83" w:rsidP="002B1802">
                            <w:pPr>
                              <w:pStyle w:val="DescripcinMantis"/>
                            </w:pPr>
                          </w:p>
                          <w:sdt>
                            <w:sdtPr>
                              <w:alias w:val="Descripción Mantis"/>
                              <w:tag w:val="descMantis"/>
                              <w:id w:val="6112153"/>
                              <w:lock w:val="sdtLocked"/>
                              <w:placeholder>
                                <w:docPart w:val="B95BC2268A254E71B90615B557C1129F"/>
                              </w:placeholder>
                              <w:dataBinding w:xpath="/root[1]/documento[1]/descMantis[1]" w:storeItemID="{56578001-EFAB-42E6-A10E-4104DBE20FE8}"/>
                              <w:text/>
                            </w:sdtPr>
                            <w:sdtEndPr/>
                            <w:sdtContent>
                              <w:p w14:paraId="2B2CB2A0" w14:textId="61581CB6" w:rsidR="00C96B83" w:rsidRPr="00AA1057" w:rsidRDefault="00F026DC" w:rsidP="002B1802">
                                <w:pPr>
                                  <w:pStyle w:val="DescripcinMantis"/>
                                </w:pPr>
                                <w:r w:rsidRPr="00F026DC">
                                  <w:t>Auditar eliminación en Lista de Regímenes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76200" tIns="76200" rIns="76200" bIns="762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927A03" id="Rectangle 2" o:spid="_x0000_s1026" style="position:absolute;margin-left:242.2pt;margin-top:178.5pt;width:354pt;height:165.5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" o:allowincell="f" strokecolor="#0d0d0d [3069]" strokeweight=".25pt">
                <v:shadow on="t" color="black" offset="3.75pt,2.5pt"/>
                <v:textbox inset="6pt,6pt,6pt,6pt">
                  <w:txbxContent>
                    <w:p w14:paraId="02254A23" w14:textId="77777777" w:rsidR="00C96B83" w:rsidRDefault="00C96B83" w:rsidP="002B1802">
                      <w:pPr>
                        <w:pStyle w:val="TituloPortada"/>
                        <w:ind w:left="0"/>
                      </w:pPr>
                    </w:p>
                    <w:p w14:paraId="6B99CC65" w14:textId="77777777" w:rsidR="00C96B83" w:rsidRDefault="00C96B83" w:rsidP="002B1802">
                      <w:pPr>
                        <w:pStyle w:val="TituloPortada"/>
                        <w:ind w:left="0"/>
                      </w:pPr>
                    </w:p>
                    <w:p w14:paraId="06433AEE" w14:textId="77777777" w:rsidR="00C96B83" w:rsidRPr="00D573B6" w:rsidRDefault="00C96B83" w:rsidP="002B1802">
                      <w:pPr>
                        <w:pStyle w:val="TituloPortada"/>
                        <w:spacing w:before="80"/>
                        <w:ind w:left="0"/>
                      </w:pPr>
                      <w:r w:rsidRPr="00D573B6">
                        <w:t xml:space="preserve">DISEÑO DETALLADO DE LA SOLICITUD DE MODIFICACIÓN: </w:t>
                      </w:r>
                    </w:p>
                    <w:p w14:paraId="5C3866CB" w14:textId="77777777" w:rsidR="00C96B83" w:rsidRPr="00D573B6" w:rsidRDefault="00C96B83" w:rsidP="002B1802">
                      <w:pPr>
                        <w:pStyle w:val="TituloPortada"/>
                        <w:spacing w:before="80"/>
                        <w:ind w:left="0"/>
                      </w:pPr>
                    </w:p>
                    <w:p w14:paraId="7ACC6BA2" w14:textId="63FE036D" w:rsidR="00C96B83" w:rsidRPr="00D573B6" w:rsidRDefault="00C96B83" w:rsidP="002B1802">
                      <w:pPr>
                        <w:pStyle w:val="TituloPortada"/>
                        <w:spacing w:before="80"/>
                        <w:ind w:left="0"/>
                      </w:pPr>
                      <w:r w:rsidRPr="00D573B6">
                        <w:t>DF_</w:t>
                      </w:r>
                      <w:sdt>
                        <w:sdtPr>
                          <w:alias w:val="Req. Saydex"/>
                          <w:tag w:val="reqSaydex"/>
                          <w:id w:val="6112151"/>
                          <w:lock w:val="sdtLocked"/>
                          <w:placeholder>
                            <w:docPart w:val="B95BC2268A254E71B90615B557C1129F"/>
                          </w:placeholder>
                          <w:dataBinding w:xpath="/root[1]/documento[1]/reqSaydex[1]" w:storeItemID="{56578001-EFAB-42E6-A10E-4104DBE20FE8}"/>
                          <w:text/>
                        </w:sdtPr>
                        <w:sdtEndPr/>
                        <w:sdtContent>
                          <w:r>
                            <w:t>133</w:t>
                          </w:r>
                          <w:r w:rsidR="00F026DC">
                            <w:t>099</w:t>
                          </w:r>
                        </w:sdtContent>
                      </w:sdt>
                      <w:r w:rsidRPr="00D573B6">
                        <w:t>_</w:t>
                      </w:r>
                      <w:sdt>
                        <w:sdtPr>
                          <w:alias w:val="Código Mantis"/>
                          <w:tag w:val="codMantis"/>
                          <w:id w:val="9575986"/>
                          <w:lock w:val="sdtLocked"/>
                          <w:placeholder>
                            <w:docPart w:val="B95BC2268A254E71B90615B557C1129F"/>
                          </w:placeholder>
                          <w:dataBinding w:xpath="/root[1]/documento[1]/codMantis[1]" w:storeItemID="{56578001-EFAB-42E6-A10E-4104DBE20FE8}"/>
                          <w:text/>
                        </w:sdtPr>
                        <w:sdtEndPr/>
                        <w:sdtContent>
                          <w:r w:rsidR="00F026DC">
                            <w:t>2</w:t>
                          </w:r>
                          <w:r w:rsidRPr="00C24A15">
                            <w:t>19</w:t>
                          </w:r>
                          <w:r w:rsidR="00F026DC">
                            <w:t>8</w:t>
                          </w:r>
                          <w:r w:rsidRPr="00C24A15">
                            <w:t>6</w:t>
                          </w:r>
                        </w:sdtContent>
                      </w:sdt>
                    </w:p>
                    <w:p w14:paraId="0F4A29A7" w14:textId="77777777" w:rsidR="00C96B83" w:rsidRDefault="00C96B83" w:rsidP="002B1802">
                      <w:pPr>
                        <w:pStyle w:val="DescripcinMantis"/>
                      </w:pPr>
                    </w:p>
                    <w:sdt>
                      <w:sdtPr>
                        <w:alias w:val="Descripción Mantis"/>
                        <w:tag w:val="descMantis"/>
                        <w:id w:val="6112153"/>
                        <w:lock w:val="sdtLocked"/>
                        <w:placeholder>
                          <w:docPart w:val="B95BC2268A254E71B90615B557C1129F"/>
                        </w:placeholder>
                        <w:dataBinding w:xpath="/root[1]/documento[1]/descMantis[1]" w:storeItemID="{56578001-EFAB-42E6-A10E-4104DBE20FE8}"/>
                        <w:text/>
                      </w:sdtPr>
                      <w:sdtEndPr/>
                      <w:sdtContent>
                        <w:p w14:paraId="2B2CB2A0" w14:textId="61581CB6" w:rsidR="00C96B83" w:rsidRPr="00AA1057" w:rsidRDefault="00F026DC" w:rsidP="002B1802">
                          <w:pPr>
                            <w:pStyle w:val="DescripcinMantis"/>
                          </w:pPr>
                          <w:r w:rsidRPr="00F026DC">
                            <w:t>Auditar eliminación en Lista de Regímenes</w:t>
                          </w:r>
                        </w:p>
                      </w:sdtContent>
                    </w:sdt>
                  </w:txbxContent>
                </v:textbox>
                <w10:wrap anchorx="page" anchory="margin"/>
              </v:rect>
            </w:pict>
          </mc:Fallback>
        </mc:AlternateContent>
      </w:r>
    </w:p>
    <w:p w14:paraId="5354DFE6" w14:textId="77777777" w:rsidR="004230B6" w:rsidRPr="008F5ED2" w:rsidRDefault="004230B6" w:rsidP="002B1802">
      <w:pPr>
        <w:ind w:firstLine="0"/>
      </w:pPr>
    </w:p>
    <w:p w14:paraId="7A1E61CD" w14:textId="77777777" w:rsidR="0086617A" w:rsidRDefault="0086617A" w:rsidP="002B1802">
      <w:pPr>
        <w:ind w:firstLine="0"/>
      </w:pPr>
    </w:p>
    <w:p w14:paraId="7A9B0136" w14:textId="77777777" w:rsidR="0086617A" w:rsidRDefault="0086617A" w:rsidP="002B1802">
      <w:pPr>
        <w:ind w:firstLine="0"/>
      </w:pPr>
    </w:p>
    <w:p w14:paraId="278A6BAE" w14:textId="77777777" w:rsidR="0086617A" w:rsidRDefault="0086617A" w:rsidP="002B1802">
      <w:pPr>
        <w:ind w:firstLine="0"/>
      </w:pPr>
    </w:p>
    <w:p w14:paraId="0451BDD1" w14:textId="77777777" w:rsidR="004230B6" w:rsidRPr="008F5ED2" w:rsidRDefault="004230B6" w:rsidP="002B1802">
      <w:pPr>
        <w:ind w:firstLine="0"/>
      </w:pPr>
    </w:p>
    <w:p w14:paraId="4EEBB8F7" w14:textId="77777777" w:rsidR="004230B6" w:rsidRPr="008F5ED2" w:rsidRDefault="004230B6" w:rsidP="002B1802">
      <w:pPr>
        <w:ind w:firstLine="0"/>
      </w:pPr>
    </w:p>
    <w:p w14:paraId="4423C4DB" w14:textId="77777777" w:rsidR="00C2790E" w:rsidRPr="008F4FB6" w:rsidRDefault="00C2790E" w:rsidP="002B1802">
      <w:pPr>
        <w:ind w:firstLine="0"/>
      </w:pPr>
    </w:p>
    <w:p w14:paraId="2B43D954" w14:textId="77777777" w:rsidR="00F631A5" w:rsidRPr="008F4FB6" w:rsidRDefault="00F631A5" w:rsidP="002B1802">
      <w:pPr>
        <w:ind w:firstLine="0"/>
      </w:pPr>
    </w:p>
    <w:p w14:paraId="64F54833" w14:textId="77777777" w:rsidR="00F631A5" w:rsidRDefault="00F631A5" w:rsidP="002B1802">
      <w:pPr>
        <w:spacing w:line="360" w:lineRule="auto"/>
        <w:ind w:firstLine="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CHILE</w:t>
      </w:r>
    </w:p>
    <w:p w14:paraId="30DFC0D1" w14:textId="49E66E34" w:rsidR="00C2790E" w:rsidRDefault="000A6713" w:rsidP="002B1802">
      <w:pPr>
        <w:spacing w:line="360" w:lineRule="auto"/>
        <w:ind w:firstLine="0"/>
        <w:jc w:val="center"/>
        <w:rPr>
          <w:szCs w:val="26"/>
        </w:rPr>
      </w:pPr>
      <w:r>
        <w:rPr>
          <w:rFonts w:ascii="Arial" w:hAnsi="Arial" w:cs="Arial"/>
          <w:noProof/>
          <w:sz w:val="28"/>
          <w:lang w:val="es-CL" w:eastAsia="es-CL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B465541" wp14:editId="044193CE">
                <wp:simplePos x="0" y="0"/>
                <wp:positionH relativeFrom="column">
                  <wp:posOffset>-573405</wp:posOffset>
                </wp:positionH>
                <wp:positionV relativeFrom="paragraph">
                  <wp:posOffset>899795</wp:posOffset>
                </wp:positionV>
                <wp:extent cx="10751150" cy="109813"/>
                <wp:effectExtent l="0" t="0" r="0" b="508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51150" cy="109813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6558B1" id="Rectángulo 82" o:spid="_x0000_s1026" style="position:absolute;margin-left:-45.15pt;margin-top:70.85pt;width:846.55pt;height:8.6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" fillcolor="#c00000" stroked="f" strokeweight="2pt"/>
            </w:pict>
          </mc:Fallback>
        </mc:AlternateContent>
      </w:r>
      <w:sdt>
        <w:sdtPr>
          <w:rPr>
            <w:rFonts w:ascii="Arial" w:hAnsi="Arial" w:cs="Arial"/>
            <w:sz w:val="28"/>
          </w:rPr>
          <w:alias w:val="Código Mantis"/>
          <w:tag w:val="codMantis"/>
          <w:id w:val="9575973"/>
          <w:placeholder>
            <w:docPart w:val="C2A1720A28D241FB90297090733252E8"/>
          </w:placeholder>
          <w:dataBinding w:xpath="/root[1]/documento[1]/codMantis[1]" w:storeItemID="{56578001-EFAB-42E6-A10E-4104DBE20FE8}"/>
          <w:text/>
        </w:sdtPr>
        <w:sdtEndPr/>
        <w:sdtContent>
          <w:r w:rsidR="00F026DC">
            <w:rPr>
              <w:rFonts w:ascii="Arial" w:hAnsi="Arial" w:cs="Arial"/>
              <w:sz w:val="28"/>
            </w:rPr>
            <w:t>21986</w:t>
          </w:r>
        </w:sdtContent>
      </w:sdt>
    </w:p>
    <w:p w14:paraId="12F4E82C" w14:textId="77777777" w:rsidR="004230B6" w:rsidRPr="008F5ED2" w:rsidRDefault="004230B6" w:rsidP="002B1802">
      <w:pPr>
        <w:spacing w:line="360" w:lineRule="auto"/>
        <w:ind w:firstLine="0"/>
        <w:rPr>
          <w:rFonts w:ascii="Arial" w:hAnsi="Arial" w:cs="Arial"/>
          <w:sz w:val="28"/>
        </w:rPr>
        <w:sectPr w:rsidR="004230B6" w:rsidRPr="008F5ED2" w:rsidSect="00F631A5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6840" w:h="11907" w:orient="landscape" w:code="9"/>
          <w:pgMar w:top="1701" w:right="851" w:bottom="1418" w:left="851" w:header="851" w:footer="0" w:gutter="0"/>
          <w:cols w:space="720"/>
          <w:titlePg/>
          <w:docGrid w:linePitch="272"/>
        </w:sectPr>
      </w:pPr>
    </w:p>
    <w:p w14:paraId="587B9615" w14:textId="77777777" w:rsidR="004230B6" w:rsidRPr="00CD0347" w:rsidRDefault="004230B6" w:rsidP="00CD0347">
      <w:pPr>
        <w:rPr>
          <w:b/>
        </w:rPr>
      </w:pPr>
      <w:r w:rsidRPr="00CD0347">
        <w:rPr>
          <w:b/>
        </w:rPr>
        <w:lastRenderedPageBreak/>
        <w:t>INDICE</w:t>
      </w:r>
    </w:p>
    <w:p w14:paraId="18398304" w14:textId="1AFE7861" w:rsidR="004230B6" w:rsidRPr="008F5ED2" w:rsidRDefault="004230B6" w:rsidP="00C833F3">
      <w:pPr>
        <w:widowControl w:val="0"/>
        <w:tabs>
          <w:tab w:val="left" w:pos="0"/>
          <w:tab w:val="left" w:pos="567"/>
          <w:tab w:val="left" w:pos="709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885"/>
          <w:tab w:val="left" w:pos="9912"/>
          <w:tab w:val="left" w:pos="10620"/>
          <w:tab w:val="left" w:pos="11328"/>
          <w:tab w:val="left" w:pos="12036"/>
          <w:tab w:val="left" w:pos="12744"/>
        </w:tabs>
        <w:rPr>
          <w:rFonts w:ascii="Arial" w:hAnsi="Arial" w:cs="Arial"/>
          <w:b/>
          <w:sz w:val="24"/>
          <w:u w:val="single"/>
        </w:rPr>
      </w:pPr>
    </w:p>
    <w:p w14:paraId="7217BDF6" w14:textId="77777777" w:rsidR="00922114" w:rsidRDefault="004B4918">
      <w:pPr>
        <w:pStyle w:val="TDC1"/>
        <w:rPr>
          <w:rFonts w:asciiTheme="minorHAnsi" w:eastAsiaTheme="minorEastAsia" w:hAnsiTheme="minorHAnsi" w:cstheme="minorBidi"/>
          <w:b w:val="0"/>
          <w:caps w:val="0"/>
          <w:color w:val="auto"/>
          <w:szCs w:val="22"/>
        </w:rPr>
      </w:pPr>
      <w:r w:rsidRPr="00C53CC6">
        <w:fldChar w:fldCharType="begin"/>
      </w:r>
      <w:r w:rsidR="00D15361" w:rsidRPr="00C53CC6">
        <w:instrText xml:space="preserve"> TOC \o "1-1" \h \z </w:instrText>
      </w:r>
      <w:r w:rsidRPr="00C53CC6">
        <w:fldChar w:fldCharType="separate"/>
      </w:r>
      <w:hyperlink w:anchor="_Toc505855275" w:history="1">
        <w:r w:rsidR="00922114" w:rsidRPr="008D6B12">
          <w:rPr>
            <w:rStyle w:val="Hipervnculo"/>
          </w:rPr>
          <w:t>1.</w:t>
        </w:r>
        <w:r w:rsidR="00922114">
          <w:rPr>
            <w:rFonts w:asciiTheme="minorHAnsi" w:eastAsiaTheme="minorEastAsia" w:hAnsiTheme="minorHAnsi" w:cstheme="minorBidi"/>
            <w:b w:val="0"/>
            <w:caps w:val="0"/>
            <w:color w:val="auto"/>
            <w:szCs w:val="22"/>
          </w:rPr>
          <w:tab/>
        </w:r>
        <w:r w:rsidR="00922114" w:rsidRPr="008D6B12">
          <w:rPr>
            <w:rStyle w:val="Hipervnculo"/>
          </w:rPr>
          <w:t>CONTROL DEL DOCUMENTO (Cumplimentar por el proyecto)</w:t>
        </w:r>
        <w:r w:rsidR="00922114">
          <w:rPr>
            <w:webHidden/>
          </w:rPr>
          <w:tab/>
        </w:r>
        <w:r w:rsidR="00922114">
          <w:rPr>
            <w:webHidden/>
          </w:rPr>
          <w:fldChar w:fldCharType="begin"/>
        </w:r>
        <w:r w:rsidR="00922114">
          <w:rPr>
            <w:webHidden/>
          </w:rPr>
          <w:instrText xml:space="preserve"> PAGEREF _Toc505855275 \h </w:instrText>
        </w:r>
        <w:r w:rsidR="00922114">
          <w:rPr>
            <w:webHidden/>
          </w:rPr>
        </w:r>
        <w:r w:rsidR="00922114">
          <w:rPr>
            <w:webHidden/>
          </w:rPr>
          <w:fldChar w:fldCharType="separate"/>
        </w:r>
        <w:r w:rsidR="00922114">
          <w:rPr>
            <w:webHidden/>
          </w:rPr>
          <w:t>3</w:t>
        </w:r>
        <w:r w:rsidR="00922114">
          <w:rPr>
            <w:webHidden/>
          </w:rPr>
          <w:fldChar w:fldCharType="end"/>
        </w:r>
      </w:hyperlink>
    </w:p>
    <w:p w14:paraId="13DF71D2" w14:textId="77777777" w:rsidR="00922114" w:rsidRDefault="000C5C2A">
      <w:pPr>
        <w:pStyle w:val="TDC1"/>
        <w:rPr>
          <w:rFonts w:asciiTheme="minorHAnsi" w:eastAsiaTheme="minorEastAsia" w:hAnsiTheme="minorHAnsi" w:cstheme="minorBidi"/>
          <w:b w:val="0"/>
          <w:caps w:val="0"/>
          <w:color w:val="auto"/>
          <w:szCs w:val="22"/>
        </w:rPr>
      </w:pPr>
      <w:hyperlink w:anchor="_Toc505855276" w:history="1">
        <w:r w:rsidR="00922114" w:rsidRPr="008D6B12">
          <w:rPr>
            <w:rStyle w:val="Hipervnculo"/>
          </w:rPr>
          <w:t>2.</w:t>
        </w:r>
        <w:r w:rsidR="00922114">
          <w:rPr>
            <w:rFonts w:asciiTheme="minorHAnsi" w:eastAsiaTheme="minorEastAsia" w:hAnsiTheme="minorHAnsi" w:cstheme="minorBidi"/>
            <w:b w:val="0"/>
            <w:caps w:val="0"/>
            <w:color w:val="auto"/>
            <w:szCs w:val="22"/>
          </w:rPr>
          <w:tab/>
        </w:r>
        <w:r w:rsidR="00922114" w:rsidRPr="008D6B12">
          <w:rPr>
            <w:rStyle w:val="Hipervnculo"/>
          </w:rPr>
          <w:t>DESCRIPCIÓN FUNCIONAL DE LAS MODIFICACIONES</w:t>
        </w:r>
        <w:r w:rsidR="00922114">
          <w:rPr>
            <w:webHidden/>
          </w:rPr>
          <w:tab/>
        </w:r>
        <w:r w:rsidR="00922114">
          <w:rPr>
            <w:webHidden/>
          </w:rPr>
          <w:fldChar w:fldCharType="begin"/>
        </w:r>
        <w:r w:rsidR="00922114">
          <w:rPr>
            <w:webHidden/>
          </w:rPr>
          <w:instrText xml:space="preserve"> PAGEREF _Toc505855276 \h </w:instrText>
        </w:r>
        <w:r w:rsidR="00922114">
          <w:rPr>
            <w:webHidden/>
          </w:rPr>
        </w:r>
        <w:r w:rsidR="00922114">
          <w:rPr>
            <w:webHidden/>
          </w:rPr>
          <w:fldChar w:fldCharType="separate"/>
        </w:r>
        <w:r w:rsidR="00922114">
          <w:rPr>
            <w:webHidden/>
          </w:rPr>
          <w:t>4</w:t>
        </w:r>
        <w:r w:rsidR="00922114">
          <w:rPr>
            <w:webHidden/>
          </w:rPr>
          <w:fldChar w:fldCharType="end"/>
        </w:r>
      </w:hyperlink>
    </w:p>
    <w:p w14:paraId="7E1E3012" w14:textId="77777777" w:rsidR="00922114" w:rsidRDefault="000C5C2A">
      <w:pPr>
        <w:pStyle w:val="TDC1"/>
        <w:rPr>
          <w:rFonts w:asciiTheme="minorHAnsi" w:eastAsiaTheme="minorEastAsia" w:hAnsiTheme="minorHAnsi" w:cstheme="minorBidi"/>
          <w:b w:val="0"/>
          <w:caps w:val="0"/>
          <w:color w:val="auto"/>
          <w:szCs w:val="22"/>
        </w:rPr>
      </w:pPr>
      <w:hyperlink w:anchor="_Toc505855277" w:history="1">
        <w:r w:rsidR="00922114" w:rsidRPr="008D6B12">
          <w:rPr>
            <w:rStyle w:val="Hipervnculo"/>
          </w:rPr>
          <w:t>3.</w:t>
        </w:r>
        <w:r w:rsidR="00922114">
          <w:rPr>
            <w:rFonts w:asciiTheme="minorHAnsi" w:eastAsiaTheme="minorEastAsia" w:hAnsiTheme="minorHAnsi" w:cstheme="minorBidi"/>
            <w:b w:val="0"/>
            <w:caps w:val="0"/>
            <w:color w:val="auto"/>
            <w:szCs w:val="22"/>
          </w:rPr>
          <w:tab/>
        </w:r>
        <w:r w:rsidR="00922114" w:rsidRPr="008D6B12">
          <w:rPr>
            <w:rStyle w:val="Hipervnculo"/>
          </w:rPr>
          <w:t>INVENTARIO DE LOS PROGRAMAS AFECTADOS</w:t>
        </w:r>
        <w:r w:rsidR="00922114">
          <w:rPr>
            <w:webHidden/>
          </w:rPr>
          <w:tab/>
        </w:r>
        <w:r w:rsidR="00922114">
          <w:rPr>
            <w:webHidden/>
          </w:rPr>
          <w:fldChar w:fldCharType="begin"/>
        </w:r>
        <w:r w:rsidR="00922114">
          <w:rPr>
            <w:webHidden/>
          </w:rPr>
          <w:instrText xml:space="preserve"> PAGEREF _Toc505855277 \h </w:instrText>
        </w:r>
        <w:r w:rsidR="00922114">
          <w:rPr>
            <w:webHidden/>
          </w:rPr>
        </w:r>
        <w:r w:rsidR="00922114">
          <w:rPr>
            <w:webHidden/>
          </w:rPr>
          <w:fldChar w:fldCharType="separate"/>
        </w:r>
        <w:r w:rsidR="00922114">
          <w:rPr>
            <w:webHidden/>
          </w:rPr>
          <w:t>10</w:t>
        </w:r>
        <w:r w:rsidR="00922114">
          <w:rPr>
            <w:webHidden/>
          </w:rPr>
          <w:fldChar w:fldCharType="end"/>
        </w:r>
      </w:hyperlink>
    </w:p>
    <w:p w14:paraId="672717E0" w14:textId="77777777" w:rsidR="00922114" w:rsidRDefault="000C5C2A">
      <w:pPr>
        <w:pStyle w:val="TDC1"/>
        <w:rPr>
          <w:rFonts w:asciiTheme="minorHAnsi" w:eastAsiaTheme="minorEastAsia" w:hAnsiTheme="minorHAnsi" w:cstheme="minorBidi"/>
          <w:b w:val="0"/>
          <w:caps w:val="0"/>
          <w:color w:val="auto"/>
          <w:szCs w:val="22"/>
        </w:rPr>
      </w:pPr>
      <w:hyperlink w:anchor="_Toc505855278" w:history="1">
        <w:r w:rsidR="00922114" w:rsidRPr="008D6B12">
          <w:rPr>
            <w:rStyle w:val="Hipervnculo"/>
          </w:rPr>
          <w:t>4.</w:t>
        </w:r>
        <w:r w:rsidR="00922114">
          <w:rPr>
            <w:rFonts w:asciiTheme="minorHAnsi" w:eastAsiaTheme="minorEastAsia" w:hAnsiTheme="minorHAnsi" w:cstheme="minorBidi"/>
            <w:b w:val="0"/>
            <w:caps w:val="0"/>
            <w:color w:val="auto"/>
            <w:szCs w:val="22"/>
          </w:rPr>
          <w:tab/>
        </w:r>
        <w:r w:rsidR="00922114" w:rsidRPr="008D6B12">
          <w:rPr>
            <w:rStyle w:val="Hipervnculo"/>
          </w:rPr>
          <w:t>MODIFICACIONES DE BASE DE DATOS</w:t>
        </w:r>
        <w:r w:rsidR="00922114">
          <w:rPr>
            <w:webHidden/>
          </w:rPr>
          <w:tab/>
        </w:r>
        <w:r w:rsidR="00922114">
          <w:rPr>
            <w:webHidden/>
          </w:rPr>
          <w:fldChar w:fldCharType="begin"/>
        </w:r>
        <w:r w:rsidR="00922114">
          <w:rPr>
            <w:webHidden/>
          </w:rPr>
          <w:instrText xml:space="preserve"> PAGEREF _Toc505855278 \h </w:instrText>
        </w:r>
        <w:r w:rsidR="00922114">
          <w:rPr>
            <w:webHidden/>
          </w:rPr>
        </w:r>
        <w:r w:rsidR="00922114">
          <w:rPr>
            <w:webHidden/>
          </w:rPr>
          <w:fldChar w:fldCharType="separate"/>
        </w:r>
        <w:r w:rsidR="00922114">
          <w:rPr>
            <w:webHidden/>
          </w:rPr>
          <w:t>11</w:t>
        </w:r>
        <w:r w:rsidR="00922114">
          <w:rPr>
            <w:webHidden/>
          </w:rPr>
          <w:fldChar w:fldCharType="end"/>
        </w:r>
      </w:hyperlink>
    </w:p>
    <w:p w14:paraId="61CBD798" w14:textId="77777777" w:rsidR="00922114" w:rsidRDefault="000C5C2A">
      <w:pPr>
        <w:pStyle w:val="TDC1"/>
        <w:rPr>
          <w:rFonts w:asciiTheme="minorHAnsi" w:eastAsiaTheme="minorEastAsia" w:hAnsiTheme="minorHAnsi" w:cstheme="minorBidi"/>
          <w:b w:val="0"/>
          <w:caps w:val="0"/>
          <w:color w:val="auto"/>
          <w:szCs w:val="22"/>
        </w:rPr>
      </w:pPr>
      <w:hyperlink w:anchor="_Toc505855279" w:history="1">
        <w:r w:rsidR="00922114" w:rsidRPr="008D6B12">
          <w:rPr>
            <w:rStyle w:val="Hipervnculo"/>
          </w:rPr>
          <w:t>5.</w:t>
        </w:r>
        <w:r w:rsidR="00922114">
          <w:rPr>
            <w:rFonts w:asciiTheme="minorHAnsi" w:eastAsiaTheme="minorEastAsia" w:hAnsiTheme="minorHAnsi" w:cstheme="minorBidi"/>
            <w:b w:val="0"/>
            <w:caps w:val="0"/>
            <w:color w:val="auto"/>
            <w:szCs w:val="22"/>
          </w:rPr>
          <w:tab/>
        </w:r>
        <w:r w:rsidR="00922114" w:rsidRPr="008D6B12">
          <w:rPr>
            <w:rStyle w:val="Hipervnculo"/>
          </w:rPr>
          <w:t>MODIFICACION DE LOS CÓDIGOS DEL SISTEMA</w:t>
        </w:r>
        <w:r w:rsidR="00922114">
          <w:rPr>
            <w:webHidden/>
          </w:rPr>
          <w:tab/>
        </w:r>
        <w:r w:rsidR="00922114">
          <w:rPr>
            <w:webHidden/>
          </w:rPr>
          <w:fldChar w:fldCharType="begin"/>
        </w:r>
        <w:r w:rsidR="00922114">
          <w:rPr>
            <w:webHidden/>
          </w:rPr>
          <w:instrText xml:space="preserve"> PAGEREF _Toc505855279 \h </w:instrText>
        </w:r>
        <w:r w:rsidR="00922114">
          <w:rPr>
            <w:webHidden/>
          </w:rPr>
        </w:r>
        <w:r w:rsidR="00922114">
          <w:rPr>
            <w:webHidden/>
          </w:rPr>
          <w:fldChar w:fldCharType="separate"/>
        </w:r>
        <w:r w:rsidR="00922114">
          <w:rPr>
            <w:webHidden/>
          </w:rPr>
          <w:t>12</w:t>
        </w:r>
        <w:r w:rsidR="00922114">
          <w:rPr>
            <w:webHidden/>
          </w:rPr>
          <w:fldChar w:fldCharType="end"/>
        </w:r>
      </w:hyperlink>
    </w:p>
    <w:p w14:paraId="641ADFA6" w14:textId="77777777" w:rsidR="00922114" w:rsidRDefault="000C5C2A">
      <w:pPr>
        <w:pStyle w:val="TDC1"/>
        <w:rPr>
          <w:rFonts w:asciiTheme="minorHAnsi" w:eastAsiaTheme="minorEastAsia" w:hAnsiTheme="minorHAnsi" w:cstheme="minorBidi"/>
          <w:b w:val="0"/>
          <w:caps w:val="0"/>
          <w:color w:val="auto"/>
          <w:szCs w:val="22"/>
        </w:rPr>
      </w:pPr>
      <w:hyperlink w:anchor="_Toc505855280" w:history="1">
        <w:r w:rsidR="00922114" w:rsidRPr="008D6B12">
          <w:rPr>
            <w:rStyle w:val="Hipervnculo"/>
          </w:rPr>
          <w:t>6.</w:t>
        </w:r>
        <w:r w:rsidR="00922114">
          <w:rPr>
            <w:rFonts w:asciiTheme="minorHAnsi" w:eastAsiaTheme="minorEastAsia" w:hAnsiTheme="minorHAnsi" w:cstheme="minorBidi"/>
            <w:b w:val="0"/>
            <w:caps w:val="0"/>
            <w:color w:val="auto"/>
            <w:szCs w:val="22"/>
          </w:rPr>
          <w:tab/>
        </w:r>
        <w:r w:rsidR="00922114" w:rsidRPr="008D6B12">
          <w:rPr>
            <w:rStyle w:val="Hipervnculo"/>
          </w:rPr>
          <w:t>MODIFICACION DE LOS PARÁMETROS DEL SISTEMA</w:t>
        </w:r>
        <w:r w:rsidR="00922114">
          <w:rPr>
            <w:webHidden/>
          </w:rPr>
          <w:tab/>
        </w:r>
        <w:r w:rsidR="00922114">
          <w:rPr>
            <w:webHidden/>
          </w:rPr>
          <w:fldChar w:fldCharType="begin"/>
        </w:r>
        <w:r w:rsidR="00922114">
          <w:rPr>
            <w:webHidden/>
          </w:rPr>
          <w:instrText xml:space="preserve"> PAGEREF _Toc505855280 \h </w:instrText>
        </w:r>
        <w:r w:rsidR="00922114">
          <w:rPr>
            <w:webHidden/>
          </w:rPr>
        </w:r>
        <w:r w:rsidR="00922114">
          <w:rPr>
            <w:webHidden/>
          </w:rPr>
          <w:fldChar w:fldCharType="separate"/>
        </w:r>
        <w:r w:rsidR="00922114">
          <w:rPr>
            <w:webHidden/>
          </w:rPr>
          <w:t>13</w:t>
        </w:r>
        <w:r w:rsidR="00922114">
          <w:rPr>
            <w:webHidden/>
          </w:rPr>
          <w:fldChar w:fldCharType="end"/>
        </w:r>
      </w:hyperlink>
    </w:p>
    <w:p w14:paraId="7602BFB0" w14:textId="77777777" w:rsidR="00922114" w:rsidRDefault="000C5C2A">
      <w:pPr>
        <w:pStyle w:val="TDC1"/>
        <w:rPr>
          <w:rFonts w:asciiTheme="minorHAnsi" w:eastAsiaTheme="minorEastAsia" w:hAnsiTheme="minorHAnsi" w:cstheme="minorBidi"/>
          <w:b w:val="0"/>
          <w:caps w:val="0"/>
          <w:color w:val="auto"/>
          <w:szCs w:val="22"/>
        </w:rPr>
      </w:pPr>
      <w:hyperlink w:anchor="_Toc505855281" w:history="1">
        <w:r w:rsidR="00922114" w:rsidRPr="008D6B12">
          <w:rPr>
            <w:rStyle w:val="Hipervnculo"/>
          </w:rPr>
          <w:t>7.</w:t>
        </w:r>
        <w:r w:rsidR="00922114">
          <w:rPr>
            <w:rFonts w:asciiTheme="minorHAnsi" w:eastAsiaTheme="minorEastAsia" w:hAnsiTheme="minorHAnsi" w:cstheme="minorBidi"/>
            <w:b w:val="0"/>
            <w:caps w:val="0"/>
            <w:color w:val="auto"/>
            <w:szCs w:val="22"/>
          </w:rPr>
          <w:tab/>
        </w:r>
        <w:r w:rsidR="00922114" w:rsidRPr="008D6B12">
          <w:rPr>
            <w:rStyle w:val="Hipervnculo"/>
          </w:rPr>
          <w:t>MODIFICACION DE SECUENCIALES</w:t>
        </w:r>
        <w:r w:rsidR="00922114">
          <w:rPr>
            <w:webHidden/>
          </w:rPr>
          <w:tab/>
        </w:r>
        <w:r w:rsidR="00922114">
          <w:rPr>
            <w:webHidden/>
          </w:rPr>
          <w:fldChar w:fldCharType="begin"/>
        </w:r>
        <w:r w:rsidR="00922114">
          <w:rPr>
            <w:webHidden/>
          </w:rPr>
          <w:instrText xml:space="preserve"> PAGEREF _Toc505855281 \h </w:instrText>
        </w:r>
        <w:r w:rsidR="00922114">
          <w:rPr>
            <w:webHidden/>
          </w:rPr>
        </w:r>
        <w:r w:rsidR="00922114">
          <w:rPr>
            <w:webHidden/>
          </w:rPr>
          <w:fldChar w:fldCharType="separate"/>
        </w:r>
        <w:r w:rsidR="00922114">
          <w:rPr>
            <w:webHidden/>
          </w:rPr>
          <w:t>14</w:t>
        </w:r>
        <w:r w:rsidR="00922114">
          <w:rPr>
            <w:webHidden/>
          </w:rPr>
          <w:fldChar w:fldCharType="end"/>
        </w:r>
      </w:hyperlink>
    </w:p>
    <w:p w14:paraId="6280C1B7" w14:textId="77777777" w:rsidR="00922114" w:rsidRDefault="000C5C2A">
      <w:pPr>
        <w:pStyle w:val="TDC1"/>
        <w:rPr>
          <w:rFonts w:asciiTheme="minorHAnsi" w:eastAsiaTheme="minorEastAsia" w:hAnsiTheme="minorHAnsi" w:cstheme="minorBidi"/>
          <w:b w:val="0"/>
          <w:caps w:val="0"/>
          <w:color w:val="auto"/>
          <w:szCs w:val="22"/>
        </w:rPr>
      </w:pPr>
      <w:hyperlink w:anchor="_Toc505855282" w:history="1">
        <w:r w:rsidR="00922114" w:rsidRPr="008D6B12">
          <w:rPr>
            <w:rStyle w:val="Hipervnculo"/>
          </w:rPr>
          <w:t>8.</w:t>
        </w:r>
        <w:r w:rsidR="00922114">
          <w:rPr>
            <w:rFonts w:asciiTheme="minorHAnsi" w:eastAsiaTheme="minorEastAsia" w:hAnsiTheme="minorHAnsi" w:cstheme="minorBidi"/>
            <w:b w:val="0"/>
            <w:caps w:val="0"/>
            <w:color w:val="auto"/>
            <w:szCs w:val="22"/>
          </w:rPr>
          <w:tab/>
        </w:r>
        <w:r w:rsidR="00922114" w:rsidRPr="008D6B12">
          <w:rPr>
            <w:rStyle w:val="Hipervnculo"/>
          </w:rPr>
          <w:t>ESPECIFICACIÓN TÉCNICA DE LAS MODIFICACIONES</w:t>
        </w:r>
        <w:r w:rsidR="00922114">
          <w:rPr>
            <w:webHidden/>
          </w:rPr>
          <w:tab/>
        </w:r>
        <w:r w:rsidR="00922114">
          <w:rPr>
            <w:webHidden/>
          </w:rPr>
          <w:fldChar w:fldCharType="begin"/>
        </w:r>
        <w:r w:rsidR="00922114">
          <w:rPr>
            <w:webHidden/>
          </w:rPr>
          <w:instrText xml:space="preserve"> PAGEREF _Toc505855282 \h </w:instrText>
        </w:r>
        <w:r w:rsidR="00922114">
          <w:rPr>
            <w:webHidden/>
          </w:rPr>
        </w:r>
        <w:r w:rsidR="00922114">
          <w:rPr>
            <w:webHidden/>
          </w:rPr>
          <w:fldChar w:fldCharType="separate"/>
        </w:r>
        <w:r w:rsidR="00922114">
          <w:rPr>
            <w:webHidden/>
          </w:rPr>
          <w:t>15</w:t>
        </w:r>
        <w:r w:rsidR="00922114">
          <w:rPr>
            <w:webHidden/>
          </w:rPr>
          <w:fldChar w:fldCharType="end"/>
        </w:r>
      </w:hyperlink>
    </w:p>
    <w:p w14:paraId="00947036" w14:textId="77777777" w:rsidR="00922114" w:rsidRDefault="000C5C2A">
      <w:pPr>
        <w:pStyle w:val="TDC1"/>
        <w:rPr>
          <w:rFonts w:asciiTheme="minorHAnsi" w:eastAsiaTheme="minorEastAsia" w:hAnsiTheme="minorHAnsi" w:cstheme="minorBidi"/>
          <w:b w:val="0"/>
          <w:caps w:val="0"/>
          <w:color w:val="auto"/>
          <w:szCs w:val="22"/>
        </w:rPr>
      </w:pPr>
      <w:hyperlink w:anchor="_Toc505855283" w:history="1">
        <w:r w:rsidR="00922114" w:rsidRPr="008D6B12">
          <w:rPr>
            <w:rStyle w:val="Hipervnculo"/>
          </w:rPr>
          <w:t>9.</w:t>
        </w:r>
        <w:r w:rsidR="00922114">
          <w:rPr>
            <w:rFonts w:asciiTheme="minorHAnsi" w:eastAsiaTheme="minorEastAsia" w:hAnsiTheme="minorHAnsi" w:cstheme="minorBidi"/>
            <w:b w:val="0"/>
            <w:caps w:val="0"/>
            <w:color w:val="auto"/>
            <w:szCs w:val="22"/>
          </w:rPr>
          <w:tab/>
        </w:r>
        <w:r w:rsidR="00922114" w:rsidRPr="008D6B12">
          <w:rPr>
            <w:rStyle w:val="Hipervnculo"/>
          </w:rPr>
          <w:t>INTERFACES EXTERNAS</w:t>
        </w:r>
        <w:r w:rsidR="00922114">
          <w:rPr>
            <w:webHidden/>
          </w:rPr>
          <w:tab/>
        </w:r>
        <w:r w:rsidR="00922114">
          <w:rPr>
            <w:webHidden/>
          </w:rPr>
          <w:fldChar w:fldCharType="begin"/>
        </w:r>
        <w:r w:rsidR="00922114">
          <w:rPr>
            <w:webHidden/>
          </w:rPr>
          <w:instrText xml:space="preserve"> PAGEREF _Toc505855283 \h </w:instrText>
        </w:r>
        <w:r w:rsidR="00922114">
          <w:rPr>
            <w:webHidden/>
          </w:rPr>
        </w:r>
        <w:r w:rsidR="00922114">
          <w:rPr>
            <w:webHidden/>
          </w:rPr>
          <w:fldChar w:fldCharType="separate"/>
        </w:r>
        <w:r w:rsidR="00922114">
          <w:rPr>
            <w:webHidden/>
          </w:rPr>
          <w:t>16</w:t>
        </w:r>
        <w:r w:rsidR="00922114">
          <w:rPr>
            <w:webHidden/>
          </w:rPr>
          <w:fldChar w:fldCharType="end"/>
        </w:r>
      </w:hyperlink>
    </w:p>
    <w:p w14:paraId="59A17C37" w14:textId="77777777" w:rsidR="00922114" w:rsidRDefault="000C5C2A">
      <w:pPr>
        <w:pStyle w:val="TDC1"/>
        <w:rPr>
          <w:rFonts w:asciiTheme="minorHAnsi" w:eastAsiaTheme="minorEastAsia" w:hAnsiTheme="minorHAnsi" w:cstheme="minorBidi"/>
          <w:b w:val="0"/>
          <w:caps w:val="0"/>
          <w:color w:val="auto"/>
          <w:szCs w:val="22"/>
        </w:rPr>
      </w:pPr>
      <w:hyperlink w:anchor="_Toc505855284" w:history="1">
        <w:r w:rsidR="00922114" w:rsidRPr="008D6B12">
          <w:rPr>
            <w:rStyle w:val="Hipervnculo"/>
          </w:rPr>
          <w:t>10.</w:t>
        </w:r>
        <w:r w:rsidR="00922114">
          <w:rPr>
            <w:rFonts w:asciiTheme="minorHAnsi" w:eastAsiaTheme="minorEastAsia" w:hAnsiTheme="minorHAnsi" w:cstheme="minorBidi"/>
            <w:b w:val="0"/>
            <w:caps w:val="0"/>
            <w:color w:val="auto"/>
            <w:szCs w:val="22"/>
          </w:rPr>
          <w:tab/>
        </w:r>
        <w:r w:rsidR="00922114" w:rsidRPr="008D6B12">
          <w:rPr>
            <w:rStyle w:val="Hipervnculo"/>
          </w:rPr>
          <w:t>CASOS DE PRUEBA</w:t>
        </w:r>
        <w:r w:rsidR="00922114">
          <w:rPr>
            <w:webHidden/>
          </w:rPr>
          <w:tab/>
        </w:r>
        <w:r w:rsidR="00922114">
          <w:rPr>
            <w:webHidden/>
          </w:rPr>
          <w:fldChar w:fldCharType="begin"/>
        </w:r>
        <w:r w:rsidR="00922114">
          <w:rPr>
            <w:webHidden/>
          </w:rPr>
          <w:instrText xml:space="preserve"> PAGEREF _Toc505855284 \h </w:instrText>
        </w:r>
        <w:r w:rsidR="00922114">
          <w:rPr>
            <w:webHidden/>
          </w:rPr>
        </w:r>
        <w:r w:rsidR="00922114">
          <w:rPr>
            <w:webHidden/>
          </w:rPr>
          <w:fldChar w:fldCharType="separate"/>
        </w:r>
        <w:r w:rsidR="00922114">
          <w:rPr>
            <w:webHidden/>
          </w:rPr>
          <w:t>17</w:t>
        </w:r>
        <w:r w:rsidR="00922114">
          <w:rPr>
            <w:webHidden/>
          </w:rPr>
          <w:fldChar w:fldCharType="end"/>
        </w:r>
      </w:hyperlink>
    </w:p>
    <w:p w14:paraId="2A1B44F9" w14:textId="77777777" w:rsidR="004230B6" w:rsidRPr="008F5ED2" w:rsidRDefault="004B4918">
      <w:pPr>
        <w:widowControl w:val="0"/>
        <w:tabs>
          <w:tab w:val="left" w:pos="0"/>
          <w:tab w:val="left" w:pos="567"/>
          <w:tab w:val="left" w:pos="709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</w:tabs>
        <w:rPr>
          <w:rFonts w:ascii="Arial" w:hAnsi="Arial" w:cs="Arial"/>
          <w:b/>
          <w:sz w:val="24"/>
          <w:u w:val="single"/>
        </w:rPr>
      </w:pPr>
      <w:r w:rsidRPr="00C53CC6">
        <w:rPr>
          <w:rFonts w:ascii="Arial" w:hAnsi="Arial" w:cs="Arial"/>
          <w:b/>
          <w:caps/>
          <w:noProof/>
          <w:u w:val="single"/>
        </w:rPr>
        <w:fldChar w:fldCharType="end"/>
      </w:r>
      <w:r w:rsidR="004230B6" w:rsidRPr="008F5ED2">
        <w:rPr>
          <w:rFonts w:ascii="Arial" w:hAnsi="Arial" w:cs="Arial"/>
          <w:b/>
          <w:sz w:val="24"/>
          <w:u w:val="single"/>
        </w:rPr>
        <w:br w:type="page"/>
      </w:r>
    </w:p>
    <w:p w14:paraId="7331C558" w14:textId="77777777" w:rsidR="00894922" w:rsidRDefault="00894922" w:rsidP="00642DD0">
      <w:pPr>
        <w:pStyle w:val="Ttulo1"/>
      </w:pPr>
      <w:bookmarkStart w:id="0" w:name="_Toc505855275"/>
      <w:bookmarkStart w:id="1" w:name="_Toc410296874"/>
      <w:r>
        <w:lastRenderedPageBreak/>
        <w:t>CONTROL DEL DOCUMENTO (Cumplimentar por el proyecto)</w:t>
      </w:r>
      <w:bookmarkEnd w:id="0"/>
    </w:p>
    <w:p w14:paraId="576CA658" w14:textId="77777777" w:rsidR="00894922" w:rsidRPr="008E4FC0" w:rsidRDefault="00894922" w:rsidP="008E4FC0">
      <w:pPr>
        <w:rPr>
          <w:b/>
        </w:rPr>
      </w:pPr>
      <w:r w:rsidRPr="008E4FC0">
        <w:rPr>
          <w:b/>
        </w:rPr>
        <w:t>Descripción</w:t>
      </w:r>
    </w:p>
    <w:p w14:paraId="7E367507" w14:textId="12CBE5B8" w:rsidR="00894922" w:rsidRDefault="000C5C2A" w:rsidP="008E4FC0">
      <w:pPr>
        <w:rPr>
          <w:rFonts w:ascii="Arial" w:hAnsi="Arial" w:cs="Arial"/>
        </w:rPr>
      </w:pPr>
      <w:sdt>
        <w:sdtPr>
          <w:alias w:val="Descripción Mantis"/>
          <w:tag w:val="descMantis"/>
          <w:id w:val="45991840"/>
          <w:placeholder>
            <w:docPart w:val="452F4AC234A84E8381EED00FEE4129BA"/>
          </w:placeholder>
          <w:dataBinding w:xpath="/root[1]/documento[1]/descMantis[1]" w:storeItemID="{56578001-EFAB-42E6-A10E-4104DBE20FE8}"/>
          <w:text/>
        </w:sdtPr>
        <w:sdtEndPr/>
        <w:sdtContent>
          <w:r w:rsidR="00F026DC">
            <w:t>Auditar eliminación en Lista de Regímenes</w:t>
          </w:r>
        </w:sdtContent>
      </w:sdt>
    </w:p>
    <w:p w14:paraId="0A347F70" w14:textId="77777777" w:rsidR="00894922" w:rsidRPr="00916B35" w:rsidRDefault="00894922" w:rsidP="00916B35">
      <w:pPr>
        <w:ind w:left="708"/>
        <w:rPr>
          <w:i/>
        </w:rPr>
      </w:pPr>
    </w:p>
    <w:tbl>
      <w:tblPr>
        <w:tblW w:w="0" w:type="auto"/>
        <w:tblInd w:w="508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tblLayout w:type="fixed"/>
        <w:tblCellMar>
          <w:left w:w="82" w:type="dxa"/>
          <w:right w:w="82" w:type="dxa"/>
        </w:tblCellMar>
        <w:tblLook w:val="0000" w:firstRow="0" w:lastRow="0" w:firstColumn="0" w:lastColumn="0" w:noHBand="0" w:noVBand="0"/>
      </w:tblPr>
      <w:tblGrid>
        <w:gridCol w:w="1345"/>
        <w:gridCol w:w="2124"/>
        <w:gridCol w:w="3200"/>
        <w:gridCol w:w="7323"/>
      </w:tblGrid>
      <w:tr w:rsidR="00894922" w:rsidRPr="008F5ED2" w14:paraId="3AA187B3" w14:textId="77777777" w:rsidTr="00642DD0">
        <w:trPr>
          <w:cantSplit/>
          <w:trHeight w:val="272"/>
        </w:trPr>
        <w:tc>
          <w:tcPr>
            <w:tcW w:w="1345" w:type="dxa"/>
            <w:shd w:val="clear" w:color="auto" w:fill="C00000"/>
            <w:vAlign w:val="center"/>
          </w:tcPr>
          <w:p w14:paraId="1B09A2C3" w14:textId="77777777" w:rsidR="00894922" w:rsidRPr="008F5ED2" w:rsidRDefault="00894922" w:rsidP="00C54D73">
            <w:pPr>
              <w:pStyle w:val="CabeceraTabla"/>
            </w:pPr>
            <w:r w:rsidRPr="009A2C60">
              <w:t>Revisión</w:t>
            </w:r>
          </w:p>
        </w:tc>
        <w:tc>
          <w:tcPr>
            <w:tcW w:w="2124" w:type="dxa"/>
            <w:shd w:val="clear" w:color="auto" w:fill="C00000"/>
            <w:vAlign w:val="center"/>
          </w:tcPr>
          <w:p w14:paraId="5BB5D9B8" w14:textId="77777777" w:rsidR="00894922" w:rsidRPr="008F5ED2" w:rsidRDefault="00894922" w:rsidP="00C54D73">
            <w:pPr>
              <w:pStyle w:val="CabeceraTabla"/>
            </w:pPr>
            <w:r w:rsidRPr="009A2C60">
              <w:t>Fecha</w:t>
            </w:r>
          </w:p>
        </w:tc>
        <w:tc>
          <w:tcPr>
            <w:tcW w:w="3200" w:type="dxa"/>
            <w:shd w:val="clear" w:color="auto" w:fill="C00000"/>
            <w:vAlign w:val="center"/>
          </w:tcPr>
          <w:p w14:paraId="6A6E619A" w14:textId="77777777" w:rsidR="00894922" w:rsidRPr="008F5ED2" w:rsidRDefault="00894922" w:rsidP="00C54D73">
            <w:pPr>
              <w:pStyle w:val="CabeceraTabla"/>
            </w:pPr>
            <w:r w:rsidRPr="009A2C60">
              <w:t>Realiza</w:t>
            </w:r>
          </w:p>
        </w:tc>
        <w:tc>
          <w:tcPr>
            <w:tcW w:w="7323" w:type="dxa"/>
            <w:shd w:val="clear" w:color="auto" w:fill="C00000"/>
            <w:vAlign w:val="center"/>
          </w:tcPr>
          <w:p w14:paraId="27A33128" w14:textId="77777777" w:rsidR="00894922" w:rsidRPr="008F5ED2" w:rsidRDefault="00894922" w:rsidP="00C54D73">
            <w:pPr>
              <w:pStyle w:val="CabeceraTabla"/>
            </w:pPr>
            <w:r w:rsidRPr="009A2C60">
              <w:t>Descripción</w:t>
            </w:r>
            <w:r>
              <w:t xml:space="preserve"> del cambio</w:t>
            </w:r>
          </w:p>
        </w:tc>
      </w:tr>
      <w:tr w:rsidR="00894922" w:rsidRPr="000E5BA7" w14:paraId="61D65314" w14:textId="77777777" w:rsidTr="00642DD0">
        <w:trPr>
          <w:cantSplit/>
          <w:trHeight w:val="278"/>
        </w:trPr>
        <w:tc>
          <w:tcPr>
            <w:tcW w:w="1345" w:type="dxa"/>
            <w:shd w:val="clear" w:color="auto" w:fill="D9D9D9" w:themeFill="background1" w:themeFillShade="D9"/>
            <w:vAlign w:val="center"/>
          </w:tcPr>
          <w:p w14:paraId="61DFB265" w14:textId="77777777" w:rsidR="00894922" w:rsidRPr="002B1802" w:rsidRDefault="002B1802" w:rsidP="002B1802">
            <w:pPr>
              <w:pStyle w:val="CeldaTabla"/>
              <w:jc w:val="center"/>
              <w:rPr>
                <w:b/>
              </w:rPr>
            </w:pPr>
            <w:r w:rsidRPr="002B1802">
              <w:rPr>
                <w:b/>
              </w:rPr>
              <w:t>1</w:t>
            </w:r>
          </w:p>
        </w:tc>
        <w:sdt>
          <w:sdtPr>
            <w:alias w:val="Fecha"/>
            <w:tag w:val="fecha"/>
            <w:id w:val="788395390"/>
            <w:placeholder>
              <w:docPart w:val="A5A004185FA6474298AA309C09473B82"/>
            </w:placeholder>
            <w:date w:fullDate="2018-02-05T00:00:00Z">
              <w:dateFormat w:val="dd/MM/yyyy"/>
              <w:lid w:val="es-ES"/>
              <w:storeMappedDataAs w:val="dateTime"/>
              <w:calendar w:val="gregorian"/>
            </w:date>
          </w:sdtPr>
          <w:sdtEndPr/>
          <w:sdtContent>
            <w:tc>
              <w:tcPr>
                <w:tcW w:w="2124" w:type="dxa"/>
                <w:shd w:val="clear" w:color="auto" w:fill="D9D9D9" w:themeFill="background1" w:themeFillShade="D9"/>
              </w:tcPr>
              <w:p w14:paraId="5DCBBAC2" w14:textId="09F3A788" w:rsidR="00894922" w:rsidRPr="00894922" w:rsidRDefault="00A11F69" w:rsidP="00A11F69">
                <w:pPr>
                  <w:pStyle w:val="CeldaTabla"/>
                </w:pPr>
                <w:r>
                  <w:t>05/02/2018</w:t>
                </w:r>
              </w:p>
            </w:tc>
          </w:sdtContent>
        </w:sdt>
        <w:tc>
          <w:tcPr>
            <w:tcW w:w="3200" w:type="dxa"/>
            <w:shd w:val="clear" w:color="auto" w:fill="D9D9D9" w:themeFill="background1" w:themeFillShade="D9"/>
          </w:tcPr>
          <w:p w14:paraId="6BC89E28" w14:textId="58833D7D" w:rsidR="00894922" w:rsidRPr="00894922" w:rsidRDefault="00957F50" w:rsidP="00C54D73">
            <w:pPr>
              <w:pStyle w:val="CeldaTabla"/>
            </w:pPr>
            <w:r w:rsidRPr="00957F50">
              <w:t>Alberto Pagán Benedicto</w:t>
            </w:r>
            <w:r w:rsidR="004B4918">
              <w:fldChar w:fldCharType="begin"/>
            </w:r>
            <w:r w:rsidR="00651D7D">
              <w:instrText xml:space="preserve"> FILLIN  "Nombre y Apellidos" \d  \* MERGEFORMAT </w:instrText>
            </w:r>
            <w:r w:rsidR="004B4918">
              <w:fldChar w:fldCharType="end"/>
            </w:r>
            <w:r w:rsidR="004B4918">
              <w:fldChar w:fldCharType="begin"/>
            </w:r>
            <w:r w:rsidR="006E6CC6">
              <w:instrText xml:space="preserve"> FILLIN  "Nombre y Apellidos" \d  \* MERGEFORMAT </w:instrText>
            </w:r>
            <w:r w:rsidR="004B4918">
              <w:fldChar w:fldCharType="end"/>
            </w:r>
          </w:p>
        </w:tc>
        <w:tc>
          <w:tcPr>
            <w:tcW w:w="7323" w:type="dxa"/>
            <w:shd w:val="clear" w:color="auto" w:fill="D9D9D9" w:themeFill="background1" w:themeFillShade="D9"/>
          </w:tcPr>
          <w:p w14:paraId="0A686423" w14:textId="77777777" w:rsidR="00894922" w:rsidRPr="00894922" w:rsidRDefault="002B1802" w:rsidP="00C54D73">
            <w:pPr>
              <w:pStyle w:val="CeldaTabla"/>
            </w:pPr>
            <w:r>
              <w:t>Primera versión del documento.</w:t>
            </w:r>
          </w:p>
        </w:tc>
      </w:tr>
      <w:tr w:rsidR="004C259A" w:rsidRPr="000E5BA7" w14:paraId="7372ADAB" w14:textId="77777777" w:rsidTr="00642DD0">
        <w:trPr>
          <w:cantSplit/>
          <w:trHeight w:val="278"/>
        </w:trPr>
        <w:tc>
          <w:tcPr>
            <w:tcW w:w="1345" w:type="dxa"/>
            <w:shd w:val="clear" w:color="auto" w:fill="D9D9D9" w:themeFill="background1" w:themeFillShade="D9"/>
            <w:vAlign w:val="center"/>
          </w:tcPr>
          <w:p w14:paraId="4AF895E2" w14:textId="6DA2A86D" w:rsidR="004C259A" w:rsidRPr="001C463E" w:rsidRDefault="004C259A" w:rsidP="002B1802">
            <w:pPr>
              <w:pStyle w:val="CeldaTabla"/>
              <w:jc w:val="center"/>
              <w:rPr>
                <w:b/>
              </w:rPr>
            </w:pPr>
          </w:p>
        </w:tc>
        <w:tc>
          <w:tcPr>
            <w:tcW w:w="2124" w:type="dxa"/>
            <w:shd w:val="clear" w:color="auto" w:fill="D9D9D9" w:themeFill="background1" w:themeFillShade="D9"/>
          </w:tcPr>
          <w:p w14:paraId="3D9AD7F8" w14:textId="142442D4" w:rsidR="004C259A" w:rsidRDefault="004C259A" w:rsidP="002B1802">
            <w:pPr>
              <w:pStyle w:val="CeldaTabla"/>
            </w:pPr>
          </w:p>
        </w:tc>
        <w:tc>
          <w:tcPr>
            <w:tcW w:w="3200" w:type="dxa"/>
            <w:shd w:val="clear" w:color="auto" w:fill="D9D9D9" w:themeFill="background1" w:themeFillShade="D9"/>
          </w:tcPr>
          <w:p w14:paraId="785C08E7" w14:textId="4E2481C7" w:rsidR="004C259A" w:rsidRPr="00894922" w:rsidRDefault="004C259A" w:rsidP="00C54D73">
            <w:pPr>
              <w:pStyle w:val="CeldaTabla"/>
            </w:pPr>
          </w:p>
        </w:tc>
        <w:tc>
          <w:tcPr>
            <w:tcW w:w="7323" w:type="dxa"/>
            <w:shd w:val="clear" w:color="auto" w:fill="D9D9D9" w:themeFill="background1" w:themeFillShade="D9"/>
          </w:tcPr>
          <w:p w14:paraId="7DCE6E84" w14:textId="69938310" w:rsidR="004C259A" w:rsidRPr="00894922" w:rsidRDefault="004C259A" w:rsidP="001C463E">
            <w:pPr>
              <w:pStyle w:val="CeldaTabla"/>
            </w:pPr>
          </w:p>
        </w:tc>
      </w:tr>
      <w:tr w:rsidR="004C259A" w:rsidRPr="000E5BA7" w14:paraId="4A112595" w14:textId="77777777" w:rsidTr="00642DD0">
        <w:trPr>
          <w:cantSplit/>
          <w:trHeight w:val="278"/>
        </w:trPr>
        <w:tc>
          <w:tcPr>
            <w:tcW w:w="1345" w:type="dxa"/>
            <w:shd w:val="clear" w:color="auto" w:fill="D9D9D9" w:themeFill="background1" w:themeFillShade="D9"/>
            <w:vAlign w:val="center"/>
          </w:tcPr>
          <w:p w14:paraId="4A941A62" w14:textId="5B17D97F" w:rsidR="004C259A" w:rsidRPr="007A3853" w:rsidRDefault="004C259A" w:rsidP="002B1802">
            <w:pPr>
              <w:pStyle w:val="CeldaTabla"/>
              <w:jc w:val="center"/>
              <w:rPr>
                <w:b/>
              </w:rPr>
            </w:pPr>
          </w:p>
        </w:tc>
        <w:tc>
          <w:tcPr>
            <w:tcW w:w="2124" w:type="dxa"/>
            <w:shd w:val="clear" w:color="auto" w:fill="D9D9D9" w:themeFill="background1" w:themeFillShade="D9"/>
          </w:tcPr>
          <w:p w14:paraId="2EC5106C" w14:textId="3CFFD16D" w:rsidR="004C259A" w:rsidRDefault="004C259A" w:rsidP="002B1802">
            <w:pPr>
              <w:pStyle w:val="CeldaTabla"/>
            </w:pPr>
          </w:p>
        </w:tc>
        <w:tc>
          <w:tcPr>
            <w:tcW w:w="3200" w:type="dxa"/>
            <w:shd w:val="clear" w:color="auto" w:fill="D9D9D9" w:themeFill="background1" w:themeFillShade="D9"/>
          </w:tcPr>
          <w:p w14:paraId="5913CB83" w14:textId="3D1218D7" w:rsidR="004C259A" w:rsidRPr="00894922" w:rsidRDefault="004C259A" w:rsidP="00C54D73">
            <w:pPr>
              <w:pStyle w:val="CeldaTabla"/>
            </w:pPr>
          </w:p>
        </w:tc>
        <w:tc>
          <w:tcPr>
            <w:tcW w:w="7323" w:type="dxa"/>
            <w:shd w:val="clear" w:color="auto" w:fill="D9D9D9" w:themeFill="background1" w:themeFillShade="D9"/>
          </w:tcPr>
          <w:p w14:paraId="677336FB" w14:textId="7A4FCC90" w:rsidR="004C259A" w:rsidRPr="00894922" w:rsidRDefault="004C259A" w:rsidP="007A3853">
            <w:pPr>
              <w:pStyle w:val="CeldaTabla"/>
            </w:pPr>
          </w:p>
        </w:tc>
      </w:tr>
      <w:tr w:rsidR="00894922" w:rsidRPr="000E5BA7" w14:paraId="7EF38753" w14:textId="77777777" w:rsidTr="00642DD0">
        <w:trPr>
          <w:cantSplit/>
          <w:trHeight w:val="278"/>
        </w:trPr>
        <w:tc>
          <w:tcPr>
            <w:tcW w:w="1345" w:type="dxa"/>
            <w:shd w:val="clear" w:color="auto" w:fill="D9D9D9" w:themeFill="background1" w:themeFillShade="D9"/>
            <w:vAlign w:val="center"/>
          </w:tcPr>
          <w:p w14:paraId="620B4806" w14:textId="77777777" w:rsidR="00894922" w:rsidRPr="00894922" w:rsidRDefault="00894922" w:rsidP="002B1802">
            <w:pPr>
              <w:pStyle w:val="CeldaTabla"/>
              <w:jc w:val="center"/>
            </w:pPr>
          </w:p>
        </w:tc>
        <w:sdt>
          <w:sdtPr>
            <w:alias w:val="Fecha"/>
            <w:tag w:val="fecha"/>
            <w:id w:val="13176414"/>
            <w:placeholder>
              <w:docPart w:val="FB24D7FA53D24409A705C285DB9FFCE3"/>
            </w:placeholder>
            <w:date>
              <w:dateFormat w:val="dd/MM/yyyy"/>
              <w:lid w:val="es-ES"/>
              <w:storeMappedDataAs w:val="dateTime"/>
              <w:calendar w:val="gregorian"/>
            </w:date>
          </w:sdtPr>
          <w:sdtEndPr/>
          <w:sdtContent>
            <w:tc>
              <w:tcPr>
                <w:tcW w:w="2124" w:type="dxa"/>
                <w:shd w:val="clear" w:color="auto" w:fill="D9D9D9" w:themeFill="background1" w:themeFillShade="D9"/>
              </w:tcPr>
              <w:p w14:paraId="65D703F7" w14:textId="77777777" w:rsidR="00894922" w:rsidRPr="00894922" w:rsidRDefault="002B1802" w:rsidP="002B1802">
                <w:pPr>
                  <w:pStyle w:val="CeldaTabla"/>
                </w:pPr>
                <w:r>
                  <w:t xml:space="preserve"> </w:t>
                </w:r>
              </w:p>
            </w:tc>
          </w:sdtContent>
        </w:sdt>
        <w:tc>
          <w:tcPr>
            <w:tcW w:w="3200" w:type="dxa"/>
            <w:shd w:val="clear" w:color="auto" w:fill="D9D9D9" w:themeFill="background1" w:themeFillShade="D9"/>
          </w:tcPr>
          <w:p w14:paraId="04C00941" w14:textId="77777777" w:rsidR="00894922" w:rsidRPr="00894922" w:rsidRDefault="00894922" w:rsidP="00C54D73">
            <w:pPr>
              <w:pStyle w:val="CeldaTabla"/>
            </w:pPr>
          </w:p>
        </w:tc>
        <w:tc>
          <w:tcPr>
            <w:tcW w:w="7323" w:type="dxa"/>
            <w:shd w:val="clear" w:color="auto" w:fill="D9D9D9" w:themeFill="background1" w:themeFillShade="D9"/>
          </w:tcPr>
          <w:p w14:paraId="562FB304" w14:textId="77777777" w:rsidR="00894922" w:rsidRPr="00894922" w:rsidRDefault="00894922" w:rsidP="00C54D73">
            <w:pPr>
              <w:pStyle w:val="CeldaTabla"/>
            </w:pPr>
          </w:p>
        </w:tc>
      </w:tr>
    </w:tbl>
    <w:p w14:paraId="5F9B8A6A" w14:textId="77777777" w:rsidR="00894922" w:rsidRPr="00916B35" w:rsidRDefault="00894922" w:rsidP="00916B35">
      <w:pPr>
        <w:ind w:left="708"/>
        <w:rPr>
          <w:i/>
        </w:rPr>
      </w:pPr>
    </w:p>
    <w:p w14:paraId="6D19E9BC" w14:textId="77777777" w:rsidR="004230B6" w:rsidRDefault="004230B6" w:rsidP="00642DD0">
      <w:pPr>
        <w:pStyle w:val="Ttulo1"/>
      </w:pPr>
      <w:bookmarkStart w:id="2" w:name="_Toc505855276"/>
      <w:r w:rsidRPr="00583EBF">
        <w:lastRenderedPageBreak/>
        <w:t xml:space="preserve">DESCRIPCIÓN FUNCIONAL DE LAS </w:t>
      </w:r>
      <w:r w:rsidRPr="00125D3D">
        <w:t>MODIFICACIONES</w:t>
      </w:r>
      <w:bookmarkEnd w:id="1"/>
      <w:bookmarkEnd w:id="2"/>
    </w:p>
    <w:p w14:paraId="1628BA59" w14:textId="77777777" w:rsidR="00A838F4" w:rsidRPr="003F28AE" w:rsidRDefault="00C32D36" w:rsidP="008D7AAF">
      <w:pPr>
        <w:pStyle w:val="Ttulo2"/>
        <w:numPr>
          <w:ilvl w:val="1"/>
          <w:numId w:val="2"/>
        </w:numPr>
        <w:rPr>
          <w:color w:val="auto"/>
        </w:rPr>
      </w:pPr>
      <w:r w:rsidRPr="003F28AE">
        <w:rPr>
          <w:color w:val="auto"/>
        </w:rPr>
        <w:t>Introducción</w:t>
      </w:r>
    </w:p>
    <w:p w14:paraId="3381B549" w14:textId="4F5DA377" w:rsidR="00AE2972" w:rsidRPr="003F28AE" w:rsidRDefault="000C5C2A" w:rsidP="00BA38A9">
      <w:pPr>
        <w:rPr>
          <w:color w:val="auto"/>
        </w:rPr>
      </w:pPr>
      <w:sdt>
        <w:sdtPr>
          <w:rPr>
            <w:color w:val="auto"/>
          </w:rPr>
          <w:alias w:val="Descripción Mantis"/>
          <w:tag w:val="descMantis"/>
          <w:id w:val="10798193"/>
          <w:lock w:val="sdtLocked"/>
          <w:placeholder>
            <w:docPart w:val="77135D1A234644808D63C70B4873FBE3"/>
          </w:placeholder>
          <w:dataBinding w:xpath="/root[1]/documento[1]/descMantis[1]" w:storeItemID="{56578001-EFAB-42E6-A10E-4104DBE20FE8}"/>
          <w:text/>
        </w:sdtPr>
        <w:sdtEndPr/>
        <w:sdtContent>
          <w:r w:rsidR="00F026DC">
            <w:rPr>
              <w:color w:val="auto"/>
            </w:rPr>
            <w:t>Auditar eliminación en Lista de Regímenes</w:t>
          </w:r>
        </w:sdtContent>
      </w:sdt>
    </w:p>
    <w:p w14:paraId="121479E7" w14:textId="77777777" w:rsidR="00AE2972" w:rsidRPr="003F28AE" w:rsidRDefault="00AE2972" w:rsidP="00916B35">
      <w:pPr>
        <w:ind w:left="705"/>
        <w:rPr>
          <w:color w:val="auto"/>
        </w:rPr>
      </w:pPr>
    </w:p>
    <w:p w14:paraId="3695583A" w14:textId="77777777" w:rsidR="00555836" w:rsidRPr="003F28AE" w:rsidRDefault="00DC2893" w:rsidP="008D7AAF">
      <w:pPr>
        <w:pStyle w:val="Ttulo2"/>
        <w:numPr>
          <w:ilvl w:val="1"/>
          <w:numId w:val="2"/>
        </w:numPr>
        <w:rPr>
          <w:color w:val="auto"/>
        </w:rPr>
      </w:pPr>
      <w:r w:rsidRPr="003F28AE">
        <w:rPr>
          <w:color w:val="auto"/>
        </w:rPr>
        <w:t xml:space="preserve"> </w:t>
      </w:r>
      <w:r w:rsidR="00C32D36" w:rsidRPr="003F28AE">
        <w:rPr>
          <w:color w:val="auto"/>
        </w:rPr>
        <w:t>Descripción</w:t>
      </w:r>
    </w:p>
    <w:p w14:paraId="36695BE5" w14:textId="23036D8A" w:rsidR="000F6FB1" w:rsidRDefault="00F026DC" w:rsidP="000F6FB1">
      <w:pPr>
        <w:ind w:left="454" w:firstLine="0"/>
      </w:pPr>
      <w:r w:rsidRPr="000F6FB1">
        <w:t xml:space="preserve">En la actualidad si bien es posible eliminar un régimen, igual </w:t>
      </w:r>
      <w:r w:rsidR="000F6FB1">
        <w:t>s</w:t>
      </w:r>
      <w:r w:rsidRPr="000F6FB1">
        <w:t xml:space="preserve">e traspasa a la pantalla de “Regímenes por planta”, y además queda visible en la Lista de </w:t>
      </w:r>
      <w:r w:rsidR="00953F36">
        <w:t>R</w:t>
      </w:r>
      <w:r w:rsidRPr="000F6FB1">
        <w:t>egímenes en este último debe denotar si fue eliminado.</w:t>
      </w:r>
    </w:p>
    <w:p w14:paraId="5FDC2933" w14:textId="2999203A" w:rsidR="000F6FB1" w:rsidRDefault="00F026DC" w:rsidP="000F6FB1">
      <w:pPr>
        <w:ind w:left="454" w:firstLine="0"/>
      </w:pPr>
      <w:r w:rsidRPr="000F6FB1">
        <w:t xml:space="preserve">1.- Al ser eliminado un régimen no debe figurar en “Regímenes por </w:t>
      </w:r>
      <w:r w:rsidR="000F6FB1">
        <w:t>P</w:t>
      </w:r>
      <w:r w:rsidRPr="000F6FB1">
        <w:t>lanta”</w:t>
      </w:r>
    </w:p>
    <w:p w14:paraId="1C95A2DD" w14:textId="77777777" w:rsidR="00A11F69" w:rsidRDefault="00F026DC" w:rsidP="00A11F69">
      <w:pPr>
        <w:ind w:left="454" w:firstLine="0"/>
      </w:pPr>
      <w:r w:rsidRPr="000F6FB1">
        <w:t>2.- Se debe</w:t>
      </w:r>
      <w:r w:rsidR="000F6FB1">
        <w:t>n</w:t>
      </w:r>
      <w:r w:rsidRPr="000F6FB1">
        <w:t xml:space="preserve"> agregar </w:t>
      </w:r>
      <w:r w:rsidR="000F6FB1">
        <w:t>2</w:t>
      </w:r>
      <w:r w:rsidRPr="000F6FB1">
        <w:t xml:space="preserve"> columnas en “Lista de </w:t>
      </w:r>
      <w:r w:rsidR="000F6FB1">
        <w:t>R</w:t>
      </w:r>
      <w:r w:rsidRPr="000F6FB1">
        <w:t>egímenes</w:t>
      </w:r>
      <w:r w:rsidR="00A1153E">
        <w:t>/</w:t>
      </w:r>
      <w:r w:rsidR="00A1153E" w:rsidRPr="00A1153E">
        <w:t>Lista de cambios de Nutrición</w:t>
      </w:r>
      <w:r w:rsidRPr="000F6FB1">
        <w:t xml:space="preserve">”, indicando su eliminación y </w:t>
      </w:r>
      <w:r w:rsidR="000F6FB1">
        <w:t>funcionario que lo eliminó</w:t>
      </w:r>
    </w:p>
    <w:p w14:paraId="00587EE0" w14:textId="003497C0" w:rsidR="000F6FB1" w:rsidRDefault="00F026DC" w:rsidP="00A11F69">
      <w:pPr>
        <w:ind w:left="454" w:firstLine="0"/>
        <w:rPr>
          <w:rFonts w:ascii="Arial" w:hAnsi="Arial" w:cs="Arial"/>
          <w:b/>
          <w:bCs/>
          <w:color w:val="000000"/>
          <w:sz w:val="18"/>
          <w:szCs w:val="18"/>
          <w:u w:val="single"/>
        </w:rPr>
      </w:pPr>
      <w:r w:rsidRPr="00FD7F7D">
        <w:rPr>
          <w:rFonts w:ascii="Arial" w:hAnsi="Arial" w:cs="Arial"/>
          <w:color w:val="000000"/>
          <w:sz w:val="18"/>
          <w:szCs w:val="18"/>
        </w:rPr>
        <w:br/>
      </w:r>
      <w:r w:rsidRPr="00FD7F7D">
        <w:rPr>
          <w:rFonts w:ascii="Arial" w:hAnsi="Arial" w:cs="Arial"/>
          <w:noProof/>
          <w:color w:val="000000"/>
          <w:sz w:val="18"/>
          <w:szCs w:val="18"/>
          <w:lang w:val="es-CL" w:eastAsia="es-CL"/>
        </w:rPr>
        <w:drawing>
          <wp:inline distT="0" distB="0" distL="0" distR="0" wp14:anchorId="351050EB" wp14:editId="06BF9E9D">
            <wp:extent cx="6111875" cy="2038350"/>
            <wp:effectExtent l="0" t="0" r="3175" b="0"/>
            <wp:docPr id="3" name="Imagen 3" descr="https://solicitudes.rayensalud.com:65111/inlineimages/WorkOrder/133099/14867377987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olicitudes.rayensalud.com:65111/inlineimages/WorkOrder/133099/148673779872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858" cy="204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F7D">
        <w:rPr>
          <w:rFonts w:ascii="Arial" w:hAnsi="Arial" w:cs="Arial"/>
          <w:color w:val="000000"/>
          <w:sz w:val="18"/>
          <w:szCs w:val="18"/>
        </w:rPr>
        <w:br/>
      </w:r>
    </w:p>
    <w:p w14:paraId="26981E93" w14:textId="5E081A36" w:rsidR="00F026DC" w:rsidRPr="00FD7F7D" w:rsidRDefault="00F026DC" w:rsidP="000F6FB1">
      <w:pPr>
        <w:shd w:val="clear" w:color="auto" w:fill="FFFFF4"/>
        <w:spacing w:before="100" w:beforeAutospacing="1" w:after="240"/>
        <w:ind w:left="454" w:firstLine="0"/>
        <w:rPr>
          <w:rFonts w:ascii="Arial" w:hAnsi="Arial" w:cs="Arial"/>
          <w:color w:val="000000"/>
          <w:sz w:val="18"/>
          <w:szCs w:val="18"/>
        </w:rPr>
      </w:pPr>
      <w:r w:rsidRPr="000F6FB1">
        <w:rPr>
          <w:rFonts w:ascii="Arial" w:hAnsi="Arial" w:cs="Arial"/>
          <w:b/>
          <w:bCs/>
          <w:color w:val="000000"/>
          <w:sz w:val="18"/>
          <w:szCs w:val="18"/>
          <w:u w:val="single"/>
        </w:rPr>
        <w:lastRenderedPageBreak/>
        <w:t>COMENTARIO USYM</w:t>
      </w:r>
    </w:p>
    <w:p w14:paraId="34D9A227" w14:textId="28EDFDFB" w:rsidR="00F026DC" w:rsidRPr="000F6FB1" w:rsidRDefault="00F026DC" w:rsidP="000F6FB1">
      <w:pPr>
        <w:ind w:left="454" w:firstLine="0"/>
      </w:pPr>
      <w:r w:rsidRPr="000F6FB1">
        <w:t xml:space="preserve">Si se elimina la dieta asignada a un paciente, en la pantalla de Lista de </w:t>
      </w:r>
      <w:r w:rsidR="000F6FB1">
        <w:t>Regímenes</w:t>
      </w:r>
      <w:r w:rsidR="00A1153E">
        <w:t>/</w:t>
      </w:r>
      <w:r w:rsidR="00A1153E" w:rsidRPr="00A1153E">
        <w:t>Lista de cambios de Nutrición</w:t>
      </w:r>
      <w:r w:rsidRPr="000F6FB1">
        <w:t xml:space="preserve"> a la cual se accede a través del </w:t>
      </w:r>
      <w:r w:rsidR="000F6FB1">
        <w:t>H</w:t>
      </w:r>
      <w:r w:rsidRPr="000F6FB1">
        <w:t xml:space="preserve">istórico de </w:t>
      </w:r>
      <w:r w:rsidR="000F6FB1">
        <w:t>R</w:t>
      </w:r>
      <w:r w:rsidRPr="000F6FB1">
        <w:t>egímenes</w:t>
      </w:r>
      <w:r w:rsidR="00A1153E">
        <w:t>/H</w:t>
      </w:r>
      <w:r w:rsidR="00A1153E" w:rsidRPr="000F6FB1">
        <w:t>istórico de</w:t>
      </w:r>
      <w:r w:rsidR="00A1153E">
        <w:t xml:space="preserve"> Nutrición</w:t>
      </w:r>
      <w:r w:rsidRPr="000F6FB1">
        <w:t xml:space="preserve"> se deben incorporar 3 columnas: </w:t>
      </w:r>
    </w:p>
    <w:p w14:paraId="1C2E8737" w14:textId="62B06452" w:rsidR="00F026DC" w:rsidRPr="000F6FB1" w:rsidRDefault="00A11F69" w:rsidP="000F6FB1">
      <w:pPr>
        <w:pStyle w:val="Prrafodelista"/>
        <w:numPr>
          <w:ilvl w:val="0"/>
          <w:numId w:val="27"/>
        </w:numPr>
      </w:pPr>
      <w:r>
        <w:rPr>
          <w:b/>
          <w:u w:val="single"/>
        </w:rPr>
        <w:t>Eliminada:</w:t>
      </w:r>
      <w:r w:rsidR="00F026DC" w:rsidRPr="000F6FB1">
        <w:t xml:space="preserve"> en la cual debe salir identificada a través de un check si la dieta fue eliminada</w:t>
      </w:r>
    </w:p>
    <w:p w14:paraId="400602AD" w14:textId="032F719E" w:rsidR="00F026DC" w:rsidRPr="000F6FB1" w:rsidRDefault="00F026DC" w:rsidP="000F6FB1">
      <w:pPr>
        <w:pStyle w:val="Prrafodelista"/>
        <w:numPr>
          <w:ilvl w:val="0"/>
          <w:numId w:val="27"/>
        </w:numPr>
      </w:pPr>
      <w:r w:rsidRPr="000F6FB1">
        <w:rPr>
          <w:b/>
          <w:u w:val="single"/>
        </w:rPr>
        <w:t>Funcionario Elimina</w:t>
      </w:r>
      <w:r w:rsidR="00A11F69">
        <w:rPr>
          <w:b/>
          <w:u w:val="single"/>
        </w:rPr>
        <w:t>:</w:t>
      </w:r>
      <w:r w:rsidRPr="000F6FB1">
        <w:t xml:space="preserve"> donde debe aparecer el nombre completo del f</w:t>
      </w:r>
      <w:r w:rsidR="000F6FB1">
        <w:t>uncionario que eliminó la dieta</w:t>
      </w:r>
    </w:p>
    <w:p w14:paraId="41A17B71" w14:textId="33F014F0" w:rsidR="00F026DC" w:rsidRDefault="00F026DC" w:rsidP="000F6FB1">
      <w:pPr>
        <w:pStyle w:val="Prrafodelista"/>
        <w:numPr>
          <w:ilvl w:val="0"/>
          <w:numId w:val="27"/>
        </w:numPr>
      </w:pPr>
      <w:r w:rsidRPr="000F6FB1">
        <w:rPr>
          <w:b/>
          <w:u w:val="single"/>
        </w:rPr>
        <w:t>Fecha eliminación</w:t>
      </w:r>
      <w:r w:rsidR="00A11F69">
        <w:rPr>
          <w:b/>
          <w:u w:val="single"/>
        </w:rPr>
        <w:t>:</w:t>
      </w:r>
      <w:r w:rsidRPr="000F6FB1">
        <w:t> donde aparezca la fecha y hora en que se realiza la eliminación de la dieta</w:t>
      </w:r>
    </w:p>
    <w:p w14:paraId="02C14400" w14:textId="77777777" w:rsidR="00A11F69" w:rsidRPr="000F6FB1" w:rsidRDefault="00A11F69" w:rsidP="00A11F69">
      <w:pPr>
        <w:pStyle w:val="Prrafodelista"/>
        <w:ind w:left="1174" w:firstLine="0"/>
      </w:pPr>
    </w:p>
    <w:p w14:paraId="1E7CB4AC" w14:textId="65B392B7" w:rsidR="00F026DC" w:rsidRDefault="00F026DC" w:rsidP="00F026DC">
      <w:pPr>
        <w:ind w:left="454" w:firstLine="0"/>
      </w:pPr>
      <w:r w:rsidRPr="00FD7F7D">
        <w:rPr>
          <w:rFonts w:ascii="Arial" w:hAnsi="Arial" w:cs="Arial"/>
          <w:noProof/>
          <w:color w:val="000000"/>
          <w:sz w:val="18"/>
          <w:szCs w:val="18"/>
          <w:lang w:val="es-CL" w:eastAsia="es-CL"/>
        </w:rPr>
        <w:drawing>
          <wp:inline distT="0" distB="0" distL="0" distR="0" wp14:anchorId="04517663" wp14:editId="44375ED3">
            <wp:extent cx="5943600" cy="2146852"/>
            <wp:effectExtent l="0" t="0" r="0" b="6350"/>
            <wp:docPr id="12" name="Imagen 12" descr="https://solicitudes.rayensalud.com:65111/inlineimages/WorkOrder/133099/1486752314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olicitudes.rayensalud.com:65111/inlineimages/WorkOrder/133099/148675231410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103" cy="215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A6694" w14:textId="77777777" w:rsidR="00A11F69" w:rsidRDefault="00A11F69" w:rsidP="002B7B6D">
      <w:pPr>
        <w:ind w:left="454" w:firstLine="0"/>
      </w:pPr>
    </w:p>
    <w:p w14:paraId="4435E586" w14:textId="661E068B" w:rsidR="00A11F69" w:rsidRDefault="002B7B6D" w:rsidP="002B7B6D">
      <w:pPr>
        <w:ind w:left="454" w:firstLine="0"/>
      </w:pPr>
      <w:r>
        <w:t>ademá</w:t>
      </w:r>
      <w:r w:rsidRPr="002B7B6D">
        <w:t xml:space="preserve">s esta dieta eliminada no debe aparecer en la pantalla de </w:t>
      </w:r>
      <w:r>
        <w:t>R</w:t>
      </w:r>
      <w:r w:rsidRPr="002B7B6D">
        <w:t xml:space="preserve">egímenes por </w:t>
      </w:r>
      <w:r>
        <w:t>P</w:t>
      </w:r>
      <w:r w:rsidRPr="002B7B6D">
        <w:t>lanta</w:t>
      </w:r>
      <w:r>
        <w:t>.</w:t>
      </w:r>
    </w:p>
    <w:p w14:paraId="0C6587A6" w14:textId="77777777" w:rsidR="00A11F69" w:rsidRDefault="00A11F69" w:rsidP="002B7B6D">
      <w:pPr>
        <w:ind w:left="454" w:firstLine="0"/>
      </w:pPr>
    </w:p>
    <w:p w14:paraId="2E11993D" w14:textId="77777777" w:rsidR="00A11F69" w:rsidRDefault="00A11F69" w:rsidP="002B7B6D">
      <w:pPr>
        <w:ind w:left="454" w:firstLine="0"/>
      </w:pPr>
    </w:p>
    <w:p w14:paraId="743079E5" w14:textId="77777777" w:rsidR="00A11F69" w:rsidRDefault="00A11F69" w:rsidP="002B7B6D">
      <w:pPr>
        <w:ind w:left="454" w:firstLine="0"/>
      </w:pPr>
    </w:p>
    <w:p w14:paraId="602DA3F9" w14:textId="77777777" w:rsidR="00DC2893" w:rsidRDefault="00DC2893" w:rsidP="008D7AAF">
      <w:pPr>
        <w:pStyle w:val="Ttulo2"/>
        <w:numPr>
          <w:ilvl w:val="1"/>
          <w:numId w:val="2"/>
        </w:numPr>
        <w:rPr>
          <w:color w:val="auto"/>
        </w:rPr>
      </w:pPr>
      <w:r w:rsidRPr="003F28AE">
        <w:rPr>
          <w:color w:val="auto"/>
        </w:rPr>
        <w:lastRenderedPageBreak/>
        <w:t xml:space="preserve"> </w:t>
      </w:r>
      <w:r w:rsidR="0086617A" w:rsidRPr="003F28AE">
        <w:rPr>
          <w:color w:val="auto"/>
        </w:rPr>
        <w:t>P</w:t>
      </w:r>
      <w:r w:rsidR="00EA4391" w:rsidRPr="003F28AE">
        <w:rPr>
          <w:color w:val="auto"/>
        </w:rPr>
        <w:t>ropuesta funcional</w:t>
      </w:r>
    </w:p>
    <w:p w14:paraId="74A4AD83" w14:textId="54661F4E" w:rsidR="00603164" w:rsidRPr="00A819DA" w:rsidRDefault="00603164" w:rsidP="00603164">
      <w:pPr>
        <w:ind w:left="1032" w:firstLine="0"/>
        <w:rPr>
          <w:lang w:eastAsia="es-CL"/>
        </w:rPr>
      </w:pPr>
      <w:r w:rsidRPr="00A819DA">
        <w:rPr>
          <w:lang w:eastAsia="es-CL"/>
        </w:rPr>
        <w:t>Se propone</w:t>
      </w:r>
      <w:r w:rsidR="00032C70" w:rsidRPr="00A819DA">
        <w:rPr>
          <w:lang w:eastAsia="es-CL"/>
        </w:rPr>
        <w:t xml:space="preserve"> modificar el módulo de dietas para </w:t>
      </w:r>
      <w:r w:rsidR="00ED6E9F" w:rsidRPr="00A819DA">
        <w:rPr>
          <w:lang w:eastAsia="es-CL"/>
        </w:rPr>
        <w:t>adaptarlo a los cambios solicitado</w:t>
      </w:r>
      <w:r w:rsidR="00032C70" w:rsidRPr="00A819DA">
        <w:rPr>
          <w:lang w:eastAsia="es-CL"/>
        </w:rPr>
        <w:t>s</w:t>
      </w:r>
      <w:r w:rsidR="00A819DA" w:rsidRPr="00A819DA">
        <w:rPr>
          <w:lang w:eastAsia="es-CL"/>
        </w:rPr>
        <w:t>, desde Historia Clínica:</w:t>
      </w:r>
    </w:p>
    <w:p w14:paraId="0D878768" w14:textId="6B746C11" w:rsidR="00032C70" w:rsidRPr="00A819DA" w:rsidRDefault="00032C70" w:rsidP="00F026DC">
      <w:pPr>
        <w:pStyle w:val="Prrafodelista"/>
        <w:numPr>
          <w:ilvl w:val="0"/>
          <w:numId w:val="26"/>
        </w:numPr>
        <w:rPr>
          <w:lang w:eastAsia="es-CL"/>
        </w:rPr>
      </w:pPr>
      <w:r w:rsidRPr="00A819DA">
        <w:rPr>
          <w:lang w:eastAsia="es-CL"/>
        </w:rPr>
        <w:t>una dieta en Florence se puede eliminar de 2 maneras</w:t>
      </w:r>
      <w:r w:rsidR="00231092">
        <w:rPr>
          <w:i/>
          <w:lang w:eastAsia="es-CL"/>
        </w:rPr>
        <w:t xml:space="preserve"> (el proceso no la elimina lógicamente, lo que hace es darle fin a la prescripción dejando de aplicar):</w:t>
      </w:r>
    </w:p>
    <w:p w14:paraId="50ED4B45" w14:textId="7D10BD8E" w:rsidR="00032C70" w:rsidRPr="00A819DA" w:rsidRDefault="00032C70" w:rsidP="00032C70">
      <w:pPr>
        <w:pStyle w:val="Prrafodelista"/>
        <w:numPr>
          <w:ilvl w:val="1"/>
          <w:numId w:val="26"/>
        </w:numPr>
        <w:rPr>
          <w:lang w:eastAsia="es-CL"/>
        </w:rPr>
      </w:pPr>
      <w:r w:rsidRPr="00A819DA">
        <w:rPr>
          <w:lang w:eastAsia="es-CL"/>
        </w:rPr>
        <w:t xml:space="preserve">con el botón </w:t>
      </w:r>
      <w:r w:rsidRPr="00A819DA">
        <w:rPr>
          <w:noProof/>
          <w:lang w:val="es-CL" w:eastAsia="es-CL"/>
        </w:rPr>
        <w:drawing>
          <wp:inline distT="0" distB="0" distL="0" distR="0" wp14:anchorId="0D18EB50" wp14:editId="10080FC4">
            <wp:extent cx="323850" cy="3905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9DA">
        <w:rPr>
          <w:lang w:eastAsia="es-CL"/>
        </w:rPr>
        <w:t xml:space="preserve"> </w:t>
      </w:r>
      <w:r w:rsidR="00ED6E9F" w:rsidRPr="00A819DA">
        <w:rPr>
          <w:lang w:eastAsia="es-CL"/>
        </w:rPr>
        <w:t xml:space="preserve">del menú principal sobre </w:t>
      </w:r>
      <w:r w:rsidRPr="00A819DA">
        <w:rPr>
          <w:lang w:eastAsia="es-CL"/>
        </w:rPr>
        <w:t xml:space="preserve">la pestaña correspondiente </w:t>
      </w:r>
      <w:r w:rsidR="00ED6E9F" w:rsidRPr="00A819DA">
        <w:rPr>
          <w:lang w:eastAsia="es-CL"/>
        </w:rPr>
        <w:t>al tipo de dieta a eliminar e</w:t>
      </w:r>
      <w:r w:rsidRPr="00A819DA">
        <w:rPr>
          <w:lang w:eastAsia="es-CL"/>
        </w:rPr>
        <w:t xml:space="preserve">n el formulario </w:t>
      </w:r>
      <w:r w:rsidR="00B61DB3">
        <w:rPr>
          <w:lang w:eastAsia="es-CL"/>
        </w:rPr>
        <w:t>“</w:t>
      </w:r>
      <w:r w:rsidRPr="00A819DA">
        <w:rPr>
          <w:lang w:eastAsia="es-CL"/>
        </w:rPr>
        <w:t>Nutrición</w:t>
      </w:r>
      <w:r w:rsidR="00B61DB3">
        <w:rPr>
          <w:lang w:eastAsia="es-CL"/>
        </w:rPr>
        <w:t>”</w:t>
      </w:r>
      <w:r w:rsidR="002963E8" w:rsidRPr="00A819DA">
        <w:rPr>
          <w:lang w:eastAsia="es-CL"/>
        </w:rPr>
        <w:t xml:space="preserve"> (Oral/Parenteral/Enteral/Pediátrica o Láctea)</w:t>
      </w:r>
    </w:p>
    <w:p w14:paraId="4622A85A" w14:textId="3C3E97A2" w:rsidR="00A819DA" w:rsidRDefault="00A819DA" w:rsidP="00A819DA">
      <w:pPr>
        <w:pStyle w:val="Prrafodelista"/>
        <w:ind w:left="2472" w:firstLine="0"/>
        <w:rPr>
          <w:lang w:eastAsia="es-CL"/>
        </w:rPr>
      </w:pPr>
      <w:r w:rsidRPr="00A819DA">
        <w:rPr>
          <w:noProof/>
          <w:lang w:val="es-CL" w:eastAsia="es-CL"/>
        </w:rPr>
        <w:drawing>
          <wp:inline distT="0" distB="0" distL="0" distR="0" wp14:anchorId="484BF22D" wp14:editId="1CD4D49A">
            <wp:extent cx="8020050" cy="33242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0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CD490" w14:textId="69304D42" w:rsidR="0094469B" w:rsidRPr="00A819DA" w:rsidRDefault="0094469B" w:rsidP="0094469B">
      <w:pPr>
        <w:pStyle w:val="Prrafodelista"/>
        <w:numPr>
          <w:ilvl w:val="2"/>
          <w:numId w:val="26"/>
        </w:numPr>
        <w:rPr>
          <w:lang w:eastAsia="es-CL"/>
        </w:rPr>
      </w:pPr>
      <w:r>
        <w:rPr>
          <w:lang w:eastAsia="es-CL"/>
        </w:rPr>
        <w:t>en e</w:t>
      </w:r>
      <w:r w:rsidRPr="00A819DA">
        <w:rPr>
          <w:lang w:eastAsia="es-CL"/>
        </w:rPr>
        <w:t xml:space="preserve">l formulario </w:t>
      </w:r>
      <w:r w:rsidR="00B61DB3">
        <w:rPr>
          <w:lang w:eastAsia="es-CL"/>
        </w:rPr>
        <w:t>“</w:t>
      </w:r>
      <w:r w:rsidRPr="00A819DA">
        <w:rPr>
          <w:lang w:eastAsia="es-CL"/>
        </w:rPr>
        <w:t>Lista de Regímenes/Lista de cambios de Nutrición</w:t>
      </w:r>
      <w:r w:rsidR="00B61DB3">
        <w:rPr>
          <w:lang w:eastAsia="es-CL"/>
        </w:rPr>
        <w:t>”</w:t>
      </w:r>
      <w:r>
        <w:rPr>
          <w:lang w:eastAsia="es-CL"/>
        </w:rPr>
        <w:t xml:space="preserve"> aparecen todos los tipos registrados</w:t>
      </w:r>
    </w:p>
    <w:p w14:paraId="3A6D6857" w14:textId="64A146DE" w:rsidR="00032C70" w:rsidRDefault="00032C70" w:rsidP="00032C70">
      <w:pPr>
        <w:pStyle w:val="Prrafodelista"/>
        <w:numPr>
          <w:ilvl w:val="1"/>
          <w:numId w:val="26"/>
        </w:numPr>
        <w:rPr>
          <w:lang w:eastAsia="es-CL"/>
        </w:rPr>
      </w:pPr>
      <w:r w:rsidRPr="00A819DA">
        <w:rPr>
          <w:lang w:eastAsia="es-CL"/>
        </w:rPr>
        <w:lastRenderedPageBreak/>
        <w:t xml:space="preserve">prescribiendo </w:t>
      </w:r>
      <w:r w:rsidR="00A819DA" w:rsidRPr="00A819DA">
        <w:rPr>
          <w:lang w:eastAsia="es-CL"/>
        </w:rPr>
        <w:t xml:space="preserve">en el formulario </w:t>
      </w:r>
      <w:r w:rsidR="00B61DB3">
        <w:rPr>
          <w:lang w:eastAsia="es-CL"/>
        </w:rPr>
        <w:t>“</w:t>
      </w:r>
      <w:r w:rsidR="00A819DA" w:rsidRPr="00A819DA">
        <w:rPr>
          <w:lang w:eastAsia="es-CL"/>
        </w:rPr>
        <w:t>Nutrición</w:t>
      </w:r>
      <w:r w:rsidR="00B61DB3">
        <w:rPr>
          <w:lang w:eastAsia="es-CL"/>
        </w:rPr>
        <w:t>”</w:t>
      </w:r>
      <w:r w:rsidR="00A819DA" w:rsidRPr="00A819DA">
        <w:rPr>
          <w:lang w:eastAsia="es-CL"/>
        </w:rPr>
        <w:t xml:space="preserve"> </w:t>
      </w:r>
      <w:r w:rsidRPr="00A819DA">
        <w:rPr>
          <w:lang w:eastAsia="es-CL"/>
        </w:rPr>
        <w:t>una dieta cuyas fechas de inicio y fin se solap</w:t>
      </w:r>
      <w:r w:rsidR="00A819DA" w:rsidRPr="00A819DA">
        <w:rPr>
          <w:lang w:eastAsia="es-CL"/>
        </w:rPr>
        <w:t>e</w:t>
      </w:r>
      <w:r w:rsidRPr="00A819DA">
        <w:rPr>
          <w:lang w:eastAsia="es-CL"/>
        </w:rPr>
        <w:t>n con la de otra dieta ya existente, quedando esta segunda dieta marcada como eliminada</w:t>
      </w:r>
    </w:p>
    <w:p w14:paraId="4F5CBF3B" w14:textId="1B5C35E1" w:rsidR="0094469B" w:rsidRDefault="0094469B" w:rsidP="0094469B">
      <w:pPr>
        <w:pStyle w:val="Prrafodelista"/>
        <w:numPr>
          <w:ilvl w:val="1"/>
          <w:numId w:val="26"/>
        </w:numPr>
        <w:rPr>
          <w:lang w:eastAsia="es-CL"/>
        </w:rPr>
      </w:pPr>
      <w:r>
        <w:rPr>
          <w:lang w:eastAsia="es-CL"/>
        </w:rPr>
        <w:t xml:space="preserve">las dietas en BBDD quedan registradas con un registro para cada tipo distinto, en </w:t>
      </w:r>
      <w:r w:rsidRPr="0094469B">
        <w:rPr>
          <w:lang w:eastAsia="es-CL"/>
        </w:rPr>
        <w:t>Ingresos..AlimentacionGeneral</w:t>
      </w:r>
      <w:r>
        <w:rPr>
          <w:lang w:eastAsia="es-CL"/>
        </w:rPr>
        <w:t>:</w:t>
      </w:r>
    </w:p>
    <w:p w14:paraId="65C5D3A4" w14:textId="02B62BC0" w:rsidR="0094469B" w:rsidRPr="00A819DA" w:rsidRDefault="0094469B" w:rsidP="0094469B">
      <w:pPr>
        <w:ind w:left="1044" w:firstLine="708"/>
        <w:rPr>
          <w:lang w:eastAsia="es-CL"/>
        </w:rPr>
      </w:pPr>
      <w:r w:rsidRPr="00A819DA">
        <w:rPr>
          <w:noProof/>
          <w:lang w:val="es-CL" w:eastAsia="es-CL"/>
        </w:rPr>
        <w:drawing>
          <wp:inline distT="0" distB="0" distL="0" distR="0" wp14:anchorId="21B9172E" wp14:editId="54BAFC8E">
            <wp:extent cx="2943225" cy="27051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69A2" w14:textId="627043C2" w:rsidR="00A819DA" w:rsidRPr="00A819DA" w:rsidRDefault="00231092" w:rsidP="00A819DA">
      <w:pPr>
        <w:pStyle w:val="Prrafodelista"/>
        <w:ind w:left="1752" w:firstLine="0"/>
        <w:rPr>
          <w:lang w:eastAsia="es-CL"/>
        </w:rPr>
      </w:pPr>
      <w:r>
        <w:rPr>
          <w:noProof/>
          <w:lang w:val="es-CL" w:eastAsia="es-CL"/>
        </w:rPr>
        <w:drawing>
          <wp:inline distT="0" distB="0" distL="0" distR="0" wp14:anchorId="57E29048" wp14:editId="11BE5F8C">
            <wp:extent cx="8694968" cy="808074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4378" cy="81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C005B" w14:textId="42FC1280" w:rsidR="00ED6E9F" w:rsidRDefault="00ED6E9F" w:rsidP="0094469B">
      <w:pPr>
        <w:pStyle w:val="Prrafodelista"/>
        <w:numPr>
          <w:ilvl w:val="2"/>
          <w:numId w:val="26"/>
        </w:numPr>
        <w:rPr>
          <w:lang w:eastAsia="es-CL"/>
        </w:rPr>
      </w:pPr>
      <w:r w:rsidRPr="00A819DA">
        <w:rPr>
          <w:lang w:eastAsia="es-CL"/>
        </w:rPr>
        <w:t>el campo</w:t>
      </w:r>
      <w:r w:rsidR="00A819DA" w:rsidRPr="00A819DA">
        <w:rPr>
          <w:lang w:eastAsia="es-CL"/>
        </w:rPr>
        <w:t xml:space="preserve"> </w:t>
      </w:r>
      <w:r w:rsidRPr="00A819DA">
        <w:rPr>
          <w:lang w:eastAsia="es-CL"/>
        </w:rPr>
        <w:t>FEliminacion d</w:t>
      </w:r>
      <w:r w:rsidR="00692E35" w:rsidRPr="00A819DA">
        <w:rPr>
          <w:lang w:eastAsia="es-CL"/>
        </w:rPr>
        <w:t xml:space="preserve">etermina si </w:t>
      </w:r>
      <w:r w:rsidR="00231092">
        <w:rPr>
          <w:lang w:eastAsia="es-CL"/>
        </w:rPr>
        <w:t>Florence</w:t>
      </w:r>
      <w:r w:rsidR="00231092" w:rsidRPr="00A819DA">
        <w:rPr>
          <w:lang w:eastAsia="es-CL"/>
        </w:rPr>
        <w:t xml:space="preserve"> </w:t>
      </w:r>
      <w:r w:rsidR="00231092">
        <w:rPr>
          <w:lang w:eastAsia="es-CL"/>
        </w:rPr>
        <w:t xml:space="preserve">tiene en cuenta </w:t>
      </w:r>
      <w:r w:rsidR="00692E35" w:rsidRPr="00A819DA">
        <w:rPr>
          <w:lang w:eastAsia="es-CL"/>
        </w:rPr>
        <w:t xml:space="preserve">la dieta </w:t>
      </w:r>
      <w:r w:rsidR="00231092">
        <w:rPr>
          <w:lang w:eastAsia="es-CL"/>
        </w:rPr>
        <w:t>o no pero no refleja las dietas eliminadas desde este punto</w:t>
      </w:r>
    </w:p>
    <w:p w14:paraId="2035BFFE" w14:textId="2DC2DBFD" w:rsidR="00231092" w:rsidRDefault="00231092" w:rsidP="0094469B">
      <w:pPr>
        <w:pStyle w:val="Prrafodelista"/>
        <w:numPr>
          <w:ilvl w:val="2"/>
          <w:numId w:val="26"/>
        </w:numPr>
        <w:rPr>
          <w:lang w:eastAsia="es-CL"/>
        </w:rPr>
      </w:pPr>
      <w:r w:rsidRPr="00A819DA">
        <w:rPr>
          <w:lang w:eastAsia="es-CL"/>
        </w:rPr>
        <w:t>el campo F</w:t>
      </w:r>
      <w:r>
        <w:rPr>
          <w:lang w:eastAsia="es-CL"/>
        </w:rPr>
        <w:t xml:space="preserve">Fin contiene la fecha de fin de la dieta pero no </w:t>
      </w:r>
      <w:r w:rsidR="00AC7983">
        <w:rPr>
          <w:lang w:eastAsia="es-CL"/>
        </w:rPr>
        <w:t>implica</w:t>
      </w:r>
      <w:r>
        <w:rPr>
          <w:lang w:eastAsia="es-CL"/>
        </w:rPr>
        <w:t xml:space="preserve"> que esté eliminada</w:t>
      </w:r>
    </w:p>
    <w:p w14:paraId="1EB6172C" w14:textId="4AA3BE5D" w:rsidR="00231092" w:rsidRDefault="00231092" w:rsidP="0094469B">
      <w:pPr>
        <w:pStyle w:val="Prrafodelista"/>
        <w:numPr>
          <w:ilvl w:val="2"/>
          <w:numId w:val="26"/>
        </w:numPr>
        <w:rPr>
          <w:lang w:eastAsia="es-CL"/>
        </w:rPr>
      </w:pPr>
      <w:r>
        <w:rPr>
          <w:lang w:eastAsia="es-CL"/>
        </w:rPr>
        <w:t>el campo ParenteralEnteralOral contiene el tipo de dieta</w:t>
      </w:r>
    </w:p>
    <w:p w14:paraId="7216C832" w14:textId="30771069" w:rsidR="00231092" w:rsidRDefault="00231092" w:rsidP="00231092">
      <w:pPr>
        <w:pStyle w:val="Prrafodelista"/>
        <w:numPr>
          <w:ilvl w:val="1"/>
          <w:numId w:val="26"/>
        </w:numPr>
        <w:rPr>
          <w:lang w:eastAsia="es-CL"/>
        </w:rPr>
      </w:pPr>
      <w:r w:rsidRPr="00A819DA">
        <w:rPr>
          <w:lang w:eastAsia="es-CL"/>
        </w:rPr>
        <w:lastRenderedPageBreak/>
        <w:t>se creará</w:t>
      </w:r>
      <w:r>
        <w:rPr>
          <w:lang w:eastAsia="es-CL"/>
        </w:rPr>
        <w:t xml:space="preserve">n los campos Eliminado bit NULL y </w:t>
      </w:r>
      <w:r w:rsidRPr="00A819DA">
        <w:rPr>
          <w:lang w:eastAsia="es-CL"/>
        </w:rPr>
        <w:t xml:space="preserve">DNIElimina char(8) NULL para registrar </w:t>
      </w:r>
      <w:r>
        <w:rPr>
          <w:lang w:eastAsia="es-CL"/>
        </w:rPr>
        <w:t xml:space="preserve">que la dieta </w:t>
      </w:r>
      <w:r w:rsidR="00AC7983">
        <w:rPr>
          <w:lang w:eastAsia="es-CL"/>
        </w:rPr>
        <w:t xml:space="preserve">se </w:t>
      </w:r>
      <w:r>
        <w:rPr>
          <w:lang w:eastAsia="es-CL"/>
        </w:rPr>
        <w:t>elimina</w:t>
      </w:r>
      <w:r w:rsidR="00AC7983">
        <w:rPr>
          <w:lang w:eastAsia="es-CL"/>
        </w:rPr>
        <w:t xml:space="preserve"> y </w:t>
      </w:r>
      <w:r w:rsidRPr="00A819DA">
        <w:rPr>
          <w:lang w:eastAsia="es-CL"/>
        </w:rPr>
        <w:t xml:space="preserve">el usuario que </w:t>
      </w:r>
      <w:r w:rsidR="00AC7983">
        <w:rPr>
          <w:lang w:eastAsia="es-CL"/>
        </w:rPr>
        <w:t>realiza este proceso</w:t>
      </w:r>
    </w:p>
    <w:p w14:paraId="62BD5DF7" w14:textId="77777777" w:rsidR="00AC7983" w:rsidRDefault="00AC7983" w:rsidP="00AC7983">
      <w:pPr>
        <w:pStyle w:val="Prrafodelista"/>
        <w:ind w:left="1752" w:firstLine="0"/>
        <w:rPr>
          <w:lang w:eastAsia="es-CL"/>
        </w:rPr>
      </w:pPr>
    </w:p>
    <w:p w14:paraId="1FA76154" w14:textId="5D911C23" w:rsidR="00ED6E9F" w:rsidRPr="00A819DA" w:rsidRDefault="00692E35" w:rsidP="00692E35">
      <w:pPr>
        <w:pStyle w:val="Prrafodelista"/>
        <w:numPr>
          <w:ilvl w:val="0"/>
          <w:numId w:val="26"/>
        </w:numPr>
        <w:rPr>
          <w:lang w:eastAsia="es-CL"/>
        </w:rPr>
      </w:pPr>
      <w:r w:rsidRPr="00A819DA">
        <w:rPr>
          <w:lang w:eastAsia="es-CL"/>
        </w:rPr>
        <w:t xml:space="preserve">se propone por defecto al acceder al formulario </w:t>
      </w:r>
      <w:r w:rsidR="00B61DB3">
        <w:rPr>
          <w:lang w:eastAsia="es-CL"/>
        </w:rPr>
        <w:t>“</w:t>
      </w:r>
      <w:r w:rsidRPr="00A819DA">
        <w:rPr>
          <w:lang w:eastAsia="es-CL"/>
        </w:rPr>
        <w:t>Regímenes por Planta</w:t>
      </w:r>
      <w:r w:rsidR="00B61DB3">
        <w:rPr>
          <w:lang w:eastAsia="es-CL"/>
        </w:rPr>
        <w:t>”</w:t>
      </w:r>
      <w:r w:rsidRPr="00A819DA">
        <w:rPr>
          <w:lang w:eastAsia="es-CL"/>
        </w:rPr>
        <w:t xml:space="preserve"> que las dietas eliminadas no se carguen, </w:t>
      </w:r>
      <w:r w:rsidR="00A819DA" w:rsidRPr="00A819DA">
        <w:rPr>
          <w:lang w:eastAsia="es-CL"/>
        </w:rPr>
        <w:t>añadiendo</w:t>
      </w:r>
      <w:r w:rsidRPr="00A819DA">
        <w:rPr>
          <w:lang w:eastAsia="es-CL"/>
        </w:rPr>
        <w:t xml:space="preserve"> un check </w:t>
      </w:r>
      <w:r w:rsidR="00E17FE6">
        <w:rPr>
          <w:lang w:eastAsia="es-CL"/>
        </w:rPr>
        <w:t xml:space="preserve">“Histórico” </w:t>
      </w:r>
      <w:r w:rsidR="00A819DA" w:rsidRPr="00A819DA">
        <w:rPr>
          <w:lang w:eastAsia="es-CL"/>
        </w:rPr>
        <w:t>en el panel “Tipos de Nutrición”</w:t>
      </w:r>
      <w:r w:rsidR="00E17FE6">
        <w:rPr>
          <w:lang w:eastAsia="es-CL"/>
        </w:rPr>
        <w:t xml:space="preserve"> cuya funcionalidad sería </w:t>
      </w:r>
      <w:r w:rsidRPr="00A819DA">
        <w:rPr>
          <w:lang w:eastAsia="es-CL"/>
        </w:rPr>
        <w:t xml:space="preserve">incluirlas </w:t>
      </w:r>
      <w:r w:rsidR="00E17FE6">
        <w:rPr>
          <w:lang w:eastAsia="es-CL"/>
        </w:rPr>
        <w:t xml:space="preserve">en caso de estar marcado </w:t>
      </w:r>
      <w:r w:rsidRPr="00A819DA">
        <w:rPr>
          <w:lang w:eastAsia="es-CL"/>
        </w:rPr>
        <w:t>para consultar su información asociada como por ejemplo su validación</w:t>
      </w:r>
    </w:p>
    <w:p w14:paraId="055770D6" w14:textId="77777777" w:rsidR="00887787" w:rsidRPr="00A819DA" w:rsidRDefault="00887787" w:rsidP="00887787">
      <w:pPr>
        <w:pStyle w:val="Prrafodelista"/>
        <w:rPr>
          <w:lang w:eastAsia="es-CL"/>
        </w:rPr>
      </w:pPr>
    </w:p>
    <w:p w14:paraId="76602F52" w14:textId="2747962D" w:rsidR="000C1853" w:rsidRPr="00A819DA" w:rsidRDefault="000C1853" w:rsidP="00887787">
      <w:pPr>
        <w:pStyle w:val="Prrafodelista"/>
        <w:rPr>
          <w:lang w:eastAsia="es-CL"/>
        </w:rPr>
      </w:pPr>
      <w:r w:rsidRPr="00A819DA">
        <w:rPr>
          <w:noProof/>
          <w:lang w:val="es-CL" w:eastAsia="es-CL"/>
        </w:rPr>
        <w:drawing>
          <wp:inline distT="0" distB="0" distL="0" distR="0" wp14:anchorId="19E41A99" wp14:editId="040ADBB6">
            <wp:extent cx="8838012" cy="3540642"/>
            <wp:effectExtent l="0" t="0" r="127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4076" cy="3543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47823" w14:textId="341AAFA7" w:rsidR="00887787" w:rsidRDefault="0094469B" w:rsidP="00887787">
      <w:pPr>
        <w:pStyle w:val="Prrafodelista"/>
        <w:numPr>
          <w:ilvl w:val="0"/>
          <w:numId w:val="26"/>
        </w:numPr>
        <w:rPr>
          <w:lang w:eastAsia="es-CL"/>
        </w:rPr>
      </w:pPr>
      <w:r w:rsidRPr="00A819DA">
        <w:rPr>
          <w:lang w:eastAsia="es-CL"/>
        </w:rPr>
        <w:lastRenderedPageBreak/>
        <w:t xml:space="preserve">se incluirán las columnas </w:t>
      </w:r>
      <w:r w:rsidR="00B61DB3">
        <w:rPr>
          <w:lang w:eastAsia="es-CL"/>
        </w:rPr>
        <w:t>“</w:t>
      </w:r>
      <w:r w:rsidRPr="00A819DA">
        <w:rPr>
          <w:lang w:eastAsia="es-CL"/>
        </w:rPr>
        <w:t>Eliminado</w:t>
      </w:r>
      <w:r w:rsidR="00B61DB3">
        <w:rPr>
          <w:lang w:eastAsia="es-CL"/>
        </w:rPr>
        <w:t>”</w:t>
      </w:r>
      <w:r w:rsidRPr="00A819DA">
        <w:rPr>
          <w:lang w:eastAsia="es-CL"/>
        </w:rPr>
        <w:t xml:space="preserve">, </w:t>
      </w:r>
      <w:r w:rsidR="00B61DB3">
        <w:rPr>
          <w:lang w:eastAsia="es-CL"/>
        </w:rPr>
        <w:t>“</w:t>
      </w:r>
      <w:r w:rsidRPr="00A819DA">
        <w:rPr>
          <w:lang w:eastAsia="es-CL"/>
        </w:rPr>
        <w:t>Fecha eliminación</w:t>
      </w:r>
      <w:r w:rsidR="00B61DB3">
        <w:rPr>
          <w:lang w:eastAsia="es-CL"/>
        </w:rPr>
        <w:t>”</w:t>
      </w:r>
      <w:r w:rsidRPr="00A819DA">
        <w:rPr>
          <w:lang w:eastAsia="es-CL"/>
        </w:rPr>
        <w:t xml:space="preserve"> </w:t>
      </w:r>
      <w:r w:rsidR="00B61DB3">
        <w:rPr>
          <w:lang w:eastAsia="es-CL"/>
        </w:rPr>
        <w:t>y “</w:t>
      </w:r>
      <w:r w:rsidR="00B61DB3" w:rsidRPr="00A819DA">
        <w:rPr>
          <w:lang w:eastAsia="es-CL"/>
        </w:rPr>
        <w:t>Funcionario Elimina</w:t>
      </w:r>
      <w:r w:rsidR="00B61DB3">
        <w:rPr>
          <w:lang w:eastAsia="es-CL"/>
        </w:rPr>
        <w:t xml:space="preserve">” </w:t>
      </w:r>
      <w:r w:rsidRPr="00A819DA">
        <w:rPr>
          <w:lang w:eastAsia="es-CL"/>
        </w:rPr>
        <w:t xml:space="preserve">en el formulario </w:t>
      </w:r>
      <w:r w:rsidR="00B61DB3">
        <w:rPr>
          <w:lang w:eastAsia="es-CL"/>
        </w:rPr>
        <w:t>“</w:t>
      </w:r>
      <w:r w:rsidRPr="00A819DA">
        <w:rPr>
          <w:lang w:eastAsia="es-CL"/>
        </w:rPr>
        <w:t>Lista de Regímenes/Lista de cambios de Nutrición</w:t>
      </w:r>
      <w:r w:rsidR="00B61DB3">
        <w:rPr>
          <w:lang w:eastAsia="es-CL"/>
        </w:rPr>
        <w:t>”</w:t>
      </w:r>
      <w:r>
        <w:rPr>
          <w:lang w:eastAsia="es-CL"/>
        </w:rPr>
        <w:t>:</w:t>
      </w:r>
    </w:p>
    <w:p w14:paraId="50B66BFD" w14:textId="01599737" w:rsidR="00B61DB3" w:rsidRDefault="00B61DB3" w:rsidP="00B61DB3">
      <w:pPr>
        <w:pStyle w:val="Prrafodelista"/>
        <w:ind w:left="1752" w:firstLine="0"/>
        <w:rPr>
          <w:lang w:eastAsia="es-CL"/>
        </w:rPr>
      </w:pPr>
      <w:r w:rsidRPr="00FD7F7D">
        <w:rPr>
          <w:rFonts w:ascii="Arial" w:hAnsi="Arial" w:cs="Arial"/>
          <w:noProof/>
          <w:color w:val="000000"/>
          <w:sz w:val="18"/>
          <w:szCs w:val="18"/>
          <w:lang w:val="es-CL" w:eastAsia="es-CL"/>
        </w:rPr>
        <w:drawing>
          <wp:inline distT="0" distB="0" distL="0" distR="0" wp14:anchorId="650AC556" wp14:editId="69416276">
            <wp:extent cx="5943600" cy="2146852"/>
            <wp:effectExtent l="0" t="0" r="0" b="6350"/>
            <wp:docPr id="16" name="Imagen 16" descr="https://solicitudes.rayensalud.com:65111/inlineimages/WorkOrder/133099/1486752314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olicitudes.rayensalud.com:65111/inlineimages/WorkOrder/133099/148675231410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103" cy="215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761FA" w14:textId="2693A1D2" w:rsidR="00B61DB3" w:rsidRPr="00A819DA" w:rsidRDefault="00B61DB3" w:rsidP="00B61DB3">
      <w:pPr>
        <w:pStyle w:val="Prrafodelista"/>
        <w:ind w:left="1752" w:firstLine="0"/>
        <w:rPr>
          <w:lang w:eastAsia="es-CL"/>
        </w:rPr>
      </w:pPr>
      <w:r w:rsidRPr="00A819DA">
        <w:rPr>
          <w:noProof/>
          <w:lang w:val="es-CL" w:eastAsia="es-CL"/>
        </w:rPr>
        <w:drawing>
          <wp:inline distT="0" distB="0" distL="0" distR="0" wp14:anchorId="08B3B79B" wp14:editId="71975F44">
            <wp:extent cx="8696325" cy="11430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63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83DFA" w14:textId="5EEF1C76" w:rsidR="0094469B" w:rsidRDefault="0094469B" w:rsidP="00A819DA">
      <w:pPr>
        <w:pStyle w:val="Prrafodelista"/>
        <w:numPr>
          <w:ilvl w:val="1"/>
          <w:numId w:val="26"/>
        </w:numPr>
        <w:rPr>
          <w:lang w:eastAsia="es-CL"/>
        </w:rPr>
      </w:pPr>
      <w:r>
        <w:rPr>
          <w:lang w:eastAsia="es-CL"/>
        </w:rPr>
        <w:t xml:space="preserve">los </w:t>
      </w:r>
      <w:r w:rsidRPr="00A819DA">
        <w:rPr>
          <w:lang w:eastAsia="es-CL"/>
        </w:rPr>
        <w:t xml:space="preserve">campos </w:t>
      </w:r>
      <w:r>
        <w:rPr>
          <w:lang w:eastAsia="es-CL"/>
        </w:rPr>
        <w:t xml:space="preserve">serán </w:t>
      </w:r>
      <w:r w:rsidRPr="00A819DA">
        <w:rPr>
          <w:lang w:eastAsia="es-CL"/>
        </w:rPr>
        <w:t>distintos para</w:t>
      </w:r>
      <w:r>
        <w:rPr>
          <w:lang w:eastAsia="es-CL"/>
        </w:rPr>
        <w:t xml:space="preserve"> cada tipo de dieta existente</w:t>
      </w:r>
      <w:r w:rsidR="00AC7983">
        <w:rPr>
          <w:lang w:eastAsia="es-CL"/>
        </w:rPr>
        <w:t xml:space="preserve"> (4 en total)</w:t>
      </w:r>
      <w:r>
        <w:rPr>
          <w:lang w:eastAsia="es-CL"/>
        </w:rPr>
        <w:t xml:space="preserve">, con lo cual </w:t>
      </w:r>
      <w:r w:rsidR="00B61DB3">
        <w:rPr>
          <w:lang w:eastAsia="es-CL"/>
        </w:rPr>
        <w:t>en lugar de crearse 3 columnas se crearán 12 (3 por cada tipo) quedando identificado en pantalla al tipo que pertenecen</w:t>
      </w:r>
    </w:p>
    <w:p w14:paraId="26A9C3B7" w14:textId="0A18E538" w:rsidR="002600FD" w:rsidRDefault="00B61DB3" w:rsidP="00A819DA">
      <w:pPr>
        <w:pStyle w:val="Prrafodelista"/>
        <w:numPr>
          <w:ilvl w:val="1"/>
          <w:numId w:val="26"/>
        </w:numPr>
        <w:rPr>
          <w:lang w:eastAsia="es-CL"/>
        </w:rPr>
      </w:pPr>
      <w:r>
        <w:rPr>
          <w:lang w:eastAsia="es-CL"/>
        </w:rPr>
        <w:t xml:space="preserve">los </w:t>
      </w:r>
      <w:r w:rsidR="0094469B">
        <w:rPr>
          <w:lang w:eastAsia="es-CL"/>
        </w:rPr>
        <w:t xml:space="preserve">campos </w:t>
      </w:r>
      <w:r>
        <w:rPr>
          <w:lang w:eastAsia="es-CL"/>
        </w:rPr>
        <w:t xml:space="preserve">quedarán </w:t>
      </w:r>
      <w:r w:rsidR="0094469B">
        <w:rPr>
          <w:lang w:eastAsia="es-CL"/>
        </w:rPr>
        <w:t>unificados</w:t>
      </w:r>
      <w:r>
        <w:rPr>
          <w:lang w:eastAsia="es-CL"/>
        </w:rPr>
        <w:t xml:space="preserve"> y</w:t>
      </w:r>
      <w:r w:rsidR="0094469B">
        <w:rPr>
          <w:lang w:eastAsia="es-CL"/>
        </w:rPr>
        <w:t xml:space="preserve"> se actualizarán con la última eliminación</w:t>
      </w:r>
      <w:r>
        <w:rPr>
          <w:lang w:eastAsia="es-CL"/>
        </w:rPr>
        <w:t xml:space="preserve"> realizada, creándose únicamente 3 columnas globales a todos los tipos de dieta para ese paciente/episodio/fecha</w:t>
      </w:r>
    </w:p>
    <w:p w14:paraId="156778BE" w14:textId="74D4E94F" w:rsidR="0094469B" w:rsidRDefault="0094469B" w:rsidP="0094469B">
      <w:pPr>
        <w:ind w:left="360" w:firstLine="240"/>
        <w:rPr>
          <w:lang w:eastAsia="es-CL"/>
        </w:rPr>
      </w:pPr>
      <w:bookmarkStart w:id="3" w:name="_GoBack"/>
      <w:bookmarkEnd w:id="3"/>
    </w:p>
    <w:p w14:paraId="0778D1B2" w14:textId="055B3654" w:rsidR="0094469B" w:rsidRDefault="0094469B" w:rsidP="00B61DB3">
      <w:pPr>
        <w:ind w:left="1068" w:firstLine="348"/>
        <w:rPr>
          <w:lang w:eastAsia="es-CL"/>
        </w:rPr>
      </w:pPr>
      <w:r>
        <w:rPr>
          <w:lang w:eastAsia="es-CL"/>
        </w:rPr>
        <w:t xml:space="preserve">¿Cuál de las 2 opciones es la </w:t>
      </w:r>
      <w:r w:rsidR="00B61DB3">
        <w:rPr>
          <w:lang w:eastAsia="es-CL"/>
        </w:rPr>
        <w:t>correcta</w:t>
      </w:r>
      <w:r>
        <w:rPr>
          <w:lang w:eastAsia="es-CL"/>
        </w:rPr>
        <w:t>?</w:t>
      </w:r>
    </w:p>
    <w:p w14:paraId="4F6F968F" w14:textId="4B3D6B64" w:rsidR="00B23C27" w:rsidRDefault="00B23C27" w:rsidP="00B61DB3">
      <w:pPr>
        <w:ind w:left="1068" w:firstLine="348"/>
        <w:rPr>
          <w:lang w:eastAsia="es-CL"/>
        </w:rPr>
      </w:pPr>
      <w:r w:rsidRPr="00B23C27">
        <w:rPr>
          <w:highlight w:val="yellow"/>
          <w:lang w:eastAsia="es-CL"/>
        </w:rPr>
        <w:lastRenderedPageBreak/>
        <w:t>Seguimos optando por la segunda opción.</w:t>
      </w:r>
    </w:p>
    <w:p w14:paraId="35925E6E" w14:textId="77777777" w:rsidR="00B23C27" w:rsidRDefault="00B23C27" w:rsidP="00B61DB3">
      <w:pPr>
        <w:ind w:left="1068" w:firstLine="348"/>
        <w:rPr>
          <w:lang w:eastAsia="es-CL"/>
        </w:rPr>
      </w:pPr>
    </w:p>
    <w:p w14:paraId="128719C8" w14:textId="5255CE32" w:rsidR="004230B6" w:rsidRPr="00583EBF" w:rsidRDefault="00A05ED8" w:rsidP="00642DD0">
      <w:pPr>
        <w:pStyle w:val="Ttulo1"/>
      </w:pPr>
      <w:bookmarkStart w:id="4" w:name="_Toc410296875"/>
      <w:bookmarkStart w:id="5" w:name="_Toc505855277"/>
      <w:r>
        <w:lastRenderedPageBreak/>
        <w:t>INVENTA</w:t>
      </w:r>
      <w:r w:rsidR="004230B6" w:rsidRPr="00583EBF">
        <w:t>RIO DE LOS PROGRAMAS AFECTADOS</w:t>
      </w:r>
      <w:bookmarkEnd w:id="4"/>
      <w:bookmarkEnd w:id="5"/>
    </w:p>
    <w:tbl>
      <w:tblPr>
        <w:tblW w:w="0" w:type="auto"/>
        <w:tblInd w:w="508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tblLayout w:type="fixed"/>
        <w:tblCellMar>
          <w:left w:w="82" w:type="dxa"/>
          <w:right w:w="82" w:type="dxa"/>
        </w:tblCellMar>
        <w:tblLook w:val="0000" w:firstRow="0" w:lastRow="0" w:firstColumn="0" w:lastColumn="0" w:noHBand="0" w:noVBand="0"/>
      </w:tblPr>
      <w:tblGrid>
        <w:gridCol w:w="2547"/>
        <w:gridCol w:w="3084"/>
        <w:gridCol w:w="4560"/>
        <w:gridCol w:w="1742"/>
        <w:gridCol w:w="2012"/>
      </w:tblGrid>
      <w:tr w:rsidR="0010640B" w:rsidRPr="008F5ED2" w14:paraId="4D29EB4C" w14:textId="77777777" w:rsidTr="00642DD0">
        <w:trPr>
          <w:cantSplit/>
          <w:trHeight w:val="281"/>
        </w:trPr>
        <w:tc>
          <w:tcPr>
            <w:tcW w:w="2547" w:type="dxa"/>
            <w:shd w:val="clear" w:color="auto" w:fill="C00000"/>
            <w:vAlign w:val="center"/>
          </w:tcPr>
          <w:p w14:paraId="63F4B6DD" w14:textId="77777777" w:rsidR="0010640B" w:rsidRPr="008F5ED2" w:rsidRDefault="0010640B" w:rsidP="0086617A">
            <w:pPr>
              <w:pStyle w:val="CabeceraTabla"/>
            </w:pPr>
            <w:r w:rsidRPr="008F5ED2">
              <w:t>MODULO/Subsistema</w:t>
            </w:r>
          </w:p>
        </w:tc>
        <w:tc>
          <w:tcPr>
            <w:tcW w:w="3084" w:type="dxa"/>
            <w:shd w:val="clear" w:color="auto" w:fill="C00000"/>
            <w:vAlign w:val="center"/>
          </w:tcPr>
          <w:p w14:paraId="3E1838BE" w14:textId="77777777" w:rsidR="0010640B" w:rsidRPr="008F5ED2" w:rsidRDefault="0010640B" w:rsidP="0086617A">
            <w:pPr>
              <w:pStyle w:val="CabeceraTabla"/>
            </w:pPr>
            <w:r w:rsidRPr="008F5ED2">
              <w:t>NOMBRE PROGRAMA/OBJETO</w:t>
            </w:r>
          </w:p>
        </w:tc>
        <w:tc>
          <w:tcPr>
            <w:tcW w:w="4560" w:type="dxa"/>
            <w:shd w:val="clear" w:color="auto" w:fill="C00000"/>
            <w:vAlign w:val="center"/>
          </w:tcPr>
          <w:p w14:paraId="42459F8C" w14:textId="77777777" w:rsidR="0010640B" w:rsidRPr="008F5ED2" w:rsidRDefault="0010640B" w:rsidP="0086617A">
            <w:pPr>
              <w:pStyle w:val="CabeceraTabla"/>
            </w:pPr>
            <w:r w:rsidRPr="008F5ED2">
              <w:t>DESCRIPCIÓN PROGRAMA/OBJETO</w:t>
            </w:r>
          </w:p>
        </w:tc>
        <w:tc>
          <w:tcPr>
            <w:tcW w:w="1742" w:type="dxa"/>
            <w:shd w:val="clear" w:color="auto" w:fill="C00000"/>
            <w:vAlign w:val="center"/>
          </w:tcPr>
          <w:p w14:paraId="0406A57D" w14:textId="77777777" w:rsidR="0010640B" w:rsidRPr="008F5ED2" w:rsidRDefault="0010640B" w:rsidP="0086617A">
            <w:pPr>
              <w:pStyle w:val="CabeceraTabla"/>
            </w:pPr>
            <w:r w:rsidRPr="008F5ED2">
              <w:t>TIPO</w:t>
            </w:r>
          </w:p>
        </w:tc>
        <w:tc>
          <w:tcPr>
            <w:tcW w:w="2012" w:type="dxa"/>
            <w:shd w:val="clear" w:color="auto" w:fill="C00000"/>
            <w:vAlign w:val="center"/>
          </w:tcPr>
          <w:p w14:paraId="0E0767E8" w14:textId="77777777" w:rsidR="0010640B" w:rsidRPr="008F5ED2" w:rsidRDefault="0010640B" w:rsidP="0086617A">
            <w:pPr>
              <w:pStyle w:val="CabeceraTabla"/>
            </w:pPr>
            <w:r w:rsidRPr="008F5ED2">
              <w:t>TIPO MODIF.</w:t>
            </w:r>
          </w:p>
        </w:tc>
      </w:tr>
      <w:tr w:rsidR="00900FD5" w:rsidRPr="000E5BA7" w14:paraId="6DB342A8" w14:textId="77777777" w:rsidTr="00642DD0">
        <w:trPr>
          <w:cantSplit/>
          <w:trHeight w:val="1605"/>
        </w:trPr>
        <w:tc>
          <w:tcPr>
            <w:tcW w:w="2547" w:type="dxa"/>
            <w:shd w:val="clear" w:color="auto" w:fill="D9D9D9" w:themeFill="background1" w:themeFillShade="D9"/>
          </w:tcPr>
          <w:p w14:paraId="704ACEAD" w14:textId="68BB5103" w:rsidR="00900FD5" w:rsidRDefault="00900FD5" w:rsidP="00900FD5">
            <w:pPr>
              <w:pStyle w:val="CeldaTabla"/>
            </w:pPr>
          </w:p>
        </w:tc>
        <w:tc>
          <w:tcPr>
            <w:tcW w:w="3084" w:type="dxa"/>
            <w:shd w:val="clear" w:color="auto" w:fill="D9D9D9" w:themeFill="background1" w:themeFillShade="D9"/>
          </w:tcPr>
          <w:p w14:paraId="00E7C7ED" w14:textId="1EEC4261" w:rsidR="00900FD5" w:rsidRPr="00B70DBD" w:rsidRDefault="00900FD5" w:rsidP="00900FD5">
            <w:pPr>
              <w:pStyle w:val="CeldaTabla"/>
            </w:pPr>
          </w:p>
        </w:tc>
        <w:tc>
          <w:tcPr>
            <w:tcW w:w="4560" w:type="dxa"/>
            <w:shd w:val="clear" w:color="auto" w:fill="D9D9D9" w:themeFill="background1" w:themeFillShade="D9"/>
          </w:tcPr>
          <w:p w14:paraId="56ED72FD" w14:textId="0CD33D88" w:rsidR="00900FD5" w:rsidRDefault="00900FD5" w:rsidP="00900FD5">
            <w:pPr>
              <w:pStyle w:val="CeldaTabla"/>
              <w:ind w:left="0"/>
            </w:pPr>
          </w:p>
        </w:tc>
        <w:tc>
          <w:tcPr>
            <w:tcW w:w="1742" w:type="dxa"/>
            <w:shd w:val="clear" w:color="auto" w:fill="D9D9D9" w:themeFill="background1" w:themeFillShade="D9"/>
          </w:tcPr>
          <w:p w14:paraId="139D4681" w14:textId="77777777" w:rsidR="00900FD5" w:rsidRPr="00694152" w:rsidRDefault="00900FD5" w:rsidP="00900FD5">
            <w:pPr>
              <w:pStyle w:val="CeldaTabla"/>
            </w:pPr>
            <w:r w:rsidRPr="00694152">
              <w:t>( ) WS</w:t>
            </w:r>
          </w:p>
          <w:p w14:paraId="13A68F98" w14:textId="604BCD2E" w:rsidR="00900FD5" w:rsidRPr="00694152" w:rsidRDefault="00900FD5" w:rsidP="00900FD5">
            <w:pPr>
              <w:pStyle w:val="CeldaTabla"/>
            </w:pPr>
            <w:r>
              <w:t>(</w:t>
            </w:r>
            <w:r w:rsidR="00FD54DF">
              <w:t xml:space="preserve"> </w:t>
            </w:r>
            <w:r w:rsidRPr="00694152">
              <w:t>) VB.NET</w:t>
            </w:r>
          </w:p>
          <w:p w14:paraId="77DF6DB1" w14:textId="77777777" w:rsidR="00900FD5" w:rsidRPr="00694152" w:rsidRDefault="00900FD5" w:rsidP="00900FD5">
            <w:pPr>
              <w:pStyle w:val="CeldaTabla"/>
            </w:pPr>
            <w:r w:rsidRPr="00694152">
              <w:t>(</w:t>
            </w:r>
            <w:r>
              <w:t xml:space="preserve"> </w:t>
            </w:r>
            <w:r w:rsidRPr="00694152">
              <w:t>) XML</w:t>
            </w:r>
          </w:p>
          <w:p w14:paraId="51801756" w14:textId="77777777" w:rsidR="00900FD5" w:rsidRPr="00694152" w:rsidRDefault="00900FD5" w:rsidP="00900FD5">
            <w:pPr>
              <w:pStyle w:val="CeldaTabla"/>
            </w:pPr>
            <w:r>
              <w:t xml:space="preserve">( </w:t>
            </w:r>
            <w:r w:rsidRPr="00694152">
              <w:t>) XSD</w:t>
            </w:r>
          </w:p>
          <w:p w14:paraId="3A0C17C8" w14:textId="77777777" w:rsidR="00900FD5" w:rsidRDefault="00900FD5" w:rsidP="00900FD5">
            <w:pPr>
              <w:pStyle w:val="CeldaTabla"/>
            </w:pPr>
            <w:r w:rsidRPr="00694152">
              <w:t>(</w:t>
            </w:r>
            <w:r>
              <w:t xml:space="preserve"> </w:t>
            </w:r>
            <w:r w:rsidRPr="00694152">
              <w:t>) Crystal</w:t>
            </w:r>
          </w:p>
          <w:p w14:paraId="6E612DF9" w14:textId="77777777" w:rsidR="00900FD5" w:rsidRPr="00694152" w:rsidRDefault="00900FD5" w:rsidP="00900FD5">
            <w:pPr>
              <w:pStyle w:val="CeldaTabla"/>
            </w:pPr>
          </w:p>
        </w:tc>
        <w:tc>
          <w:tcPr>
            <w:tcW w:w="2012" w:type="dxa"/>
            <w:shd w:val="clear" w:color="auto" w:fill="D9D9D9" w:themeFill="background1" w:themeFillShade="D9"/>
          </w:tcPr>
          <w:p w14:paraId="7CF92FD1" w14:textId="77777777" w:rsidR="00900FD5" w:rsidRPr="00694152" w:rsidRDefault="00900FD5" w:rsidP="00900FD5">
            <w:pPr>
              <w:pStyle w:val="CeldaTabla"/>
            </w:pPr>
            <w:r w:rsidRPr="00694152">
              <w:t>(</w:t>
            </w:r>
            <w:r>
              <w:t xml:space="preserve"> </w:t>
            </w:r>
            <w:r w:rsidRPr="00694152">
              <w:t>) Crear nuevo</w:t>
            </w:r>
          </w:p>
          <w:p w14:paraId="212D9B80" w14:textId="6516E59E" w:rsidR="00900FD5" w:rsidRPr="00694152" w:rsidRDefault="00900FD5" w:rsidP="00FD54DF">
            <w:pPr>
              <w:pStyle w:val="CeldaTabla"/>
            </w:pPr>
            <w:r>
              <w:t>(</w:t>
            </w:r>
            <w:r w:rsidR="00FD54DF">
              <w:t xml:space="preserve"> </w:t>
            </w:r>
            <w:r w:rsidRPr="00694152">
              <w:t>) Incluir modif.</w:t>
            </w:r>
          </w:p>
        </w:tc>
      </w:tr>
      <w:tr w:rsidR="00FD54DF" w:rsidRPr="000E5BA7" w14:paraId="42904E07" w14:textId="77777777" w:rsidTr="00642DD0">
        <w:trPr>
          <w:cantSplit/>
          <w:trHeight w:val="1605"/>
        </w:trPr>
        <w:tc>
          <w:tcPr>
            <w:tcW w:w="2547" w:type="dxa"/>
            <w:shd w:val="clear" w:color="auto" w:fill="D9D9D9" w:themeFill="background1" w:themeFillShade="D9"/>
          </w:tcPr>
          <w:p w14:paraId="18E06483" w14:textId="3767314B" w:rsidR="00FD54DF" w:rsidRPr="00B70DBD" w:rsidRDefault="00FD54DF" w:rsidP="00FD54DF">
            <w:pPr>
              <w:pStyle w:val="CeldaTabla"/>
            </w:pPr>
          </w:p>
        </w:tc>
        <w:tc>
          <w:tcPr>
            <w:tcW w:w="3084" w:type="dxa"/>
            <w:shd w:val="clear" w:color="auto" w:fill="D9D9D9" w:themeFill="background1" w:themeFillShade="D9"/>
          </w:tcPr>
          <w:p w14:paraId="737CAF0F" w14:textId="55339851" w:rsidR="00FD54DF" w:rsidRPr="00B70DBD" w:rsidRDefault="00FD54DF" w:rsidP="00FD54DF">
            <w:pPr>
              <w:pStyle w:val="CeldaTabla"/>
            </w:pPr>
          </w:p>
        </w:tc>
        <w:tc>
          <w:tcPr>
            <w:tcW w:w="4560" w:type="dxa"/>
            <w:shd w:val="clear" w:color="auto" w:fill="D9D9D9" w:themeFill="background1" w:themeFillShade="D9"/>
          </w:tcPr>
          <w:p w14:paraId="1154B881" w14:textId="41EA5109" w:rsidR="00FD54DF" w:rsidRDefault="00FD54DF" w:rsidP="00FD54DF">
            <w:pPr>
              <w:pStyle w:val="CeldaTabla"/>
              <w:ind w:left="0"/>
            </w:pPr>
          </w:p>
        </w:tc>
        <w:tc>
          <w:tcPr>
            <w:tcW w:w="1742" w:type="dxa"/>
            <w:shd w:val="clear" w:color="auto" w:fill="D9D9D9" w:themeFill="background1" w:themeFillShade="D9"/>
          </w:tcPr>
          <w:p w14:paraId="05F34BF4" w14:textId="77777777" w:rsidR="00FD54DF" w:rsidRPr="00694152" w:rsidRDefault="00FD54DF" w:rsidP="00FD54DF">
            <w:pPr>
              <w:pStyle w:val="CeldaTabla"/>
            </w:pPr>
            <w:r w:rsidRPr="00694152">
              <w:t>( ) WS</w:t>
            </w:r>
          </w:p>
          <w:p w14:paraId="61B578C6" w14:textId="77777777" w:rsidR="00FD54DF" w:rsidRPr="00694152" w:rsidRDefault="00FD54DF" w:rsidP="00FD54DF">
            <w:pPr>
              <w:pStyle w:val="CeldaTabla"/>
            </w:pPr>
            <w:r>
              <w:t xml:space="preserve">( </w:t>
            </w:r>
            <w:r w:rsidRPr="00694152">
              <w:t>) VB.NET</w:t>
            </w:r>
          </w:p>
          <w:p w14:paraId="09E7396C" w14:textId="77777777" w:rsidR="00FD54DF" w:rsidRPr="00694152" w:rsidRDefault="00FD54DF" w:rsidP="00FD54DF">
            <w:pPr>
              <w:pStyle w:val="CeldaTabla"/>
            </w:pPr>
            <w:r w:rsidRPr="00694152">
              <w:t>(</w:t>
            </w:r>
            <w:r>
              <w:t xml:space="preserve"> </w:t>
            </w:r>
            <w:r w:rsidRPr="00694152">
              <w:t>) XML</w:t>
            </w:r>
          </w:p>
          <w:p w14:paraId="06929085" w14:textId="77777777" w:rsidR="00FD54DF" w:rsidRPr="00694152" w:rsidRDefault="00FD54DF" w:rsidP="00FD54DF">
            <w:pPr>
              <w:pStyle w:val="CeldaTabla"/>
            </w:pPr>
            <w:r>
              <w:t xml:space="preserve">( </w:t>
            </w:r>
            <w:r w:rsidRPr="00694152">
              <w:t>) XSD</w:t>
            </w:r>
          </w:p>
          <w:p w14:paraId="3FBEFF34" w14:textId="77777777" w:rsidR="00FD54DF" w:rsidRDefault="00FD54DF" w:rsidP="00FD54DF">
            <w:pPr>
              <w:pStyle w:val="CeldaTabla"/>
            </w:pPr>
            <w:r w:rsidRPr="00694152">
              <w:t>(</w:t>
            </w:r>
            <w:r>
              <w:t xml:space="preserve"> </w:t>
            </w:r>
            <w:r w:rsidRPr="00694152">
              <w:t>) Crystal</w:t>
            </w:r>
          </w:p>
          <w:p w14:paraId="7A36EF9F" w14:textId="77777777" w:rsidR="00FD54DF" w:rsidRPr="00694152" w:rsidRDefault="00FD54DF" w:rsidP="00FD54DF">
            <w:pPr>
              <w:pStyle w:val="CeldaTabla"/>
            </w:pPr>
          </w:p>
        </w:tc>
        <w:tc>
          <w:tcPr>
            <w:tcW w:w="2012" w:type="dxa"/>
            <w:shd w:val="clear" w:color="auto" w:fill="D9D9D9" w:themeFill="background1" w:themeFillShade="D9"/>
          </w:tcPr>
          <w:p w14:paraId="1D515345" w14:textId="77777777" w:rsidR="00FD54DF" w:rsidRPr="00694152" w:rsidRDefault="00FD54DF" w:rsidP="00FD54DF">
            <w:pPr>
              <w:pStyle w:val="CeldaTabla"/>
            </w:pPr>
            <w:r w:rsidRPr="00694152">
              <w:t>(</w:t>
            </w:r>
            <w:r>
              <w:t xml:space="preserve"> </w:t>
            </w:r>
            <w:r w:rsidRPr="00694152">
              <w:t>) Crear nuevo</w:t>
            </w:r>
          </w:p>
          <w:p w14:paraId="2893A0E6" w14:textId="53F44EB0" w:rsidR="00FD54DF" w:rsidRPr="00694152" w:rsidRDefault="00FD54DF" w:rsidP="00FD54DF">
            <w:pPr>
              <w:pStyle w:val="CeldaTabla"/>
            </w:pPr>
            <w:r>
              <w:t xml:space="preserve">( </w:t>
            </w:r>
            <w:r w:rsidRPr="00694152">
              <w:t>) Incluir modif.</w:t>
            </w:r>
          </w:p>
        </w:tc>
      </w:tr>
    </w:tbl>
    <w:p w14:paraId="5B9D6122" w14:textId="77777777" w:rsidR="004230B6" w:rsidRPr="00583EBF" w:rsidRDefault="004230B6" w:rsidP="00642DD0">
      <w:pPr>
        <w:pStyle w:val="Ttulo1"/>
      </w:pPr>
      <w:bookmarkStart w:id="6" w:name="_Toc410296876"/>
      <w:bookmarkStart w:id="7" w:name="_Toc505855278"/>
      <w:r w:rsidRPr="00583EBF">
        <w:lastRenderedPageBreak/>
        <w:t>MODIFICACIONES DE BASE DE DATOS</w:t>
      </w:r>
      <w:bookmarkEnd w:id="6"/>
      <w:bookmarkEnd w:id="7"/>
    </w:p>
    <w:tbl>
      <w:tblPr>
        <w:tblW w:w="0" w:type="auto"/>
        <w:tblInd w:w="508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tblLayout w:type="fixed"/>
        <w:tblCellMar>
          <w:left w:w="82" w:type="dxa"/>
          <w:right w:w="82" w:type="dxa"/>
        </w:tblCellMar>
        <w:tblLook w:val="04A0" w:firstRow="1" w:lastRow="0" w:firstColumn="1" w:lastColumn="0" w:noHBand="0" w:noVBand="1"/>
      </w:tblPr>
      <w:tblGrid>
        <w:gridCol w:w="2564"/>
        <w:gridCol w:w="2575"/>
        <w:gridCol w:w="5529"/>
        <w:gridCol w:w="1344"/>
        <w:gridCol w:w="2025"/>
      </w:tblGrid>
      <w:tr w:rsidR="00011AD5" w14:paraId="61B766CE" w14:textId="77777777" w:rsidTr="000A3AE7">
        <w:trPr>
          <w:cantSplit/>
          <w:trHeight w:val="250"/>
        </w:trPr>
        <w:tc>
          <w:tcPr>
            <w:tcW w:w="2564" w:type="dxa"/>
            <w:shd w:val="clear" w:color="auto" w:fill="C00000"/>
            <w:vAlign w:val="center"/>
            <w:hideMark/>
          </w:tcPr>
          <w:p w14:paraId="3FA432A3" w14:textId="77777777" w:rsidR="00011AD5" w:rsidRDefault="00011AD5" w:rsidP="00DA7AC7">
            <w:pPr>
              <w:pStyle w:val="CabeceraTabla"/>
            </w:pPr>
            <w:r>
              <w:t>MODULO/Subsistema</w:t>
            </w:r>
          </w:p>
        </w:tc>
        <w:tc>
          <w:tcPr>
            <w:tcW w:w="2575" w:type="dxa"/>
            <w:shd w:val="clear" w:color="auto" w:fill="C00000"/>
            <w:vAlign w:val="center"/>
            <w:hideMark/>
          </w:tcPr>
          <w:p w14:paraId="19377687" w14:textId="77777777" w:rsidR="00011AD5" w:rsidRDefault="00011AD5" w:rsidP="00DA7AC7">
            <w:pPr>
              <w:pStyle w:val="CabeceraTabla"/>
            </w:pPr>
            <w:r>
              <w:t>NOMBRE PROGRAMA/OBJETO</w:t>
            </w:r>
          </w:p>
        </w:tc>
        <w:tc>
          <w:tcPr>
            <w:tcW w:w="5529" w:type="dxa"/>
            <w:shd w:val="clear" w:color="auto" w:fill="C00000"/>
            <w:vAlign w:val="center"/>
            <w:hideMark/>
          </w:tcPr>
          <w:p w14:paraId="7FCACE50" w14:textId="77777777" w:rsidR="00011AD5" w:rsidRDefault="00011AD5" w:rsidP="00DA7AC7">
            <w:pPr>
              <w:pStyle w:val="CabeceraTabla"/>
            </w:pPr>
            <w:r>
              <w:t>DESCRIPCIÓN PROGRAMA/OBJETO</w:t>
            </w:r>
          </w:p>
        </w:tc>
        <w:tc>
          <w:tcPr>
            <w:tcW w:w="1344" w:type="dxa"/>
            <w:shd w:val="clear" w:color="auto" w:fill="C00000"/>
            <w:vAlign w:val="center"/>
            <w:hideMark/>
          </w:tcPr>
          <w:p w14:paraId="2259D8E3" w14:textId="77777777" w:rsidR="00011AD5" w:rsidRDefault="00011AD5" w:rsidP="00DA7AC7">
            <w:pPr>
              <w:pStyle w:val="CabeceraTabla"/>
            </w:pPr>
            <w:r>
              <w:t>TIPO</w:t>
            </w:r>
          </w:p>
        </w:tc>
        <w:tc>
          <w:tcPr>
            <w:tcW w:w="2025" w:type="dxa"/>
            <w:shd w:val="clear" w:color="auto" w:fill="C00000"/>
            <w:vAlign w:val="center"/>
            <w:hideMark/>
          </w:tcPr>
          <w:p w14:paraId="6BE23FD3" w14:textId="77777777" w:rsidR="00011AD5" w:rsidRDefault="00011AD5" w:rsidP="00DA7AC7">
            <w:pPr>
              <w:pStyle w:val="CabeceraTabla"/>
            </w:pPr>
            <w:r>
              <w:t>TIPO MODIF.</w:t>
            </w:r>
          </w:p>
        </w:tc>
      </w:tr>
      <w:tr w:rsidR="00D06E80" w14:paraId="5A8A137F" w14:textId="77777777" w:rsidTr="000A3AE7">
        <w:trPr>
          <w:cantSplit/>
          <w:trHeight w:val="360"/>
        </w:trPr>
        <w:tc>
          <w:tcPr>
            <w:tcW w:w="2564" w:type="dxa"/>
            <w:shd w:val="clear" w:color="auto" w:fill="D9D9D9" w:themeFill="background1" w:themeFillShade="D9"/>
          </w:tcPr>
          <w:p w14:paraId="057E5090" w14:textId="3814B0C4" w:rsidR="00D06E80" w:rsidRDefault="00D06E80" w:rsidP="00D06E80">
            <w:pPr>
              <w:pStyle w:val="CeldaTabla"/>
            </w:pPr>
          </w:p>
        </w:tc>
        <w:tc>
          <w:tcPr>
            <w:tcW w:w="2575" w:type="dxa"/>
            <w:shd w:val="clear" w:color="auto" w:fill="D9D9D9" w:themeFill="background1" w:themeFillShade="D9"/>
          </w:tcPr>
          <w:p w14:paraId="59E54FD8" w14:textId="0CCE1CC2" w:rsidR="00D06E80" w:rsidRPr="00545D81" w:rsidRDefault="00D06E80" w:rsidP="00D06E80">
            <w:pPr>
              <w:pStyle w:val="CeldaTabla"/>
            </w:pPr>
          </w:p>
        </w:tc>
        <w:tc>
          <w:tcPr>
            <w:tcW w:w="5529" w:type="dxa"/>
            <w:shd w:val="clear" w:color="auto" w:fill="D9D9D9" w:themeFill="background1" w:themeFillShade="D9"/>
          </w:tcPr>
          <w:p w14:paraId="4D34FFC3" w14:textId="77777777" w:rsidR="00D06E80" w:rsidRPr="00650BEE" w:rsidRDefault="00D06E80" w:rsidP="00FD54DF">
            <w:pPr>
              <w:pStyle w:val="CeldaTabla"/>
            </w:pPr>
          </w:p>
        </w:tc>
        <w:tc>
          <w:tcPr>
            <w:tcW w:w="1344" w:type="dxa"/>
            <w:shd w:val="clear" w:color="auto" w:fill="D9D9D9" w:themeFill="background1" w:themeFillShade="D9"/>
          </w:tcPr>
          <w:p w14:paraId="5C3D4769" w14:textId="4EABCAFA" w:rsidR="00D06E80" w:rsidRPr="00DA7AC7" w:rsidRDefault="00D06E80" w:rsidP="00D06E80">
            <w:pPr>
              <w:pStyle w:val="CeldaTabla"/>
            </w:pPr>
            <w:r w:rsidRPr="00DA7AC7">
              <w:t>(</w:t>
            </w:r>
            <w:r w:rsidR="00FD54DF">
              <w:t xml:space="preserve"> </w:t>
            </w:r>
            <w:r w:rsidRPr="00DA7AC7">
              <w:t>) Tablas</w:t>
            </w:r>
          </w:p>
          <w:p w14:paraId="35E97A16" w14:textId="77777777" w:rsidR="00D06E80" w:rsidRPr="00DA7AC7" w:rsidRDefault="00D06E80" w:rsidP="00D06E80">
            <w:pPr>
              <w:pStyle w:val="CeldaTabla"/>
            </w:pPr>
            <w:r w:rsidRPr="00DA7AC7">
              <w:t>(</w:t>
            </w:r>
            <w:r>
              <w:t xml:space="preserve"> </w:t>
            </w:r>
            <w:r w:rsidRPr="00DA7AC7">
              <w:t>) Vista</w:t>
            </w:r>
          </w:p>
          <w:p w14:paraId="0544C412" w14:textId="77777777" w:rsidR="00D06E80" w:rsidRPr="00DA7AC7" w:rsidRDefault="00D06E80" w:rsidP="00D06E80">
            <w:pPr>
              <w:pStyle w:val="CeldaTabla"/>
            </w:pPr>
          </w:p>
        </w:tc>
        <w:tc>
          <w:tcPr>
            <w:tcW w:w="2025" w:type="dxa"/>
            <w:shd w:val="clear" w:color="auto" w:fill="D9D9D9" w:themeFill="background1" w:themeFillShade="D9"/>
          </w:tcPr>
          <w:p w14:paraId="58FD69E5" w14:textId="77777777" w:rsidR="00D06E80" w:rsidRPr="00DA7AC7" w:rsidRDefault="00D06E80" w:rsidP="00D06E80">
            <w:pPr>
              <w:pStyle w:val="CeldaTabla"/>
            </w:pPr>
            <w:r>
              <w:t xml:space="preserve">( </w:t>
            </w:r>
            <w:r w:rsidRPr="00DA7AC7">
              <w:t>) Crear nuevo</w:t>
            </w:r>
          </w:p>
          <w:p w14:paraId="0CD4501C" w14:textId="7BE6F0B7" w:rsidR="00D06E80" w:rsidRPr="00DA7AC7" w:rsidRDefault="00D06E80" w:rsidP="00D06E80">
            <w:pPr>
              <w:pStyle w:val="CeldaTabla"/>
            </w:pPr>
            <w:r w:rsidRPr="00DA7AC7">
              <w:t>(</w:t>
            </w:r>
            <w:r w:rsidR="00FD54DF">
              <w:t xml:space="preserve"> </w:t>
            </w:r>
            <w:r>
              <w:t>)</w:t>
            </w:r>
            <w:r w:rsidRPr="00DA7AC7">
              <w:t xml:space="preserve"> Incluir modif.</w:t>
            </w:r>
          </w:p>
          <w:p w14:paraId="4811F473" w14:textId="77777777" w:rsidR="00D06E80" w:rsidRDefault="00D06E80" w:rsidP="00D06E80">
            <w:pPr>
              <w:pStyle w:val="CeldaTabla"/>
            </w:pPr>
            <w:r w:rsidRPr="00DA7AC7">
              <w:t>( ) Eliminar</w:t>
            </w:r>
          </w:p>
          <w:p w14:paraId="3A228D0E" w14:textId="77777777" w:rsidR="00D06E80" w:rsidRDefault="00D06E80" w:rsidP="00D06E80">
            <w:pPr>
              <w:pStyle w:val="CeldaTabla"/>
            </w:pPr>
          </w:p>
        </w:tc>
      </w:tr>
    </w:tbl>
    <w:p w14:paraId="156BDB4D" w14:textId="77777777" w:rsidR="000A3AE7" w:rsidRPr="00545D81" w:rsidRDefault="000A3AE7" w:rsidP="00916B35">
      <w:pPr>
        <w:ind w:left="708"/>
      </w:pPr>
    </w:p>
    <w:tbl>
      <w:tblPr>
        <w:tblW w:w="0" w:type="auto"/>
        <w:tblInd w:w="508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tblLayout w:type="fixed"/>
        <w:tblCellMar>
          <w:left w:w="82" w:type="dxa"/>
          <w:right w:w="82" w:type="dxa"/>
        </w:tblCellMar>
        <w:tblLook w:val="04A0" w:firstRow="1" w:lastRow="0" w:firstColumn="1" w:lastColumn="0" w:noHBand="0" w:noVBand="1"/>
      </w:tblPr>
      <w:tblGrid>
        <w:gridCol w:w="2561"/>
        <w:gridCol w:w="3287"/>
        <w:gridCol w:w="4399"/>
        <w:gridCol w:w="1752"/>
        <w:gridCol w:w="2023"/>
      </w:tblGrid>
      <w:tr w:rsidR="00011AD5" w14:paraId="570B0C7A" w14:textId="77777777" w:rsidTr="00C92175">
        <w:trPr>
          <w:cantSplit/>
          <w:trHeight w:val="421"/>
        </w:trPr>
        <w:tc>
          <w:tcPr>
            <w:tcW w:w="2561" w:type="dxa"/>
            <w:shd w:val="clear" w:color="auto" w:fill="C00000"/>
            <w:vAlign w:val="center"/>
            <w:hideMark/>
          </w:tcPr>
          <w:p w14:paraId="1E76DA39" w14:textId="77777777" w:rsidR="00011AD5" w:rsidRDefault="00011AD5" w:rsidP="00DA7AC7">
            <w:pPr>
              <w:pStyle w:val="CabeceraTabla"/>
            </w:pPr>
            <w:r>
              <w:t>MODULO/Subsistema</w:t>
            </w:r>
          </w:p>
        </w:tc>
        <w:tc>
          <w:tcPr>
            <w:tcW w:w="3287" w:type="dxa"/>
            <w:shd w:val="clear" w:color="auto" w:fill="C00000"/>
            <w:vAlign w:val="center"/>
            <w:hideMark/>
          </w:tcPr>
          <w:p w14:paraId="509E835D" w14:textId="77777777" w:rsidR="00011AD5" w:rsidRDefault="00011AD5" w:rsidP="00DA7AC7">
            <w:pPr>
              <w:pStyle w:val="CabeceraTabla"/>
            </w:pPr>
            <w:r>
              <w:t>NOMBRE PROGRAMA/OBJETO</w:t>
            </w:r>
          </w:p>
        </w:tc>
        <w:tc>
          <w:tcPr>
            <w:tcW w:w="4399" w:type="dxa"/>
            <w:shd w:val="clear" w:color="auto" w:fill="C00000"/>
            <w:vAlign w:val="center"/>
            <w:hideMark/>
          </w:tcPr>
          <w:p w14:paraId="6C226BA3" w14:textId="77777777" w:rsidR="00011AD5" w:rsidRDefault="00011AD5" w:rsidP="00DA7AC7">
            <w:pPr>
              <w:pStyle w:val="CabeceraTabla"/>
            </w:pPr>
            <w:r>
              <w:t>DESCRIPCIÓN PROGRAMA/OBJETO</w:t>
            </w:r>
          </w:p>
        </w:tc>
        <w:tc>
          <w:tcPr>
            <w:tcW w:w="1752" w:type="dxa"/>
            <w:shd w:val="clear" w:color="auto" w:fill="C00000"/>
            <w:vAlign w:val="center"/>
            <w:hideMark/>
          </w:tcPr>
          <w:p w14:paraId="7F8838C8" w14:textId="77777777" w:rsidR="00011AD5" w:rsidRDefault="00011AD5" w:rsidP="00DA7AC7">
            <w:pPr>
              <w:pStyle w:val="CabeceraTabla"/>
            </w:pPr>
            <w:r>
              <w:t>TIPO</w:t>
            </w:r>
          </w:p>
        </w:tc>
        <w:tc>
          <w:tcPr>
            <w:tcW w:w="2023" w:type="dxa"/>
            <w:shd w:val="clear" w:color="auto" w:fill="C00000"/>
            <w:vAlign w:val="center"/>
            <w:hideMark/>
          </w:tcPr>
          <w:p w14:paraId="27F75881" w14:textId="77777777" w:rsidR="00011AD5" w:rsidRDefault="00011AD5" w:rsidP="00DA7AC7">
            <w:pPr>
              <w:pStyle w:val="CabeceraTabla"/>
            </w:pPr>
            <w:r>
              <w:t>TIPO MODIF.</w:t>
            </w:r>
          </w:p>
        </w:tc>
      </w:tr>
      <w:tr w:rsidR="00F54E46" w14:paraId="767B8746" w14:textId="77777777" w:rsidTr="00C92175">
        <w:trPr>
          <w:cantSplit/>
          <w:trHeight w:val="606"/>
        </w:trPr>
        <w:tc>
          <w:tcPr>
            <w:tcW w:w="2561" w:type="dxa"/>
            <w:shd w:val="clear" w:color="auto" w:fill="D9D9D9" w:themeFill="background1" w:themeFillShade="D9"/>
          </w:tcPr>
          <w:p w14:paraId="1628AE2A" w14:textId="5A31F1E0" w:rsidR="00F54E46" w:rsidRPr="00C736B4" w:rsidRDefault="00F54E46" w:rsidP="00F54E46">
            <w:pPr>
              <w:pStyle w:val="CeldaTabla"/>
            </w:pPr>
          </w:p>
        </w:tc>
        <w:tc>
          <w:tcPr>
            <w:tcW w:w="3287" w:type="dxa"/>
            <w:shd w:val="clear" w:color="auto" w:fill="D9D9D9" w:themeFill="background1" w:themeFillShade="D9"/>
          </w:tcPr>
          <w:p w14:paraId="31AE47D7" w14:textId="49190F71" w:rsidR="00F54E46" w:rsidRPr="00C736B4" w:rsidRDefault="00F54E46" w:rsidP="00F54E46">
            <w:pPr>
              <w:pStyle w:val="CeldaTabla"/>
            </w:pPr>
          </w:p>
        </w:tc>
        <w:tc>
          <w:tcPr>
            <w:tcW w:w="4399" w:type="dxa"/>
            <w:shd w:val="clear" w:color="auto" w:fill="D9D9D9" w:themeFill="background1" w:themeFillShade="D9"/>
          </w:tcPr>
          <w:p w14:paraId="0606E0FF" w14:textId="77777777" w:rsidR="00F54E46" w:rsidRPr="00E75217" w:rsidRDefault="00F54E46" w:rsidP="00FD54DF">
            <w:pPr>
              <w:pStyle w:val="CeldaTabla"/>
            </w:pPr>
          </w:p>
        </w:tc>
        <w:tc>
          <w:tcPr>
            <w:tcW w:w="1752" w:type="dxa"/>
            <w:shd w:val="clear" w:color="auto" w:fill="D9D9D9" w:themeFill="background1" w:themeFillShade="D9"/>
          </w:tcPr>
          <w:p w14:paraId="0DE965DC" w14:textId="77777777" w:rsidR="00F54E46" w:rsidRDefault="00F54E46" w:rsidP="00F54E46">
            <w:pPr>
              <w:pStyle w:val="CeldaTabla"/>
            </w:pPr>
            <w:r>
              <w:t>( ) Triggers</w:t>
            </w:r>
          </w:p>
          <w:p w14:paraId="4DF55641" w14:textId="462DCE17" w:rsidR="00F54E46" w:rsidRDefault="00F54E46" w:rsidP="00F54E46">
            <w:pPr>
              <w:pStyle w:val="CeldaTabla"/>
            </w:pPr>
            <w:r>
              <w:t>(</w:t>
            </w:r>
            <w:r w:rsidR="00FD54DF">
              <w:t xml:space="preserve"> </w:t>
            </w:r>
            <w:r>
              <w:t>) PA</w:t>
            </w:r>
          </w:p>
          <w:p w14:paraId="50F23A9A" w14:textId="57FAD155" w:rsidR="00F54E46" w:rsidRDefault="00F54E46" w:rsidP="00F54E46">
            <w:pPr>
              <w:pStyle w:val="CeldaTabla"/>
            </w:pPr>
            <w:r>
              <w:t>( ) Funciones</w:t>
            </w:r>
          </w:p>
        </w:tc>
        <w:tc>
          <w:tcPr>
            <w:tcW w:w="2023" w:type="dxa"/>
            <w:shd w:val="clear" w:color="auto" w:fill="D9D9D9" w:themeFill="background1" w:themeFillShade="D9"/>
          </w:tcPr>
          <w:p w14:paraId="4C3D7BED" w14:textId="77777777" w:rsidR="00F54E46" w:rsidRDefault="00F54E46" w:rsidP="00F54E46">
            <w:pPr>
              <w:pStyle w:val="CeldaTabla"/>
            </w:pPr>
            <w:r>
              <w:t>( ) Crear nuevo</w:t>
            </w:r>
          </w:p>
          <w:p w14:paraId="6DC808F7" w14:textId="7601A49A" w:rsidR="00F54E46" w:rsidRDefault="00F54E46" w:rsidP="00F54E46">
            <w:pPr>
              <w:pStyle w:val="CeldaTabla"/>
            </w:pPr>
            <w:r>
              <w:t>(</w:t>
            </w:r>
            <w:r w:rsidR="00FD54DF">
              <w:t xml:space="preserve"> </w:t>
            </w:r>
            <w:r>
              <w:t>) Incluir modif.</w:t>
            </w:r>
          </w:p>
          <w:p w14:paraId="2E0CCBB7" w14:textId="77777777" w:rsidR="00F54E46" w:rsidRDefault="00F54E46" w:rsidP="00F54E46">
            <w:pPr>
              <w:pStyle w:val="CeldaTabla"/>
            </w:pPr>
            <w:r>
              <w:t>( ) Eliminar</w:t>
            </w:r>
          </w:p>
          <w:p w14:paraId="77BF06F9" w14:textId="77777777" w:rsidR="00F54E46" w:rsidRDefault="00F54E46" w:rsidP="00F54E46">
            <w:pPr>
              <w:pStyle w:val="CeldaTabla"/>
            </w:pPr>
          </w:p>
        </w:tc>
      </w:tr>
    </w:tbl>
    <w:p w14:paraId="69E6F949" w14:textId="6DAE9716" w:rsidR="004230B6" w:rsidRPr="00583EBF" w:rsidRDefault="004230B6" w:rsidP="00642DD0">
      <w:pPr>
        <w:pStyle w:val="Ttulo1"/>
      </w:pPr>
      <w:bookmarkStart w:id="8" w:name="_Toc410296877"/>
      <w:bookmarkStart w:id="9" w:name="_Toc505855279"/>
      <w:r w:rsidRPr="00583EBF">
        <w:lastRenderedPageBreak/>
        <w:t>MODIFICACION DE LOS CÓDIGOS DEL SISTEMA</w:t>
      </w:r>
      <w:bookmarkEnd w:id="8"/>
      <w:bookmarkEnd w:id="9"/>
    </w:p>
    <w:p w14:paraId="412E0E37" w14:textId="17B6331D" w:rsidR="00054F87" w:rsidRPr="00CD0347" w:rsidRDefault="00E21BC8" w:rsidP="00054F87">
      <w:pPr>
        <w:rPr>
          <w:i/>
        </w:rPr>
      </w:pPr>
      <w:r w:rsidRPr="00CD0347">
        <w:rPr>
          <w:i/>
        </w:rPr>
        <w:t>[Inventario de constantes y tabla códigos]</w:t>
      </w:r>
    </w:p>
    <w:p w14:paraId="497B41A4" w14:textId="1D09D12E" w:rsidR="00C1308C" w:rsidRPr="00CD0347" w:rsidRDefault="00C1308C" w:rsidP="00157039">
      <w:pPr>
        <w:ind w:firstLine="0"/>
        <w:rPr>
          <w:i/>
        </w:rPr>
      </w:pPr>
    </w:p>
    <w:p w14:paraId="133E5E77" w14:textId="01914A2D" w:rsidR="00832FAE" w:rsidRDefault="00832FAE" w:rsidP="00CD0347">
      <w:pPr>
        <w:rPr>
          <w:i/>
        </w:rPr>
      </w:pPr>
    </w:p>
    <w:p w14:paraId="3DD73FAB" w14:textId="05B25A1E" w:rsidR="006C40F1" w:rsidRPr="00832FAE" w:rsidRDefault="00832FAE" w:rsidP="00832FAE">
      <w:pPr>
        <w:tabs>
          <w:tab w:val="left" w:pos="8385"/>
        </w:tabs>
      </w:pPr>
      <w:r>
        <w:tab/>
      </w:r>
    </w:p>
    <w:p w14:paraId="5ABAAB09" w14:textId="77777777" w:rsidR="004230B6" w:rsidRPr="00583EBF" w:rsidRDefault="004230B6" w:rsidP="00642DD0">
      <w:pPr>
        <w:pStyle w:val="Ttulo1"/>
      </w:pPr>
      <w:bookmarkStart w:id="10" w:name="_Toc410296878"/>
      <w:bookmarkStart w:id="11" w:name="_Toc505855280"/>
      <w:r w:rsidRPr="00583EBF">
        <w:lastRenderedPageBreak/>
        <w:t>MODIFICACION DE LOS PARÁMETROS DEL SISTEMA</w:t>
      </w:r>
      <w:bookmarkEnd w:id="10"/>
      <w:bookmarkEnd w:id="11"/>
    </w:p>
    <w:p w14:paraId="46404DC3" w14:textId="77777777" w:rsidR="00661E9B" w:rsidRPr="00103E77" w:rsidRDefault="0049166E" w:rsidP="00CD0347">
      <w:pPr>
        <w:rPr>
          <w:rFonts w:ascii="Arial" w:hAnsi="Arial" w:cs="Arial"/>
        </w:rPr>
      </w:pPr>
      <w:r w:rsidRPr="00CD0347">
        <w:rPr>
          <w:b/>
          <w:caps/>
        </w:rPr>
        <w:t>Tabla Maestra</w:t>
      </w:r>
      <w:r w:rsidR="008F4FB6">
        <w:rPr>
          <w:rStyle w:val="TitulotablaCar"/>
          <w:rFonts w:ascii="Arial" w:hAnsi="Arial" w:cs="Arial"/>
        </w:rPr>
        <w:t xml:space="preserve"> </w:t>
      </w:r>
      <w:r w:rsidR="00BA38A9" w:rsidRPr="00CD0347">
        <w:rPr>
          <w:i/>
          <w:caps/>
        </w:rPr>
        <w:t>(</w:t>
      </w:r>
      <w:r w:rsidR="00661E9B" w:rsidRPr="00CD0347">
        <w:rPr>
          <w:i/>
        </w:rPr>
        <w:t>ParametrizadorTablas y ParametrizadorCampos</w:t>
      </w:r>
      <w:r w:rsidR="00BA38A9" w:rsidRPr="00CD0347">
        <w:rPr>
          <w:i/>
          <w:caps/>
        </w:rPr>
        <w:t>)</w:t>
      </w:r>
      <w:r w:rsidR="00661E9B" w:rsidRPr="0069648C">
        <w:t>:</w:t>
      </w:r>
    </w:p>
    <w:tbl>
      <w:tblPr>
        <w:tblW w:w="13981" w:type="dxa"/>
        <w:tblInd w:w="365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tblCellMar>
          <w:left w:w="81" w:type="dxa"/>
          <w:right w:w="81" w:type="dxa"/>
        </w:tblCellMar>
        <w:tblLook w:val="0000" w:firstRow="0" w:lastRow="0" w:firstColumn="0" w:lastColumn="0" w:noHBand="0" w:noVBand="0"/>
      </w:tblPr>
      <w:tblGrid>
        <w:gridCol w:w="2827"/>
        <w:gridCol w:w="8051"/>
        <w:gridCol w:w="3103"/>
      </w:tblGrid>
      <w:tr w:rsidR="0049166E" w:rsidRPr="00142B61" w14:paraId="4CEFD028" w14:textId="77777777" w:rsidTr="00DE2E1D">
        <w:trPr>
          <w:trHeight w:val="351"/>
        </w:trPr>
        <w:tc>
          <w:tcPr>
            <w:tcW w:w="2827" w:type="dxa"/>
            <w:shd w:val="clear" w:color="auto" w:fill="C00000"/>
            <w:vAlign w:val="center"/>
          </w:tcPr>
          <w:p w14:paraId="2BF41559" w14:textId="77777777" w:rsidR="0049166E" w:rsidRPr="007D50C0" w:rsidRDefault="00AD6515" w:rsidP="007D50C0">
            <w:pPr>
              <w:pStyle w:val="CabeceraTabla"/>
            </w:pPr>
            <w:r w:rsidRPr="007D50C0">
              <w:t>TAbla</w:t>
            </w:r>
          </w:p>
        </w:tc>
        <w:tc>
          <w:tcPr>
            <w:tcW w:w="8051" w:type="dxa"/>
            <w:shd w:val="clear" w:color="auto" w:fill="C00000"/>
            <w:vAlign w:val="center"/>
          </w:tcPr>
          <w:p w14:paraId="4DE3B333" w14:textId="77777777" w:rsidR="0049166E" w:rsidRPr="007D50C0" w:rsidRDefault="00AD6515" w:rsidP="007D50C0">
            <w:pPr>
              <w:pStyle w:val="CabeceraTabla"/>
            </w:pPr>
            <w:r w:rsidRPr="007D50C0">
              <w:t>descripcion</w:t>
            </w:r>
          </w:p>
        </w:tc>
        <w:tc>
          <w:tcPr>
            <w:tcW w:w="3103" w:type="dxa"/>
            <w:shd w:val="clear" w:color="auto" w:fill="C00000"/>
            <w:vAlign w:val="center"/>
          </w:tcPr>
          <w:p w14:paraId="335E8A63" w14:textId="77777777" w:rsidR="0049166E" w:rsidRPr="007D50C0" w:rsidRDefault="00AD6515" w:rsidP="007D50C0">
            <w:pPr>
              <w:pStyle w:val="CabeceraTabla"/>
            </w:pPr>
            <w:r w:rsidRPr="007D50C0">
              <w:t>mascara</w:t>
            </w:r>
          </w:p>
        </w:tc>
      </w:tr>
      <w:tr w:rsidR="00C12838" w:rsidRPr="00142B61" w14:paraId="4C75F7C2" w14:textId="77777777" w:rsidTr="00DE2E1D">
        <w:trPr>
          <w:trHeight w:val="351"/>
        </w:trPr>
        <w:tc>
          <w:tcPr>
            <w:tcW w:w="2827" w:type="dxa"/>
            <w:shd w:val="clear" w:color="auto" w:fill="D9D9D9" w:themeFill="background1" w:themeFillShade="D9"/>
            <w:vAlign w:val="center"/>
          </w:tcPr>
          <w:p w14:paraId="2711605B" w14:textId="77777777" w:rsidR="00C12838" w:rsidRPr="00142B61" w:rsidRDefault="00C12838" w:rsidP="00B41C34">
            <w:pPr>
              <w:pStyle w:val="CeldaTabla"/>
              <w:ind w:left="0"/>
            </w:pPr>
          </w:p>
        </w:tc>
        <w:tc>
          <w:tcPr>
            <w:tcW w:w="8051" w:type="dxa"/>
            <w:shd w:val="clear" w:color="auto" w:fill="D9D9D9" w:themeFill="background1" w:themeFillShade="D9"/>
            <w:vAlign w:val="center"/>
          </w:tcPr>
          <w:p w14:paraId="60AA4405" w14:textId="77777777" w:rsidR="00B41C34" w:rsidRPr="00142B61" w:rsidRDefault="00B41C34" w:rsidP="00B41C34">
            <w:pPr>
              <w:pStyle w:val="CeldaTabla"/>
              <w:ind w:left="0"/>
              <w:rPr>
                <w:rFonts w:ascii="Arial" w:hAnsi="Arial"/>
              </w:rPr>
            </w:pPr>
          </w:p>
        </w:tc>
        <w:tc>
          <w:tcPr>
            <w:tcW w:w="3103" w:type="dxa"/>
            <w:shd w:val="clear" w:color="auto" w:fill="D9D9D9" w:themeFill="background1" w:themeFillShade="D9"/>
            <w:vAlign w:val="center"/>
          </w:tcPr>
          <w:p w14:paraId="7F006029" w14:textId="77777777" w:rsidR="00C12838" w:rsidRPr="00142B61" w:rsidRDefault="00C12838" w:rsidP="00C12838">
            <w:pPr>
              <w:pStyle w:val="CeldaTabla"/>
              <w:rPr>
                <w:rFonts w:ascii="Arial" w:hAnsi="Arial"/>
              </w:rPr>
            </w:pPr>
          </w:p>
        </w:tc>
      </w:tr>
    </w:tbl>
    <w:p w14:paraId="64AEB8D9" w14:textId="77777777" w:rsidR="0049166E" w:rsidRPr="00916B35" w:rsidRDefault="0049166E" w:rsidP="00916B35">
      <w:pPr>
        <w:ind w:left="708"/>
        <w:rPr>
          <w:i/>
        </w:rPr>
      </w:pPr>
    </w:p>
    <w:p w14:paraId="1DF641D6" w14:textId="77777777" w:rsidR="004B5105" w:rsidRPr="00CD0347" w:rsidRDefault="00CD0347" w:rsidP="004B5105">
      <w:pPr>
        <w:rPr>
          <w:rFonts w:ascii="Arial" w:hAnsi="Arial" w:cs="Arial"/>
          <w:i/>
        </w:rPr>
      </w:pPr>
      <w:r w:rsidRPr="00CD0347">
        <w:rPr>
          <w:b/>
        </w:rPr>
        <w:t>PERMISOS</w:t>
      </w:r>
      <w:r w:rsidR="008F4FB6" w:rsidRPr="00DB6EC5">
        <w:rPr>
          <w:rStyle w:val="TitulotablaCar"/>
          <w:rFonts w:ascii="Arial" w:hAnsi="Arial" w:cs="Arial"/>
          <w:color w:val="auto"/>
        </w:rPr>
        <w:t xml:space="preserve"> </w:t>
      </w:r>
      <w:r w:rsidR="00357E49" w:rsidRPr="00CD0347">
        <w:rPr>
          <w:i/>
          <w:caps/>
        </w:rPr>
        <w:t>(</w:t>
      </w:r>
      <w:r w:rsidR="00357E49" w:rsidRPr="00CD0347">
        <w:rPr>
          <w:i/>
        </w:rPr>
        <w:t>PermisosPantallas</w:t>
      </w:r>
      <w:r w:rsidR="004B5105">
        <w:rPr>
          <w:i/>
        </w:rPr>
        <w:t xml:space="preserve"> y PantallasEnMenuSecundario (sólo permisos tipo Formulario</w:t>
      </w:r>
      <w:r w:rsidR="00357E49" w:rsidRPr="00CD0347">
        <w:rPr>
          <w:i/>
          <w:caps/>
        </w:rPr>
        <w:t>)</w:t>
      </w:r>
      <w:r w:rsidR="00103E77" w:rsidRPr="00CD0347">
        <w:rPr>
          <w:rFonts w:ascii="Arial" w:hAnsi="Arial" w:cs="Arial"/>
          <w:i/>
        </w:rPr>
        <w:t>:</w:t>
      </w:r>
    </w:p>
    <w:tbl>
      <w:tblPr>
        <w:tblW w:w="4659" w:type="pct"/>
        <w:tblInd w:w="366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tblCellMar>
          <w:left w:w="82" w:type="dxa"/>
          <w:right w:w="82" w:type="dxa"/>
        </w:tblCellMar>
        <w:tblLook w:val="0000" w:firstRow="0" w:lastRow="0" w:firstColumn="0" w:lastColumn="0" w:noHBand="0" w:noVBand="0"/>
      </w:tblPr>
      <w:tblGrid>
        <w:gridCol w:w="2399"/>
        <w:gridCol w:w="5243"/>
        <w:gridCol w:w="3234"/>
        <w:gridCol w:w="3187"/>
      </w:tblGrid>
      <w:tr w:rsidR="00357E49" w:rsidRPr="00142B61" w14:paraId="62E2B32B" w14:textId="77777777" w:rsidTr="00642DD0">
        <w:trPr>
          <w:trHeight w:val="375"/>
        </w:trPr>
        <w:tc>
          <w:tcPr>
            <w:tcW w:w="853" w:type="pct"/>
            <w:shd w:val="clear" w:color="auto" w:fill="C00000"/>
            <w:vAlign w:val="center"/>
          </w:tcPr>
          <w:p w14:paraId="0B4882E4" w14:textId="77777777" w:rsidR="00357E49" w:rsidRPr="00142B61" w:rsidRDefault="00357E49" w:rsidP="00DA7AC7">
            <w:pPr>
              <w:pStyle w:val="CabeceraTabla"/>
            </w:pPr>
            <w:r>
              <w:t>proyecto</w:t>
            </w:r>
          </w:p>
        </w:tc>
        <w:tc>
          <w:tcPr>
            <w:tcW w:w="1864" w:type="pct"/>
            <w:shd w:val="clear" w:color="auto" w:fill="C00000"/>
            <w:vAlign w:val="center"/>
          </w:tcPr>
          <w:p w14:paraId="77D217A0" w14:textId="77777777" w:rsidR="00357E49" w:rsidRPr="00142B61" w:rsidRDefault="00357E49" w:rsidP="00DA7AC7">
            <w:pPr>
              <w:pStyle w:val="CabeceraTabla"/>
            </w:pPr>
            <w:r>
              <w:t>formulario aplicación</w:t>
            </w:r>
          </w:p>
        </w:tc>
        <w:tc>
          <w:tcPr>
            <w:tcW w:w="1150" w:type="pct"/>
            <w:shd w:val="clear" w:color="auto" w:fill="C00000"/>
            <w:vAlign w:val="center"/>
          </w:tcPr>
          <w:p w14:paraId="51E15B2C" w14:textId="77777777" w:rsidR="00357E49" w:rsidRPr="00142B61" w:rsidRDefault="00357E49" w:rsidP="00DA7AC7">
            <w:pPr>
              <w:pStyle w:val="CabeceraTabla"/>
            </w:pPr>
            <w:r>
              <w:t>mascara</w:t>
            </w:r>
          </w:p>
        </w:tc>
        <w:tc>
          <w:tcPr>
            <w:tcW w:w="1133" w:type="pct"/>
            <w:shd w:val="clear" w:color="auto" w:fill="C00000"/>
            <w:vAlign w:val="center"/>
          </w:tcPr>
          <w:p w14:paraId="4D737F2D" w14:textId="77777777" w:rsidR="00357E49" w:rsidRDefault="00357E49" w:rsidP="00DA7AC7">
            <w:pPr>
              <w:pStyle w:val="CabeceraTabla"/>
            </w:pPr>
            <w:r>
              <w:t>Nombre Formulario</w:t>
            </w:r>
          </w:p>
        </w:tc>
      </w:tr>
      <w:tr w:rsidR="00357E49" w:rsidRPr="00142B61" w14:paraId="129C8975" w14:textId="77777777" w:rsidTr="00642DD0">
        <w:trPr>
          <w:trHeight w:val="375"/>
        </w:trPr>
        <w:tc>
          <w:tcPr>
            <w:tcW w:w="853" w:type="pct"/>
            <w:shd w:val="clear" w:color="auto" w:fill="D9D9D9" w:themeFill="background1" w:themeFillShade="D9"/>
            <w:vAlign w:val="center"/>
          </w:tcPr>
          <w:p w14:paraId="2E005FF3" w14:textId="5A9C4F04" w:rsidR="00357E49" w:rsidRPr="00142B61" w:rsidRDefault="00357E49" w:rsidP="007D50C0">
            <w:pPr>
              <w:pStyle w:val="CeldaTabla"/>
            </w:pPr>
          </w:p>
        </w:tc>
        <w:tc>
          <w:tcPr>
            <w:tcW w:w="1864" w:type="pct"/>
            <w:shd w:val="clear" w:color="auto" w:fill="D9D9D9" w:themeFill="background1" w:themeFillShade="D9"/>
          </w:tcPr>
          <w:p w14:paraId="5F6DB342" w14:textId="39903581" w:rsidR="00357E49" w:rsidRPr="00142B61" w:rsidRDefault="00357E49" w:rsidP="007D50C0">
            <w:pPr>
              <w:pStyle w:val="CeldaTabla"/>
            </w:pPr>
          </w:p>
        </w:tc>
        <w:tc>
          <w:tcPr>
            <w:tcW w:w="1150" w:type="pct"/>
            <w:shd w:val="clear" w:color="auto" w:fill="D9D9D9" w:themeFill="background1" w:themeFillShade="D9"/>
          </w:tcPr>
          <w:p w14:paraId="0E82DDD8" w14:textId="6C6162AA" w:rsidR="00357E49" w:rsidRPr="00142B61" w:rsidRDefault="00357E49" w:rsidP="007D50C0">
            <w:pPr>
              <w:pStyle w:val="CeldaTabla"/>
            </w:pPr>
          </w:p>
        </w:tc>
        <w:tc>
          <w:tcPr>
            <w:tcW w:w="1133" w:type="pct"/>
            <w:shd w:val="clear" w:color="auto" w:fill="D9D9D9" w:themeFill="background1" w:themeFillShade="D9"/>
          </w:tcPr>
          <w:p w14:paraId="4D856C67" w14:textId="6F12F490" w:rsidR="00357E49" w:rsidRPr="00142B61" w:rsidRDefault="00357E49" w:rsidP="007D50C0">
            <w:pPr>
              <w:pStyle w:val="CeldaTabla"/>
            </w:pPr>
          </w:p>
        </w:tc>
      </w:tr>
    </w:tbl>
    <w:p w14:paraId="1A51FF69" w14:textId="77777777" w:rsidR="004B5105" w:rsidRDefault="004B5105" w:rsidP="004B5105">
      <w:pPr>
        <w:rPr>
          <w:rStyle w:val="TitulotablaCar"/>
          <w:rFonts w:ascii="Arial" w:hAnsi="Arial" w:cs="Arial"/>
          <w:color w:val="auto"/>
        </w:rPr>
      </w:pPr>
      <w:bookmarkStart w:id="12" w:name="_Toc410296879"/>
    </w:p>
    <w:p w14:paraId="56C01192" w14:textId="77777777" w:rsidR="004B5105" w:rsidRDefault="004B5105" w:rsidP="004B5105">
      <w:pPr>
        <w:rPr>
          <w:sz w:val="18"/>
        </w:rPr>
      </w:pPr>
      <w:r>
        <w:rPr>
          <w:rStyle w:val="TitulotablaCar"/>
          <w:rFonts w:ascii="Arial" w:hAnsi="Arial" w:cs="Arial"/>
          <w:color w:val="auto"/>
        </w:rPr>
        <w:t>MODULO/MENU</w:t>
      </w:r>
      <w:r w:rsidRPr="004B5105">
        <w:rPr>
          <w:rStyle w:val="TitulotablaCar"/>
          <w:rFonts w:ascii="Arial" w:hAnsi="Arial" w:cs="Arial"/>
          <w:b w:val="0"/>
          <w:color w:val="auto"/>
        </w:rPr>
        <w:t xml:space="preserve"> (</w:t>
      </w:r>
      <w:r w:rsidRPr="004B5105">
        <w:rPr>
          <w:sz w:val="18"/>
        </w:rPr>
        <w:t>Si es un</w:t>
      </w:r>
      <w:r w:rsidRPr="004B5105">
        <w:rPr>
          <w:rStyle w:val="TitulotablaCar"/>
          <w:rFonts w:ascii="Arial" w:hAnsi="Arial" w:cs="Arial"/>
          <w:color w:val="auto"/>
          <w:sz w:val="18"/>
        </w:rPr>
        <w:t xml:space="preserve"> </w:t>
      </w:r>
      <w:r w:rsidRPr="004B5105">
        <w:rPr>
          <w:sz w:val="18"/>
        </w:rPr>
        <w:t>Módulo añadir a: ModuloFlorence, Menú Principal a: MenuPrincipalFlorence, Menú Secundario a: MenuSecundarioFlorence)</w:t>
      </w:r>
    </w:p>
    <w:tbl>
      <w:tblPr>
        <w:tblW w:w="4661" w:type="pct"/>
        <w:tblInd w:w="366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tblCellMar>
          <w:left w:w="82" w:type="dxa"/>
          <w:right w:w="82" w:type="dxa"/>
        </w:tblCellMar>
        <w:tblLook w:val="0000" w:firstRow="0" w:lastRow="0" w:firstColumn="0" w:lastColumn="0" w:noHBand="0" w:noVBand="0"/>
      </w:tblPr>
      <w:tblGrid>
        <w:gridCol w:w="6854"/>
        <w:gridCol w:w="7215"/>
      </w:tblGrid>
      <w:tr w:rsidR="004B5105" w:rsidRPr="00142B61" w14:paraId="355A6DDE" w14:textId="77777777" w:rsidTr="004B5105">
        <w:trPr>
          <w:trHeight w:val="394"/>
        </w:trPr>
        <w:tc>
          <w:tcPr>
            <w:tcW w:w="2436" w:type="pct"/>
            <w:shd w:val="clear" w:color="auto" w:fill="C00000"/>
            <w:vAlign w:val="center"/>
          </w:tcPr>
          <w:p w14:paraId="216EF13F" w14:textId="77777777" w:rsidR="004B5105" w:rsidRPr="00142B61" w:rsidRDefault="004B5105" w:rsidP="00C54D73">
            <w:pPr>
              <w:pStyle w:val="CabeceraTabla"/>
            </w:pPr>
            <w:r>
              <w:t>Nombre</w:t>
            </w:r>
          </w:p>
        </w:tc>
        <w:tc>
          <w:tcPr>
            <w:tcW w:w="2564" w:type="pct"/>
            <w:shd w:val="clear" w:color="auto" w:fill="C00000"/>
            <w:vAlign w:val="center"/>
          </w:tcPr>
          <w:p w14:paraId="3829C43F" w14:textId="77777777" w:rsidR="004B5105" w:rsidRPr="00142B61" w:rsidRDefault="004B5105" w:rsidP="00C54D73">
            <w:pPr>
              <w:pStyle w:val="CabeceraTabla"/>
            </w:pPr>
            <w:r>
              <w:t>descripción</w:t>
            </w:r>
          </w:p>
        </w:tc>
      </w:tr>
      <w:tr w:rsidR="004B5105" w:rsidRPr="00142B61" w14:paraId="592E879C" w14:textId="77777777" w:rsidTr="004B5105">
        <w:trPr>
          <w:trHeight w:val="394"/>
        </w:trPr>
        <w:tc>
          <w:tcPr>
            <w:tcW w:w="2436" w:type="pct"/>
            <w:shd w:val="clear" w:color="auto" w:fill="D9D9D9" w:themeFill="background1" w:themeFillShade="D9"/>
            <w:vAlign w:val="center"/>
          </w:tcPr>
          <w:p w14:paraId="6935B457" w14:textId="77777777" w:rsidR="004B5105" w:rsidRPr="00142B61" w:rsidRDefault="004B5105" w:rsidP="00C54D73">
            <w:pPr>
              <w:pStyle w:val="CeldaTabla"/>
            </w:pPr>
          </w:p>
        </w:tc>
        <w:tc>
          <w:tcPr>
            <w:tcW w:w="2564" w:type="pct"/>
            <w:shd w:val="clear" w:color="auto" w:fill="D9D9D9" w:themeFill="background1" w:themeFillShade="D9"/>
          </w:tcPr>
          <w:p w14:paraId="4C544D83" w14:textId="77777777" w:rsidR="004B5105" w:rsidRPr="00142B61" w:rsidRDefault="004B5105" w:rsidP="00C54D73">
            <w:pPr>
              <w:pStyle w:val="CeldaTabla"/>
            </w:pPr>
          </w:p>
        </w:tc>
      </w:tr>
    </w:tbl>
    <w:p w14:paraId="69155086" w14:textId="77777777" w:rsidR="004B5105" w:rsidRPr="004B5105" w:rsidRDefault="004B5105" w:rsidP="004B5105">
      <w:pPr>
        <w:ind w:left="500" w:firstLine="0"/>
        <w:rPr>
          <w:rStyle w:val="TitulotablaCar"/>
          <w:rFonts w:ascii="Arial" w:hAnsi="Arial" w:cs="Arial"/>
          <w:color w:val="auto"/>
          <w:sz w:val="18"/>
        </w:rPr>
      </w:pPr>
    </w:p>
    <w:p w14:paraId="71BF1140" w14:textId="77777777" w:rsidR="004230B6" w:rsidRPr="00583EBF" w:rsidRDefault="004230B6" w:rsidP="00642DD0">
      <w:pPr>
        <w:pStyle w:val="Ttulo1"/>
      </w:pPr>
      <w:bookmarkStart w:id="13" w:name="_Toc505855281"/>
      <w:r w:rsidRPr="00583EBF">
        <w:lastRenderedPageBreak/>
        <w:t>MODIFICACION DE SECUENCIALES</w:t>
      </w:r>
      <w:bookmarkEnd w:id="12"/>
      <w:bookmarkEnd w:id="13"/>
    </w:p>
    <w:p w14:paraId="0A637090" w14:textId="77777777" w:rsidR="00E21BC8" w:rsidRPr="00CD0347" w:rsidRDefault="00E21BC8" w:rsidP="00E21BC8">
      <w:pPr>
        <w:rPr>
          <w:i/>
        </w:rPr>
      </w:pPr>
      <w:r w:rsidRPr="00CD0347">
        <w:rPr>
          <w:i/>
        </w:rPr>
        <w:t>[Diagramas de secuencia o de flujo]</w:t>
      </w:r>
    </w:p>
    <w:p w14:paraId="32BE95C3" w14:textId="27FF155D" w:rsidR="00741102" w:rsidRDefault="00741102" w:rsidP="00B027C3">
      <w:pPr>
        <w:rPr>
          <w:i/>
        </w:rPr>
      </w:pPr>
    </w:p>
    <w:p w14:paraId="55B0FCF7" w14:textId="77777777" w:rsidR="004230B6" w:rsidRDefault="004230B6" w:rsidP="00642DD0">
      <w:pPr>
        <w:pStyle w:val="Ttulo1"/>
      </w:pPr>
      <w:bookmarkStart w:id="14" w:name="_Toc410296880"/>
      <w:bookmarkStart w:id="15" w:name="_Toc505855282"/>
      <w:r w:rsidRPr="00583EBF">
        <w:lastRenderedPageBreak/>
        <w:t>ESPECIFICACIÓN TÉCNICA DE LAS MODIFICACIONES</w:t>
      </w:r>
      <w:bookmarkEnd w:id="14"/>
      <w:bookmarkEnd w:id="15"/>
    </w:p>
    <w:p w14:paraId="284CA3F7" w14:textId="77777777" w:rsidR="007E7A3B" w:rsidRPr="008B60DB" w:rsidRDefault="007E7A3B" w:rsidP="00AA2917">
      <w:pPr>
        <w:ind w:left="466" w:firstLine="708"/>
        <w:rPr>
          <w:b/>
        </w:rPr>
      </w:pPr>
    </w:p>
    <w:p w14:paraId="57FBED10" w14:textId="77777777" w:rsidR="004230B6" w:rsidRPr="00583EBF" w:rsidRDefault="004230B6" w:rsidP="00642DD0">
      <w:pPr>
        <w:pStyle w:val="Ttulo1"/>
      </w:pPr>
      <w:bookmarkStart w:id="16" w:name="_Toc410296881"/>
      <w:bookmarkStart w:id="17" w:name="_Toc505855283"/>
      <w:r w:rsidRPr="00583EBF">
        <w:lastRenderedPageBreak/>
        <w:t>INTERFACES EXTERNAS</w:t>
      </w:r>
      <w:bookmarkEnd w:id="16"/>
      <w:bookmarkEnd w:id="17"/>
    </w:p>
    <w:p w14:paraId="76C26A1B" w14:textId="77777777" w:rsidR="00BC3D8D" w:rsidRPr="004E4563" w:rsidRDefault="003F7CBC" w:rsidP="00CD0347">
      <w:pPr>
        <w:rPr>
          <w:i/>
          <w:lang w:val="en-US"/>
        </w:rPr>
      </w:pPr>
      <w:r w:rsidRPr="005079D5">
        <w:rPr>
          <w:i/>
          <w:lang w:val="en-US"/>
        </w:rPr>
        <w:t>[</w:t>
      </w:r>
      <w:r w:rsidR="00BC3D8D" w:rsidRPr="005079D5">
        <w:rPr>
          <w:i/>
          <w:lang w:val="en-US"/>
        </w:rPr>
        <w:t>Agente Windows y Web Servi</w:t>
      </w:r>
      <w:r w:rsidR="00BC3D8D" w:rsidRPr="004E4563">
        <w:rPr>
          <w:i/>
          <w:lang w:val="en-US"/>
        </w:rPr>
        <w:t>ces</w:t>
      </w:r>
      <w:r w:rsidRPr="004E4563">
        <w:rPr>
          <w:i/>
          <w:lang w:val="en-US"/>
        </w:rPr>
        <w:t>]</w:t>
      </w:r>
    </w:p>
    <w:p w14:paraId="1B6D9236" w14:textId="77777777" w:rsidR="006B528E" w:rsidRPr="00B249AD" w:rsidRDefault="004B5105" w:rsidP="00B249AD">
      <w:pPr>
        <w:pStyle w:val="Ttulo1"/>
      </w:pPr>
      <w:bookmarkStart w:id="18" w:name="_Toc505855284"/>
      <w:r>
        <w:lastRenderedPageBreak/>
        <w:t>CA</w:t>
      </w:r>
      <w:r w:rsidR="00DB6EC5" w:rsidRPr="00B249AD">
        <w:t>SOS DE PRUEBA</w:t>
      </w:r>
      <w:bookmarkEnd w:id="18"/>
    </w:p>
    <w:p w14:paraId="558ED398" w14:textId="77777777" w:rsidR="006B528E" w:rsidRPr="00CD0347" w:rsidRDefault="006B528E" w:rsidP="00CD0347">
      <w:pPr>
        <w:rPr>
          <w:i/>
        </w:rPr>
      </w:pPr>
      <w:r w:rsidRPr="00CD0347">
        <w:rPr>
          <w:i/>
        </w:rPr>
        <w:t>Casos de prueba a realizar por desarrollo.</w:t>
      </w:r>
    </w:p>
    <w:tbl>
      <w:tblPr>
        <w:tblW w:w="14088" w:type="dxa"/>
        <w:tblInd w:w="365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tblCellMar>
          <w:left w:w="81" w:type="dxa"/>
          <w:right w:w="81" w:type="dxa"/>
        </w:tblCellMar>
        <w:tblLook w:val="0000" w:firstRow="0" w:lastRow="0" w:firstColumn="0" w:lastColumn="0" w:noHBand="0" w:noVBand="0"/>
      </w:tblPr>
      <w:tblGrid>
        <w:gridCol w:w="2412"/>
        <w:gridCol w:w="6727"/>
        <w:gridCol w:w="4949"/>
      </w:tblGrid>
      <w:tr w:rsidR="00EE59B8" w:rsidRPr="00142B61" w14:paraId="2D2FB02A" w14:textId="77777777" w:rsidTr="00A872AE">
        <w:trPr>
          <w:trHeight w:val="388"/>
        </w:trPr>
        <w:tc>
          <w:tcPr>
            <w:tcW w:w="2412" w:type="dxa"/>
            <w:shd w:val="clear" w:color="auto" w:fill="C00000"/>
            <w:vAlign w:val="center"/>
          </w:tcPr>
          <w:p w14:paraId="60E40322" w14:textId="77777777" w:rsidR="00EE59B8" w:rsidRPr="00142B61" w:rsidRDefault="00EE59B8" w:rsidP="00A872AE">
            <w:pPr>
              <w:pStyle w:val="CabeceraTabla"/>
            </w:pPr>
            <w:r>
              <w:t>Formulario</w:t>
            </w:r>
          </w:p>
        </w:tc>
        <w:tc>
          <w:tcPr>
            <w:tcW w:w="6727" w:type="dxa"/>
            <w:shd w:val="clear" w:color="auto" w:fill="C00000"/>
            <w:vAlign w:val="center"/>
          </w:tcPr>
          <w:p w14:paraId="26590F7D" w14:textId="77777777" w:rsidR="00EE59B8" w:rsidRPr="00142B61" w:rsidRDefault="00EE59B8" w:rsidP="00A872AE">
            <w:pPr>
              <w:pStyle w:val="CabeceraTabla"/>
            </w:pPr>
            <w:r>
              <w:t>Casos</w:t>
            </w:r>
          </w:p>
        </w:tc>
        <w:tc>
          <w:tcPr>
            <w:tcW w:w="4949" w:type="dxa"/>
            <w:shd w:val="clear" w:color="auto" w:fill="C00000"/>
            <w:vAlign w:val="center"/>
          </w:tcPr>
          <w:p w14:paraId="41B3E39C" w14:textId="77777777" w:rsidR="00EE59B8" w:rsidRPr="00142B61" w:rsidRDefault="00EE59B8" w:rsidP="00A872AE">
            <w:pPr>
              <w:pStyle w:val="CabeceraTabla"/>
            </w:pPr>
            <w:r>
              <w:t>Observaciones</w:t>
            </w:r>
          </w:p>
        </w:tc>
      </w:tr>
      <w:tr w:rsidR="00136B19" w:rsidRPr="00142B61" w14:paraId="3B45BE58" w14:textId="77777777" w:rsidTr="00A872AE">
        <w:trPr>
          <w:trHeight w:val="388"/>
        </w:trPr>
        <w:tc>
          <w:tcPr>
            <w:tcW w:w="2412" w:type="dxa"/>
            <w:shd w:val="clear" w:color="auto" w:fill="D9D9D9" w:themeFill="background1" w:themeFillShade="D9"/>
            <w:vAlign w:val="center"/>
          </w:tcPr>
          <w:p w14:paraId="7EEB371E" w14:textId="77777777" w:rsidR="00136B19" w:rsidRDefault="00136B19" w:rsidP="00A872AE">
            <w:pPr>
              <w:pStyle w:val="CeldaTabla"/>
            </w:pPr>
          </w:p>
        </w:tc>
        <w:tc>
          <w:tcPr>
            <w:tcW w:w="6727" w:type="dxa"/>
            <w:shd w:val="clear" w:color="auto" w:fill="D9D9D9" w:themeFill="background1" w:themeFillShade="D9"/>
            <w:vAlign w:val="center"/>
          </w:tcPr>
          <w:p w14:paraId="20AE73CF" w14:textId="1B1DA053" w:rsidR="00136B19" w:rsidRPr="00741102" w:rsidRDefault="00741102" w:rsidP="00FD54DF">
            <w:pPr>
              <w:ind w:firstLine="0"/>
              <w:rPr>
                <w:b/>
                <w:i/>
              </w:rPr>
            </w:pPr>
            <w:r w:rsidRPr="00741102">
              <w:rPr>
                <w:i/>
                <w:highlight w:val="yellow"/>
              </w:rPr>
              <w:t xml:space="preserve"> </w:t>
            </w:r>
          </w:p>
        </w:tc>
        <w:tc>
          <w:tcPr>
            <w:tcW w:w="4949" w:type="dxa"/>
            <w:shd w:val="clear" w:color="auto" w:fill="D9D9D9" w:themeFill="background1" w:themeFillShade="D9"/>
            <w:vAlign w:val="center"/>
          </w:tcPr>
          <w:p w14:paraId="5F9D940E" w14:textId="77777777" w:rsidR="00136B19" w:rsidRDefault="00136B19" w:rsidP="00C92175">
            <w:pPr>
              <w:ind w:firstLine="0"/>
            </w:pPr>
          </w:p>
        </w:tc>
      </w:tr>
    </w:tbl>
    <w:p w14:paraId="622B1739" w14:textId="77890406" w:rsidR="006B528E" w:rsidRPr="006B528E" w:rsidRDefault="006B528E" w:rsidP="00FB03B2">
      <w:pPr>
        <w:ind w:firstLine="0"/>
        <w:rPr>
          <w:rFonts w:ascii="Arial" w:hAnsi="Arial" w:cs="Arial"/>
        </w:rPr>
      </w:pPr>
    </w:p>
    <w:sectPr w:rsidR="006B528E" w:rsidRPr="006B528E" w:rsidSect="00F631A5">
      <w:headerReference w:type="default" r:id="rId24"/>
      <w:pgSz w:w="16840" w:h="11907" w:orient="landscape" w:code="9"/>
      <w:pgMar w:top="1701" w:right="851" w:bottom="1418" w:left="851" w:header="851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117D3C" w14:textId="77777777" w:rsidR="000C5C2A" w:rsidRDefault="000C5C2A">
      <w:r>
        <w:separator/>
      </w:r>
    </w:p>
  </w:endnote>
  <w:endnote w:type="continuationSeparator" w:id="0">
    <w:p w14:paraId="121C06DB" w14:textId="77777777" w:rsidR="000C5C2A" w:rsidRDefault="000C5C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IN-Bold">
    <w:altName w:val="Arial"/>
    <w:charset w:val="00"/>
    <w:family w:val="swiss"/>
    <w:pitch w:val="variable"/>
    <w:sig w:usb0="80000027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-Light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0D6D47" w14:textId="77777777" w:rsidR="00C96B83" w:rsidRDefault="00C96B83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5239" w:type="dxa"/>
      <w:tblBorders>
        <w:top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347"/>
      <w:gridCol w:w="4465"/>
      <w:gridCol w:w="7943"/>
      <w:gridCol w:w="1484"/>
    </w:tblGrid>
    <w:tr w:rsidR="00C96B83" w:rsidRPr="00A36564" w14:paraId="2507856F" w14:textId="77777777" w:rsidTr="00A65148">
      <w:trPr>
        <w:cantSplit/>
        <w:trHeight w:hRule="exact" w:val="862"/>
      </w:trPr>
      <w:tc>
        <w:tcPr>
          <w:tcW w:w="1347" w:type="dxa"/>
        </w:tcPr>
        <w:p w14:paraId="79254483" w14:textId="77777777" w:rsidR="00C96B83" w:rsidRDefault="00C96B83" w:rsidP="00AE1990">
          <w:pPr>
            <w:pStyle w:val="CeldaTabla"/>
            <w:rPr>
              <w:snapToGrid w:val="0"/>
              <w:lang w:val="en-US"/>
            </w:rPr>
          </w:pPr>
          <w:r w:rsidRPr="00C2790E">
            <w:rPr>
              <w:noProof/>
              <w:snapToGrid w:val="0"/>
              <w:sz w:val="16"/>
              <w:szCs w:val="16"/>
              <w:lang w:val="es-CL" w:eastAsia="es-CL"/>
            </w:rPr>
            <w:drawing>
              <wp:anchor distT="0" distB="0" distL="114300" distR="114300" simplePos="0" relativeHeight="251659264" behindDoc="0" locked="0" layoutInCell="1" allowOverlap="1" wp14:anchorId="16A3ED76" wp14:editId="29D9780C">
                <wp:simplePos x="0" y="0"/>
                <wp:positionH relativeFrom="column">
                  <wp:posOffset>233667</wp:posOffset>
                </wp:positionH>
                <wp:positionV relativeFrom="paragraph">
                  <wp:posOffset>136525</wp:posOffset>
                </wp:positionV>
                <wp:extent cx="349898" cy="342900"/>
                <wp:effectExtent l="0" t="0" r="0" b="0"/>
                <wp:wrapNone/>
                <wp:docPr id="4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GS_ISO 9001_TCL_HR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1059" cy="3440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snapToGrid w:val="0"/>
              <w:lang w:val="en-US"/>
            </w:rPr>
            <w:tab/>
          </w:r>
        </w:p>
        <w:p w14:paraId="25C25784" w14:textId="77777777" w:rsidR="00C96B83" w:rsidRPr="006F4D7F" w:rsidRDefault="00C96B83" w:rsidP="00AE1990">
          <w:pPr>
            <w:pStyle w:val="CeldaTabla"/>
            <w:rPr>
              <w:lang w:val="en-US"/>
            </w:rPr>
          </w:pPr>
          <w:r>
            <w:rPr>
              <w:lang w:val="en-US"/>
            </w:rPr>
            <w:tab/>
          </w:r>
        </w:p>
      </w:tc>
      <w:tc>
        <w:tcPr>
          <w:tcW w:w="4465" w:type="dxa"/>
        </w:tcPr>
        <w:p w14:paraId="2BA43B98" w14:textId="77777777" w:rsidR="00C96B83" w:rsidRDefault="00C96B83" w:rsidP="00AE1990">
          <w:pPr>
            <w:pStyle w:val="CeldaTabla"/>
            <w:rPr>
              <w:snapToGrid w:val="0"/>
              <w:sz w:val="16"/>
              <w:szCs w:val="16"/>
              <w:lang w:val="en-US"/>
            </w:rPr>
          </w:pPr>
        </w:p>
        <w:p w14:paraId="568F0B7C" w14:textId="3CBAC9EF" w:rsidR="00C96B83" w:rsidRPr="006E6CC6" w:rsidRDefault="00C96B83" w:rsidP="006E6CC6">
          <w:pPr>
            <w:pStyle w:val="CeldaTabla"/>
            <w:spacing w:after="60"/>
            <w:rPr>
              <w:snapToGrid w:val="0"/>
              <w:sz w:val="17"/>
              <w:szCs w:val="17"/>
            </w:rPr>
          </w:pPr>
          <w:r w:rsidRPr="006E6CC6">
            <w:rPr>
              <w:snapToGrid w:val="0"/>
              <w:sz w:val="17"/>
              <w:szCs w:val="17"/>
            </w:rPr>
            <w:t xml:space="preserve">PG04-FR08 DF Alfatec – </w:t>
          </w:r>
          <w:r>
            <w:rPr>
              <w:snapToGrid w:val="0"/>
              <w:sz w:val="17"/>
              <w:szCs w:val="17"/>
            </w:rPr>
            <w:t>Rayen Salud</w:t>
          </w:r>
        </w:p>
        <w:p w14:paraId="48B88902" w14:textId="77777777" w:rsidR="00C96B83" w:rsidRPr="006E6CC6" w:rsidRDefault="00C96B83" w:rsidP="006E6CC6">
          <w:pPr>
            <w:pStyle w:val="CeldaTabla"/>
            <w:rPr>
              <w:sz w:val="14"/>
              <w:szCs w:val="14"/>
            </w:rPr>
          </w:pPr>
          <w:r w:rsidRPr="006E6CC6">
            <w:rPr>
              <w:snapToGrid w:val="0"/>
              <w:sz w:val="14"/>
              <w:szCs w:val="14"/>
            </w:rPr>
            <w:t xml:space="preserve"> Versión: 3  FECHA: </w:t>
          </w:r>
          <w:r>
            <w:rPr>
              <w:snapToGrid w:val="0"/>
              <w:sz w:val="14"/>
              <w:szCs w:val="14"/>
            </w:rPr>
            <w:t>09/09</w:t>
          </w:r>
          <w:r w:rsidRPr="006E6CC6">
            <w:rPr>
              <w:snapToGrid w:val="0"/>
              <w:sz w:val="14"/>
              <w:szCs w:val="14"/>
            </w:rPr>
            <w:t>/2015</w:t>
          </w:r>
        </w:p>
        <w:p w14:paraId="6A6D0052" w14:textId="77777777" w:rsidR="00C96B83" w:rsidRPr="006E6CC6" w:rsidRDefault="00C96B83" w:rsidP="00AE1990">
          <w:pPr>
            <w:pStyle w:val="CeldaTabla"/>
            <w:rPr>
              <w:snapToGrid w:val="0"/>
              <w:sz w:val="16"/>
              <w:szCs w:val="16"/>
            </w:rPr>
          </w:pPr>
        </w:p>
      </w:tc>
      <w:tc>
        <w:tcPr>
          <w:tcW w:w="7943" w:type="dxa"/>
        </w:tcPr>
        <w:p w14:paraId="72B22786" w14:textId="77777777" w:rsidR="00C96B83" w:rsidRDefault="00C96B83" w:rsidP="00AE1990">
          <w:pPr>
            <w:pStyle w:val="CeldaTabla"/>
            <w:jc w:val="center"/>
            <w:rPr>
              <w:snapToGrid w:val="0"/>
              <w:sz w:val="16"/>
              <w:szCs w:val="16"/>
            </w:rPr>
          </w:pPr>
        </w:p>
        <w:p w14:paraId="37A32270" w14:textId="77777777" w:rsidR="00C96B83" w:rsidRDefault="00C96B83" w:rsidP="00AE1990">
          <w:pPr>
            <w:pStyle w:val="CeldaTabla"/>
            <w:jc w:val="center"/>
            <w:rPr>
              <w:snapToGrid w:val="0"/>
              <w:sz w:val="16"/>
              <w:szCs w:val="16"/>
            </w:rPr>
          </w:pPr>
        </w:p>
        <w:p w14:paraId="086CE5C1" w14:textId="4FC12369" w:rsidR="00C96B83" w:rsidRPr="006E6CC6" w:rsidRDefault="00C96B83" w:rsidP="006E6CC6">
          <w:pPr>
            <w:pStyle w:val="CeldaTabla"/>
            <w:rPr>
              <w:sz w:val="17"/>
              <w:szCs w:val="17"/>
            </w:rPr>
          </w:pPr>
          <w:r w:rsidRPr="006E6CC6">
            <w:rPr>
              <w:snapToGrid w:val="0"/>
              <w:sz w:val="17"/>
              <w:szCs w:val="17"/>
            </w:rPr>
            <w:t>Doc.: DF_</w:t>
          </w:r>
          <w:sdt>
            <w:sdtPr>
              <w:rPr>
                <w:snapToGrid w:val="0"/>
                <w:sz w:val="17"/>
                <w:szCs w:val="17"/>
              </w:rPr>
              <w:alias w:val="Req. Saydex"/>
              <w:tag w:val="reqSaydex"/>
              <w:id w:val="13176422"/>
              <w:lock w:val="sdtLocked"/>
              <w:placeholder>
                <w:docPart w:val="B95BC2268A254E71B90615B557C1129F"/>
              </w:placeholder>
              <w:dataBinding w:xpath="/root[1]/documento[1]/reqSaydex[1]" w:storeItemID="{56578001-EFAB-42E6-A10E-4104DBE20FE8}"/>
              <w:text/>
            </w:sdtPr>
            <w:sdtEndPr/>
            <w:sdtContent>
              <w:r w:rsidR="00F026DC">
                <w:rPr>
                  <w:snapToGrid w:val="0"/>
                  <w:sz w:val="17"/>
                  <w:szCs w:val="17"/>
                </w:rPr>
                <w:t>133099</w:t>
              </w:r>
            </w:sdtContent>
          </w:sdt>
          <w:r w:rsidRPr="006E6CC6">
            <w:rPr>
              <w:snapToGrid w:val="0"/>
              <w:sz w:val="17"/>
              <w:szCs w:val="17"/>
            </w:rPr>
            <w:t>_</w:t>
          </w:r>
          <w:sdt>
            <w:sdtPr>
              <w:rPr>
                <w:snapToGrid w:val="0"/>
                <w:sz w:val="17"/>
                <w:szCs w:val="17"/>
              </w:rPr>
              <w:alias w:val="Código Mantis"/>
              <w:tag w:val="codMantis"/>
              <w:id w:val="13176436"/>
              <w:lock w:val="sdtLocked"/>
              <w:placeholder>
                <w:docPart w:val="B95BC2268A254E71B90615B557C1129F"/>
              </w:placeholder>
              <w:dataBinding w:xpath="/root[1]/documento[1]/codMantis[1]" w:storeItemID="{56578001-EFAB-42E6-A10E-4104DBE20FE8}"/>
              <w:text/>
            </w:sdtPr>
            <w:sdtEndPr/>
            <w:sdtContent>
              <w:r w:rsidR="00F026DC">
                <w:rPr>
                  <w:snapToGrid w:val="0"/>
                  <w:sz w:val="17"/>
                  <w:szCs w:val="17"/>
                </w:rPr>
                <w:t>21986</w:t>
              </w:r>
            </w:sdtContent>
          </w:sdt>
          <w:r w:rsidRPr="006E6CC6">
            <w:rPr>
              <w:snapToGrid w:val="0"/>
              <w:sz w:val="17"/>
              <w:szCs w:val="17"/>
            </w:rPr>
            <w:t>_</w:t>
          </w:r>
          <w:sdt>
            <w:sdtPr>
              <w:rPr>
                <w:snapToGrid w:val="0"/>
                <w:sz w:val="17"/>
                <w:szCs w:val="17"/>
              </w:rPr>
              <w:alias w:val="Desc. Mantis"/>
              <w:tag w:val="descMantis"/>
              <w:id w:val="13176452"/>
              <w:lock w:val="sdtLocked"/>
              <w:placeholder>
                <w:docPart w:val="B95BC2268A254E71B90615B557C1129F"/>
              </w:placeholder>
              <w:dataBinding w:xpath="/root[1]/documento[1]/descMantis[1]" w:storeItemID="{56578001-EFAB-42E6-A10E-4104DBE20FE8}"/>
              <w:text/>
            </w:sdtPr>
            <w:sdtEndPr/>
            <w:sdtContent>
              <w:r w:rsidR="00F026DC">
                <w:rPr>
                  <w:snapToGrid w:val="0"/>
                  <w:sz w:val="17"/>
                  <w:szCs w:val="17"/>
                </w:rPr>
                <w:t>Auditar eliminación en Lista de Regímenes</w:t>
              </w:r>
            </w:sdtContent>
          </w:sdt>
          <w:r w:rsidRPr="006E6CC6">
            <w:rPr>
              <w:snapToGrid w:val="0"/>
              <w:sz w:val="17"/>
              <w:szCs w:val="17"/>
            </w:rPr>
            <w:t>_v1</w:t>
          </w:r>
        </w:p>
        <w:p w14:paraId="54B6C007" w14:textId="77777777" w:rsidR="00C96B83" w:rsidRPr="001F7563" w:rsidRDefault="00C96B83" w:rsidP="00AE1990">
          <w:pPr>
            <w:pStyle w:val="CeldaTabla"/>
            <w:rPr>
              <w:snapToGrid w:val="0"/>
            </w:rPr>
          </w:pPr>
        </w:p>
      </w:tc>
      <w:tc>
        <w:tcPr>
          <w:tcW w:w="1484" w:type="dxa"/>
        </w:tcPr>
        <w:p w14:paraId="01F1BF1D" w14:textId="77777777" w:rsidR="00C96B83" w:rsidRDefault="00C96B83" w:rsidP="00AE1990">
          <w:pPr>
            <w:pStyle w:val="CeldaTabla"/>
            <w:rPr>
              <w:snapToGrid w:val="0"/>
              <w:sz w:val="16"/>
              <w:szCs w:val="16"/>
            </w:rPr>
          </w:pPr>
        </w:p>
        <w:p w14:paraId="323D6499" w14:textId="77777777" w:rsidR="00C96B83" w:rsidRDefault="00C96B83" w:rsidP="00AE1990">
          <w:pPr>
            <w:pStyle w:val="CeldaTabla"/>
            <w:rPr>
              <w:snapToGrid w:val="0"/>
              <w:sz w:val="16"/>
              <w:szCs w:val="16"/>
            </w:rPr>
          </w:pPr>
        </w:p>
        <w:p w14:paraId="784909BD" w14:textId="77777777" w:rsidR="00C96B83" w:rsidRPr="006E6CC6" w:rsidRDefault="00C96B83" w:rsidP="00AE1990">
          <w:pPr>
            <w:pStyle w:val="CeldaTabla"/>
            <w:rPr>
              <w:snapToGrid w:val="0"/>
              <w:sz w:val="17"/>
              <w:szCs w:val="17"/>
            </w:rPr>
          </w:pPr>
          <w:r w:rsidRPr="006E6CC6">
            <w:rPr>
              <w:snapToGrid w:val="0"/>
              <w:sz w:val="17"/>
              <w:szCs w:val="17"/>
            </w:rPr>
            <w:t xml:space="preserve">Pág. </w:t>
          </w:r>
          <w:r w:rsidRPr="006E6CC6">
            <w:rPr>
              <w:snapToGrid w:val="0"/>
              <w:sz w:val="17"/>
              <w:szCs w:val="17"/>
            </w:rPr>
            <w:fldChar w:fldCharType="begin"/>
          </w:r>
          <w:r w:rsidRPr="006E6CC6">
            <w:rPr>
              <w:snapToGrid w:val="0"/>
              <w:sz w:val="17"/>
              <w:szCs w:val="17"/>
            </w:rPr>
            <w:instrText xml:space="preserve"> PAGE </w:instrText>
          </w:r>
          <w:r w:rsidRPr="006E6CC6">
            <w:rPr>
              <w:snapToGrid w:val="0"/>
              <w:sz w:val="17"/>
              <w:szCs w:val="17"/>
            </w:rPr>
            <w:fldChar w:fldCharType="separate"/>
          </w:r>
          <w:r w:rsidR="00B23C27">
            <w:rPr>
              <w:noProof/>
              <w:snapToGrid w:val="0"/>
              <w:sz w:val="17"/>
              <w:szCs w:val="17"/>
            </w:rPr>
            <w:t>10</w:t>
          </w:r>
          <w:r w:rsidRPr="006E6CC6">
            <w:rPr>
              <w:snapToGrid w:val="0"/>
              <w:sz w:val="17"/>
              <w:szCs w:val="17"/>
            </w:rPr>
            <w:fldChar w:fldCharType="end"/>
          </w:r>
          <w:r w:rsidRPr="006E6CC6">
            <w:rPr>
              <w:snapToGrid w:val="0"/>
              <w:sz w:val="17"/>
              <w:szCs w:val="17"/>
            </w:rPr>
            <w:t xml:space="preserve"> de </w:t>
          </w:r>
          <w:r w:rsidRPr="006E6CC6">
            <w:rPr>
              <w:snapToGrid w:val="0"/>
              <w:sz w:val="17"/>
              <w:szCs w:val="17"/>
            </w:rPr>
            <w:fldChar w:fldCharType="begin"/>
          </w:r>
          <w:r w:rsidRPr="006E6CC6">
            <w:rPr>
              <w:snapToGrid w:val="0"/>
              <w:sz w:val="17"/>
              <w:szCs w:val="17"/>
            </w:rPr>
            <w:instrText xml:space="preserve"> NUMPAGES </w:instrText>
          </w:r>
          <w:r w:rsidRPr="006E6CC6">
            <w:rPr>
              <w:snapToGrid w:val="0"/>
              <w:sz w:val="17"/>
              <w:szCs w:val="17"/>
            </w:rPr>
            <w:fldChar w:fldCharType="separate"/>
          </w:r>
          <w:r w:rsidR="00B23C27">
            <w:rPr>
              <w:noProof/>
              <w:snapToGrid w:val="0"/>
              <w:sz w:val="17"/>
              <w:szCs w:val="17"/>
            </w:rPr>
            <w:t>18</w:t>
          </w:r>
          <w:r w:rsidRPr="006E6CC6">
            <w:rPr>
              <w:snapToGrid w:val="0"/>
              <w:sz w:val="17"/>
              <w:szCs w:val="17"/>
            </w:rPr>
            <w:fldChar w:fldCharType="end"/>
          </w:r>
        </w:p>
      </w:tc>
    </w:tr>
  </w:tbl>
  <w:p w14:paraId="2C96AAD9" w14:textId="77777777" w:rsidR="00C96B83" w:rsidRDefault="00C96B83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149CE2" w14:textId="77777777" w:rsidR="00C96B83" w:rsidRDefault="00C96B83" w:rsidP="008F4FB6">
    <w:pPr>
      <w:pStyle w:val="Piedepgina"/>
      <w:ind w:left="567" w:right="8759"/>
    </w:pPr>
  </w:p>
  <w:p w14:paraId="74D3407F" w14:textId="77777777" w:rsidR="00C96B83" w:rsidRPr="00B326BA" w:rsidRDefault="00C96B83" w:rsidP="000A6713">
    <w:pPr>
      <w:pStyle w:val="AcuerdoConfidencialidad"/>
      <w:ind w:left="567" w:right="738"/>
      <w:rPr>
        <w:rFonts w:ascii="Century Gothic" w:hAnsi="Century Gothic"/>
      </w:rPr>
    </w:pPr>
    <w:r w:rsidRPr="00B326BA">
      <w:rPr>
        <w:rFonts w:ascii="Century Gothic" w:hAnsi="Century Gothic"/>
      </w:rPr>
      <w:t>Acuerdo de confidencialidad:</w:t>
    </w:r>
  </w:p>
  <w:p w14:paraId="675E4364" w14:textId="77777777" w:rsidR="00C96B83" w:rsidRPr="00B326BA" w:rsidRDefault="00C96B83" w:rsidP="000A6713">
    <w:pPr>
      <w:pStyle w:val="AcuerdoConfidencialidad"/>
      <w:ind w:left="567" w:right="738"/>
      <w:rPr>
        <w:rFonts w:ascii="Century Gothic" w:hAnsi="Century Gothic"/>
      </w:rPr>
    </w:pPr>
    <w:r w:rsidRPr="00B326BA">
      <w:rPr>
        <w:rFonts w:ascii="Century Gothic" w:hAnsi="Century Gothic"/>
      </w:rPr>
      <w:t xml:space="preserve">La información contenida en este documento va dirigida exclusivamente al destinatario/grupos de personas y contiene información confidencial. No se puede realizar ninguna revisión, copia, distribución, otro uso, u otra acción basada en ella, sin el permiso explícito por </w:t>
    </w:r>
    <w:r>
      <w:rPr>
        <w:rFonts w:ascii="Century Gothic" w:hAnsi="Century Gothic"/>
      </w:rPr>
      <w:t>parte del propietario del documento.</w:t>
    </w:r>
  </w:p>
  <w:p w14:paraId="264C4BE4" w14:textId="77777777" w:rsidR="00C96B83" w:rsidRPr="008F4FB6" w:rsidRDefault="00C96B83" w:rsidP="000A6713">
    <w:pPr>
      <w:pStyle w:val="Piedepgina"/>
      <w:ind w:left="567" w:right="738"/>
      <w:jc w:val="center"/>
      <w:rPr>
        <w:lang w:val="es-CO"/>
      </w:rPr>
    </w:pPr>
  </w:p>
  <w:p w14:paraId="58082745" w14:textId="77777777" w:rsidR="00C96B83" w:rsidRDefault="00C96B83" w:rsidP="000A6713">
    <w:pPr>
      <w:pStyle w:val="Piedepgina"/>
      <w:ind w:left="567" w:right="738"/>
      <w:jc w:val="center"/>
    </w:pPr>
  </w:p>
  <w:p w14:paraId="4BD759CF" w14:textId="77777777" w:rsidR="00C96B83" w:rsidRDefault="00C96B83" w:rsidP="008F4FB6">
    <w:pPr>
      <w:pStyle w:val="Piedepgina"/>
      <w:ind w:left="56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46AA37" w14:textId="77777777" w:rsidR="000C5C2A" w:rsidRDefault="000C5C2A">
      <w:r>
        <w:separator/>
      </w:r>
    </w:p>
  </w:footnote>
  <w:footnote w:type="continuationSeparator" w:id="0">
    <w:p w14:paraId="6CB96770" w14:textId="77777777" w:rsidR="000C5C2A" w:rsidRDefault="000C5C2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17057A" w14:textId="77777777" w:rsidR="00C96B83" w:rsidRDefault="00C96B83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5168" w:type="dxa"/>
      <w:tblInd w:w="28" w:type="dxa"/>
      <w:tblBorders>
        <w:bottom w:val="single" w:sz="6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2694"/>
      <w:gridCol w:w="8646"/>
      <w:gridCol w:w="3828"/>
    </w:tblGrid>
    <w:tr w:rsidR="00C96B83" w14:paraId="5D5A4B0F" w14:textId="77777777">
      <w:trPr>
        <w:trHeight w:val="1160"/>
      </w:trPr>
      <w:tc>
        <w:tcPr>
          <w:tcW w:w="2694" w:type="dxa"/>
        </w:tcPr>
        <w:p w14:paraId="660483C7" w14:textId="77777777" w:rsidR="00C96B83" w:rsidRPr="00A541E3" w:rsidRDefault="00C96B83">
          <w:pPr>
            <w:pStyle w:val="Encabezado"/>
            <w:spacing w:before="240"/>
          </w:pPr>
        </w:p>
      </w:tc>
      <w:tc>
        <w:tcPr>
          <w:tcW w:w="8646" w:type="dxa"/>
        </w:tcPr>
        <w:p w14:paraId="5640533E" w14:textId="77777777" w:rsidR="00C96B83" w:rsidRDefault="00C96B83">
          <w:pPr>
            <w:pStyle w:val="Encabezado"/>
            <w:tabs>
              <w:tab w:val="clear" w:pos="4252"/>
              <w:tab w:val="clear" w:pos="8504"/>
              <w:tab w:val="center" w:pos="1106"/>
              <w:tab w:val="right" w:pos="3091"/>
            </w:tabs>
            <w:jc w:val="center"/>
          </w:pPr>
        </w:p>
      </w:tc>
      <w:tc>
        <w:tcPr>
          <w:tcW w:w="3828" w:type="dxa"/>
        </w:tcPr>
        <w:p w14:paraId="7CC64537" w14:textId="77777777" w:rsidR="00C96B83" w:rsidRDefault="00C96B83">
          <w:pPr>
            <w:pStyle w:val="Encabezado"/>
            <w:spacing w:before="320"/>
          </w:pPr>
        </w:p>
      </w:tc>
    </w:tr>
  </w:tbl>
  <w:p w14:paraId="6BFE76DB" w14:textId="77777777" w:rsidR="00C96B83" w:rsidRDefault="00C96B83" w:rsidP="00AA1057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5310" w:type="dxa"/>
      <w:tblInd w:w="28" w:type="dxa"/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2977"/>
      <w:gridCol w:w="9356"/>
      <w:gridCol w:w="2977"/>
    </w:tblGrid>
    <w:tr w:rsidR="00C96B83" w14:paraId="68F16A9B" w14:textId="77777777" w:rsidTr="00303D50">
      <w:trPr>
        <w:trHeight w:val="1160"/>
      </w:trPr>
      <w:tc>
        <w:tcPr>
          <w:tcW w:w="2977" w:type="dxa"/>
        </w:tcPr>
        <w:p w14:paraId="481032ED" w14:textId="77777777" w:rsidR="00C96B83" w:rsidRDefault="00C96B83" w:rsidP="00C54D73">
          <w:pPr>
            <w:pStyle w:val="Encabezado"/>
            <w:spacing w:before="240"/>
          </w:pPr>
          <w:r w:rsidRPr="00AD208F">
            <w:rPr>
              <w:noProof/>
              <w:lang w:val="es-CL" w:eastAsia="es-CL"/>
            </w:rPr>
            <w:drawing>
              <wp:anchor distT="0" distB="0" distL="114300" distR="114300" simplePos="0" relativeHeight="251669504" behindDoc="0" locked="0" layoutInCell="1" allowOverlap="1" wp14:anchorId="16DF3655" wp14:editId="0C3429C8">
                <wp:simplePos x="0" y="0"/>
                <wp:positionH relativeFrom="margin">
                  <wp:posOffset>5080</wp:posOffset>
                </wp:positionH>
                <wp:positionV relativeFrom="margin">
                  <wp:posOffset>94615</wp:posOffset>
                </wp:positionV>
                <wp:extent cx="1845310" cy="633730"/>
                <wp:effectExtent l="0" t="0" r="2540" b="0"/>
                <wp:wrapSquare wrapText="bothSides"/>
                <wp:docPr id="5" name="Imagen 2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Macintosh HD:Users:Juanjo:Desktop:Alfatec Logotipo Final 588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45310" cy="633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9356" w:type="dxa"/>
        </w:tcPr>
        <w:p w14:paraId="307E908E" w14:textId="77777777" w:rsidR="00C96B83" w:rsidRDefault="00C96B83" w:rsidP="00C54D73">
          <w:pPr>
            <w:pStyle w:val="Encabezado"/>
            <w:jc w:val="center"/>
            <w:rPr>
              <w:b/>
              <w:sz w:val="24"/>
            </w:rPr>
          </w:pPr>
        </w:p>
        <w:p w14:paraId="027C64FE" w14:textId="77777777" w:rsidR="00C96B83" w:rsidRPr="00AD0DBA" w:rsidRDefault="00C96B83" w:rsidP="00C54D73">
          <w:pPr>
            <w:jc w:val="center"/>
            <w:rPr>
              <w:rFonts w:ascii="DIN-Bold" w:hAnsi="DIN-Bold"/>
              <w:sz w:val="24"/>
            </w:rPr>
          </w:pPr>
        </w:p>
      </w:tc>
      <w:tc>
        <w:tcPr>
          <w:tcW w:w="2977" w:type="dxa"/>
        </w:tcPr>
        <w:p w14:paraId="793B09BC" w14:textId="2B10DEA8" w:rsidR="00C96B83" w:rsidRDefault="00C96B83" w:rsidP="00C54D73">
          <w:pPr>
            <w:pStyle w:val="Encabezado"/>
            <w:spacing w:before="320"/>
          </w:pPr>
          <w:r>
            <w:rPr>
              <w:noProof/>
              <w:lang w:val="es-CL" w:eastAsia="es-CL"/>
            </w:rPr>
            <w:drawing>
              <wp:inline distT="0" distB="0" distL="0" distR="0" wp14:anchorId="413A8CF3" wp14:editId="7E3E2FC6">
                <wp:extent cx="1409700" cy="447675"/>
                <wp:effectExtent l="0" t="0" r="0" b="0"/>
                <wp:docPr id="11" name="Imagen 11" descr="C:\Users\fcuenca\Desktop\image00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n 8" descr="C:\Users\fcuenca\Desktop\image007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09700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1093B013" w14:textId="77777777" w:rsidR="00C96B83" w:rsidRDefault="00C96B83" w:rsidP="00AD208F">
    <w:pPr>
      <w:pStyle w:val="Encabezado"/>
      <w:tabs>
        <w:tab w:val="clear" w:pos="4252"/>
        <w:tab w:val="clear" w:pos="8504"/>
        <w:tab w:val="left" w:pos="3495"/>
        <w:tab w:val="left" w:pos="13750"/>
        <w:tab w:val="left" w:pos="13892"/>
      </w:tabs>
    </w:pPr>
    <w:r>
      <w:tab/>
    </w:r>
    <w:r>
      <w:tab/>
    </w:r>
    <w:r>
      <w:tab/>
    </w:r>
    <w:r>
      <w:tab/>
    </w:r>
    <w:r>
      <w:tab/>
    </w:r>
    <w:r>
      <w:tab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5310" w:type="dxa"/>
      <w:tblInd w:w="28" w:type="dxa"/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2694"/>
      <w:gridCol w:w="9639"/>
      <w:gridCol w:w="2977"/>
    </w:tblGrid>
    <w:tr w:rsidR="00C96B83" w14:paraId="37862EFE" w14:textId="77777777" w:rsidTr="00A65148">
      <w:trPr>
        <w:trHeight w:val="1274"/>
      </w:trPr>
      <w:tc>
        <w:tcPr>
          <w:tcW w:w="2694" w:type="dxa"/>
        </w:tcPr>
        <w:p w14:paraId="6B2A6917" w14:textId="195430C8" w:rsidR="00C96B83" w:rsidRPr="00F95388" w:rsidRDefault="00C96B83" w:rsidP="003C74B3">
          <w:pPr>
            <w:pStyle w:val="VersionCabecera"/>
            <w:spacing w:after="0"/>
            <w:ind w:firstLine="0"/>
            <w:rPr>
              <w:sz w:val="20"/>
            </w:rPr>
          </w:pPr>
          <w:r w:rsidRPr="00F95388">
            <w:rPr>
              <w:noProof/>
              <w:sz w:val="20"/>
              <w:highlight w:val="yellow"/>
              <w:lang w:val="es-CL" w:eastAsia="es-CL"/>
            </w:rPr>
            <w:drawing>
              <wp:anchor distT="0" distB="0" distL="114300" distR="114300" simplePos="0" relativeHeight="251665408" behindDoc="0" locked="0" layoutInCell="1" allowOverlap="1" wp14:anchorId="0E844598" wp14:editId="036E8D32">
                <wp:simplePos x="0" y="0"/>
                <wp:positionH relativeFrom="margin">
                  <wp:posOffset>207010</wp:posOffset>
                </wp:positionH>
                <wp:positionV relativeFrom="margin">
                  <wp:posOffset>2540</wp:posOffset>
                </wp:positionV>
                <wp:extent cx="1285875" cy="535305"/>
                <wp:effectExtent l="0" t="0" r="0" b="0"/>
                <wp:wrapSquare wrapText="bothSides"/>
                <wp:docPr id="1" name="Imagen 2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Macintosh HD:Users:Juanjo:Desktop:Alfatec Logotipo Final 588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85875" cy="535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sz w:val="20"/>
            </w:rPr>
            <w:t xml:space="preserve">         </w:t>
          </w:r>
          <w:r w:rsidRPr="00F95388">
            <w:rPr>
              <w:sz w:val="20"/>
            </w:rPr>
            <w:t xml:space="preserve"> </w:t>
          </w:r>
          <w:fldSimple w:instr=" FILLIN  &quot;Versión Florence&quot; \d X.XXrX  \* MERGEFORMAT ">
            <w:r>
              <w:rPr>
                <w:sz w:val="20"/>
              </w:rPr>
              <w:t>V18</w:t>
            </w:r>
            <w:r w:rsidRPr="00EF75E1">
              <w:rPr>
                <w:sz w:val="20"/>
              </w:rPr>
              <w:t>.</w:t>
            </w:r>
          </w:fldSimple>
          <w:r>
            <w:rPr>
              <w:sz w:val="20"/>
            </w:rPr>
            <w:t>1</w:t>
          </w:r>
        </w:p>
      </w:tc>
      <w:tc>
        <w:tcPr>
          <w:tcW w:w="9639" w:type="dxa"/>
        </w:tcPr>
        <w:p w14:paraId="550E8174" w14:textId="77777777" w:rsidR="00C96B83" w:rsidRPr="00BA38A9" w:rsidRDefault="00C96B83" w:rsidP="00DB6EC5">
          <w:pPr>
            <w:pStyle w:val="CeldaTabla"/>
            <w:jc w:val="center"/>
            <w:rPr>
              <w:b/>
              <w:sz w:val="24"/>
            </w:rPr>
          </w:pPr>
          <w:r w:rsidRPr="00BA38A9">
            <w:rPr>
              <w:b/>
              <w:sz w:val="24"/>
            </w:rPr>
            <w:t>DISEÑO DETALLADO DE LA SOLICITUD DE MODIFICACIÓN</w:t>
          </w:r>
        </w:p>
        <w:p w14:paraId="288920C6" w14:textId="0769D839" w:rsidR="00C96B83" w:rsidRPr="00BA38A9" w:rsidRDefault="00C96B83" w:rsidP="00DB6EC5">
          <w:pPr>
            <w:pStyle w:val="CeldaTabla"/>
            <w:jc w:val="center"/>
            <w:rPr>
              <w:sz w:val="24"/>
            </w:rPr>
          </w:pPr>
          <w:r w:rsidRPr="00BA38A9">
            <w:rPr>
              <w:sz w:val="24"/>
            </w:rPr>
            <w:t>Código de la Solicitud de Modificación: DF_</w:t>
          </w:r>
          <w:sdt>
            <w:sdtPr>
              <w:rPr>
                <w:sz w:val="24"/>
              </w:rPr>
              <w:id w:val="1956434917"/>
              <w:placeholder>
                <w:docPart w:val="15D2BAECB4DF48C4AE3F6A84E7C135AC"/>
              </w:placeholder>
            </w:sdtPr>
            <w:sdtEndPr/>
            <w:sdtContent>
              <w:sdt>
                <w:sdtPr>
                  <w:alias w:val="Req. Saydex"/>
                  <w:tag w:val="reqSaydex"/>
                  <w:id w:val="-407076259"/>
                  <w:placeholder>
                    <w:docPart w:val="7D8DFB3D50624D2E9727E70CDEFB708D"/>
                  </w:placeholder>
                  <w:dataBinding w:xpath="/root[1]/documento[1]/reqSaydex[1]" w:storeItemID="{56578001-EFAB-42E6-A10E-4104DBE20FE8}"/>
                  <w:text/>
                </w:sdtPr>
                <w:sdtEndPr/>
                <w:sdtContent>
                  <w:r w:rsidR="00F026DC">
                    <w:t>133099</w:t>
                  </w:r>
                </w:sdtContent>
              </w:sdt>
            </w:sdtContent>
          </w:sdt>
          <w:r w:rsidRPr="00BA38A9">
            <w:rPr>
              <w:sz w:val="24"/>
            </w:rPr>
            <w:t>_</w:t>
          </w:r>
          <w:sdt>
            <w:sdtPr>
              <w:alias w:val="Código Mantis"/>
              <w:tag w:val="codMantis"/>
              <w:id w:val="-1500808421"/>
              <w:placeholder>
                <w:docPart w:val="932D072B33124535B2241790782BEEF8"/>
              </w:placeholder>
              <w:dataBinding w:xpath="/root[1]/documento[1]/codMantis[1]" w:storeItemID="{56578001-EFAB-42E6-A10E-4104DBE20FE8}"/>
              <w:text/>
            </w:sdtPr>
            <w:sdtEndPr/>
            <w:sdtContent>
              <w:r w:rsidR="00F026DC">
                <w:t>21986</w:t>
              </w:r>
            </w:sdtContent>
          </w:sdt>
        </w:p>
        <w:p w14:paraId="2FBB1968" w14:textId="03458735" w:rsidR="00C96B83" w:rsidRDefault="00C96B83" w:rsidP="003238C3">
          <w:pPr>
            <w:pStyle w:val="DescripcinMantis"/>
            <w:rPr>
              <w:rFonts w:ascii="Arial Narrow" w:hAnsi="Arial Narrow"/>
              <w:b w:val="0"/>
              <w:color w:val="000000" w:themeColor="text1"/>
              <w:sz w:val="22"/>
            </w:rPr>
          </w:pPr>
          <w:r w:rsidRPr="00BA38A9">
            <w:t xml:space="preserve">Título de la Solicitud de Modificación: </w:t>
          </w:r>
          <w:sdt>
            <w:sdtPr>
              <w:alias w:val="Descripción Mantis"/>
              <w:tag w:val="descMantis"/>
              <w:id w:val="2134449228"/>
              <w:placeholder>
                <w:docPart w:val="01DCFBED52F346CABFEBB856EEFFF858"/>
              </w:placeholder>
              <w:dataBinding w:xpath="/root[1]/documento[1]/descMantis[1]" w:storeItemID="{56578001-EFAB-42E6-A10E-4104DBE20FE8}"/>
              <w:text/>
            </w:sdtPr>
            <w:sdtEndPr/>
            <w:sdtContent>
              <w:r w:rsidR="00F026DC">
                <w:t>Auditar eliminación en Lista de Regímenes</w:t>
              </w:r>
            </w:sdtContent>
          </w:sdt>
        </w:p>
        <w:p w14:paraId="37CA7D94" w14:textId="77777777" w:rsidR="00C96B83" w:rsidRPr="00AD0DBA" w:rsidRDefault="00C96B83" w:rsidP="00DB6EC5">
          <w:pPr>
            <w:pStyle w:val="CeldaTabla"/>
            <w:jc w:val="center"/>
            <w:rPr>
              <w:rFonts w:ascii="DIN-Bold" w:hAnsi="DIN-Bold"/>
              <w:sz w:val="24"/>
            </w:rPr>
          </w:pPr>
        </w:p>
      </w:tc>
      <w:tc>
        <w:tcPr>
          <w:tcW w:w="2977" w:type="dxa"/>
        </w:tcPr>
        <w:p w14:paraId="6E406596" w14:textId="66305DA6" w:rsidR="00C96B83" w:rsidRDefault="00C96B83" w:rsidP="00125D3D">
          <w:pPr>
            <w:pStyle w:val="CeldaTabla"/>
          </w:pPr>
          <w:r>
            <w:rPr>
              <w:noProof/>
              <w:lang w:val="es-CL" w:eastAsia="es-CL"/>
            </w:rPr>
            <w:drawing>
              <wp:inline distT="0" distB="0" distL="0" distR="0" wp14:anchorId="6885A66F" wp14:editId="6A4ED733">
                <wp:extent cx="1409700" cy="447675"/>
                <wp:effectExtent l="0" t="0" r="0" b="0"/>
                <wp:docPr id="14" name="Imagen 14" descr="C:\Users\fcuenca\Desktop\image00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n 8" descr="C:\Users\fcuenca\Desktop\image007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09700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31C597B9" w14:textId="77777777" w:rsidR="00C96B83" w:rsidRPr="001D3D39" w:rsidRDefault="00C96B83" w:rsidP="001D3D39">
    <w:pPr>
      <w:ind w:firstLine="0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F"/>
    <w:multiLevelType w:val="singleLevel"/>
    <w:tmpl w:val="C92891A8"/>
    <w:lvl w:ilvl="0">
      <w:start w:val="1"/>
      <w:numFmt w:val="decimal"/>
      <w:pStyle w:val="Listaconnme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00AA2101"/>
    <w:multiLevelType w:val="hybridMultilevel"/>
    <w:tmpl w:val="9782D59C"/>
    <w:lvl w:ilvl="0" w:tplc="0C0A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" w15:restartNumberingAfterBreak="0">
    <w:nsid w:val="00C945B1"/>
    <w:multiLevelType w:val="hybridMultilevel"/>
    <w:tmpl w:val="B1103A28"/>
    <w:lvl w:ilvl="0" w:tplc="0C0A000F">
      <w:start w:val="1"/>
      <w:numFmt w:val="decimal"/>
      <w:lvlText w:val="%1."/>
      <w:lvlJc w:val="left"/>
      <w:pPr>
        <w:ind w:left="1174" w:hanging="360"/>
      </w:pPr>
    </w:lvl>
    <w:lvl w:ilvl="1" w:tplc="0C0A0019" w:tentative="1">
      <w:start w:val="1"/>
      <w:numFmt w:val="lowerLetter"/>
      <w:lvlText w:val="%2."/>
      <w:lvlJc w:val="left"/>
      <w:pPr>
        <w:ind w:left="1894" w:hanging="360"/>
      </w:pPr>
    </w:lvl>
    <w:lvl w:ilvl="2" w:tplc="0C0A001B" w:tentative="1">
      <w:start w:val="1"/>
      <w:numFmt w:val="lowerRoman"/>
      <w:lvlText w:val="%3."/>
      <w:lvlJc w:val="right"/>
      <w:pPr>
        <w:ind w:left="2614" w:hanging="180"/>
      </w:pPr>
    </w:lvl>
    <w:lvl w:ilvl="3" w:tplc="0C0A000F" w:tentative="1">
      <w:start w:val="1"/>
      <w:numFmt w:val="decimal"/>
      <w:lvlText w:val="%4."/>
      <w:lvlJc w:val="left"/>
      <w:pPr>
        <w:ind w:left="3334" w:hanging="360"/>
      </w:pPr>
    </w:lvl>
    <w:lvl w:ilvl="4" w:tplc="0C0A0019" w:tentative="1">
      <w:start w:val="1"/>
      <w:numFmt w:val="lowerLetter"/>
      <w:lvlText w:val="%5."/>
      <w:lvlJc w:val="left"/>
      <w:pPr>
        <w:ind w:left="4054" w:hanging="360"/>
      </w:pPr>
    </w:lvl>
    <w:lvl w:ilvl="5" w:tplc="0C0A001B" w:tentative="1">
      <w:start w:val="1"/>
      <w:numFmt w:val="lowerRoman"/>
      <w:lvlText w:val="%6."/>
      <w:lvlJc w:val="right"/>
      <w:pPr>
        <w:ind w:left="4774" w:hanging="180"/>
      </w:pPr>
    </w:lvl>
    <w:lvl w:ilvl="6" w:tplc="0C0A000F" w:tentative="1">
      <w:start w:val="1"/>
      <w:numFmt w:val="decimal"/>
      <w:lvlText w:val="%7."/>
      <w:lvlJc w:val="left"/>
      <w:pPr>
        <w:ind w:left="5494" w:hanging="360"/>
      </w:pPr>
    </w:lvl>
    <w:lvl w:ilvl="7" w:tplc="0C0A0019" w:tentative="1">
      <w:start w:val="1"/>
      <w:numFmt w:val="lowerLetter"/>
      <w:lvlText w:val="%8."/>
      <w:lvlJc w:val="left"/>
      <w:pPr>
        <w:ind w:left="6214" w:hanging="360"/>
      </w:pPr>
    </w:lvl>
    <w:lvl w:ilvl="8" w:tplc="0C0A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3" w15:restartNumberingAfterBreak="0">
    <w:nsid w:val="01FC482C"/>
    <w:multiLevelType w:val="hybridMultilevel"/>
    <w:tmpl w:val="E794CD12"/>
    <w:lvl w:ilvl="0" w:tplc="0C0A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4" w15:restartNumberingAfterBreak="0">
    <w:nsid w:val="04933CBC"/>
    <w:multiLevelType w:val="hybridMultilevel"/>
    <w:tmpl w:val="9E2CA792"/>
    <w:lvl w:ilvl="0" w:tplc="0C0A0001">
      <w:start w:val="1"/>
      <w:numFmt w:val="bullet"/>
      <w:lvlText w:val=""/>
      <w:lvlJc w:val="left"/>
      <w:pPr>
        <w:ind w:left="1752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472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19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1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3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5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7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79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12" w:hanging="360"/>
      </w:pPr>
      <w:rPr>
        <w:rFonts w:ascii="Wingdings" w:hAnsi="Wingdings" w:hint="default"/>
      </w:rPr>
    </w:lvl>
  </w:abstractNum>
  <w:abstractNum w:abstractNumId="5" w15:restartNumberingAfterBreak="0">
    <w:nsid w:val="05040DFA"/>
    <w:multiLevelType w:val="hybridMultilevel"/>
    <w:tmpl w:val="C92C217E"/>
    <w:lvl w:ilvl="0" w:tplc="0C0A0001">
      <w:start w:val="1"/>
      <w:numFmt w:val="bullet"/>
      <w:lvlText w:val=""/>
      <w:lvlJc w:val="left"/>
      <w:pPr>
        <w:ind w:left="168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0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12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84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6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8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0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72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442" w:hanging="360"/>
      </w:pPr>
      <w:rPr>
        <w:rFonts w:ascii="Wingdings" w:hAnsi="Wingdings" w:hint="default"/>
      </w:rPr>
    </w:lvl>
  </w:abstractNum>
  <w:abstractNum w:abstractNumId="6" w15:restartNumberingAfterBreak="0">
    <w:nsid w:val="05ED11A1"/>
    <w:multiLevelType w:val="hybridMultilevel"/>
    <w:tmpl w:val="E16A64A4"/>
    <w:lvl w:ilvl="0" w:tplc="0C0A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7" w15:restartNumberingAfterBreak="0">
    <w:nsid w:val="0C0125ED"/>
    <w:multiLevelType w:val="hybridMultilevel"/>
    <w:tmpl w:val="837825D2"/>
    <w:lvl w:ilvl="0" w:tplc="0C0A0001">
      <w:start w:val="1"/>
      <w:numFmt w:val="bullet"/>
      <w:lvlText w:val=""/>
      <w:lvlJc w:val="left"/>
      <w:pPr>
        <w:ind w:left="175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7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19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1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3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5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7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79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12" w:hanging="360"/>
      </w:pPr>
      <w:rPr>
        <w:rFonts w:ascii="Wingdings" w:hAnsi="Wingdings" w:hint="default"/>
      </w:rPr>
    </w:lvl>
  </w:abstractNum>
  <w:abstractNum w:abstractNumId="8" w15:restartNumberingAfterBreak="0">
    <w:nsid w:val="2E9369AC"/>
    <w:multiLevelType w:val="hybridMultilevel"/>
    <w:tmpl w:val="8EFCD300"/>
    <w:lvl w:ilvl="0" w:tplc="0C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9" w15:restartNumberingAfterBreak="0">
    <w:nsid w:val="30BD11E1"/>
    <w:multiLevelType w:val="hybridMultilevel"/>
    <w:tmpl w:val="1162285C"/>
    <w:lvl w:ilvl="0" w:tplc="36FCDE20">
      <w:numFmt w:val="bullet"/>
      <w:lvlText w:val="•"/>
      <w:lvlJc w:val="left"/>
      <w:pPr>
        <w:ind w:left="417" w:hanging="360"/>
      </w:pPr>
      <w:rPr>
        <w:rFonts w:ascii="Century Gothic" w:eastAsia="Times New Roman" w:hAnsi="Century Gothic" w:cs="Arial" w:hint="default"/>
      </w:rPr>
    </w:lvl>
    <w:lvl w:ilvl="1" w:tplc="0C0A0003" w:tentative="1">
      <w:start w:val="1"/>
      <w:numFmt w:val="bullet"/>
      <w:lvlText w:val="o"/>
      <w:lvlJc w:val="left"/>
      <w:pPr>
        <w:ind w:left="113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5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7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9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1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3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5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77" w:hanging="360"/>
      </w:pPr>
      <w:rPr>
        <w:rFonts w:ascii="Wingdings" w:hAnsi="Wingdings" w:hint="default"/>
      </w:rPr>
    </w:lvl>
  </w:abstractNum>
  <w:abstractNum w:abstractNumId="10" w15:restartNumberingAfterBreak="0">
    <w:nsid w:val="36312D19"/>
    <w:multiLevelType w:val="hybridMultilevel"/>
    <w:tmpl w:val="87D8E752"/>
    <w:lvl w:ilvl="0" w:tplc="0C0A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11" w15:restartNumberingAfterBreak="0">
    <w:nsid w:val="38985614"/>
    <w:multiLevelType w:val="hybridMultilevel"/>
    <w:tmpl w:val="24D69FF8"/>
    <w:lvl w:ilvl="0" w:tplc="0C0A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2" w15:restartNumberingAfterBreak="0">
    <w:nsid w:val="3A25553E"/>
    <w:multiLevelType w:val="hybridMultilevel"/>
    <w:tmpl w:val="E29C2CA6"/>
    <w:lvl w:ilvl="0" w:tplc="0C0A000F">
      <w:start w:val="1"/>
      <w:numFmt w:val="decimal"/>
      <w:lvlText w:val="%1."/>
      <w:lvlJc w:val="left"/>
      <w:pPr>
        <w:ind w:left="777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13" w15:restartNumberingAfterBreak="0">
    <w:nsid w:val="3D85474B"/>
    <w:multiLevelType w:val="multilevel"/>
    <w:tmpl w:val="9B5A5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17382A"/>
    <w:multiLevelType w:val="hybridMultilevel"/>
    <w:tmpl w:val="D152B672"/>
    <w:lvl w:ilvl="0" w:tplc="0C0A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5" w15:restartNumberingAfterBreak="0">
    <w:nsid w:val="43C21AC1"/>
    <w:multiLevelType w:val="multilevel"/>
    <w:tmpl w:val="B8BE01DE"/>
    <w:lvl w:ilvl="0">
      <w:start w:val="1"/>
      <w:numFmt w:val="decimal"/>
      <w:pStyle w:val="Ttulo1"/>
      <w:lvlText w:val="%1."/>
      <w:lvlJc w:val="left"/>
      <w:pPr>
        <w:ind w:left="600" w:hanging="360"/>
      </w:pPr>
      <w:rPr>
        <w:rFonts w:ascii="Century Gothic" w:hAnsi="Century Gothic" w:hint="default"/>
        <w:b/>
        <w:i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36"/>
        <w:szCs w:val="24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tabs>
          <w:tab w:val="num" w:pos="1032"/>
        </w:tabs>
        <w:ind w:left="1032" w:hanging="432"/>
      </w:pPr>
      <w:rPr>
        <w:rFonts w:ascii="Century Gothic" w:hAnsi="Century Gothic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auto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1464"/>
        </w:tabs>
        <w:ind w:left="1464" w:hanging="504"/>
      </w:pPr>
      <w:rPr>
        <w:rFonts w:hint="default"/>
      </w:rPr>
    </w:lvl>
    <w:lvl w:ilvl="3">
      <w:start w:val="1"/>
      <w:numFmt w:val="none"/>
      <w:lvlText w:val="3."/>
      <w:lvlJc w:val="left"/>
      <w:pPr>
        <w:tabs>
          <w:tab w:val="num" w:pos="1968"/>
        </w:tabs>
        <w:ind w:left="1968" w:hanging="648"/>
      </w:pPr>
      <w:rPr>
        <w:rFonts w:hint="default"/>
      </w:rPr>
    </w:lvl>
    <w:lvl w:ilvl="4">
      <w:start w:val="1"/>
      <w:numFmt w:val="decimal"/>
      <w:lvlText w:val="%1.%2..%3%4.%5."/>
      <w:lvlJc w:val="left"/>
      <w:pPr>
        <w:tabs>
          <w:tab w:val="num" w:pos="2472"/>
        </w:tabs>
        <w:ind w:left="2018" w:hanging="338"/>
      </w:pPr>
      <w:rPr>
        <w:rFonts w:hint="default"/>
        <w:b w:val="0"/>
        <w:color w:val="000080"/>
        <w:sz w:val="22"/>
        <w:szCs w:val="22"/>
      </w:rPr>
    </w:lvl>
    <w:lvl w:ilvl="5">
      <w:start w:val="1"/>
      <w:numFmt w:val="decimal"/>
      <w:lvlText w:val="%1.%2.%3.%4.%5.%6."/>
      <w:lvlJc w:val="left"/>
      <w:pPr>
        <w:tabs>
          <w:tab w:val="num" w:pos="2976"/>
        </w:tabs>
        <w:ind w:left="2976" w:hanging="936"/>
      </w:pPr>
      <w:rPr>
        <w:rFonts w:hint="default"/>
        <w:color w:val="666699"/>
      </w:rPr>
    </w:lvl>
    <w:lvl w:ilvl="6">
      <w:start w:val="1"/>
      <w:numFmt w:val="decimal"/>
      <w:lvlText w:val="%1.%2.%3.%4.%5.%6.%7."/>
      <w:lvlJc w:val="left"/>
      <w:pPr>
        <w:tabs>
          <w:tab w:val="num" w:pos="3480"/>
        </w:tabs>
        <w:ind w:left="34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84"/>
        </w:tabs>
        <w:ind w:left="39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560"/>
        </w:tabs>
        <w:ind w:left="4560" w:hanging="1440"/>
      </w:pPr>
      <w:rPr>
        <w:rFonts w:hint="default"/>
      </w:rPr>
    </w:lvl>
  </w:abstractNum>
  <w:abstractNum w:abstractNumId="16" w15:restartNumberingAfterBreak="0">
    <w:nsid w:val="46EC087E"/>
    <w:multiLevelType w:val="hybridMultilevel"/>
    <w:tmpl w:val="E96C6348"/>
    <w:lvl w:ilvl="0" w:tplc="0C0A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7" w15:restartNumberingAfterBreak="0">
    <w:nsid w:val="4EF552E8"/>
    <w:multiLevelType w:val="hybridMultilevel"/>
    <w:tmpl w:val="4F840CD8"/>
    <w:lvl w:ilvl="0" w:tplc="0C0A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8" w15:restartNumberingAfterBreak="0">
    <w:nsid w:val="4FE2472C"/>
    <w:multiLevelType w:val="hybridMultilevel"/>
    <w:tmpl w:val="5F304490"/>
    <w:lvl w:ilvl="0" w:tplc="0C0A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19" w15:restartNumberingAfterBreak="0">
    <w:nsid w:val="520558B4"/>
    <w:multiLevelType w:val="hybridMultilevel"/>
    <w:tmpl w:val="6EEE341A"/>
    <w:lvl w:ilvl="0" w:tplc="4E0A57B8">
      <w:start w:val="1"/>
      <w:numFmt w:val="decimal"/>
      <w:pStyle w:val="notatabla"/>
      <w:lvlText w:val="(%1)"/>
      <w:lvlJc w:val="left"/>
      <w:pPr>
        <w:tabs>
          <w:tab w:val="num" w:pos="360"/>
        </w:tabs>
        <w:ind w:left="360" w:hanging="360"/>
      </w:pPr>
      <w:rPr>
        <w:rFonts w:hint="default"/>
        <w:sz w:val="16"/>
      </w:rPr>
    </w:lvl>
    <w:lvl w:ilvl="1" w:tplc="90D25A48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AC95B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738E7C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CE4557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91B0B73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782C8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FBAD6A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BB891E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604F065B"/>
    <w:multiLevelType w:val="hybridMultilevel"/>
    <w:tmpl w:val="16DC4368"/>
    <w:lvl w:ilvl="0" w:tplc="0C0A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1" w15:restartNumberingAfterBreak="0">
    <w:nsid w:val="66325D77"/>
    <w:multiLevelType w:val="hybridMultilevel"/>
    <w:tmpl w:val="AA96BDBC"/>
    <w:lvl w:ilvl="0" w:tplc="0C0A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22" w15:restartNumberingAfterBreak="0">
    <w:nsid w:val="663B2B32"/>
    <w:multiLevelType w:val="hybridMultilevel"/>
    <w:tmpl w:val="A380E308"/>
    <w:lvl w:ilvl="0" w:tplc="0C0A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23" w15:restartNumberingAfterBreak="0">
    <w:nsid w:val="6AB85CF9"/>
    <w:multiLevelType w:val="hybridMultilevel"/>
    <w:tmpl w:val="2E6682BC"/>
    <w:lvl w:ilvl="0" w:tplc="0C0A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4" w15:restartNumberingAfterBreak="0">
    <w:nsid w:val="6EE21479"/>
    <w:multiLevelType w:val="hybridMultilevel"/>
    <w:tmpl w:val="147ACFFE"/>
    <w:lvl w:ilvl="0" w:tplc="E3966E26">
      <w:start w:val="1"/>
      <w:numFmt w:val="decimal"/>
      <w:pStyle w:val="Ttulo2"/>
      <w:lvlText w:val="%1.1."/>
      <w:lvlJc w:val="left"/>
      <w:pPr>
        <w:ind w:left="1068" w:hanging="360"/>
      </w:pPr>
      <w:rPr>
        <w:rFonts w:ascii="Century Gothic" w:hAnsi="Century Gothic" w:hint="default"/>
        <w:b/>
        <w:i w:val="0"/>
        <w:strike w:val="0"/>
        <w:dstrike w:val="0"/>
        <w:outline w:val="0"/>
        <w:shadow w:val="0"/>
        <w:emboss w:val="0"/>
        <w:imprint w:val="0"/>
        <w:vanish w:val="0"/>
        <w:color w:val="7F7F7F" w:themeColor="text1" w:themeTint="80"/>
        <w:spacing w:val="0"/>
        <w:kern w:val="0"/>
        <w:position w:val="0"/>
        <w:sz w:val="24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C0A0019" w:tentative="1">
      <w:start w:val="1"/>
      <w:numFmt w:val="lowerLetter"/>
      <w:lvlText w:val="%2."/>
      <w:lvlJc w:val="left"/>
      <w:pPr>
        <w:ind w:left="2041" w:hanging="360"/>
      </w:pPr>
    </w:lvl>
    <w:lvl w:ilvl="2" w:tplc="0C0A001B" w:tentative="1">
      <w:start w:val="1"/>
      <w:numFmt w:val="lowerRoman"/>
      <w:lvlText w:val="%3."/>
      <w:lvlJc w:val="right"/>
      <w:pPr>
        <w:ind w:left="2761" w:hanging="180"/>
      </w:pPr>
    </w:lvl>
    <w:lvl w:ilvl="3" w:tplc="0C0A000F" w:tentative="1">
      <w:start w:val="1"/>
      <w:numFmt w:val="decimal"/>
      <w:lvlText w:val="%4."/>
      <w:lvlJc w:val="left"/>
      <w:pPr>
        <w:ind w:left="3481" w:hanging="360"/>
      </w:pPr>
    </w:lvl>
    <w:lvl w:ilvl="4" w:tplc="0C0A0019" w:tentative="1">
      <w:start w:val="1"/>
      <w:numFmt w:val="lowerLetter"/>
      <w:lvlText w:val="%5."/>
      <w:lvlJc w:val="left"/>
      <w:pPr>
        <w:ind w:left="4201" w:hanging="360"/>
      </w:pPr>
    </w:lvl>
    <w:lvl w:ilvl="5" w:tplc="0C0A001B" w:tentative="1">
      <w:start w:val="1"/>
      <w:numFmt w:val="lowerRoman"/>
      <w:lvlText w:val="%6."/>
      <w:lvlJc w:val="right"/>
      <w:pPr>
        <w:ind w:left="4921" w:hanging="180"/>
      </w:pPr>
    </w:lvl>
    <w:lvl w:ilvl="6" w:tplc="0C0A000F" w:tentative="1">
      <w:start w:val="1"/>
      <w:numFmt w:val="decimal"/>
      <w:lvlText w:val="%7."/>
      <w:lvlJc w:val="left"/>
      <w:pPr>
        <w:ind w:left="5641" w:hanging="360"/>
      </w:pPr>
    </w:lvl>
    <w:lvl w:ilvl="7" w:tplc="0C0A0019" w:tentative="1">
      <w:start w:val="1"/>
      <w:numFmt w:val="lowerLetter"/>
      <w:lvlText w:val="%8."/>
      <w:lvlJc w:val="left"/>
      <w:pPr>
        <w:ind w:left="6361" w:hanging="360"/>
      </w:pPr>
    </w:lvl>
    <w:lvl w:ilvl="8" w:tplc="0C0A001B" w:tentative="1">
      <w:start w:val="1"/>
      <w:numFmt w:val="lowerRoman"/>
      <w:lvlText w:val="%9."/>
      <w:lvlJc w:val="right"/>
      <w:pPr>
        <w:ind w:left="7081" w:hanging="180"/>
      </w:pPr>
    </w:lvl>
  </w:abstractNum>
  <w:abstractNum w:abstractNumId="25" w15:restartNumberingAfterBreak="0">
    <w:nsid w:val="75726612"/>
    <w:multiLevelType w:val="hybridMultilevel"/>
    <w:tmpl w:val="AE9ADC8E"/>
    <w:lvl w:ilvl="0" w:tplc="0C0A0001">
      <w:start w:val="1"/>
      <w:numFmt w:val="bullet"/>
      <w:lvlText w:val=""/>
      <w:lvlJc w:val="left"/>
      <w:pPr>
        <w:ind w:left="1682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40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12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84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6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8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0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72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442" w:hanging="360"/>
      </w:pPr>
      <w:rPr>
        <w:rFonts w:ascii="Wingdings" w:hAnsi="Wingdings" w:hint="default"/>
      </w:rPr>
    </w:lvl>
  </w:abstractNum>
  <w:abstractNum w:abstractNumId="26" w15:restartNumberingAfterBreak="0">
    <w:nsid w:val="76C40F3D"/>
    <w:multiLevelType w:val="hybridMultilevel"/>
    <w:tmpl w:val="991A027A"/>
    <w:lvl w:ilvl="0" w:tplc="0C0A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5"/>
  </w:num>
  <w:num w:numId="3">
    <w:abstractNumId w:val="24"/>
  </w:num>
  <w:num w:numId="4">
    <w:abstractNumId w:val="0"/>
  </w:num>
  <w:num w:numId="5">
    <w:abstractNumId w:val="25"/>
  </w:num>
  <w:num w:numId="6">
    <w:abstractNumId w:val="8"/>
  </w:num>
  <w:num w:numId="7">
    <w:abstractNumId w:val="5"/>
  </w:num>
  <w:num w:numId="8">
    <w:abstractNumId w:val="3"/>
  </w:num>
  <w:num w:numId="9">
    <w:abstractNumId w:val="2"/>
  </w:num>
  <w:num w:numId="10">
    <w:abstractNumId w:val="14"/>
  </w:num>
  <w:num w:numId="11">
    <w:abstractNumId w:val="1"/>
  </w:num>
  <w:num w:numId="12">
    <w:abstractNumId w:val="7"/>
  </w:num>
  <w:num w:numId="13">
    <w:abstractNumId w:val="11"/>
  </w:num>
  <w:num w:numId="14">
    <w:abstractNumId w:val="9"/>
  </w:num>
  <w:num w:numId="15">
    <w:abstractNumId w:val="17"/>
  </w:num>
  <w:num w:numId="16">
    <w:abstractNumId w:val="21"/>
  </w:num>
  <w:num w:numId="17">
    <w:abstractNumId w:val="23"/>
  </w:num>
  <w:num w:numId="18">
    <w:abstractNumId w:val="20"/>
  </w:num>
  <w:num w:numId="19">
    <w:abstractNumId w:val="6"/>
  </w:num>
  <w:num w:numId="20">
    <w:abstractNumId w:val="22"/>
  </w:num>
  <w:num w:numId="21">
    <w:abstractNumId w:val="10"/>
  </w:num>
  <w:num w:numId="22">
    <w:abstractNumId w:val="18"/>
  </w:num>
  <w:num w:numId="23">
    <w:abstractNumId w:val="12"/>
  </w:num>
  <w:num w:numId="24">
    <w:abstractNumId w:val="26"/>
  </w:num>
  <w:num w:numId="25">
    <w:abstractNumId w:val="13"/>
  </w:num>
  <w:num w:numId="26">
    <w:abstractNumId w:val="4"/>
  </w:num>
  <w:num w:numId="27">
    <w:abstractNumId w:val="16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drawingGridHorizontalSpacing w:val="100"/>
  <w:drawingGridVerticalSpacing w:val="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5E1"/>
    <w:rsid w:val="000002FB"/>
    <w:rsid w:val="000007A1"/>
    <w:rsid w:val="000009BC"/>
    <w:rsid w:val="00000E03"/>
    <w:rsid w:val="00001469"/>
    <w:rsid w:val="00003D91"/>
    <w:rsid w:val="00003DC8"/>
    <w:rsid w:val="00003E79"/>
    <w:rsid w:val="00004305"/>
    <w:rsid w:val="00004774"/>
    <w:rsid w:val="000049F7"/>
    <w:rsid w:val="00004C57"/>
    <w:rsid w:val="00004F34"/>
    <w:rsid w:val="000052DC"/>
    <w:rsid w:val="000058F8"/>
    <w:rsid w:val="00005F0C"/>
    <w:rsid w:val="0000743D"/>
    <w:rsid w:val="00007929"/>
    <w:rsid w:val="00007F69"/>
    <w:rsid w:val="00010977"/>
    <w:rsid w:val="00011AD5"/>
    <w:rsid w:val="00011C75"/>
    <w:rsid w:val="00012771"/>
    <w:rsid w:val="00012F1E"/>
    <w:rsid w:val="0001331D"/>
    <w:rsid w:val="00013A6B"/>
    <w:rsid w:val="00013EA3"/>
    <w:rsid w:val="00014071"/>
    <w:rsid w:val="0001442B"/>
    <w:rsid w:val="00014845"/>
    <w:rsid w:val="00015BBF"/>
    <w:rsid w:val="00016057"/>
    <w:rsid w:val="000172AB"/>
    <w:rsid w:val="0002013E"/>
    <w:rsid w:val="000212E3"/>
    <w:rsid w:val="00022B99"/>
    <w:rsid w:val="00022C25"/>
    <w:rsid w:val="00023DA7"/>
    <w:rsid w:val="000243EA"/>
    <w:rsid w:val="00024C6B"/>
    <w:rsid w:val="00024FF7"/>
    <w:rsid w:val="00026677"/>
    <w:rsid w:val="00027168"/>
    <w:rsid w:val="000278FF"/>
    <w:rsid w:val="0003038E"/>
    <w:rsid w:val="0003179C"/>
    <w:rsid w:val="00031BCC"/>
    <w:rsid w:val="00031C92"/>
    <w:rsid w:val="00032045"/>
    <w:rsid w:val="000321C1"/>
    <w:rsid w:val="000328D4"/>
    <w:rsid w:val="00032C70"/>
    <w:rsid w:val="00032D1D"/>
    <w:rsid w:val="00033AC7"/>
    <w:rsid w:val="00033C01"/>
    <w:rsid w:val="00036257"/>
    <w:rsid w:val="00037A18"/>
    <w:rsid w:val="00040294"/>
    <w:rsid w:val="00040496"/>
    <w:rsid w:val="00040EE9"/>
    <w:rsid w:val="00043D6C"/>
    <w:rsid w:val="000449DB"/>
    <w:rsid w:val="00045142"/>
    <w:rsid w:val="00045CAA"/>
    <w:rsid w:val="00045D88"/>
    <w:rsid w:val="00045EA4"/>
    <w:rsid w:val="000465C0"/>
    <w:rsid w:val="00046918"/>
    <w:rsid w:val="00046E16"/>
    <w:rsid w:val="000522D1"/>
    <w:rsid w:val="00052710"/>
    <w:rsid w:val="00054F87"/>
    <w:rsid w:val="00055A5B"/>
    <w:rsid w:val="000603D0"/>
    <w:rsid w:val="00061E9B"/>
    <w:rsid w:val="00062113"/>
    <w:rsid w:val="00062C76"/>
    <w:rsid w:val="00063BDB"/>
    <w:rsid w:val="00063C92"/>
    <w:rsid w:val="00063FC1"/>
    <w:rsid w:val="000642F5"/>
    <w:rsid w:val="00064DF0"/>
    <w:rsid w:val="000667B8"/>
    <w:rsid w:val="00066F30"/>
    <w:rsid w:val="00067C5A"/>
    <w:rsid w:val="00067F68"/>
    <w:rsid w:val="000704E4"/>
    <w:rsid w:val="00072D13"/>
    <w:rsid w:val="000743E6"/>
    <w:rsid w:val="00074D32"/>
    <w:rsid w:val="00076157"/>
    <w:rsid w:val="000767ED"/>
    <w:rsid w:val="00077B01"/>
    <w:rsid w:val="00080160"/>
    <w:rsid w:val="0008085B"/>
    <w:rsid w:val="00080BA9"/>
    <w:rsid w:val="00081243"/>
    <w:rsid w:val="0008138C"/>
    <w:rsid w:val="00081FDA"/>
    <w:rsid w:val="000829C8"/>
    <w:rsid w:val="000841D2"/>
    <w:rsid w:val="00085A52"/>
    <w:rsid w:val="00085D76"/>
    <w:rsid w:val="000863AE"/>
    <w:rsid w:val="000865DC"/>
    <w:rsid w:val="000867BB"/>
    <w:rsid w:val="000869E4"/>
    <w:rsid w:val="000904C2"/>
    <w:rsid w:val="00090E5A"/>
    <w:rsid w:val="000914B9"/>
    <w:rsid w:val="00091E1E"/>
    <w:rsid w:val="000938E0"/>
    <w:rsid w:val="00093D59"/>
    <w:rsid w:val="00094532"/>
    <w:rsid w:val="00095597"/>
    <w:rsid w:val="00095832"/>
    <w:rsid w:val="00095B74"/>
    <w:rsid w:val="0009608E"/>
    <w:rsid w:val="0009611B"/>
    <w:rsid w:val="000962CB"/>
    <w:rsid w:val="00096774"/>
    <w:rsid w:val="00097E57"/>
    <w:rsid w:val="000A1C9E"/>
    <w:rsid w:val="000A3AE7"/>
    <w:rsid w:val="000A4E00"/>
    <w:rsid w:val="000A6376"/>
    <w:rsid w:val="000A64AE"/>
    <w:rsid w:val="000A6713"/>
    <w:rsid w:val="000A7045"/>
    <w:rsid w:val="000B0450"/>
    <w:rsid w:val="000B06D9"/>
    <w:rsid w:val="000B1318"/>
    <w:rsid w:val="000B1608"/>
    <w:rsid w:val="000B273A"/>
    <w:rsid w:val="000B3FE0"/>
    <w:rsid w:val="000B53AF"/>
    <w:rsid w:val="000B7C92"/>
    <w:rsid w:val="000C1853"/>
    <w:rsid w:val="000C3507"/>
    <w:rsid w:val="000C4BA1"/>
    <w:rsid w:val="000C59A1"/>
    <w:rsid w:val="000C5C2A"/>
    <w:rsid w:val="000C61D4"/>
    <w:rsid w:val="000C652B"/>
    <w:rsid w:val="000C6548"/>
    <w:rsid w:val="000C68B8"/>
    <w:rsid w:val="000C6EFD"/>
    <w:rsid w:val="000C712A"/>
    <w:rsid w:val="000C7B69"/>
    <w:rsid w:val="000D0A0B"/>
    <w:rsid w:val="000D143A"/>
    <w:rsid w:val="000D3D1D"/>
    <w:rsid w:val="000D4312"/>
    <w:rsid w:val="000D4750"/>
    <w:rsid w:val="000D5405"/>
    <w:rsid w:val="000D64C8"/>
    <w:rsid w:val="000D67C7"/>
    <w:rsid w:val="000D718A"/>
    <w:rsid w:val="000D7367"/>
    <w:rsid w:val="000D77E0"/>
    <w:rsid w:val="000E1784"/>
    <w:rsid w:val="000E277D"/>
    <w:rsid w:val="000E4354"/>
    <w:rsid w:val="000E4BA4"/>
    <w:rsid w:val="000E5BA7"/>
    <w:rsid w:val="000E69B0"/>
    <w:rsid w:val="000E6D2E"/>
    <w:rsid w:val="000E72F4"/>
    <w:rsid w:val="000E737D"/>
    <w:rsid w:val="000F09C0"/>
    <w:rsid w:val="000F0E48"/>
    <w:rsid w:val="000F0E8A"/>
    <w:rsid w:val="000F1501"/>
    <w:rsid w:val="000F171C"/>
    <w:rsid w:val="000F1D11"/>
    <w:rsid w:val="000F29F9"/>
    <w:rsid w:val="000F2A44"/>
    <w:rsid w:val="000F2DED"/>
    <w:rsid w:val="000F3957"/>
    <w:rsid w:val="000F3E36"/>
    <w:rsid w:val="000F4323"/>
    <w:rsid w:val="000F4402"/>
    <w:rsid w:val="000F5C96"/>
    <w:rsid w:val="000F5F08"/>
    <w:rsid w:val="000F61BF"/>
    <w:rsid w:val="000F68B1"/>
    <w:rsid w:val="000F6FB1"/>
    <w:rsid w:val="000F732A"/>
    <w:rsid w:val="00100E3F"/>
    <w:rsid w:val="00101739"/>
    <w:rsid w:val="00102485"/>
    <w:rsid w:val="00102A84"/>
    <w:rsid w:val="00103400"/>
    <w:rsid w:val="00103E77"/>
    <w:rsid w:val="00103EBA"/>
    <w:rsid w:val="00104295"/>
    <w:rsid w:val="00104321"/>
    <w:rsid w:val="0010494B"/>
    <w:rsid w:val="00105383"/>
    <w:rsid w:val="0010640B"/>
    <w:rsid w:val="001109F2"/>
    <w:rsid w:val="001121A0"/>
    <w:rsid w:val="0011242A"/>
    <w:rsid w:val="00113FAC"/>
    <w:rsid w:val="00114DA3"/>
    <w:rsid w:val="00114E21"/>
    <w:rsid w:val="0011513E"/>
    <w:rsid w:val="001156AF"/>
    <w:rsid w:val="00115DA0"/>
    <w:rsid w:val="001162C3"/>
    <w:rsid w:val="00116A56"/>
    <w:rsid w:val="00116BF1"/>
    <w:rsid w:val="00116F72"/>
    <w:rsid w:val="00120992"/>
    <w:rsid w:val="0012117A"/>
    <w:rsid w:val="0012152E"/>
    <w:rsid w:val="0012182C"/>
    <w:rsid w:val="001219EF"/>
    <w:rsid w:val="0012212D"/>
    <w:rsid w:val="00122434"/>
    <w:rsid w:val="00122E12"/>
    <w:rsid w:val="0012413E"/>
    <w:rsid w:val="00125BBB"/>
    <w:rsid w:val="00125D3D"/>
    <w:rsid w:val="00125D9D"/>
    <w:rsid w:val="0012680E"/>
    <w:rsid w:val="00126CE6"/>
    <w:rsid w:val="00127584"/>
    <w:rsid w:val="00130F42"/>
    <w:rsid w:val="0013231D"/>
    <w:rsid w:val="001331B6"/>
    <w:rsid w:val="00134323"/>
    <w:rsid w:val="0013480F"/>
    <w:rsid w:val="00134813"/>
    <w:rsid w:val="00134C23"/>
    <w:rsid w:val="00135BC0"/>
    <w:rsid w:val="0013628B"/>
    <w:rsid w:val="00136B19"/>
    <w:rsid w:val="00136E98"/>
    <w:rsid w:val="001375BB"/>
    <w:rsid w:val="00137D79"/>
    <w:rsid w:val="0014012C"/>
    <w:rsid w:val="00141EE8"/>
    <w:rsid w:val="001423DB"/>
    <w:rsid w:val="001425BA"/>
    <w:rsid w:val="00144427"/>
    <w:rsid w:val="00145818"/>
    <w:rsid w:val="00146971"/>
    <w:rsid w:val="00150A71"/>
    <w:rsid w:val="001520E7"/>
    <w:rsid w:val="0015220B"/>
    <w:rsid w:val="00152B87"/>
    <w:rsid w:val="00152FF7"/>
    <w:rsid w:val="00154015"/>
    <w:rsid w:val="0015454B"/>
    <w:rsid w:val="00155070"/>
    <w:rsid w:val="00155079"/>
    <w:rsid w:val="001563CB"/>
    <w:rsid w:val="00157039"/>
    <w:rsid w:val="00161684"/>
    <w:rsid w:val="001619A8"/>
    <w:rsid w:val="00163988"/>
    <w:rsid w:val="001655C0"/>
    <w:rsid w:val="001657C6"/>
    <w:rsid w:val="00165F4B"/>
    <w:rsid w:val="0016615F"/>
    <w:rsid w:val="00166F6E"/>
    <w:rsid w:val="0016765B"/>
    <w:rsid w:val="001677C5"/>
    <w:rsid w:val="00167BBE"/>
    <w:rsid w:val="0017026D"/>
    <w:rsid w:val="00170E9E"/>
    <w:rsid w:val="0017138D"/>
    <w:rsid w:val="00171748"/>
    <w:rsid w:val="001721EC"/>
    <w:rsid w:val="00172E2A"/>
    <w:rsid w:val="00173457"/>
    <w:rsid w:val="001747CA"/>
    <w:rsid w:val="0017497D"/>
    <w:rsid w:val="0017514A"/>
    <w:rsid w:val="00175BD9"/>
    <w:rsid w:val="001763AE"/>
    <w:rsid w:val="001767FF"/>
    <w:rsid w:val="00177F40"/>
    <w:rsid w:val="00180CCE"/>
    <w:rsid w:val="001816FE"/>
    <w:rsid w:val="00181DA3"/>
    <w:rsid w:val="0018473D"/>
    <w:rsid w:val="00186808"/>
    <w:rsid w:val="0018712E"/>
    <w:rsid w:val="00187D05"/>
    <w:rsid w:val="00190CB1"/>
    <w:rsid w:val="00192766"/>
    <w:rsid w:val="00192AE4"/>
    <w:rsid w:val="00192BD3"/>
    <w:rsid w:val="001939DD"/>
    <w:rsid w:val="00194E42"/>
    <w:rsid w:val="00194F0D"/>
    <w:rsid w:val="00195C61"/>
    <w:rsid w:val="00196954"/>
    <w:rsid w:val="001973D6"/>
    <w:rsid w:val="001A2B0F"/>
    <w:rsid w:val="001A3327"/>
    <w:rsid w:val="001A3C07"/>
    <w:rsid w:val="001A40B5"/>
    <w:rsid w:val="001A4883"/>
    <w:rsid w:val="001A4EBE"/>
    <w:rsid w:val="001A5312"/>
    <w:rsid w:val="001A5978"/>
    <w:rsid w:val="001A5D92"/>
    <w:rsid w:val="001A683D"/>
    <w:rsid w:val="001A6B1C"/>
    <w:rsid w:val="001B06A0"/>
    <w:rsid w:val="001B1F05"/>
    <w:rsid w:val="001B21BC"/>
    <w:rsid w:val="001B27B6"/>
    <w:rsid w:val="001B2CE7"/>
    <w:rsid w:val="001B346C"/>
    <w:rsid w:val="001B35AC"/>
    <w:rsid w:val="001B4DBF"/>
    <w:rsid w:val="001B56BC"/>
    <w:rsid w:val="001B5B34"/>
    <w:rsid w:val="001B5B73"/>
    <w:rsid w:val="001B6446"/>
    <w:rsid w:val="001B7E86"/>
    <w:rsid w:val="001C03D7"/>
    <w:rsid w:val="001C07CC"/>
    <w:rsid w:val="001C18CE"/>
    <w:rsid w:val="001C1ED0"/>
    <w:rsid w:val="001C307A"/>
    <w:rsid w:val="001C35E6"/>
    <w:rsid w:val="001C3DA9"/>
    <w:rsid w:val="001C463E"/>
    <w:rsid w:val="001C4738"/>
    <w:rsid w:val="001C65C7"/>
    <w:rsid w:val="001C7373"/>
    <w:rsid w:val="001D096B"/>
    <w:rsid w:val="001D16A1"/>
    <w:rsid w:val="001D1E5E"/>
    <w:rsid w:val="001D21E3"/>
    <w:rsid w:val="001D22B1"/>
    <w:rsid w:val="001D272A"/>
    <w:rsid w:val="001D29FC"/>
    <w:rsid w:val="001D3D39"/>
    <w:rsid w:val="001D41A9"/>
    <w:rsid w:val="001D4357"/>
    <w:rsid w:val="001D5150"/>
    <w:rsid w:val="001D6629"/>
    <w:rsid w:val="001D687C"/>
    <w:rsid w:val="001D6ACF"/>
    <w:rsid w:val="001D7B60"/>
    <w:rsid w:val="001E0ECD"/>
    <w:rsid w:val="001E11E5"/>
    <w:rsid w:val="001E1CFF"/>
    <w:rsid w:val="001E2A92"/>
    <w:rsid w:val="001E3298"/>
    <w:rsid w:val="001E5B56"/>
    <w:rsid w:val="001E6005"/>
    <w:rsid w:val="001E67E7"/>
    <w:rsid w:val="001F051E"/>
    <w:rsid w:val="001F1A6D"/>
    <w:rsid w:val="001F35CB"/>
    <w:rsid w:val="001F3C1B"/>
    <w:rsid w:val="001F4F55"/>
    <w:rsid w:val="001F5286"/>
    <w:rsid w:val="001F5EFF"/>
    <w:rsid w:val="001F6174"/>
    <w:rsid w:val="001F6830"/>
    <w:rsid w:val="001F6928"/>
    <w:rsid w:val="001F69CB"/>
    <w:rsid w:val="001F6B4C"/>
    <w:rsid w:val="001F7563"/>
    <w:rsid w:val="001F75B5"/>
    <w:rsid w:val="001F7D12"/>
    <w:rsid w:val="001F7E01"/>
    <w:rsid w:val="002003A7"/>
    <w:rsid w:val="00200892"/>
    <w:rsid w:val="00201012"/>
    <w:rsid w:val="00201551"/>
    <w:rsid w:val="00201978"/>
    <w:rsid w:val="00202169"/>
    <w:rsid w:val="002029C4"/>
    <w:rsid w:val="0020323E"/>
    <w:rsid w:val="00203987"/>
    <w:rsid w:val="002041B6"/>
    <w:rsid w:val="00204E45"/>
    <w:rsid w:val="00204FAB"/>
    <w:rsid w:val="00205278"/>
    <w:rsid w:val="002053E4"/>
    <w:rsid w:val="002053F3"/>
    <w:rsid w:val="00205583"/>
    <w:rsid w:val="00205E9C"/>
    <w:rsid w:val="0020614C"/>
    <w:rsid w:val="00206A10"/>
    <w:rsid w:val="00206B62"/>
    <w:rsid w:val="00210CBD"/>
    <w:rsid w:val="00210FD5"/>
    <w:rsid w:val="00211752"/>
    <w:rsid w:val="00212DF3"/>
    <w:rsid w:val="00213B36"/>
    <w:rsid w:val="00214E3C"/>
    <w:rsid w:val="0021526C"/>
    <w:rsid w:val="0021550E"/>
    <w:rsid w:val="00215592"/>
    <w:rsid w:val="00215DF5"/>
    <w:rsid w:val="00215FE3"/>
    <w:rsid w:val="002161F1"/>
    <w:rsid w:val="00216C2E"/>
    <w:rsid w:val="00216CFC"/>
    <w:rsid w:val="0022080D"/>
    <w:rsid w:val="002222DC"/>
    <w:rsid w:val="00223A6A"/>
    <w:rsid w:val="00223EDE"/>
    <w:rsid w:val="00224F79"/>
    <w:rsid w:val="0022548F"/>
    <w:rsid w:val="002257AA"/>
    <w:rsid w:val="00226763"/>
    <w:rsid w:val="002268E7"/>
    <w:rsid w:val="00226F05"/>
    <w:rsid w:val="002270E2"/>
    <w:rsid w:val="00227307"/>
    <w:rsid w:val="00227B9C"/>
    <w:rsid w:val="002309CC"/>
    <w:rsid w:val="002309CD"/>
    <w:rsid w:val="00230D8C"/>
    <w:rsid w:val="00231092"/>
    <w:rsid w:val="002319A1"/>
    <w:rsid w:val="0023237A"/>
    <w:rsid w:val="002325D1"/>
    <w:rsid w:val="0023270E"/>
    <w:rsid w:val="00233C22"/>
    <w:rsid w:val="002350DA"/>
    <w:rsid w:val="002354CC"/>
    <w:rsid w:val="002371E6"/>
    <w:rsid w:val="00237CCF"/>
    <w:rsid w:val="00237FA2"/>
    <w:rsid w:val="00240444"/>
    <w:rsid w:val="002405E1"/>
    <w:rsid w:val="00241B7C"/>
    <w:rsid w:val="00241E5F"/>
    <w:rsid w:val="00242527"/>
    <w:rsid w:val="00243179"/>
    <w:rsid w:val="00243637"/>
    <w:rsid w:val="002438F0"/>
    <w:rsid w:val="00245FC1"/>
    <w:rsid w:val="0024609E"/>
    <w:rsid w:val="00246EB1"/>
    <w:rsid w:val="0024769F"/>
    <w:rsid w:val="002476C0"/>
    <w:rsid w:val="002476D7"/>
    <w:rsid w:val="002479D4"/>
    <w:rsid w:val="002503A8"/>
    <w:rsid w:val="00250B19"/>
    <w:rsid w:val="00251015"/>
    <w:rsid w:val="00253803"/>
    <w:rsid w:val="002548C9"/>
    <w:rsid w:val="00255E37"/>
    <w:rsid w:val="002570C2"/>
    <w:rsid w:val="0025735A"/>
    <w:rsid w:val="0025758A"/>
    <w:rsid w:val="00257765"/>
    <w:rsid w:val="002600FD"/>
    <w:rsid w:val="00260169"/>
    <w:rsid w:val="00261827"/>
    <w:rsid w:val="002623A6"/>
    <w:rsid w:val="00262FC2"/>
    <w:rsid w:val="002646BA"/>
    <w:rsid w:val="00265EFA"/>
    <w:rsid w:val="00266BD9"/>
    <w:rsid w:val="00267B06"/>
    <w:rsid w:val="002707C1"/>
    <w:rsid w:val="00270BB1"/>
    <w:rsid w:val="002712EA"/>
    <w:rsid w:val="00271842"/>
    <w:rsid w:val="00272E49"/>
    <w:rsid w:val="0027315F"/>
    <w:rsid w:val="002734ED"/>
    <w:rsid w:val="00274695"/>
    <w:rsid w:val="00275442"/>
    <w:rsid w:val="00275455"/>
    <w:rsid w:val="0027559D"/>
    <w:rsid w:val="00276B9A"/>
    <w:rsid w:val="00280F6E"/>
    <w:rsid w:val="0028194B"/>
    <w:rsid w:val="00281CBB"/>
    <w:rsid w:val="002826DF"/>
    <w:rsid w:val="0028379C"/>
    <w:rsid w:val="00283B88"/>
    <w:rsid w:val="00284828"/>
    <w:rsid w:val="002857F2"/>
    <w:rsid w:val="002860B8"/>
    <w:rsid w:val="002862F3"/>
    <w:rsid w:val="00286302"/>
    <w:rsid w:val="002865D2"/>
    <w:rsid w:val="002874C3"/>
    <w:rsid w:val="00287746"/>
    <w:rsid w:val="00290365"/>
    <w:rsid w:val="00291043"/>
    <w:rsid w:val="00291987"/>
    <w:rsid w:val="00291D47"/>
    <w:rsid w:val="00292F5F"/>
    <w:rsid w:val="00293165"/>
    <w:rsid w:val="002938DE"/>
    <w:rsid w:val="00293BF8"/>
    <w:rsid w:val="00293D7D"/>
    <w:rsid w:val="00293EF5"/>
    <w:rsid w:val="002948FC"/>
    <w:rsid w:val="002959FA"/>
    <w:rsid w:val="0029606A"/>
    <w:rsid w:val="002963E8"/>
    <w:rsid w:val="0029783D"/>
    <w:rsid w:val="00297A4B"/>
    <w:rsid w:val="002A0757"/>
    <w:rsid w:val="002A1048"/>
    <w:rsid w:val="002A11ED"/>
    <w:rsid w:val="002A139C"/>
    <w:rsid w:val="002A13BD"/>
    <w:rsid w:val="002A171C"/>
    <w:rsid w:val="002A249A"/>
    <w:rsid w:val="002A274D"/>
    <w:rsid w:val="002A27FC"/>
    <w:rsid w:val="002A386A"/>
    <w:rsid w:val="002A465F"/>
    <w:rsid w:val="002A4A35"/>
    <w:rsid w:val="002A59C2"/>
    <w:rsid w:val="002A7EE4"/>
    <w:rsid w:val="002A7F79"/>
    <w:rsid w:val="002B1802"/>
    <w:rsid w:val="002B184A"/>
    <w:rsid w:val="002B1A39"/>
    <w:rsid w:val="002B1E54"/>
    <w:rsid w:val="002B62CD"/>
    <w:rsid w:val="002B7B6D"/>
    <w:rsid w:val="002B7C0F"/>
    <w:rsid w:val="002C0B71"/>
    <w:rsid w:val="002C0E5A"/>
    <w:rsid w:val="002C1B58"/>
    <w:rsid w:val="002C1E74"/>
    <w:rsid w:val="002C28F1"/>
    <w:rsid w:val="002C2D31"/>
    <w:rsid w:val="002C2E20"/>
    <w:rsid w:val="002C3208"/>
    <w:rsid w:val="002C3315"/>
    <w:rsid w:val="002C3D09"/>
    <w:rsid w:val="002C4409"/>
    <w:rsid w:val="002C4C90"/>
    <w:rsid w:val="002C5F3A"/>
    <w:rsid w:val="002C75AF"/>
    <w:rsid w:val="002C78E3"/>
    <w:rsid w:val="002D16CA"/>
    <w:rsid w:val="002D19C3"/>
    <w:rsid w:val="002D241E"/>
    <w:rsid w:val="002D2771"/>
    <w:rsid w:val="002D2C83"/>
    <w:rsid w:val="002D45F4"/>
    <w:rsid w:val="002D47C0"/>
    <w:rsid w:val="002D4D40"/>
    <w:rsid w:val="002E0C30"/>
    <w:rsid w:val="002E1198"/>
    <w:rsid w:val="002E1272"/>
    <w:rsid w:val="002E158A"/>
    <w:rsid w:val="002E17C9"/>
    <w:rsid w:val="002E1B5C"/>
    <w:rsid w:val="002E2D23"/>
    <w:rsid w:val="002E2DF4"/>
    <w:rsid w:val="002E36B5"/>
    <w:rsid w:val="002E3B92"/>
    <w:rsid w:val="002E5D14"/>
    <w:rsid w:val="002E6496"/>
    <w:rsid w:val="002E65D7"/>
    <w:rsid w:val="002F1A73"/>
    <w:rsid w:val="002F2FC4"/>
    <w:rsid w:val="002F372C"/>
    <w:rsid w:val="002F37EE"/>
    <w:rsid w:val="002F44D1"/>
    <w:rsid w:val="002F56D3"/>
    <w:rsid w:val="002F5FEA"/>
    <w:rsid w:val="002F6906"/>
    <w:rsid w:val="002F6F05"/>
    <w:rsid w:val="002F7AAC"/>
    <w:rsid w:val="003007B9"/>
    <w:rsid w:val="00300BA7"/>
    <w:rsid w:val="00300E5E"/>
    <w:rsid w:val="0030149C"/>
    <w:rsid w:val="0030197F"/>
    <w:rsid w:val="00301989"/>
    <w:rsid w:val="00301FCC"/>
    <w:rsid w:val="00303767"/>
    <w:rsid w:val="00303C78"/>
    <w:rsid w:val="00303D50"/>
    <w:rsid w:val="00304051"/>
    <w:rsid w:val="0030453A"/>
    <w:rsid w:val="00304CF4"/>
    <w:rsid w:val="00304D90"/>
    <w:rsid w:val="00305066"/>
    <w:rsid w:val="0030510E"/>
    <w:rsid w:val="0030652A"/>
    <w:rsid w:val="00307A45"/>
    <w:rsid w:val="0031037D"/>
    <w:rsid w:val="0031427A"/>
    <w:rsid w:val="003157AC"/>
    <w:rsid w:val="00315D5F"/>
    <w:rsid w:val="00317286"/>
    <w:rsid w:val="0032039B"/>
    <w:rsid w:val="0032068C"/>
    <w:rsid w:val="00322623"/>
    <w:rsid w:val="0032327A"/>
    <w:rsid w:val="003238C3"/>
    <w:rsid w:val="00324C73"/>
    <w:rsid w:val="00324FEA"/>
    <w:rsid w:val="00325210"/>
    <w:rsid w:val="003257FA"/>
    <w:rsid w:val="00325A33"/>
    <w:rsid w:val="003279C0"/>
    <w:rsid w:val="00327C2E"/>
    <w:rsid w:val="00327FE4"/>
    <w:rsid w:val="00330FD2"/>
    <w:rsid w:val="003310E9"/>
    <w:rsid w:val="00331AD2"/>
    <w:rsid w:val="0033270B"/>
    <w:rsid w:val="00333C50"/>
    <w:rsid w:val="00333D7E"/>
    <w:rsid w:val="00334263"/>
    <w:rsid w:val="0033546B"/>
    <w:rsid w:val="00335CE5"/>
    <w:rsid w:val="003360B6"/>
    <w:rsid w:val="00336191"/>
    <w:rsid w:val="00336A9E"/>
    <w:rsid w:val="0033726C"/>
    <w:rsid w:val="0033750C"/>
    <w:rsid w:val="00337AEF"/>
    <w:rsid w:val="003401D9"/>
    <w:rsid w:val="00341087"/>
    <w:rsid w:val="00341757"/>
    <w:rsid w:val="00342185"/>
    <w:rsid w:val="003421DA"/>
    <w:rsid w:val="00343D3A"/>
    <w:rsid w:val="00343E49"/>
    <w:rsid w:val="003440C4"/>
    <w:rsid w:val="0034424F"/>
    <w:rsid w:val="003457BD"/>
    <w:rsid w:val="0034596A"/>
    <w:rsid w:val="00346AB4"/>
    <w:rsid w:val="00346AEB"/>
    <w:rsid w:val="00346D2E"/>
    <w:rsid w:val="00347761"/>
    <w:rsid w:val="003479FA"/>
    <w:rsid w:val="00347AC1"/>
    <w:rsid w:val="00350235"/>
    <w:rsid w:val="0035087B"/>
    <w:rsid w:val="00352545"/>
    <w:rsid w:val="00354CEA"/>
    <w:rsid w:val="00356420"/>
    <w:rsid w:val="003574B5"/>
    <w:rsid w:val="00357E49"/>
    <w:rsid w:val="00360D4B"/>
    <w:rsid w:val="003612AA"/>
    <w:rsid w:val="0036165D"/>
    <w:rsid w:val="003618DD"/>
    <w:rsid w:val="00361926"/>
    <w:rsid w:val="00362B1C"/>
    <w:rsid w:val="00362C95"/>
    <w:rsid w:val="00363A5E"/>
    <w:rsid w:val="00363EC1"/>
    <w:rsid w:val="003641CA"/>
    <w:rsid w:val="00365628"/>
    <w:rsid w:val="0036591A"/>
    <w:rsid w:val="003661AB"/>
    <w:rsid w:val="0036686E"/>
    <w:rsid w:val="003679B2"/>
    <w:rsid w:val="003702CC"/>
    <w:rsid w:val="00370D1D"/>
    <w:rsid w:val="00371581"/>
    <w:rsid w:val="003718E9"/>
    <w:rsid w:val="00371EEE"/>
    <w:rsid w:val="003720F3"/>
    <w:rsid w:val="003729A9"/>
    <w:rsid w:val="00372B3A"/>
    <w:rsid w:val="003732E8"/>
    <w:rsid w:val="00375A96"/>
    <w:rsid w:val="00376426"/>
    <w:rsid w:val="00376DA3"/>
    <w:rsid w:val="00380249"/>
    <w:rsid w:val="00380DD3"/>
    <w:rsid w:val="0038127B"/>
    <w:rsid w:val="00382A3E"/>
    <w:rsid w:val="003830EA"/>
    <w:rsid w:val="00384C8E"/>
    <w:rsid w:val="00385278"/>
    <w:rsid w:val="0038532A"/>
    <w:rsid w:val="003855AB"/>
    <w:rsid w:val="00385B7F"/>
    <w:rsid w:val="00385F0D"/>
    <w:rsid w:val="003913E1"/>
    <w:rsid w:val="00391FF8"/>
    <w:rsid w:val="0039386D"/>
    <w:rsid w:val="003943BB"/>
    <w:rsid w:val="003955F2"/>
    <w:rsid w:val="0039665F"/>
    <w:rsid w:val="003A0877"/>
    <w:rsid w:val="003A1763"/>
    <w:rsid w:val="003A17EE"/>
    <w:rsid w:val="003A1EF8"/>
    <w:rsid w:val="003A2249"/>
    <w:rsid w:val="003A3A65"/>
    <w:rsid w:val="003A3FB2"/>
    <w:rsid w:val="003A41CE"/>
    <w:rsid w:val="003A5016"/>
    <w:rsid w:val="003A5406"/>
    <w:rsid w:val="003A5489"/>
    <w:rsid w:val="003A59F6"/>
    <w:rsid w:val="003A5D2E"/>
    <w:rsid w:val="003A5EFC"/>
    <w:rsid w:val="003A608E"/>
    <w:rsid w:val="003A622E"/>
    <w:rsid w:val="003A6FF3"/>
    <w:rsid w:val="003A70F6"/>
    <w:rsid w:val="003A7941"/>
    <w:rsid w:val="003A7CED"/>
    <w:rsid w:val="003B02A3"/>
    <w:rsid w:val="003B10DC"/>
    <w:rsid w:val="003B19FC"/>
    <w:rsid w:val="003B1B7C"/>
    <w:rsid w:val="003B2194"/>
    <w:rsid w:val="003B4472"/>
    <w:rsid w:val="003B4E42"/>
    <w:rsid w:val="003B5152"/>
    <w:rsid w:val="003B522C"/>
    <w:rsid w:val="003B57D0"/>
    <w:rsid w:val="003B5D95"/>
    <w:rsid w:val="003B5E87"/>
    <w:rsid w:val="003B5FB9"/>
    <w:rsid w:val="003B7468"/>
    <w:rsid w:val="003B7918"/>
    <w:rsid w:val="003C0D93"/>
    <w:rsid w:val="003C0EF9"/>
    <w:rsid w:val="003C16B8"/>
    <w:rsid w:val="003C1C36"/>
    <w:rsid w:val="003C5686"/>
    <w:rsid w:val="003C59AE"/>
    <w:rsid w:val="003C64F2"/>
    <w:rsid w:val="003C66CB"/>
    <w:rsid w:val="003C67CB"/>
    <w:rsid w:val="003C74B3"/>
    <w:rsid w:val="003D040B"/>
    <w:rsid w:val="003D184B"/>
    <w:rsid w:val="003D20B2"/>
    <w:rsid w:val="003D2BFA"/>
    <w:rsid w:val="003D3C32"/>
    <w:rsid w:val="003D40E8"/>
    <w:rsid w:val="003D460F"/>
    <w:rsid w:val="003D53F5"/>
    <w:rsid w:val="003D5D51"/>
    <w:rsid w:val="003D5FCF"/>
    <w:rsid w:val="003D7020"/>
    <w:rsid w:val="003D7124"/>
    <w:rsid w:val="003D7B59"/>
    <w:rsid w:val="003D7CE7"/>
    <w:rsid w:val="003E08A7"/>
    <w:rsid w:val="003E1F10"/>
    <w:rsid w:val="003E3C14"/>
    <w:rsid w:val="003E3C7F"/>
    <w:rsid w:val="003E499A"/>
    <w:rsid w:val="003E562F"/>
    <w:rsid w:val="003E6D55"/>
    <w:rsid w:val="003E7A65"/>
    <w:rsid w:val="003E7E73"/>
    <w:rsid w:val="003F28AE"/>
    <w:rsid w:val="003F550C"/>
    <w:rsid w:val="003F60E4"/>
    <w:rsid w:val="003F6A07"/>
    <w:rsid w:val="003F75EA"/>
    <w:rsid w:val="003F7B35"/>
    <w:rsid w:val="003F7CBC"/>
    <w:rsid w:val="003F7E31"/>
    <w:rsid w:val="003F7E5D"/>
    <w:rsid w:val="004009F1"/>
    <w:rsid w:val="0040130F"/>
    <w:rsid w:val="00402477"/>
    <w:rsid w:val="00403979"/>
    <w:rsid w:val="00403C25"/>
    <w:rsid w:val="00403E77"/>
    <w:rsid w:val="00404714"/>
    <w:rsid w:val="004047AE"/>
    <w:rsid w:val="00404EE6"/>
    <w:rsid w:val="0040583E"/>
    <w:rsid w:val="00406269"/>
    <w:rsid w:val="00406D3F"/>
    <w:rsid w:val="004107A0"/>
    <w:rsid w:val="00410B9D"/>
    <w:rsid w:val="004116B7"/>
    <w:rsid w:val="00411949"/>
    <w:rsid w:val="00412957"/>
    <w:rsid w:val="00414445"/>
    <w:rsid w:val="00415666"/>
    <w:rsid w:val="004156B7"/>
    <w:rsid w:val="004163A6"/>
    <w:rsid w:val="004175B5"/>
    <w:rsid w:val="00417828"/>
    <w:rsid w:val="00420A3B"/>
    <w:rsid w:val="004218CA"/>
    <w:rsid w:val="0042289D"/>
    <w:rsid w:val="00422A19"/>
    <w:rsid w:val="00422A1D"/>
    <w:rsid w:val="00423031"/>
    <w:rsid w:val="004230B6"/>
    <w:rsid w:val="004236C3"/>
    <w:rsid w:val="00424BFD"/>
    <w:rsid w:val="004251AD"/>
    <w:rsid w:val="0042530C"/>
    <w:rsid w:val="00425429"/>
    <w:rsid w:val="00426668"/>
    <w:rsid w:val="00426940"/>
    <w:rsid w:val="00427F02"/>
    <w:rsid w:val="004307B8"/>
    <w:rsid w:val="0043247B"/>
    <w:rsid w:val="004338EA"/>
    <w:rsid w:val="00434E04"/>
    <w:rsid w:val="00434F0E"/>
    <w:rsid w:val="00434FDF"/>
    <w:rsid w:val="00435927"/>
    <w:rsid w:val="00435BED"/>
    <w:rsid w:val="00437AAA"/>
    <w:rsid w:val="00437C30"/>
    <w:rsid w:val="00442504"/>
    <w:rsid w:val="004430B8"/>
    <w:rsid w:val="004453E9"/>
    <w:rsid w:val="00445485"/>
    <w:rsid w:val="00446930"/>
    <w:rsid w:val="00446AB0"/>
    <w:rsid w:val="00446D12"/>
    <w:rsid w:val="004472D5"/>
    <w:rsid w:val="0044776A"/>
    <w:rsid w:val="00447948"/>
    <w:rsid w:val="0045090F"/>
    <w:rsid w:val="00450F69"/>
    <w:rsid w:val="004514B2"/>
    <w:rsid w:val="0045247D"/>
    <w:rsid w:val="004526C2"/>
    <w:rsid w:val="00452811"/>
    <w:rsid w:val="004537ED"/>
    <w:rsid w:val="00453B98"/>
    <w:rsid w:val="00453C93"/>
    <w:rsid w:val="00453D1F"/>
    <w:rsid w:val="004547CD"/>
    <w:rsid w:val="00454C50"/>
    <w:rsid w:val="004559D5"/>
    <w:rsid w:val="004561EF"/>
    <w:rsid w:val="0045627C"/>
    <w:rsid w:val="00456534"/>
    <w:rsid w:val="004573F8"/>
    <w:rsid w:val="0045773C"/>
    <w:rsid w:val="00460498"/>
    <w:rsid w:val="00460E06"/>
    <w:rsid w:val="0046316E"/>
    <w:rsid w:val="00466BDD"/>
    <w:rsid w:val="004670C9"/>
    <w:rsid w:val="0047042D"/>
    <w:rsid w:val="00470B59"/>
    <w:rsid w:val="00471DC9"/>
    <w:rsid w:val="00471F4B"/>
    <w:rsid w:val="004723CF"/>
    <w:rsid w:val="004724E2"/>
    <w:rsid w:val="00475767"/>
    <w:rsid w:val="00476201"/>
    <w:rsid w:val="0047687F"/>
    <w:rsid w:val="00481B36"/>
    <w:rsid w:val="004827E1"/>
    <w:rsid w:val="004833E3"/>
    <w:rsid w:val="00484285"/>
    <w:rsid w:val="00484AF1"/>
    <w:rsid w:val="00484B37"/>
    <w:rsid w:val="004858AA"/>
    <w:rsid w:val="00485AEE"/>
    <w:rsid w:val="0048689F"/>
    <w:rsid w:val="00487180"/>
    <w:rsid w:val="004875D3"/>
    <w:rsid w:val="00490020"/>
    <w:rsid w:val="00490078"/>
    <w:rsid w:val="0049166E"/>
    <w:rsid w:val="00491D27"/>
    <w:rsid w:val="00491EB7"/>
    <w:rsid w:val="00492666"/>
    <w:rsid w:val="00497E96"/>
    <w:rsid w:val="004A0678"/>
    <w:rsid w:val="004A0ACA"/>
    <w:rsid w:val="004A10DD"/>
    <w:rsid w:val="004A1AD1"/>
    <w:rsid w:val="004A25A9"/>
    <w:rsid w:val="004A2FC7"/>
    <w:rsid w:val="004A4538"/>
    <w:rsid w:val="004A4A00"/>
    <w:rsid w:val="004A5A63"/>
    <w:rsid w:val="004A5E32"/>
    <w:rsid w:val="004B0922"/>
    <w:rsid w:val="004B0E2E"/>
    <w:rsid w:val="004B1212"/>
    <w:rsid w:val="004B1578"/>
    <w:rsid w:val="004B3D39"/>
    <w:rsid w:val="004B3EA3"/>
    <w:rsid w:val="004B438E"/>
    <w:rsid w:val="004B4918"/>
    <w:rsid w:val="004B49E4"/>
    <w:rsid w:val="004B5105"/>
    <w:rsid w:val="004B530C"/>
    <w:rsid w:val="004B5E08"/>
    <w:rsid w:val="004B7FCB"/>
    <w:rsid w:val="004C008F"/>
    <w:rsid w:val="004C0447"/>
    <w:rsid w:val="004C0B15"/>
    <w:rsid w:val="004C0DA2"/>
    <w:rsid w:val="004C1979"/>
    <w:rsid w:val="004C1FAD"/>
    <w:rsid w:val="004C259A"/>
    <w:rsid w:val="004C363F"/>
    <w:rsid w:val="004C3972"/>
    <w:rsid w:val="004C4BA0"/>
    <w:rsid w:val="004C6B97"/>
    <w:rsid w:val="004C7109"/>
    <w:rsid w:val="004D0C35"/>
    <w:rsid w:val="004D0E14"/>
    <w:rsid w:val="004D14BF"/>
    <w:rsid w:val="004D1EC3"/>
    <w:rsid w:val="004D267D"/>
    <w:rsid w:val="004D3C7B"/>
    <w:rsid w:val="004D4CD4"/>
    <w:rsid w:val="004D62AD"/>
    <w:rsid w:val="004E0934"/>
    <w:rsid w:val="004E0D3A"/>
    <w:rsid w:val="004E1F8C"/>
    <w:rsid w:val="004E2334"/>
    <w:rsid w:val="004E4563"/>
    <w:rsid w:val="004E481C"/>
    <w:rsid w:val="004E5373"/>
    <w:rsid w:val="004E6CAD"/>
    <w:rsid w:val="004F02E3"/>
    <w:rsid w:val="004F0936"/>
    <w:rsid w:val="004F0C0B"/>
    <w:rsid w:val="004F297D"/>
    <w:rsid w:val="004F3353"/>
    <w:rsid w:val="004F5700"/>
    <w:rsid w:val="004F6D87"/>
    <w:rsid w:val="0050014F"/>
    <w:rsid w:val="0050019F"/>
    <w:rsid w:val="005006B1"/>
    <w:rsid w:val="00500A22"/>
    <w:rsid w:val="00501493"/>
    <w:rsid w:val="00501AC5"/>
    <w:rsid w:val="00502972"/>
    <w:rsid w:val="00503C9D"/>
    <w:rsid w:val="00503CEB"/>
    <w:rsid w:val="00504537"/>
    <w:rsid w:val="00504CA9"/>
    <w:rsid w:val="00504E42"/>
    <w:rsid w:val="00505AA8"/>
    <w:rsid w:val="00506320"/>
    <w:rsid w:val="0050637E"/>
    <w:rsid w:val="00506C2A"/>
    <w:rsid w:val="005079D5"/>
    <w:rsid w:val="005079ED"/>
    <w:rsid w:val="00507D78"/>
    <w:rsid w:val="00510C02"/>
    <w:rsid w:val="005113AE"/>
    <w:rsid w:val="005129EF"/>
    <w:rsid w:val="005135DD"/>
    <w:rsid w:val="005139AF"/>
    <w:rsid w:val="00513B8E"/>
    <w:rsid w:val="00514C24"/>
    <w:rsid w:val="00515A1B"/>
    <w:rsid w:val="00515A30"/>
    <w:rsid w:val="00515C48"/>
    <w:rsid w:val="005163AB"/>
    <w:rsid w:val="00516627"/>
    <w:rsid w:val="00516E79"/>
    <w:rsid w:val="0051759E"/>
    <w:rsid w:val="005179F3"/>
    <w:rsid w:val="00520375"/>
    <w:rsid w:val="00521801"/>
    <w:rsid w:val="00522576"/>
    <w:rsid w:val="00522A02"/>
    <w:rsid w:val="005253DA"/>
    <w:rsid w:val="00526917"/>
    <w:rsid w:val="00526D80"/>
    <w:rsid w:val="00530083"/>
    <w:rsid w:val="00530738"/>
    <w:rsid w:val="0053152A"/>
    <w:rsid w:val="00531FED"/>
    <w:rsid w:val="00533AFF"/>
    <w:rsid w:val="0053413E"/>
    <w:rsid w:val="005345B7"/>
    <w:rsid w:val="005349E2"/>
    <w:rsid w:val="0053540B"/>
    <w:rsid w:val="00536A39"/>
    <w:rsid w:val="00540539"/>
    <w:rsid w:val="00542848"/>
    <w:rsid w:val="00544053"/>
    <w:rsid w:val="00544227"/>
    <w:rsid w:val="0054425C"/>
    <w:rsid w:val="00545BD7"/>
    <w:rsid w:val="00545D81"/>
    <w:rsid w:val="00547A0D"/>
    <w:rsid w:val="0055225E"/>
    <w:rsid w:val="00552AE2"/>
    <w:rsid w:val="005540F8"/>
    <w:rsid w:val="00554498"/>
    <w:rsid w:val="00555836"/>
    <w:rsid w:val="0055670F"/>
    <w:rsid w:val="00556EDD"/>
    <w:rsid w:val="00557E80"/>
    <w:rsid w:val="00560055"/>
    <w:rsid w:val="005601C6"/>
    <w:rsid w:val="005613D4"/>
    <w:rsid w:val="00561B75"/>
    <w:rsid w:val="00562BAD"/>
    <w:rsid w:val="00562CBC"/>
    <w:rsid w:val="00563995"/>
    <w:rsid w:val="00563E7C"/>
    <w:rsid w:val="00563EE0"/>
    <w:rsid w:val="005657F5"/>
    <w:rsid w:val="00565A35"/>
    <w:rsid w:val="00566156"/>
    <w:rsid w:val="00571B05"/>
    <w:rsid w:val="00572EF2"/>
    <w:rsid w:val="005735EC"/>
    <w:rsid w:val="00575F97"/>
    <w:rsid w:val="00576C3F"/>
    <w:rsid w:val="00577238"/>
    <w:rsid w:val="0058049C"/>
    <w:rsid w:val="00580B28"/>
    <w:rsid w:val="005810C8"/>
    <w:rsid w:val="0058156E"/>
    <w:rsid w:val="00581CCE"/>
    <w:rsid w:val="00581F66"/>
    <w:rsid w:val="005835F5"/>
    <w:rsid w:val="00583E19"/>
    <w:rsid w:val="00583EBF"/>
    <w:rsid w:val="0058409B"/>
    <w:rsid w:val="0058414F"/>
    <w:rsid w:val="005842AA"/>
    <w:rsid w:val="00584A1D"/>
    <w:rsid w:val="00584FBD"/>
    <w:rsid w:val="00585672"/>
    <w:rsid w:val="00585F0F"/>
    <w:rsid w:val="0058675B"/>
    <w:rsid w:val="00586C97"/>
    <w:rsid w:val="00587444"/>
    <w:rsid w:val="00591C5F"/>
    <w:rsid w:val="00592282"/>
    <w:rsid w:val="00592958"/>
    <w:rsid w:val="00593BAA"/>
    <w:rsid w:val="00595EC8"/>
    <w:rsid w:val="0059632C"/>
    <w:rsid w:val="00596914"/>
    <w:rsid w:val="00596D47"/>
    <w:rsid w:val="005A0261"/>
    <w:rsid w:val="005A032B"/>
    <w:rsid w:val="005A0B3C"/>
    <w:rsid w:val="005A0FC6"/>
    <w:rsid w:val="005A1755"/>
    <w:rsid w:val="005A1D06"/>
    <w:rsid w:val="005A21E4"/>
    <w:rsid w:val="005A2633"/>
    <w:rsid w:val="005A264A"/>
    <w:rsid w:val="005A3265"/>
    <w:rsid w:val="005A32B6"/>
    <w:rsid w:val="005A3BFF"/>
    <w:rsid w:val="005A3E05"/>
    <w:rsid w:val="005A43F4"/>
    <w:rsid w:val="005A5D6C"/>
    <w:rsid w:val="005A6FAF"/>
    <w:rsid w:val="005A724C"/>
    <w:rsid w:val="005A7297"/>
    <w:rsid w:val="005B00A1"/>
    <w:rsid w:val="005B00FF"/>
    <w:rsid w:val="005B138C"/>
    <w:rsid w:val="005B14FD"/>
    <w:rsid w:val="005B2F3A"/>
    <w:rsid w:val="005B2F3E"/>
    <w:rsid w:val="005B3706"/>
    <w:rsid w:val="005B3A25"/>
    <w:rsid w:val="005B4406"/>
    <w:rsid w:val="005B4F02"/>
    <w:rsid w:val="005B5173"/>
    <w:rsid w:val="005B57C8"/>
    <w:rsid w:val="005B58B4"/>
    <w:rsid w:val="005B6282"/>
    <w:rsid w:val="005B728B"/>
    <w:rsid w:val="005B7572"/>
    <w:rsid w:val="005C11CD"/>
    <w:rsid w:val="005C1438"/>
    <w:rsid w:val="005C1471"/>
    <w:rsid w:val="005C1743"/>
    <w:rsid w:val="005C223E"/>
    <w:rsid w:val="005C5788"/>
    <w:rsid w:val="005C67A6"/>
    <w:rsid w:val="005D19E8"/>
    <w:rsid w:val="005D331C"/>
    <w:rsid w:val="005D3C5C"/>
    <w:rsid w:val="005D52C2"/>
    <w:rsid w:val="005D6CC9"/>
    <w:rsid w:val="005D73A7"/>
    <w:rsid w:val="005D750E"/>
    <w:rsid w:val="005D7C1D"/>
    <w:rsid w:val="005E0217"/>
    <w:rsid w:val="005E16DE"/>
    <w:rsid w:val="005E175D"/>
    <w:rsid w:val="005E1B95"/>
    <w:rsid w:val="005E20BF"/>
    <w:rsid w:val="005E2501"/>
    <w:rsid w:val="005E2AE1"/>
    <w:rsid w:val="005E2C15"/>
    <w:rsid w:val="005E423C"/>
    <w:rsid w:val="005E4770"/>
    <w:rsid w:val="005E4967"/>
    <w:rsid w:val="005E505C"/>
    <w:rsid w:val="005E5A3F"/>
    <w:rsid w:val="005E5B4B"/>
    <w:rsid w:val="005E5D18"/>
    <w:rsid w:val="005E6DDF"/>
    <w:rsid w:val="005E7234"/>
    <w:rsid w:val="005E7722"/>
    <w:rsid w:val="005F0ED4"/>
    <w:rsid w:val="005F121D"/>
    <w:rsid w:val="005F2111"/>
    <w:rsid w:val="005F251F"/>
    <w:rsid w:val="005F27BA"/>
    <w:rsid w:val="005F2AC6"/>
    <w:rsid w:val="005F2BD0"/>
    <w:rsid w:val="005F39BB"/>
    <w:rsid w:val="005F4026"/>
    <w:rsid w:val="005F6072"/>
    <w:rsid w:val="005F6FBB"/>
    <w:rsid w:val="005F7677"/>
    <w:rsid w:val="0060071E"/>
    <w:rsid w:val="00603164"/>
    <w:rsid w:val="00604D22"/>
    <w:rsid w:val="0060574B"/>
    <w:rsid w:val="00605BBA"/>
    <w:rsid w:val="00605D40"/>
    <w:rsid w:val="006067C0"/>
    <w:rsid w:val="00606AE0"/>
    <w:rsid w:val="006071F8"/>
    <w:rsid w:val="006072FB"/>
    <w:rsid w:val="0060755C"/>
    <w:rsid w:val="006077A7"/>
    <w:rsid w:val="00607988"/>
    <w:rsid w:val="00607B56"/>
    <w:rsid w:val="006105D5"/>
    <w:rsid w:val="00610B9C"/>
    <w:rsid w:val="00610E7B"/>
    <w:rsid w:val="00610EA7"/>
    <w:rsid w:val="0061146C"/>
    <w:rsid w:val="006114FD"/>
    <w:rsid w:val="00612065"/>
    <w:rsid w:val="0061250A"/>
    <w:rsid w:val="00615759"/>
    <w:rsid w:val="00615C11"/>
    <w:rsid w:val="00615E9A"/>
    <w:rsid w:val="00616018"/>
    <w:rsid w:val="006173A5"/>
    <w:rsid w:val="00620385"/>
    <w:rsid w:val="00621A2A"/>
    <w:rsid w:val="00624EEC"/>
    <w:rsid w:val="00625B2D"/>
    <w:rsid w:val="006268FC"/>
    <w:rsid w:val="00627F67"/>
    <w:rsid w:val="00630494"/>
    <w:rsid w:val="006329A8"/>
    <w:rsid w:val="00633AFE"/>
    <w:rsid w:val="00634E11"/>
    <w:rsid w:val="006354B3"/>
    <w:rsid w:val="0063591F"/>
    <w:rsid w:val="00637A0F"/>
    <w:rsid w:val="00637A14"/>
    <w:rsid w:val="00640B21"/>
    <w:rsid w:val="00641ED0"/>
    <w:rsid w:val="0064232B"/>
    <w:rsid w:val="0064253A"/>
    <w:rsid w:val="006425D9"/>
    <w:rsid w:val="00642D5B"/>
    <w:rsid w:val="00642DD0"/>
    <w:rsid w:val="0064331E"/>
    <w:rsid w:val="0064353E"/>
    <w:rsid w:val="00643D01"/>
    <w:rsid w:val="00645CDF"/>
    <w:rsid w:val="00646119"/>
    <w:rsid w:val="0064740C"/>
    <w:rsid w:val="006474EC"/>
    <w:rsid w:val="006474F7"/>
    <w:rsid w:val="00647927"/>
    <w:rsid w:val="00650BEE"/>
    <w:rsid w:val="00651026"/>
    <w:rsid w:val="00651D7D"/>
    <w:rsid w:val="006524C0"/>
    <w:rsid w:val="00653EA3"/>
    <w:rsid w:val="0065452D"/>
    <w:rsid w:val="006546F4"/>
    <w:rsid w:val="0065541B"/>
    <w:rsid w:val="0065550F"/>
    <w:rsid w:val="00655D25"/>
    <w:rsid w:val="00655E78"/>
    <w:rsid w:val="0065613E"/>
    <w:rsid w:val="006565FC"/>
    <w:rsid w:val="0065677C"/>
    <w:rsid w:val="0065699C"/>
    <w:rsid w:val="00656F2D"/>
    <w:rsid w:val="006575B9"/>
    <w:rsid w:val="0066053B"/>
    <w:rsid w:val="00660DBA"/>
    <w:rsid w:val="006613A9"/>
    <w:rsid w:val="00661E9B"/>
    <w:rsid w:val="00662724"/>
    <w:rsid w:val="00662BAC"/>
    <w:rsid w:val="00663C84"/>
    <w:rsid w:val="00664BCB"/>
    <w:rsid w:val="00664BF3"/>
    <w:rsid w:val="00664C01"/>
    <w:rsid w:val="0066589B"/>
    <w:rsid w:val="006661A6"/>
    <w:rsid w:val="006662E9"/>
    <w:rsid w:val="0066677E"/>
    <w:rsid w:val="00667C1C"/>
    <w:rsid w:val="00670C7F"/>
    <w:rsid w:val="0067117F"/>
    <w:rsid w:val="006711CC"/>
    <w:rsid w:val="00672E7D"/>
    <w:rsid w:val="00673595"/>
    <w:rsid w:val="0067388D"/>
    <w:rsid w:val="0067585D"/>
    <w:rsid w:val="0067589C"/>
    <w:rsid w:val="00675B47"/>
    <w:rsid w:val="00675D99"/>
    <w:rsid w:val="00676166"/>
    <w:rsid w:val="00676444"/>
    <w:rsid w:val="006766FA"/>
    <w:rsid w:val="00677632"/>
    <w:rsid w:val="006776DF"/>
    <w:rsid w:val="006802DF"/>
    <w:rsid w:val="00681236"/>
    <w:rsid w:val="00683B04"/>
    <w:rsid w:val="00684D74"/>
    <w:rsid w:val="00684E4E"/>
    <w:rsid w:val="00685393"/>
    <w:rsid w:val="00686A0D"/>
    <w:rsid w:val="006878E9"/>
    <w:rsid w:val="00687E2C"/>
    <w:rsid w:val="00690BC5"/>
    <w:rsid w:val="00691703"/>
    <w:rsid w:val="00692E35"/>
    <w:rsid w:val="006931BB"/>
    <w:rsid w:val="00693983"/>
    <w:rsid w:val="00694168"/>
    <w:rsid w:val="00694794"/>
    <w:rsid w:val="006947D5"/>
    <w:rsid w:val="006952C1"/>
    <w:rsid w:val="00695460"/>
    <w:rsid w:val="00696002"/>
    <w:rsid w:val="0069648C"/>
    <w:rsid w:val="00697EFD"/>
    <w:rsid w:val="006A033C"/>
    <w:rsid w:val="006A0B07"/>
    <w:rsid w:val="006A1C9E"/>
    <w:rsid w:val="006A2108"/>
    <w:rsid w:val="006A2886"/>
    <w:rsid w:val="006A29E4"/>
    <w:rsid w:val="006A4A7A"/>
    <w:rsid w:val="006A6191"/>
    <w:rsid w:val="006A77C0"/>
    <w:rsid w:val="006A7F06"/>
    <w:rsid w:val="006B049B"/>
    <w:rsid w:val="006B0D3A"/>
    <w:rsid w:val="006B12F9"/>
    <w:rsid w:val="006B1F25"/>
    <w:rsid w:val="006B2364"/>
    <w:rsid w:val="006B2548"/>
    <w:rsid w:val="006B27DE"/>
    <w:rsid w:val="006B4449"/>
    <w:rsid w:val="006B528E"/>
    <w:rsid w:val="006B5570"/>
    <w:rsid w:val="006B6A49"/>
    <w:rsid w:val="006B6AD4"/>
    <w:rsid w:val="006B6EE7"/>
    <w:rsid w:val="006C0A92"/>
    <w:rsid w:val="006C26CE"/>
    <w:rsid w:val="006C2A83"/>
    <w:rsid w:val="006C3052"/>
    <w:rsid w:val="006C40A8"/>
    <w:rsid w:val="006C40F1"/>
    <w:rsid w:val="006C41F4"/>
    <w:rsid w:val="006C4C59"/>
    <w:rsid w:val="006C4F23"/>
    <w:rsid w:val="006C6453"/>
    <w:rsid w:val="006C796E"/>
    <w:rsid w:val="006D151C"/>
    <w:rsid w:val="006D30E3"/>
    <w:rsid w:val="006D317F"/>
    <w:rsid w:val="006D3A9B"/>
    <w:rsid w:val="006D4749"/>
    <w:rsid w:val="006D5819"/>
    <w:rsid w:val="006D5AA0"/>
    <w:rsid w:val="006D6D5C"/>
    <w:rsid w:val="006D7B4F"/>
    <w:rsid w:val="006E01FB"/>
    <w:rsid w:val="006E0713"/>
    <w:rsid w:val="006E0D3B"/>
    <w:rsid w:val="006E2422"/>
    <w:rsid w:val="006E31E0"/>
    <w:rsid w:val="006E35EC"/>
    <w:rsid w:val="006E38DC"/>
    <w:rsid w:val="006E39A2"/>
    <w:rsid w:val="006E532D"/>
    <w:rsid w:val="006E5B49"/>
    <w:rsid w:val="006E5B75"/>
    <w:rsid w:val="006E6867"/>
    <w:rsid w:val="006E6CC6"/>
    <w:rsid w:val="006E7B10"/>
    <w:rsid w:val="006E7CA1"/>
    <w:rsid w:val="006F027F"/>
    <w:rsid w:val="006F1448"/>
    <w:rsid w:val="006F14CE"/>
    <w:rsid w:val="006F1875"/>
    <w:rsid w:val="006F1E13"/>
    <w:rsid w:val="006F2065"/>
    <w:rsid w:val="006F22F8"/>
    <w:rsid w:val="006F2CD1"/>
    <w:rsid w:val="006F32A0"/>
    <w:rsid w:val="006F3AF7"/>
    <w:rsid w:val="006F4A70"/>
    <w:rsid w:val="006F4AB1"/>
    <w:rsid w:val="006F4D7F"/>
    <w:rsid w:val="006F51A1"/>
    <w:rsid w:val="006F56BF"/>
    <w:rsid w:val="006F6322"/>
    <w:rsid w:val="007014EC"/>
    <w:rsid w:val="00701731"/>
    <w:rsid w:val="00701FE5"/>
    <w:rsid w:val="00702A3F"/>
    <w:rsid w:val="007049FB"/>
    <w:rsid w:val="0070507D"/>
    <w:rsid w:val="00705593"/>
    <w:rsid w:val="0070570C"/>
    <w:rsid w:val="0070763C"/>
    <w:rsid w:val="00707C5E"/>
    <w:rsid w:val="00707DED"/>
    <w:rsid w:val="00711307"/>
    <w:rsid w:val="007114F1"/>
    <w:rsid w:val="007125D9"/>
    <w:rsid w:val="0071296E"/>
    <w:rsid w:val="00712FF9"/>
    <w:rsid w:val="0071320B"/>
    <w:rsid w:val="00713A67"/>
    <w:rsid w:val="00714A85"/>
    <w:rsid w:val="00714A8F"/>
    <w:rsid w:val="007160D3"/>
    <w:rsid w:val="00716392"/>
    <w:rsid w:val="00716722"/>
    <w:rsid w:val="007178DF"/>
    <w:rsid w:val="00717B09"/>
    <w:rsid w:val="0072019B"/>
    <w:rsid w:val="0072278D"/>
    <w:rsid w:val="00722D60"/>
    <w:rsid w:val="00726316"/>
    <w:rsid w:val="00726331"/>
    <w:rsid w:val="007269D2"/>
    <w:rsid w:val="00726D23"/>
    <w:rsid w:val="00727C59"/>
    <w:rsid w:val="007358B1"/>
    <w:rsid w:val="0073686F"/>
    <w:rsid w:val="007377A1"/>
    <w:rsid w:val="00741102"/>
    <w:rsid w:val="007414BA"/>
    <w:rsid w:val="00741853"/>
    <w:rsid w:val="0074196D"/>
    <w:rsid w:val="00741BF9"/>
    <w:rsid w:val="007423C3"/>
    <w:rsid w:val="00742A90"/>
    <w:rsid w:val="00743189"/>
    <w:rsid w:val="00743686"/>
    <w:rsid w:val="00743EC4"/>
    <w:rsid w:val="00744E7E"/>
    <w:rsid w:val="00746DA5"/>
    <w:rsid w:val="00750BC5"/>
    <w:rsid w:val="00751654"/>
    <w:rsid w:val="00751A45"/>
    <w:rsid w:val="007521B4"/>
    <w:rsid w:val="0075252A"/>
    <w:rsid w:val="00752BA4"/>
    <w:rsid w:val="007539B5"/>
    <w:rsid w:val="007547A5"/>
    <w:rsid w:val="00755082"/>
    <w:rsid w:val="00755743"/>
    <w:rsid w:val="007560D1"/>
    <w:rsid w:val="007565AC"/>
    <w:rsid w:val="00757B69"/>
    <w:rsid w:val="00761530"/>
    <w:rsid w:val="00761890"/>
    <w:rsid w:val="007624A7"/>
    <w:rsid w:val="007627AB"/>
    <w:rsid w:val="00762CE0"/>
    <w:rsid w:val="00763B14"/>
    <w:rsid w:val="00764EF8"/>
    <w:rsid w:val="0076532B"/>
    <w:rsid w:val="0076636E"/>
    <w:rsid w:val="007666A6"/>
    <w:rsid w:val="007667F1"/>
    <w:rsid w:val="007669BD"/>
    <w:rsid w:val="00770B59"/>
    <w:rsid w:val="00771CEA"/>
    <w:rsid w:val="00771D72"/>
    <w:rsid w:val="0077268B"/>
    <w:rsid w:val="00772D53"/>
    <w:rsid w:val="00773A16"/>
    <w:rsid w:val="00773CF6"/>
    <w:rsid w:val="007740D6"/>
    <w:rsid w:val="0077470B"/>
    <w:rsid w:val="0077480A"/>
    <w:rsid w:val="00774B13"/>
    <w:rsid w:val="00775971"/>
    <w:rsid w:val="00775EA1"/>
    <w:rsid w:val="00776C4F"/>
    <w:rsid w:val="0078082B"/>
    <w:rsid w:val="00780CCB"/>
    <w:rsid w:val="00781BF7"/>
    <w:rsid w:val="00784521"/>
    <w:rsid w:val="0078554F"/>
    <w:rsid w:val="0078584E"/>
    <w:rsid w:val="0078618E"/>
    <w:rsid w:val="00790B61"/>
    <w:rsid w:val="00790F19"/>
    <w:rsid w:val="007910CC"/>
    <w:rsid w:val="00791968"/>
    <w:rsid w:val="00791A25"/>
    <w:rsid w:val="00792B1C"/>
    <w:rsid w:val="007931CF"/>
    <w:rsid w:val="00794614"/>
    <w:rsid w:val="00794FA8"/>
    <w:rsid w:val="00795C55"/>
    <w:rsid w:val="00796766"/>
    <w:rsid w:val="007A1B50"/>
    <w:rsid w:val="007A2719"/>
    <w:rsid w:val="007A2DBA"/>
    <w:rsid w:val="007A3665"/>
    <w:rsid w:val="007A3842"/>
    <w:rsid w:val="007A3853"/>
    <w:rsid w:val="007A55BD"/>
    <w:rsid w:val="007A7694"/>
    <w:rsid w:val="007A7738"/>
    <w:rsid w:val="007B0181"/>
    <w:rsid w:val="007B0C6A"/>
    <w:rsid w:val="007B1F95"/>
    <w:rsid w:val="007B260E"/>
    <w:rsid w:val="007B306B"/>
    <w:rsid w:val="007B3D1F"/>
    <w:rsid w:val="007B448F"/>
    <w:rsid w:val="007B638A"/>
    <w:rsid w:val="007B6BFF"/>
    <w:rsid w:val="007C06DD"/>
    <w:rsid w:val="007C0A95"/>
    <w:rsid w:val="007C0D8F"/>
    <w:rsid w:val="007C0D9C"/>
    <w:rsid w:val="007C112C"/>
    <w:rsid w:val="007C165F"/>
    <w:rsid w:val="007C30B2"/>
    <w:rsid w:val="007C3363"/>
    <w:rsid w:val="007C3D74"/>
    <w:rsid w:val="007C41D0"/>
    <w:rsid w:val="007C4231"/>
    <w:rsid w:val="007C4726"/>
    <w:rsid w:val="007C58AA"/>
    <w:rsid w:val="007C75E1"/>
    <w:rsid w:val="007C7DCD"/>
    <w:rsid w:val="007D1B41"/>
    <w:rsid w:val="007D1DC0"/>
    <w:rsid w:val="007D2127"/>
    <w:rsid w:val="007D2AA1"/>
    <w:rsid w:val="007D34FA"/>
    <w:rsid w:val="007D35D5"/>
    <w:rsid w:val="007D3B9A"/>
    <w:rsid w:val="007D3FB6"/>
    <w:rsid w:val="007D418C"/>
    <w:rsid w:val="007D50C0"/>
    <w:rsid w:val="007D5E16"/>
    <w:rsid w:val="007D5EB3"/>
    <w:rsid w:val="007D6896"/>
    <w:rsid w:val="007E3CA9"/>
    <w:rsid w:val="007E3CCF"/>
    <w:rsid w:val="007E6D0E"/>
    <w:rsid w:val="007E7A3B"/>
    <w:rsid w:val="007E7E65"/>
    <w:rsid w:val="007E7ED9"/>
    <w:rsid w:val="007F07ED"/>
    <w:rsid w:val="007F08CA"/>
    <w:rsid w:val="007F114E"/>
    <w:rsid w:val="007F30E8"/>
    <w:rsid w:val="007F3144"/>
    <w:rsid w:val="007F3366"/>
    <w:rsid w:val="007F499B"/>
    <w:rsid w:val="007F50EA"/>
    <w:rsid w:val="007F7052"/>
    <w:rsid w:val="00800B0E"/>
    <w:rsid w:val="00805426"/>
    <w:rsid w:val="008057E6"/>
    <w:rsid w:val="00805A46"/>
    <w:rsid w:val="008072C9"/>
    <w:rsid w:val="008079A8"/>
    <w:rsid w:val="008135DC"/>
    <w:rsid w:val="00814822"/>
    <w:rsid w:val="00815680"/>
    <w:rsid w:val="008157E4"/>
    <w:rsid w:val="00815994"/>
    <w:rsid w:val="00816348"/>
    <w:rsid w:val="008170B6"/>
    <w:rsid w:val="0081780E"/>
    <w:rsid w:val="00820478"/>
    <w:rsid w:val="00821067"/>
    <w:rsid w:val="00821238"/>
    <w:rsid w:val="00821502"/>
    <w:rsid w:val="008216A4"/>
    <w:rsid w:val="0082176E"/>
    <w:rsid w:val="00822E0F"/>
    <w:rsid w:val="00824C92"/>
    <w:rsid w:val="00824F2E"/>
    <w:rsid w:val="008271D4"/>
    <w:rsid w:val="00827763"/>
    <w:rsid w:val="0083004A"/>
    <w:rsid w:val="0083079C"/>
    <w:rsid w:val="0083082E"/>
    <w:rsid w:val="00830ADD"/>
    <w:rsid w:val="00830CC6"/>
    <w:rsid w:val="00831F8E"/>
    <w:rsid w:val="00832277"/>
    <w:rsid w:val="008329F5"/>
    <w:rsid w:val="00832CCE"/>
    <w:rsid w:val="00832FAE"/>
    <w:rsid w:val="008332E1"/>
    <w:rsid w:val="00833D81"/>
    <w:rsid w:val="00837723"/>
    <w:rsid w:val="00841E3B"/>
    <w:rsid w:val="00841F3D"/>
    <w:rsid w:val="00842CD4"/>
    <w:rsid w:val="008437E9"/>
    <w:rsid w:val="00844FD8"/>
    <w:rsid w:val="008457AA"/>
    <w:rsid w:val="00846500"/>
    <w:rsid w:val="00850352"/>
    <w:rsid w:val="00850B59"/>
    <w:rsid w:val="00850BB9"/>
    <w:rsid w:val="00850DCE"/>
    <w:rsid w:val="00851DC1"/>
    <w:rsid w:val="008521E8"/>
    <w:rsid w:val="00852212"/>
    <w:rsid w:val="008527CA"/>
    <w:rsid w:val="00852F22"/>
    <w:rsid w:val="008543E3"/>
    <w:rsid w:val="008550C8"/>
    <w:rsid w:val="00856065"/>
    <w:rsid w:val="0085690F"/>
    <w:rsid w:val="0085698C"/>
    <w:rsid w:val="00857A3E"/>
    <w:rsid w:val="00860B4B"/>
    <w:rsid w:val="00861895"/>
    <w:rsid w:val="00862331"/>
    <w:rsid w:val="008627B3"/>
    <w:rsid w:val="00862ADF"/>
    <w:rsid w:val="00863416"/>
    <w:rsid w:val="0086518D"/>
    <w:rsid w:val="0086526E"/>
    <w:rsid w:val="008660DD"/>
    <w:rsid w:val="0086617A"/>
    <w:rsid w:val="008666F0"/>
    <w:rsid w:val="00866B22"/>
    <w:rsid w:val="00867030"/>
    <w:rsid w:val="008670F2"/>
    <w:rsid w:val="00870B76"/>
    <w:rsid w:val="00870E1D"/>
    <w:rsid w:val="00871CBB"/>
    <w:rsid w:val="00873113"/>
    <w:rsid w:val="00874730"/>
    <w:rsid w:val="00875A90"/>
    <w:rsid w:val="00875E5D"/>
    <w:rsid w:val="0087610D"/>
    <w:rsid w:val="00880DD8"/>
    <w:rsid w:val="00881209"/>
    <w:rsid w:val="00881C6F"/>
    <w:rsid w:val="0088238A"/>
    <w:rsid w:val="008834F2"/>
    <w:rsid w:val="00884814"/>
    <w:rsid w:val="00884FCD"/>
    <w:rsid w:val="00885D9B"/>
    <w:rsid w:val="00886355"/>
    <w:rsid w:val="00887787"/>
    <w:rsid w:val="00887B17"/>
    <w:rsid w:val="0089103A"/>
    <w:rsid w:val="0089112C"/>
    <w:rsid w:val="00891628"/>
    <w:rsid w:val="008916D1"/>
    <w:rsid w:val="008919A2"/>
    <w:rsid w:val="00894922"/>
    <w:rsid w:val="00894B2C"/>
    <w:rsid w:val="00894D0C"/>
    <w:rsid w:val="00895E89"/>
    <w:rsid w:val="00895FAA"/>
    <w:rsid w:val="00897B55"/>
    <w:rsid w:val="008A04F0"/>
    <w:rsid w:val="008A1F29"/>
    <w:rsid w:val="008A2292"/>
    <w:rsid w:val="008A26B4"/>
    <w:rsid w:val="008A3778"/>
    <w:rsid w:val="008A3AA4"/>
    <w:rsid w:val="008A4860"/>
    <w:rsid w:val="008A4D85"/>
    <w:rsid w:val="008A578C"/>
    <w:rsid w:val="008A5D1F"/>
    <w:rsid w:val="008A60BE"/>
    <w:rsid w:val="008A6256"/>
    <w:rsid w:val="008A6DA7"/>
    <w:rsid w:val="008A7444"/>
    <w:rsid w:val="008A74E3"/>
    <w:rsid w:val="008B0C04"/>
    <w:rsid w:val="008B0E3E"/>
    <w:rsid w:val="008B0EEE"/>
    <w:rsid w:val="008B102F"/>
    <w:rsid w:val="008B285F"/>
    <w:rsid w:val="008B28B6"/>
    <w:rsid w:val="008B300F"/>
    <w:rsid w:val="008B32E1"/>
    <w:rsid w:val="008B354B"/>
    <w:rsid w:val="008B3748"/>
    <w:rsid w:val="008B44CC"/>
    <w:rsid w:val="008B52E3"/>
    <w:rsid w:val="008B58EA"/>
    <w:rsid w:val="008B60DB"/>
    <w:rsid w:val="008B6BD2"/>
    <w:rsid w:val="008B6E4E"/>
    <w:rsid w:val="008B7797"/>
    <w:rsid w:val="008B790B"/>
    <w:rsid w:val="008C1C38"/>
    <w:rsid w:val="008C2AEC"/>
    <w:rsid w:val="008C50A4"/>
    <w:rsid w:val="008C5EF8"/>
    <w:rsid w:val="008C6FE1"/>
    <w:rsid w:val="008C71F8"/>
    <w:rsid w:val="008C74E4"/>
    <w:rsid w:val="008D0574"/>
    <w:rsid w:val="008D26C2"/>
    <w:rsid w:val="008D39FA"/>
    <w:rsid w:val="008D3FC5"/>
    <w:rsid w:val="008D439A"/>
    <w:rsid w:val="008D4C2F"/>
    <w:rsid w:val="008D5598"/>
    <w:rsid w:val="008D5B16"/>
    <w:rsid w:val="008D7AAF"/>
    <w:rsid w:val="008E04D2"/>
    <w:rsid w:val="008E1E88"/>
    <w:rsid w:val="008E20AE"/>
    <w:rsid w:val="008E256F"/>
    <w:rsid w:val="008E2C0D"/>
    <w:rsid w:val="008E3412"/>
    <w:rsid w:val="008E4FC0"/>
    <w:rsid w:val="008E6285"/>
    <w:rsid w:val="008E7727"/>
    <w:rsid w:val="008E7CE0"/>
    <w:rsid w:val="008E7E18"/>
    <w:rsid w:val="008F103E"/>
    <w:rsid w:val="008F12BE"/>
    <w:rsid w:val="008F1490"/>
    <w:rsid w:val="008F162B"/>
    <w:rsid w:val="008F2E52"/>
    <w:rsid w:val="008F3156"/>
    <w:rsid w:val="008F385D"/>
    <w:rsid w:val="008F3DC6"/>
    <w:rsid w:val="008F4376"/>
    <w:rsid w:val="008F4872"/>
    <w:rsid w:val="008F4944"/>
    <w:rsid w:val="008F4D86"/>
    <w:rsid w:val="008F4FB6"/>
    <w:rsid w:val="008F5575"/>
    <w:rsid w:val="008F559D"/>
    <w:rsid w:val="008F5ED2"/>
    <w:rsid w:val="00900565"/>
    <w:rsid w:val="00900FD5"/>
    <w:rsid w:val="0090128D"/>
    <w:rsid w:val="0090203D"/>
    <w:rsid w:val="009026EA"/>
    <w:rsid w:val="00902DD3"/>
    <w:rsid w:val="0090402D"/>
    <w:rsid w:val="00905A70"/>
    <w:rsid w:val="00905AA7"/>
    <w:rsid w:val="009066E2"/>
    <w:rsid w:val="009067B0"/>
    <w:rsid w:val="0090722E"/>
    <w:rsid w:val="009104A2"/>
    <w:rsid w:val="0091080C"/>
    <w:rsid w:val="009110D8"/>
    <w:rsid w:val="009112A4"/>
    <w:rsid w:val="009121F3"/>
    <w:rsid w:val="009125E3"/>
    <w:rsid w:val="00912936"/>
    <w:rsid w:val="00913234"/>
    <w:rsid w:val="00913794"/>
    <w:rsid w:val="00913826"/>
    <w:rsid w:val="00915E45"/>
    <w:rsid w:val="00915E7F"/>
    <w:rsid w:val="00916065"/>
    <w:rsid w:val="00916701"/>
    <w:rsid w:val="00916B35"/>
    <w:rsid w:val="00917840"/>
    <w:rsid w:val="00917C39"/>
    <w:rsid w:val="009201BD"/>
    <w:rsid w:val="0092082C"/>
    <w:rsid w:val="00921831"/>
    <w:rsid w:val="00922114"/>
    <w:rsid w:val="00923A6D"/>
    <w:rsid w:val="00923B1F"/>
    <w:rsid w:val="00923E6F"/>
    <w:rsid w:val="00925936"/>
    <w:rsid w:val="009268D2"/>
    <w:rsid w:val="009300BC"/>
    <w:rsid w:val="00930A59"/>
    <w:rsid w:val="00930D26"/>
    <w:rsid w:val="009318DD"/>
    <w:rsid w:val="009322D5"/>
    <w:rsid w:val="00932928"/>
    <w:rsid w:val="00932AB3"/>
    <w:rsid w:val="0093421D"/>
    <w:rsid w:val="009347CB"/>
    <w:rsid w:val="00935267"/>
    <w:rsid w:val="009359E4"/>
    <w:rsid w:val="009367F8"/>
    <w:rsid w:val="00937163"/>
    <w:rsid w:val="00940254"/>
    <w:rsid w:val="009403EB"/>
    <w:rsid w:val="009404FD"/>
    <w:rsid w:val="00940B1D"/>
    <w:rsid w:val="00940D72"/>
    <w:rsid w:val="009412C6"/>
    <w:rsid w:val="0094156E"/>
    <w:rsid w:val="00941F18"/>
    <w:rsid w:val="00942EC1"/>
    <w:rsid w:val="009440C9"/>
    <w:rsid w:val="0094469B"/>
    <w:rsid w:val="009448D9"/>
    <w:rsid w:val="00944A1B"/>
    <w:rsid w:val="0094512D"/>
    <w:rsid w:val="0094521E"/>
    <w:rsid w:val="009454F3"/>
    <w:rsid w:val="00945A9D"/>
    <w:rsid w:val="00945ACA"/>
    <w:rsid w:val="00946495"/>
    <w:rsid w:val="00946B77"/>
    <w:rsid w:val="00950A99"/>
    <w:rsid w:val="00951220"/>
    <w:rsid w:val="00951D6E"/>
    <w:rsid w:val="00952004"/>
    <w:rsid w:val="0095341D"/>
    <w:rsid w:val="00953F36"/>
    <w:rsid w:val="0095531D"/>
    <w:rsid w:val="00955C54"/>
    <w:rsid w:val="00956175"/>
    <w:rsid w:val="00957ADF"/>
    <w:rsid w:val="00957F50"/>
    <w:rsid w:val="00960097"/>
    <w:rsid w:val="009608A3"/>
    <w:rsid w:val="00961271"/>
    <w:rsid w:val="00961608"/>
    <w:rsid w:val="00961932"/>
    <w:rsid w:val="00962940"/>
    <w:rsid w:val="00963296"/>
    <w:rsid w:val="0096404C"/>
    <w:rsid w:val="009650B5"/>
    <w:rsid w:val="009657B5"/>
    <w:rsid w:val="00965D7B"/>
    <w:rsid w:val="0096697A"/>
    <w:rsid w:val="00966FE9"/>
    <w:rsid w:val="0096717D"/>
    <w:rsid w:val="00967D3A"/>
    <w:rsid w:val="009729AE"/>
    <w:rsid w:val="00972B57"/>
    <w:rsid w:val="00972F50"/>
    <w:rsid w:val="009730FB"/>
    <w:rsid w:val="009739B1"/>
    <w:rsid w:val="00974B7D"/>
    <w:rsid w:val="0097502F"/>
    <w:rsid w:val="0097682D"/>
    <w:rsid w:val="009774DA"/>
    <w:rsid w:val="00980A72"/>
    <w:rsid w:val="009827FD"/>
    <w:rsid w:val="00983188"/>
    <w:rsid w:val="00983BF7"/>
    <w:rsid w:val="00983CA6"/>
    <w:rsid w:val="0098417A"/>
    <w:rsid w:val="00985BA1"/>
    <w:rsid w:val="00985F3B"/>
    <w:rsid w:val="009868C4"/>
    <w:rsid w:val="00986C69"/>
    <w:rsid w:val="00987577"/>
    <w:rsid w:val="0098759F"/>
    <w:rsid w:val="0098761D"/>
    <w:rsid w:val="00991C2C"/>
    <w:rsid w:val="00992EBD"/>
    <w:rsid w:val="00992F9B"/>
    <w:rsid w:val="00993540"/>
    <w:rsid w:val="009937C3"/>
    <w:rsid w:val="00993DCC"/>
    <w:rsid w:val="00994B4A"/>
    <w:rsid w:val="009955F8"/>
    <w:rsid w:val="00997666"/>
    <w:rsid w:val="00997D55"/>
    <w:rsid w:val="009A0BBD"/>
    <w:rsid w:val="009A147F"/>
    <w:rsid w:val="009A2CD9"/>
    <w:rsid w:val="009A33C5"/>
    <w:rsid w:val="009A361A"/>
    <w:rsid w:val="009A3894"/>
    <w:rsid w:val="009A47C0"/>
    <w:rsid w:val="009A5E38"/>
    <w:rsid w:val="009A668C"/>
    <w:rsid w:val="009A68B5"/>
    <w:rsid w:val="009A71E2"/>
    <w:rsid w:val="009A77F4"/>
    <w:rsid w:val="009B0756"/>
    <w:rsid w:val="009B42DF"/>
    <w:rsid w:val="009B59EA"/>
    <w:rsid w:val="009B5A99"/>
    <w:rsid w:val="009B60AB"/>
    <w:rsid w:val="009B63D2"/>
    <w:rsid w:val="009B78A1"/>
    <w:rsid w:val="009C0F42"/>
    <w:rsid w:val="009C129D"/>
    <w:rsid w:val="009C170A"/>
    <w:rsid w:val="009C1812"/>
    <w:rsid w:val="009C1F45"/>
    <w:rsid w:val="009C227B"/>
    <w:rsid w:val="009C2DB8"/>
    <w:rsid w:val="009C3459"/>
    <w:rsid w:val="009C4212"/>
    <w:rsid w:val="009C48D0"/>
    <w:rsid w:val="009C60AB"/>
    <w:rsid w:val="009C658D"/>
    <w:rsid w:val="009C782A"/>
    <w:rsid w:val="009D1F43"/>
    <w:rsid w:val="009D22A7"/>
    <w:rsid w:val="009D2EAC"/>
    <w:rsid w:val="009D31E2"/>
    <w:rsid w:val="009D3B2E"/>
    <w:rsid w:val="009D3BEE"/>
    <w:rsid w:val="009D3CCE"/>
    <w:rsid w:val="009D3F23"/>
    <w:rsid w:val="009D3F28"/>
    <w:rsid w:val="009D42AB"/>
    <w:rsid w:val="009D42E0"/>
    <w:rsid w:val="009D6545"/>
    <w:rsid w:val="009D6F3A"/>
    <w:rsid w:val="009D7403"/>
    <w:rsid w:val="009D7BAB"/>
    <w:rsid w:val="009E08C4"/>
    <w:rsid w:val="009E1958"/>
    <w:rsid w:val="009E2DD2"/>
    <w:rsid w:val="009E2E56"/>
    <w:rsid w:val="009E40A0"/>
    <w:rsid w:val="009E49D4"/>
    <w:rsid w:val="009E5081"/>
    <w:rsid w:val="009E5087"/>
    <w:rsid w:val="009E775B"/>
    <w:rsid w:val="009F041C"/>
    <w:rsid w:val="009F2615"/>
    <w:rsid w:val="009F27DF"/>
    <w:rsid w:val="009F4385"/>
    <w:rsid w:val="009F4E69"/>
    <w:rsid w:val="009F607A"/>
    <w:rsid w:val="009F6AE9"/>
    <w:rsid w:val="009F6C22"/>
    <w:rsid w:val="009F6C79"/>
    <w:rsid w:val="009F7494"/>
    <w:rsid w:val="009F74B3"/>
    <w:rsid w:val="00A000B2"/>
    <w:rsid w:val="00A03FB8"/>
    <w:rsid w:val="00A0502F"/>
    <w:rsid w:val="00A055EC"/>
    <w:rsid w:val="00A05ED8"/>
    <w:rsid w:val="00A060D4"/>
    <w:rsid w:val="00A06194"/>
    <w:rsid w:val="00A0633A"/>
    <w:rsid w:val="00A06B8C"/>
    <w:rsid w:val="00A06D6F"/>
    <w:rsid w:val="00A0731E"/>
    <w:rsid w:val="00A10FDB"/>
    <w:rsid w:val="00A1153E"/>
    <w:rsid w:val="00A118D7"/>
    <w:rsid w:val="00A11AFE"/>
    <w:rsid w:val="00A11F69"/>
    <w:rsid w:val="00A12E3D"/>
    <w:rsid w:val="00A1462B"/>
    <w:rsid w:val="00A14FE4"/>
    <w:rsid w:val="00A15150"/>
    <w:rsid w:val="00A16309"/>
    <w:rsid w:val="00A17B96"/>
    <w:rsid w:val="00A203FB"/>
    <w:rsid w:val="00A2071B"/>
    <w:rsid w:val="00A21808"/>
    <w:rsid w:val="00A2268F"/>
    <w:rsid w:val="00A24942"/>
    <w:rsid w:val="00A260A0"/>
    <w:rsid w:val="00A2657B"/>
    <w:rsid w:val="00A30B86"/>
    <w:rsid w:val="00A30D9B"/>
    <w:rsid w:val="00A33003"/>
    <w:rsid w:val="00A3439E"/>
    <w:rsid w:val="00A3572C"/>
    <w:rsid w:val="00A3645D"/>
    <w:rsid w:val="00A36564"/>
    <w:rsid w:val="00A40136"/>
    <w:rsid w:val="00A40A90"/>
    <w:rsid w:val="00A4241A"/>
    <w:rsid w:val="00A42D01"/>
    <w:rsid w:val="00A42DB3"/>
    <w:rsid w:val="00A4393D"/>
    <w:rsid w:val="00A43D9D"/>
    <w:rsid w:val="00A45053"/>
    <w:rsid w:val="00A45FFD"/>
    <w:rsid w:val="00A47BA8"/>
    <w:rsid w:val="00A5057A"/>
    <w:rsid w:val="00A50E07"/>
    <w:rsid w:val="00A52530"/>
    <w:rsid w:val="00A52E72"/>
    <w:rsid w:val="00A52EDF"/>
    <w:rsid w:val="00A53108"/>
    <w:rsid w:val="00A5387F"/>
    <w:rsid w:val="00A541E3"/>
    <w:rsid w:val="00A54AFC"/>
    <w:rsid w:val="00A55E19"/>
    <w:rsid w:val="00A56749"/>
    <w:rsid w:val="00A56906"/>
    <w:rsid w:val="00A60AB7"/>
    <w:rsid w:val="00A62A6C"/>
    <w:rsid w:val="00A62C10"/>
    <w:rsid w:val="00A63243"/>
    <w:rsid w:val="00A639B5"/>
    <w:rsid w:val="00A63A0E"/>
    <w:rsid w:val="00A640DE"/>
    <w:rsid w:val="00A64C8B"/>
    <w:rsid w:val="00A65148"/>
    <w:rsid w:val="00A677DD"/>
    <w:rsid w:val="00A707CA"/>
    <w:rsid w:val="00A7093A"/>
    <w:rsid w:val="00A70B7E"/>
    <w:rsid w:val="00A7244F"/>
    <w:rsid w:val="00A72E9B"/>
    <w:rsid w:val="00A7358C"/>
    <w:rsid w:val="00A7363E"/>
    <w:rsid w:val="00A7422C"/>
    <w:rsid w:val="00A742B0"/>
    <w:rsid w:val="00A7463C"/>
    <w:rsid w:val="00A748AF"/>
    <w:rsid w:val="00A768FE"/>
    <w:rsid w:val="00A77095"/>
    <w:rsid w:val="00A8026A"/>
    <w:rsid w:val="00A810D0"/>
    <w:rsid w:val="00A81615"/>
    <w:rsid w:val="00A819DA"/>
    <w:rsid w:val="00A8251B"/>
    <w:rsid w:val="00A82C32"/>
    <w:rsid w:val="00A82CF5"/>
    <w:rsid w:val="00A835B1"/>
    <w:rsid w:val="00A838F4"/>
    <w:rsid w:val="00A84168"/>
    <w:rsid w:val="00A8444E"/>
    <w:rsid w:val="00A84D2A"/>
    <w:rsid w:val="00A84DE9"/>
    <w:rsid w:val="00A872AE"/>
    <w:rsid w:val="00A876F7"/>
    <w:rsid w:val="00A90139"/>
    <w:rsid w:val="00A90ABB"/>
    <w:rsid w:val="00A91950"/>
    <w:rsid w:val="00A9328F"/>
    <w:rsid w:val="00A94259"/>
    <w:rsid w:val="00A95172"/>
    <w:rsid w:val="00A95257"/>
    <w:rsid w:val="00A959A8"/>
    <w:rsid w:val="00A97DC9"/>
    <w:rsid w:val="00AA0482"/>
    <w:rsid w:val="00AA1057"/>
    <w:rsid w:val="00AA12CF"/>
    <w:rsid w:val="00AA2917"/>
    <w:rsid w:val="00AA4FF3"/>
    <w:rsid w:val="00AA5526"/>
    <w:rsid w:val="00AA6406"/>
    <w:rsid w:val="00AA64EF"/>
    <w:rsid w:val="00AA6BD8"/>
    <w:rsid w:val="00AA6D73"/>
    <w:rsid w:val="00AA749B"/>
    <w:rsid w:val="00AB0C2A"/>
    <w:rsid w:val="00AB0F11"/>
    <w:rsid w:val="00AB21C4"/>
    <w:rsid w:val="00AB3DED"/>
    <w:rsid w:val="00AB46B2"/>
    <w:rsid w:val="00AB4B8A"/>
    <w:rsid w:val="00AB4C84"/>
    <w:rsid w:val="00AB4ECA"/>
    <w:rsid w:val="00AB540C"/>
    <w:rsid w:val="00AB55DD"/>
    <w:rsid w:val="00AB5B53"/>
    <w:rsid w:val="00AB6C7B"/>
    <w:rsid w:val="00AB754D"/>
    <w:rsid w:val="00AC03CA"/>
    <w:rsid w:val="00AC08AE"/>
    <w:rsid w:val="00AC2C56"/>
    <w:rsid w:val="00AC39F5"/>
    <w:rsid w:val="00AC3F6F"/>
    <w:rsid w:val="00AC51AA"/>
    <w:rsid w:val="00AC53EB"/>
    <w:rsid w:val="00AC553F"/>
    <w:rsid w:val="00AC58F5"/>
    <w:rsid w:val="00AC5923"/>
    <w:rsid w:val="00AC65BB"/>
    <w:rsid w:val="00AC7983"/>
    <w:rsid w:val="00AC7D9B"/>
    <w:rsid w:val="00AD0DBA"/>
    <w:rsid w:val="00AD1980"/>
    <w:rsid w:val="00AD1CCE"/>
    <w:rsid w:val="00AD1FA8"/>
    <w:rsid w:val="00AD208F"/>
    <w:rsid w:val="00AD329F"/>
    <w:rsid w:val="00AD3911"/>
    <w:rsid w:val="00AD4CBB"/>
    <w:rsid w:val="00AD5875"/>
    <w:rsid w:val="00AD5C60"/>
    <w:rsid w:val="00AD6515"/>
    <w:rsid w:val="00AD6568"/>
    <w:rsid w:val="00AD65D5"/>
    <w:rsid w:val="00AE0B26"/>
    <w:rsid w:val="00AE0FF5"/>
    <w:rsid w:val="00AE1990"/>
    <w:rsid w:val="00AE2972"/>
    <w:rsid w:val="00AE2B70"/>
    <w:rsid w:val="00AE332C"/>
    <w:rsid w:val="00AE33CE"/>
    <w:rsid w:val="00AE380A"/>
    <w:rsid w:val="00AE5F6D"/>
    <w:rsid w:val="00AE7CD0"/>
    <w:rsid w:val="00AF03C1"/>
    <w:rsid w:val="00AF12EA"/>
    <w:rsid w:val="00AF2900"/>
    <w:rsid w:val="00AF2955"/>
    <w:rsid w:val="00AF4B82"/>
    <w:rsid w:val="00AF57D7"/>
    <w:rsid w:val="00AF5E8F"/>
    <w:rsid w:val="00AF6D5F"/>
    <w:rsid w:val="00AF7A42"/>
    <w:rsid w:val="00B00D2D"/>
    <w:rsid w:val="00B010FD"/>
    <w:rsid w:val="00B017E0"/>
    <w:rsid w:val="00B01C27"/>
    <w:rsid w:val="00B01C2B"/>
    <w:rsid w:val="00B027C3"/>
    <w:rsid w:val="00B02E8B"/>
    <w:rsid w:val="00B03B69"/>
    <w:rsid w:val="00B04217"/>
    <w:rsid w:val="00B04327"/>
    <w:rsid w:val="00B04A67"/>
    <w:rsid w:val="00B05015"/>
    <w:rsid w:val="00B05AD1"/>
    <w:rsid w:val="00B06815"/>
    <w:rsid w:val="00B12120"/>
    <w:rsid w:val="00B1265B"/>
    <w:rsid w:val="00B13A43"/>
    <w:rsid w:val="00B145F6"/>
    <w:rsid w:val="00B14B7E"/>
    <w:rsid w:val="00B17605"/>
    <w:rsid w:val="00B17D34"/>
    <w:rsid w:val="00B208FA"/>
    <w:rsid w:val="00B20A4D"/>
    <w:rsid w:val="00B20C37"/>
    <w:rsid w:val="00B21A20"/>
    <w:rsid w:val="00B22218"/>
    <w:rsid w:val="00B22956"/>
    <w:rsid w:val="00B22A4C"/>
    <w:rsid w:val="00B23662"/>
    <w:rsid w:val="00B23C27"/>
    <w:rsid w:val="00B249AD"/>
    <w:rsid w:val="00B2536A"/>
    <w:rsid w:val="00B26E5D"/>
    <w:rsid w:val="00B27684"/>
    <w:rsid w:val="00B27DB2"/>
    <w:rsid w:val="00B3031E"/>
    <w:rsid w:val="00B30789"/>
    <w:rsid w:val="00B30986"/>
    <w:rsid w:val="00B310C4"/>
    <w:rsid w:val="00B32058"/>
    <w:rsid w:val="00B32336"/>
    <w:rsid w:val="00B32A6A"/>
    <w:rsid w:val="00B3396E"/>
    <w:rsid w:val="00B33B55"/>
    <w:rsid w:val="00B34A07"/>
    <w:rsid w:val="00B34EA3"/>
    <w:rsid w:val="00B3691B"/>
    <w:rsid w:val="00B40395"/>
    <w:rsid w:val="00B41C34"/>
    <w:rsid w:val="00B421FC"/>
    <w:rsid w:val="00B422E0"/>
    <w:rsid w:val="00B42BFA"/>
    <w:rsid w:val="00B42C59"/>
    <w:rsid w:val="00B439F0"/>
    <w:rsid w:val="00B43B07"/>
    <w:rsid w:val="00B43F8B"/>
    <w:rsid w:val="00B44E6D"/>
    <w:rsid w:val="00B45148"/>
    <w:rsid w:val="00B451E1"/>
    <w:rsid w:val="00B47F1C"/>
    <w:rsid w:val="00B5075E"/>
    <w:rsid w:val="00B52246"/>
    <w:rsid w:val="00B527EB"/>
    <w:rsid w:val="00B52C17"/>
    <w:rsid w:val="00B53AD3"/>
    <w:rsid w:val="00B5537A"/>
    <w:rsid w:val="00B55E8B"/>
    <w:rsid w:val="00B61936"/>
    <w:rsid w:val="00B61DB3"/>
    <w:rsid w:val="00B620A6"/>
    <w:rsid w:val="00B63741"/>
    <w:rsid w:val="00B63746"/>
    <w:rsid w:val="00B63DF1"/>
    <w:rsid w:val="00B645D9"/>
    <w:rsid w:val="00B64B0D"/>
    <w:rsid w:val="00B6524D"/>
    <w:rsid w:val="00B659C7"/>
    <w:rsid w:val="00B676B0"/>
    <w:rsid w:val="00B67ACD"/>
    <w:rsid w:val="00B70810"/>
    <w:rsid w:val="00B70A8D"/>
    <w:rsid w:val="00B70DBD"/>
    <w:rsid w:val="00B71C3C"/>
    <w:rsid w:val="00B73906"/>
    <w:rsid w:val="00B73EE3"/>
    <w:rsid w:val="00B74561"/>
    <w:rsid w:val="00B745A5"/>
    <w:rsid w:val="00B74C4B"/>
    <w:rsid w:val="00B7709A"/>
    <w:rsid w:val="00B8060F"/>
    <w:rsid w:val="00B80A0B"/>
    <w:rsid w:val="00B810BA"/>
    <w:rsid w:val="00B81DE2"/>
    <w:rsid w:val="00B825F9"/>
    <w:rsid w:val="00B828F7"/>
    <w:rsid w:val="00B83FC7"/>
    <w:rsid w:val="00B84435"/>
    <w:rsid w:val="00B84593"/>
    <w:rsid w:val="00B84D2E"/>
    <w:rsid w:val="00B84EF2"/>
    <w:rsid w:val="00B8535F"/>
    <w:rsid w:val="00B85D52"/>
    <w:rsid w:val="00B85EBC"/>
    <w:rsid w:val="00B86540"/>
    <w:rsid w:val="00B868D2"/>
    <w:rsid w:val="00B86FF9"/>
    <w:rsid w:val="00B87B32"/>
    <w:rsid w:val="00B87B3E"/>
    <w:rsid w:val="00B9080A"/>
    <w:rsid w:val="00B91313"/>
    <w:rsid w:val="00B93282"/>
    <w:rsid w:val="00B94BCA"/>
    <w:rsid w:val="00B95698"/>
    <w:rsid w:val="00B95D82"/>
    <w:rsid w:val="00B9623D"/>
    <w:rsid w:val="00B96CEE"/>
    <w:rsid w:val="00BA128B"/>
    <w:rsid w:val="00BA1F99"/>
    <w:rsid w:val="00BA2293"/>
    <w:rsid w:val="00BA2595"/>
    <w:rsid w:val="00BA38A9"/>
    <w:rsid w:val="00BA68C9"/>
    <w:rsid w:val="00BA6A60"/>
    <w:rsid w:val="00BA724E"/>
    <w:rsid w:val="00BA750F"/>
    <w:rsid w:val="00BB0B24"/>
    <w:rsid w:val="00BB1CDD"/>
    <w:rsid w:val="00BB32AB"/>
    <w:rsid w:val="00BB5EEE"/>
    <w:rsid w:val="00BB6ECB"/>
    <w:rsid w:val="00BB75CC"/>
    <w:rsid w:val="00BB7F05"/>
    <w:rsid w:val="00BC0755"/>
    <w:rsid w:val="00BC1B6A"/>
    <w:rsid w:val="00BC2BCC"/>
    <w:rsid w:val="00BC2DE4"/>
    <w:rsid w:val="00BC348C"/>
    <w:rsid w:val="00BC3D8D"/>
    <w:rsid w:val="00BC4447"/>
    <w:rsid w:val="00BC4899"/>
    <w:rsid w:val="00BC5168"/>
    <w:rsid w:val="00BC556E"/>
    <w:rsid w:val="00BC55F4"/>
    <w:rsid w:val="00BC5C72"/>
    <w:rsid w:val="00BC6048"/>
    <w:rsid w:val="00BC63C7"/>
    <w:rsid w:val="00BC6818"/>
    <w:rsid w:val="00BC7E65"/>
    <w:rsid w:val="00BD090C"/>
    <w:rsid w:val="00BD0C06"/>
    <w:rsid w:val="00BD1B0D"/>
    <w:rsid w:val="00BD1E7D"/>
    <w:rsid w:val="00BD2339"/>
    <w:rsid w:val="00BD2CD8"/>
    <w:rsid w:val="00BD38E9"/>
    <w:rsid w:val="00BD5BD4"/>
    <w:rsid w:val="00BD660E"/>
    <w:rsid w:val="00BD6610"/>
    <w:rsid w:val="00BD73A7"/>
    <w:rsid w:val="00BD783F"/>
    <w:rsid w:val="00BE0C94"/>
    <w:rsid w:val="00BE175E"/>
    <w:rsid w:val="00BE1916"/>
    <w:rsid w:val="00BE228E"/>
    <w:rsid w:val="00BE261E"/>
    <w:rsid w:val="00BE2BC3"/>
    <w:rsid w:val="00BE300C"/>
    <w:rsid w:val="00BE3071"/>
    <w:rsid w:val="00BE42C5"/>
    <w:rsid w:val="00BE4D4D"/>
    <w:rsid w:val="00BE4E9E"/>
    <w:rsid w:val="00BE5250"/>
    <w:rsid w:val="00BE5C4E"/>
    <w:rsid w:val="00BE6683"/>
    <w:rsid w:val="00BE796D"/>
    <w:rsid w:val="00BF0B94"/>
    <w:rsid w:val="00BF12AA"/>
    <w:rsid w:val="00BF1630"/>
    <w:rsid w:val="00BF163D"/>
    <w:rsid w:val="00BF1884"/>
    <w:rsid w:val="00BF1D0B"/>
    <w:rsid w:val="00BF739B"/>
    <w:rsid w:val="00BF74E0"/>
    <w:rsid w:val="00BF7FA2"/>
    <w:rsid w:val="00C011AC"/>
    <w:rsid w:val="00C02C42"/>
    <w:rsid w:val="00C036B5"/>
    <w:rsid w:val="00C03799"/>
    <w:rsid w:val="00C038BC"/>
    <w:rsid w:val="00C044EC"/>
    <w:rsid w:val="00C0552A"/>
    <w:rsid w:val="00C05B29"/>
    <w:rsid w:val="00C05B42"/>
    <w:rsid w:val="00C063E9"/>
    <w:rsid w:val="00C064F0"/>
    <w:rsid w:val="00C0675B"/>
    <w:rsid w:val="00C0694E"/>
    <w:rsid w:val="00C07144"/>
    <w:rsid w:val="00C07348"/>
    <w:rsid w:val="00C1172D"/>
    <w:rsid w:val="00C117DA"/>
    <w:rsid w:val="00C12838"/>
    <w:rsid w:val="00C12E52"/>
    <w:rsid w:val="00C1308C"/>
    <w:rsid w:val="00C13259"/>
    <w:rsid w:val="00C138BC"/>
    <w:rsid w:val="00C14226"/>
    <w:rsid w:val="00C1447B"/>
    <w:rsid w:val="00C14D4E"/>
    <w:rsid w:val="00C14E0D"/>
    <w:rsid w:val="00C15C06"/>
    <w:rsid w:val="00C165A4"/>
    <w:rsid w:val="00C16A88"/>
    <w:rsid w:val="00C2012A"/>
    <w:rsid w:val="00C208F7"/>
    <w:rsid w:val="00C21657"/>
    <w:rsid w:val="00C218E8"/>
    <w:rsid w:val="00C21912"/>
    <w:rsid w:val="00C22EA1"/>
    <w:rsid w:val="00C238B9"/>
    <w:rsid w:val="00C23E92"/>
    <w:rsid w:val="00C24A15"/>
    <w:rsid w:val="00C256D4"/>
    <w:rsid w:val="00C25E81"/>
    <w:rsid w:val="00C26057"/>
    <w:rsid w:val="00C2646B"/>
    <w:rsid w:val="00C266F6"/>
    <w:rsid w:val="00C27585"/>
    <w:rsid w:val="00C278BE"/>
    <w:rsid w:val="00C2790E"/>
    <w:rsid w:val="00C27C7C"/>
    <w:rsid w:val="00C31AB5"/>
    <w:rsid w:val="00C31C39"/>
    <w:rsid w:val="00C31F0B"/>
    <w:rsid w:val="00C325B3"/>
    <w:rsid w:val="00C32B79"/>
    <w:rsid w:val="00C32D36"/>
    <w:rsid w:val="00C357BD"/>
    <w:rsid w:val="00C35B1F"/>
    <w:rsid w:val="00C36254"/>
    <w:rsid w:val="00C36929"/>
    <w:rsid w:val="00C375EA"/>
    <w:rsid w:val="00C40025"/>
    <w:rsid w:val="00C401FD"/>
    <w:rsid w:val="00C4052A"/>
    <w:rsid w:val="00C40DCB"/>
    <w:rsid w:val="00C40F95"/>
    <w:rsid w:val="00C41685"/>
    <w:rsid w:val="00C41D89"/>
    <w:rsid w:val="00C4306F"/>
    <w:rsid w:val="00C442BE"/>
    <w:rsid w:val="00C4436A"/>
    <w:rsid w:val="00C44F0D"/>
    <w:rsid w:val="00C44F46"/>
    <w:rsid w:val="00C4557A"/>
    <w:rsid w:val="00C457E2"/>
    <w:rsid w:val="00C45D61"/>
    <w:rsid w:val="00C46AB6"/>
    <w:rsid w:val="00C46C26"/>
    <w:rsid w:val="00C47DC4"/>
    <w:rsid w:val="00C50062"/>
    <w:rsid w:val="00C5007D"/>
    <w:rsid w:val="00C500CD"/>
    <w:rsid w:val="00C50276"/>
    <w:rsid w:val="00C50984"/>
    <w:rsid w:val="00C512D2"/>
    <w:rsid w:val="00C53CC6"/>
    <w:rsid w:val="00C54566"/>
    <w:rsid w:val="00C54D73"/>
    <w:rsid w:val="00C56CC2"/>
    <w:rsid w:val="00C5753F"/>
    <w:rsid w:val="00C578C1"/>
    <w:rsid w:val="00C57923"/>
    <w:rsid w:val="00C6052B"/>
    <w:rsid w:val="00C60EEB"/>
    <w:rsid w:val="00C6179E"/>
    <w:rsid w:val="00C61F8F"/>
    <w:rsid w:val="00C62200"/>
    <w:rsid w:val="00C62FFC"/>
    <w:rsid w:val="00C63443"/>
    <w:rsid w:val="00C648FB"/>
    <w:rsid w:val="00C64B55"/>
    <w:rsid w:val="00C651D3"/>
    <w:rsid w:val="00C651F6"/>
    <w:rsid w:val="00C67519"/>
    <w:rsid w:val="00C6770F"/>
    <w:rsid w:val="00C67B53"/>
    <w:rsid w:val="00C67F86"/>
    <w:rsid w:val="00C714F3"/>
    <w:rsid w:val="00C71B20"/>
    <w:rsid w:val="00C720CA"/>
    <w:rsid w:val="00C72A57"/>
    <w:rsid w:val="00C731FA"/>
    <w:rsid w:val="00C7363B"/>
    <w:rsid w:val="00C736B4"/>
    <w:rsid w:val="00C7385E"/>
    <w:rsid w:val="00C73870"/>
    <w:rsid w:val="00C74062"/>
    <w:rsid w:val="00C74444"/>
    <w:rsid w:val="00C74C9F"/>
    <w:rsid w:val="00C75A04"/>
    <w:rsid w:val="00C75B6F"/>
    <w:rsid w:val="00C778A2"/>
    <w:rsid w:val="00C77E3C"/>
    <w:rsid w:val="00C77F12"/>
    <w:rsid w:val="00C80FAD"/>
    <w:rsid w:val="00C81716"/>
    <w:rsid w:val="00C817B0"/>
    <w:rsid w:val="00C81D76"/>
    <w:rsid w:val="00C82374"/>
    <w:rsid w:val="00C82571"/>
    <w:rsid w:val="00C833F3"/>
    <w:rsid w:val="00C834A5"/>
    <w:rsid w:val="00C84FBF"/>
    <w:rsid w:val="00C85AD3"/>
    <w:rsid w:val="00C860D6"/>
    <w:rsid w:val="00C87768"/>
    <w:rsid w:val="00C90C0F"/>
    <w:rsid w:val="00C91864"/>
    <w:rsid w:val="00C92175"/>
    <w:rsid w:val="00C94413"/>
    <w:rsid w:val="00C96B83"/>
    <w:rsid w:val="00C977F0"/>
    <w:rsid w:val="00C978D0"/>
    <w:rsid w:val="00CA1DFB"/>
    <w:rsid w:val="00CA2460"/>
    <w:rsid w:val="00CA2A88"/>
    <w:rsid w:val="00CA2E44"/>
    <w:rsid w:val="00CA31AD"/>
    <w:rsid w:val="00CA4147"/>
    <w:rsid w:val="00CA414A"/>
    <w:rsid w:val="00CA44EB"/>
    <w:rsid w:val="00CA4E23"/>
    <w:rsid w:val="00CA64AC"/>
    <w:rsid w:val="00CB001A"/>
    <w:rsid w:val="00CB2058"/>
    <w:rsid w:val="00CB206C"/>
    <w:rsid w:val="00CB2C08"/>
    <w:rsid w:val="00CB3523"/>
    <w:rsid w:val="00CB3C45"/>
    <w:rsid w:val="00CB461D"/>
    <w:rsid w:val="00CB4C76"/>
    <w:rsid w:val="00CB5054"/>
    <w:rsid w:val="00CB50AB"/>
    <w:rsid w:val="00CB5858"/>
    <w:rsid w:val="00CB5D37"/>
    <w:rsid w:val="00CB5DE9"/>
    <w:rsid w:val="00CB5E8F"/>
    <w:rsid w:val="00CB6D81"/>
    <w:rsid w:val="00CB6F87"/>
    <w:rsid w:val="00CC0B7F"/>
    <w:rsid w:val="00CC0D77"/>
    <w:rsid w:val="00CC0EF3"/>
    <w:rsid w:val="00CC1AF3"/>
    <w:rsid w:val="00CC1CFC"/>
    <w:rsid w:val="00CC3291"/>
    <w:rsid w:val="00CC362A"/>
    <w:rsid w:val="00CC3CC2"/>
    <w:rsid w:val="00CC3EAC"/>
    <w:rsid w:val="00CC4E8E"/>
    <w:rsid w:val="00CC524C"/>
    <w:rsid w:val="00CC61B6"/>
    <w:rsid w:val="00CC6217"/>
    <w:rsid w:val="00CC7264"/>
    <w:rsid w:val="00CC7AA7"/>
    <w:rsid w:val="00CD0125"/>
    <w:rsid w:val="00CD0347"/>
    <w:rsid w:val="00CD076D"/>
    <w:rsid w:val="00CD13D4"/>
    <w:rsid w:val="00CD1BC2"/>
    <w:rsid w:val="00CD267F"/>
    <w:rsid w:val="00CD26A7"/>
    <w:rsid w:val="00CD4A16"/>
    <w:rsid w:val="00CD5B90"/>
    <w:rsid w:val="00CD5ED9"/>
    <w:rsid w:val="00CD736B"/>
    <w:rsid w:val="00CD7C72"/>
    <w:rsid w:val="00CE1348"/>
    <w:rsid w:val="00CE1605"/>
    <w:rsid w:val="00CE2478"/>
    <w:rsid w:val="00CE26E1"/>
    <w:rsid w:val="00CE2A40"/>
    <w:rsid w:val="00CE38B5"/>
    <w:rsid w:val="00CE5FD2"/>
    <w:rsid w:val="00CE61DE"/>
    <w:rsid w:val="00CE6EDA"/>
    <w:rsid w:val="00CF0F9E"/>
    <w:rsid w:val="00CF265F"/>
    <w:rsid w:val="00CF2B30"/>
    <w:rsid w:val="00CF3DB0"/>
    <w:rsid w:val="00CF41C8"/>
    <w:rsid w:val="00CF49A5"/>
    <w:rsid w:val="00CF542E"/>
    <w:rsid w:val="00CF557F"/>
    <w:rsid w:val="00CF6350"/>
    <w:rsid w:val="00D00312"/>
    <w:rsid w:val="00D00575"/>
    <w:rsid w:val="00D00660"/>
    <w:rsid w:val="00D0085A"/>
    <w:rsid w:val="00D010C1"/>
    <w:rsid w:val="00D01147"/>
    <w:rsid w:val="00D0336F"/>
    <w:rsid w:val="00D0394F"/>
    <w:rsid w:val="00D04A4F"/>
    <w:rsid w:val="00D0573B"/>
    <w:rsid w:val="00D0602E"/>
    <w:rsid w:val="00D06B66"/>
    <w:rsid w:val="00D06E80"/>
    <w:rsid w:val="00D0774E"/>
    <w:rsid w:val="00D07DA6"/>
    <w:rsid w:val="00D10D53"/>
    <w:rsid w:val="00D10F6F"/>
    <w:rsid w:val="00D1138B"/>
    <w:rsid w:val="00D11445"/>
    <w:rsid w:val="00D124AC"/>
    <w:rsid w:val="00D124DB"/>
    <w:rsid w:val="00D13402"/>
    <w:rsid w:val="00D143DE"/>
    <w:rsid w:val="00D15361"/>
    <w:rsid w:val="00D15B17"/>
    <w:rsid w:val="00D15C11"/>
    <w:rsid w:val="00D15D4B"/>
    <w:rsid w:val="00D163F6"/>
    <w:rsid w:val="00D16405"/>
    <w:rsid w:val="00D17415"/>
    <w:rsid w:val="00D20287"/>
    <w:rsid w:val="00D205D1"/>
    <w:rsid w:val="00D2141F"/>
    <w:rsid w:val="00D2150D"/>
    <w:rsid w:val="00D215A7"/>
    <w:rsid w:val="00D2167A"/>
    <w:rsid w:val="00D2173A"/>
    <w:rsid w:val="00D2531A"/>
    <w:rsid w:val="00D25590"/>
    <w:rsid w:val="00D260E8"/>
    <w:rsid w:val="00D26924"/>
    <w:rsid w:val="00D26FA4"/>
    <w:rsid w:val="00D275B1"/>
    <w:rsid w:val="00D275E0"/>
    <w:rsid w:val="00D277B8"/>
    <w:rsid w:val="00D279A6"/>
    <w:rsid w:val="00D27EA5"/>
    <w:rsid w:val="00D30033"/>
    <w:rsid w:val="00D30BC6"/>
    <w:rsid w:val="00D31506"/>
    <w:rsid w:val="00D322D2"/>
    <w:rsid w:val="00D32E81"/>
    <w:rsid w:val="00D332F5"/>
    <w:rsid w:val="00D33817"/>
    <w:rsid w:val="00D33A14"/>
    <w:rsid w:val="00D33BA6"/>
    <w:rsid w:val="00D33CCC"/>
    <w:rsid w:val="00D33F02"/>
    <w:rsid w:val="00D340DA"/>
    <w:rsid w:val="00D34B4B"/>
    <w:rsid w:val="00D34FAE"/>
    <w:rsid w:val="00D3582E"/>
    <w:rsid w:val="00D3661A"/>
    <w:rsid w:val="00D36ED5"/>
    <w:rsid w:val="00D3703F"/>
    <w:rsid w:val="00D37642"/>
    <w:rsid w:val="00D4291B"/>
    <w:rsid w:val="00D44B00"/>
    <w:rsid w:val="00D45724"/>
    <w:rsid w:val="00D46100"/>
    <w:rsid w:val="00D47D25"/>
    <w:rsid w:val="00D505D9"/>
    <w:rsid w:val="00D5242E"/>
    <w:rsid w:val="00D53E8C"/>
    <w:rsid w:val="00D540AF"/>
    <w:rsid w:val="00D543A9"/>
    <w:rsid w:val="00D556BE"/>
    <w:rsid w:val="00D55D7B"/>
    <w:rsid w:val="00D560CC"/>
    <w:rsid w:val="00D566BC"/>
    <w:rsid w:val="00D571FA"/>
    <w:rsid w:val="00D5736F"/>
    <w:rsid w:val="00D573B6"/>
    <w:rsid w:val="00D57760"/>
    <w:rsid w:val="00D6056E"/>
    <w:rsid w:val="00D60A05"/>
    <w:rsid w:val="00D60C7D"/>
    <w:rsid w:val="00D617B3"/>
    <w:rsid w:val="00D6217E"/>
    <w:rsid w:val="00D629CA"/>
    <w:rsid w:val="00D63EE1"/>
    <w:rsid w:val="00D65C8D"/>
    <w:rsid w:val="00D67077"/>
    <w:rsid w:val="00D673E7"/>
    <w:rsid w:val="00D713CE"/>
    <w:rsid w:val="00D71467"/>
    <w:rsid w:val="00D7150A"/>
    <w:rsid w:val="00D723B2"/>
    <w:rsid w:val="00D726AC"/>
    <w:rsid w:val="00D72A7F"/>
    <w:rsid w:val="00D72CA5"/>
    <w:rsid w:val="00D74C10"/>
    <w:rsid w:val="00D754EF"/>
    <w:rsid w:val="00D76980"/>
    <w:rsid w:val="00D76A1F"/>
    <w:rsid w:val="00D8065D"/>
    <w:rsid w:val="00D811CC"/>
    <w:rsid w:val="00D82858"/>
    <w:rsid w:val="00D82AF5"/>
    <w:rsid w:val="00D83527"/>
    <w:rsid w:val="00D844EC"/>
    <w:rsid w:val="00D854C8"/>
    <w:rsid w:val="00D856D0"/>
    <w:rsid w:val="00D85C9F"/>
    <w:rsid w:val="00D8664B"/>
    <w:rsid w:val="00D87A14"/>
    <w:rsid w:val="00D87CE3"/>
    <w:rsid w:val="00D90D75"/>
    <w:rsid w:val="00D90EA9"/>
    <w:rsid w:val="00D92048"/>
    <w:rsid w:val="00D921BC"/>
    <w:rsid w:val="00D93D28"/>
    <w:rsid w:val="00D93DBC"/>
    <w:rsid w:val="00D941D4"/>
    <w:rsid w:val="00D97223"/>
    <w:rsid w:val="00DA0016"/>
    <w:rsid w:val="00DA089F"/>
    <w:rsid w:val="00DA10CB"/>
    <w:rsid w:val="00DA1A12"/>
    <w:rsid w:val="00DA1E07"/>
    <w:rsid w:val="00DA2D3F"/>
    <w:rsid w:val="00DA3BBE"/>
    <w:rsid w:val="00DA4081"/>
    <w:rsid w:val="00DA4353"/>
    <w:rsid w:val="00DA4574"/>
    <w:rsid w:val="00DA4662"/>
    <w:rsid w:val="00DA4678"/>
    <w:rsid w:val="00DA4697"/>
    <w:rsid w:val="00DA5CDB"/>
    <w:rsid w:val="00DA5E4B"/>
    <w:rsid w:val="00DA6738"/>
    <w:rsid w:val="00DA731A"/>
    <w:rsid w:val="00DA73B7"/>
    <w:rsid w:val="00DA7AC7"/>
    <w:rsid w:val="00DB04A8"/>
    <w:rsid w:val="00DB108B"/>
    <w:rsid w:val="00DB20D1"/>
    <w:rsid w:val="00DB239E"/>
    <w:rsid w:val="00DB30B5"/>
    <w:rsid w:val="00DB30F3"/>
    <w:rsid w:val="00DB3244"/>
    <w:rsid w:val="00DB3F62"/>
    <w:rsid w:val="00DB444A"/>
    <w:rsid w:val="00DB4A26"/>
    <w:rsid w:val="00DB57E6"/>
    <w:rsid w:val="00DB59D1"/>
    <w:rsid w:val="00DB6681"/>
    <w:rsid w:val="00DB66EC"/>
    <w:rsid w:val="00DB6EC5"/>
    <w:rsid w:val="00DB76A3"/>
    <w:rsid w:val="00DC05EC"/>
    <w:rsid w:val="00DC271F"/>
    <w:rsid w:val="00DC2747"/>
    <w:rsid w:val="00DC2893"/>
    <w:rsid w:val="00DC2DCA"/>
    <w:rsid w:val="00DC2DF1"/>
    <w:rsid w:val="00DC408B"/>
    <w:rsid w:val="00DC41D8"/>
    <w:rsid w:val="00DC4EC1"/>
    <w:rsid w:val="00DC55CE"/>
    <w:rsid w:val="00DC55F7"/>
    <w:rsid w:val="00DC6880"/>
    <w:rsid w:val="00DC6A74"/>
    <w:rsid w:val="00DC6B54"/>
    <w:rsid w:val="00DC7131"/>
    <w:rsid w:val="00DD00A4"/>
    <w:rsid w:val="00DD1869"/>
    <w:rsid w:val="00DD2A17"/>
    <w:rsid w:val="00DD2B55"/>
    <w:rsid w:val="00DD3D19"/>
    <w:rsid w:val="00DD3D44"/>
    <w:rsid w:val="00DD4BC3"/>
    <w:rsid w:val="00DD5724"/>
    <w:rsid w:val="00DD64C8"/>
    <w:rsid w:val="00DD67DB"/>
    <w:rsid w:val="00DE1321"/>
    <w:rsid w:val="00DE1C2B"/>
    <w:rsid w:val="00DE27CC"/>
    <w:rsid w:val="00DE283D"/>
    <w:rsid w:val="00DE29E4"/>
    <w:rsid w:val="00DE2B2F"/>
    <w:rsid w:val="00DE2C09"/>
    <w:rsid w:val="00DE2E1D"/>
    <w:rsid w:val="00DE3A42"/>
    <w:rsid w:val="00DE45CC"/>
    <w:rsid w:val="00DE5F1E"/>
    <w:rsid w:val="00DE6851"/>
    <w:rsid w:val="00DE6DC9"/>
    <w:rsid w:val="00DE7036"/>
    <w:rsid w:val="00DE7280"/>
    <w:rsid w:val="00DE76B7"/>
    <w:rsid w:val="00DE7E4D"/>
    <w:rsid w:val="00DF0D24"/>
    <w:rsid w:val="00DF1057"/>
    <w:rsid w:val="00DF10F5"/>
    <w:rsid w:val="00DF2894"/>
    <w:rsid w:val="00DF3928"/>
    <w:rsid w:val="00DF407C"/>
    <w:rsid w:val="00DF4D00"/>
    <w:rsid w:val="00DF598A"/>
    <w:rsid w:val="00DF5C7E"/>
    <w:rsid w:val="00DF6079"/>
    <w:rsid w:val="00DF6898"/>
    <w:rsid w:val="00DF753E"/>
    <w:rsid w:val="00E00269"/>
    <w:rsid w:val="00E0094A"/>
    <w:rsid w:val="00E01DD0"/>
    <w:rsid w:val="00E01DD7"/>
    <w:rsid w:val="00E01E2B"/>
    <w:rsid w:val="00E02235"/>
    <w:rsid w:val="00E049BE"/>
    <w:rsid w:val="00E04EC2"/>
    <w:rsid w:val="00E05087"/>
    <w:rsid w:val="00E0558E"/>
    <w:rsid w:val="00E05941"/>
    <w:rsid w:val="00E05D9C"/>
    <w:rsid w:val="00E0633D"/>
    <w:rsid w:val="00E06BB5"/>
    <w:rsid w:val="00E07304"/>
    <w:rsid w:val="00E10452"/>
    <w:rsid w:val="00E10810"/>
    <w:rsid w:val="00E10BC6"/>
    <w:rsid w:val="00E118BF"/>
    <w:rsid w:val="00E12242"/>
    <w:rsid w:val="00E12391"/>
    <w:rsid w:val="00E127E2"/>
    <w:rsid w:val="00E12E20"/>
    <w:rsid w:val="00E12F14"/>
    <w:rsid w:val="00E1413E"/>
    <w:rsid w:val="00E1694F"/>
    <w:rsid w:val="00E1732C"/>
    <w:rsid w:val="00E1759C"/>
    <w:rsid w:val="00E17FE6"/>
    <w:rsid w:val="00E207B5"/>
    <w:rsid w:val="00E21BC8"/>
    <w:rsid w:val="00E22059"/>
    <w:rsid w:val="00E223F7"/>
    <w:rsid w:val="00E23250"/>
    <w:rsid w:val="00E23B4F"/>
    <w:rsid w:val="00E25B84"/>
    <w:rsid w:val="00E27808"/>
    <w:rsid w:val="00E3083B"/>
    <w:rsid w:val="00E30A6B"/>
    <w:rsid w:val="00E3106F"/>
    <w:rsid w:val="00E31118"/>
    <w:rsid w:val="00E315E0"/>
    <w:rsid w:val="00E31CBC"/>
    <w:rsid w:val="00E324D4"/>
    <w:rsid w:val="00E3288D"/>
    <w:rsid w:val="00E3362D"/>
    <w:rsid w:val="00E35094"/>
    <w:rsid w:val="00E350EE"/>
    <w:rsid w:val="00E35232"/>
    <w:rsid w:val="00E35A82"/>
    <w:rsid w:val="00E35E7E"/>
    <w:rsid w:val="00E36E21"/>
    <w:rsid w:val="00E377A2"/>
    <w:rsid w:val="00E4110D"/>
    <w:rsid w:val="00E413B1"/>
    <w:rsid w:val="00E41BF6"/>
    <w:rsid w:val="00E41F3D"/>
    <w:rsid w:val="00E4226A"/>
    <w:rsid w:val="00E44193"/>
    <w:rsid w:val="00E44D6D"/>
    <w:rsid w:val="00E46E2F"/>
    <w:rsid w:val="00E46F41"/>
    <w:rsid w:val="00E50610"/>
    <w:rsid w:val="00E51072"/>
    <w:rsid w:val="00E51179"/>
    <w:rsid w:val="00E522DE"/>
    <w:rsid w:val="00E5417C"/>
    <w:rsid w:val="00E54E53"/>
    <w:rsid w:val="00E561F7"/>
    <w:rsid w:val="00E57B1E"/>
    <w:rsid w:val="00E604BA"/>
    <w:rsid w:val="00E60561"/>
    <w:rsid w:val="00E606CD"/>
    <w:rsid w:val="00E60F33"/>
    <w:rsid w:val="00E61FFB"/>
    <w:rsid w:val="00E6362F"/>
    <w:rsid w:val="00E63672"/>
    <w:rsid w:val="00E63D2F"/>
    <w:rsid w:val="00E66206"/>
    <w:rsid w:val="00E6624C"/>
    <w:rsid w:val="00E667E9"/>
    <w:rsid w:val="00E66B7A"/>
    <w:rsid w:val="00E66C7C"/>
    <w:rsid w:val="00E67F25"/>
    <w:rsid w:val="00E700D1"/>
    <w:rsid w:val="00E707D7"/>
    <w:rsid w:val="00E7178C"/>
    <w:rsid w:val="00E71A42"/>
    <w:rsid w:val="00E72C6C"/>
    <w:rsid w:val="00E73144"/>
    <w:rsid w:val="00E7320E"/>
    <w:rsid w:val="00E73A74"/>
    <w:rsid w:val="00E74E38"/>
    <w:rsid w:val="00E75217"/>
    <w:rsid w:val="00E75B69"/>
    <w:rsid w:val="00E76D26"/>
    <w:rsid w:val="00E80534"/>
    <w:rsid w:val="00E81133"/>
    <w:rsid w:val="00E81223"/>
    <w:rsid w:val="00E82A9A"/>
    <w:rsid w:val="00E82FC0"/>
    <w:rsid w:val="00E82FC5"/>
    <w:rsid w:val="00E865B3"/>
    <w:rsid w:val="00E86E4F"/>
    <w:rsid w:val="00E87C9B"/>
    <w:rsid w:val="00E900C9"/>
    <w:rsid w:val="00E901C9"/>
    <w:rsid w:val="00E90AF0"/>
    <w:rsid w:val="00E90C85"/>
    <w:rsid w:val="00E91F07"/>
    <w:rsid w:val="00E92CBF"/>
    <w:rsid w:val="00E9322F"/>
    <w:rsid w:val="00E954B5"/>
    <w:rsid w:val="00E95BF9"/>
    <w:rsid w:val="00EA19DC"/>
    <w:rsid w:val="00EA19E1"/>
    <w:rsid w:val="00EA1A56"/>
    <w:rsid w:val="00EA3677"/>
    <w:rsid w:val="00EA37B6"/>
    <w:rsid w:val="00EA4391"/>
    <w:rsid w:val="00EA5CE2"/>
    <w:rsid w:val="00EA5E83"/>
    <w:rsid w:val="00EA677F"/>
    <w:rsid w:val="00EB0DD8"/>
    <w:rsid w:val="00EB4979"/>
    <w:rsid w:val="00EB5F21"/>
    <w:rsid w:val="00EB7D2F"/>
    <w:rsid w:val="00EB7D63"/>
    <w:rsid w:val="00EB7E92"/>
    <w:rsid w:val="00EB7EF2"/>
    <w:rsid w:val="00EC0587"/>
    <w:rsid w:val="00EC0E9A"/>
    <w:rsid w:val="00EC101E"/>
    <w:rsid w:val="00EC1A12"/>
    <w:rsid w:val="00EC1D4B"/>
    <w:rsid w:val="00EC2105"/>
    <w:rsid w:val="00EC26AE"/>
    <w:rsid w:val="00EC28AD"/>
    <w:rsid w:val="00EC5A43"/>
    <w:rsid w:val="00EC5CB8"/>
    <w:rsid w:val="00EC639D"/>
    <w:rsid w:val="00EC6ED3"/>
    <w:rsid w:val="00EC7E87"/>
    <w:rsid w:val="00EC7F3E"/>
    <w:rsid w:val="00ED043F"/>
    <w:rsid w:val="00ED0CA5"/>
    <w:rsid w:val="00ED1C24"/>
    <w:rsid w:val="00ED2314"/>
    <w:rsid w:val="00ED2885"/>
    <w:rsid w:val="00ED2C27"/>
    <w:rsid w:val="00ED32F3"/>
    <w:rsid w:val="00ED354D"/>
    <w:rsid w:val="00ED3B59"/>
    <w:rsid w:val="00ED4FAD"/>
    <w:rsid w:val="00ED512C"/>
    <w:rsid w:val="00ED666F"/>
    <w:rsid w:val="00ED6E9F"/>
    <w:rsid w:val="00ED72DA"/>
    <w:rsid w:val="00ED74F1"/>
    <w:rsid w:val="00ED75C9"/>
    <w:rsid w:val="00EE1C80"/>
    <w:rsid w:val="00EE1CA3"/>
    <w:rsid w:val="00EE3BF1"/>
    <w:rsid w:val="00EE55FB"/>
    <w:rsid w:val="00EE5921"/>
    <w:rsid w:val="00EE59B8"/>
    <w:rsid w:val="00EE5C38"/>
    <w:rsid w:val="00EE6B7B"/>
    <w:rsid w:val="00EE6E83"/>
    <w:rsid w:val="00EE6EBE"/>
    <w:rsid w:val="00EE7E60"/>
    <w:rsid w:val="00EF0C0A"/>
    <w:rsid w:val="00EF1DB8"/>
    <w:rsid w:val="00EF2226"/>
    <w:rsid w:val="00EF2311"/>
    <w:rsid w:val="00EF2EFE"/>
    <w:rsid w:val="00EF33CE"/>
    <w:rsid w:val="00EF45B2"/>
    <w:rsid w:val="00EF476C"/>
    <w:rsid w:val="00EF47A8"/>
    <w:rsid w:val="00EF4870"/>
    <w:rsid w:val="00EF4D0B"/>
    <w:rsid w:val="00EF75E1"/>
    <w:rsid w:val="00EF7626"/>
    <w:rsid w:val="00EF7F74"/>
    <w:rsid w:val="00F00011"/>
    <w:rsid w:val="00F01432"/>
    <w:rsid w:val="00F014F4"/>
    <w:rsid w:val="00F020B7"/>
    <w:rsid w:val="00F026DC"/>
    <w:rsid w:val="00F034D8"/>
    <w:rsid w:val="00F03F07"/>
    <w:rsid w:val="00F07435"/>
    <w:rsid w:val="00F0789F"/>
    <w:rsid w:val="00F07D64"/>
    <w:rsid w:val="00F10864"/>
    <w:rsid w:val="00F109CA"/>
    <w:rsid w:val="00F119C0"/>
    <w:rsid w:val="00F11B67"/>
    <w:rsid w:val="00F131B9"/>
    <w:rsid w:val="00F133A6"/>
    <w:rsid w:val="00F13A9F"/>
    <w:rsid w:val="00F14322"/>
    <w:rsid w:val="00F143D2"/>
    <w:rsid w:val="00F154F6"/>
    <w:rsid w:val="00F169B2"/>
    <w:rsid w:val="00F16BF6"/>
    <w:rsid w:val="00F1719C"/>
    <w:rsid w:val="00F17572"/>
    <w:rsid w:val="00F20892"/>
    <w:rsid w:val="00F20C73"/>
    <w:rsid w:val="00F21093"/>
    <w:rsid w:val="00F223D4"/>
    <w:rsid w:val="00F22F73"/>
    <w:rsid w:val="00F237A2"/>
    <w:rsid w:val="00F24883"/>
    <w:rsid w:val="00F261DD"/>
    <w:rsid w:val="00F26F7E"/>
    <w:rsid w:val="00F26FD8"/>
    <w:rsid w:val="00F27366"/>
    <w:rsid w:val="00F27633"/>
    <w:rsid w:val="00F27BC3"/>
    <w:rsid w:val="00F27FC6"/>
    <w:rsid w:val="00F31C6E"/>
    <w:rsid w:val="00F32CB6"/>
    <w:rsid w:val="00F33666"/>
    <w:rsid w:val="00F35108"/>
    <w:rsid w:val="00F3645E"/>
    <w:rsid w:val="00F36641"/>
    <w:rsid w:val="00F37209"/>
    <w:rsid w:val="00F372B9"/>
    <w:rsid w:val="00F37C0C"/>
    <w:rsid w:val="00F42625"/>
    <w:rsid w:val="00F42C5C"/>
    <w:rsid w:val="00F42E29"/>
    <w:rsid w:val="00F43845"/>
    <w:rsid w:val="00F44E1A"/>
    <w:rsid w:val="00F45069"/>
    <w:rsid w:val="00F453D1"/>
    <w:rsid w:val="00F4665C"/>
    <w:rsid w:val="00F46A84"/>
    <w:rsid w:val="00F47907"/>
    <w:rsid w:val="00F514A0"/>
    <w:rsid w:val="00F53081"/>
    <w:rsid w:val="00F53991"/>
    <w:rsid w:val="00F53D09"/>
    <w:rsid w:val="00F543A4"/>
    <w:rsid w:val="00F54B12"/>
    <w:rsid w:val="00F54E46"/>
    <w:rsid w:val="00F55483"/>
    <w:rsid w:val="00F55697"/>
    <w:rsid w:val="00F55F29"/>
    <w:rsid w:val="00F560D1"/>
    <w:rsid w:val="00F563CC"/>
    <w:rsid w:val="00F564A8"/>
    <w:rsid w:val="00F56A5D"/>
    <w:rsid w:val="00F57576"/>
    <w:rsid w:val="00F57ABC"/>
    <w:rsid w:val="00F57BE9"/>
    <w:rsid w:val="00F57C16"/>
    <w:rsid w:val="00F57D65"/>
    <w:rsid w:val="00F61DF5"/>
    <w:rsid w:val="00F62CCD"/>
    <w:rsid w:val="00F631A5"/>
    <w:rsid w:val="00F6324A"/>
    <w:rsid w:val="00F6433E"/>
    <w:rsid w:val="00F64726"/>
    <w:rsid w:val="00F658F2"/>
    <w:rsid w:val="00F65EDE"/>
    <w:rsid w:val="00F665F2"/>
    <w:rsid w:val="00F66ACB"/>
    <w:rsid w:val="00F6713C"/>
    <w:rsid w:val="00F6773E"/>
    <w:rsid w:val="00F70CA1"/>
    <w:rsid w:val="00F71009"/>
    <w:rsid w:val="00F72121"/>
    <w:rsid w:val="00F72A71"/>
    <w:rsid w:val="00F72ED3"/>
    <w:rsid w:val="00F736CA"/>
    <w:rsid w:val="00F7449E"/>
    <w:rsid w:val="00F759E9"/>
    <w:rsid w:val="00F76357"/>
    <w:rsid w:val="00F7683C"/>
    <w:rsid w:val="00F7692D"/>
    <w:rsid w:val="00F77339"/>
    <w:rsid w:val="00F77AA7"/>
    <w:rsid w:val="00F810AA"/>
    <w:rsid w:val="00F81ADF"/>
    <w:rsid w:val="00F825B1"/>
    <w:rsid w:val="00F833CD"/>
    <w:rsid w:val="00F84470"/>
    <w:rsid w:val="00F845D8"/>
    <w:rsid w:val="00F84A5B"/>
    <w:rsid w:val="00F85E4B"/>
    <w:rsid w:val="00F861B9"/>
    <w:rsid w:val="00F86D8A"/>
    <w:rsid w:val="00F878A8"/>
    <w:rsid w:val="00F9195D"/>
    <w:rsid w:val="00F939B4"/>
    <w:rsid w:val="00F941FB"/>
    <w:rsid w:val="00F94E97"/>
    <w:rsid w:val="00F9521F"/>
    <w:rsid w:val="00F95388"/>
    <w:rsid w:val="00F959E9"/>
    <w:rsid w:val="00F95C01"/>
    <w:rsid w:val="00F96E3F"/>
    <w:rsid w:val="00F97004"/>
    <w:rsid w:val="00F973F6"/>
    <w:rsid w:val="00FA062A"/>
    <w:rsid w:val="00FA070B"/>
    <w:rsid w:val="00FA0937"/>
    <w:rsid w:val="00FA1E9A"/>
    <w:rsid w:val="00FA272E"/>
    <w:rsid w:val="00FA2D56"/>
    <w:rsid w:val="00FA3CA2"/>
    <w:rsid w:val="00FA40E0"/>
    <w:rsid w:val="00FA5C33"/>
    <w:rsid w:val="00FA5C42"/>
    <w:rsid w:val="00FB018C"/>
    <w:rsid w:val="00FB03B2"/>
    <w:rsid w:val="00FB0DC0"/>
    <w:rsid w:val="00FB162B"/>
    <w:rsid w:val="00FB209D"/>
    <w:rsid w:val="00FB28D8"/>
    <w:rsid w:val="00FB2AA8"/>
    <w:rsid w:val="00FB2B0C"/>
    <w:rsid w:val="00FB3DF3"/>
    <w:rsid w:val="00FB5262"/>
    <w:rsid w:val="00FC04CA"/>
    <w:rsid w:val="00FC0B4B"/>
    <w:rsid w:val="00FC1E49"/>
    <w:rsid w:val="00FC270B"/>
    <w:rsid w:val="00FC2818"/>
    <w:rsid w:val="00FC28B5"/>
    <w:rsid w:val="00FC32D3"/>
    <w:rsid w:val="00FC331E"/>
    <w:rsid w:val="00FC3D39"/>
    <w:rsid w:val="00FC420F"/>
    <w:rsid w:val="00FC654A"/>
    <w:rsid w:val="00FC6F01"/>
    <w:rsid w:val="00FC70A6"/>
    <w:rsid w:val="00FC7103"/>
    <w:rsid w:val="00FD092A"/>
    <w:rsid w:val="00FD16ED"/>
    <w:rsid w:val="00FD1C0B"/>
    <w:rsid w:val="00FD1E1F"/>
    <w:rsid w:val="00FD373A"/>
    <w:rsid w:val="00FD422D"/>
    <w:rsid w:val="00FD54DF"/>
    <w:rsid w:val="00FD5971"/>
    <w:rsid w:val="00FD66AB"/>
    <w:rsid w:val="00FD68D1"/>
    <w:rsid w:val="00FD7C26"/>
    <w:rsid w:val="00FE003F"/>
    <w:rsid w:val="00FE00DE"/>
    <w:rsid w:val="00FE14D7"/>
    <w:rsid w:val="00FE1546"/>
    <w:rsid w:val="00FE198A"/>
    <w:rsid w:val="00FE26F3"/>
    <w:rsid w:val="00FE3B05"/>
    <w:rsid w:val="00FE3BB0"/>
    <w:rsid w:val="00FE419B"/>
    <w:rsid w:val="00FE4932"/>
    <w:rsid w:val="00FE4992"/>
    <w:rsid w:val="00FE7446"/>
    <w:rsid w:val="00FF0C1B"/>
    <w:rsid w:val="00FF1A08"/>
    <w:rsid w:val="00FF2B92"/>
    <w:rsid w:val="00FF2C74"/>
    <w:rsid w:val="00FF2E62"/>
    <w:rsid w:val="00FF3916"/>
    <w:rsid w:val="00FF3B1F"/>
    <w:rsid w:val="00FF3C5E"/>
    <w:rsid w:val="00FF3E87"/>
    <w:rsid w:val="00FF4041"/>
    <w:rsid w:val="00FF4519"/>
    <w:rsid w:val="00FF5653"/>
    <w:rsid w:val="00FF5CE2"/>
    <w:rsid w:val="00FF6B66"/>
    <w:rsid w:val="00FF6FEB"/>
    <w:rsid w:val="00FF70F5"/>
    <w:rsid w:val="00FF7AD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  <w14:docId w14:val="7E47BAB6"/>
  <w15:docId w15:val="{BE72BA80-53F0-43BE-8F9D-1DB9DE6F0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>
      <w:pPr>
        <w:spacing w:before="80"/>
        <w:ind w:left="1021" w:right="567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4FC0"/>
    <w:pPr>
      <w:spacing w:after="120"/>
      <w:ind w:left="0" w:right="0" w:firstLine="454"/>
    </w:pPr>
    <w:rPr>
      <w:rFonts w:ascii="Century Gothic" w:hAnsi="Century Gothic"/>
      <w:color w:val="000000" w:themeColor="text1"/>
      <w:sz w:val="22"/>
    </w:rPr>
  </w:style>
  <w:style w:type="paragraph" w:styleId="Ttulo1">
    <w:name w:val="heading 1"/>
    <w:basedOn w:val="TDC1"/>
    <w:next w:val="Normal"/>
    <w:qFormat/>
    <w:rsid w:val="00642DD0"/>
    <w:pPr>
      <w:keepNext/>
      <w:pageBreakBefore/>
      <w:numPr>
        <w:numId w:val="2"/>
      </w:numPr>
      <w:pBdr>
        <w:bottom w:val="dotted" w:sz="18" w:space="1" w:color="7F7F7F" w:themeColor="text1" w:themeTint="80"/>
      </w:pBdr>
      <w:tabs>
        <w:tab w:val="left" w:leader="dot" w:pos="993"/>
      </w:tabs>
      <w:spacing w:before="240" w:after="240"/>
      <w:outlineLvl w:val="0"/>
    </w:pPr>
    <w:rPr>
      <w:caps w:val="0"/>
      <w:kern w:val="32"/>
      <w:sz w:val="36"/>
    </w:rPr>
  </w:style>
  <w:style w:type="paragraph" w:styleId="Ttulo2">
    <w:name w:val="heading 2"/>
    <w:basedOn w:val="Listaconnmeros2"/>
    <w:next w:val="Normal"/>
    <w:qFormat/>
    <w:rsid w:val="00DC2893"/>
    <w:pPr>
      <w:numPr>
        <w:numId w:val="3"/>
      </w:numPr>
      <w:spacing w:before="120"/>
      <w:outlineLvl w:val="1"/>
    </w:pPr>
    <w:rPr>
      <w:b/>
      <w:bCs/>
      <w:iCs/>
      <w:caps/>
      <w:color w:val="7F7F7F" w:themeColor="text1" w:themeTint="80"/>
      <w:sz w:val="24"/>
    </w:rPr>
  </w:style>
  <w:style w:type="paragraph" w:styleId="Ttulo3">
    <w:name w:val="heading 3"/>
    <w:basedOn w:val="TDC3"/>
    <w:next w:val="Normal"/>
    <w:qFormat/>
    <w:rsid w:val="00210CBD"/>
    <w:pPr>
      <w:keepNext/>
      <w:numPr>
        <w:ilvl w:val="2"/>
        <w:numId w:val="2"/>
      </w:numPr>
      <w:spacing w:before="240" w:after="60"/>
      <w:outlineLvl w:val="2"/>
    </w:pPr>
    <w:rPr>
      <w:rFonts w:cs="Arial"/>
      <w:bCs/>
      <w:caps/>
      <w:szCs w:val="22"/>
    </w:rPr>
  </w:style>
  <w:style w:type="paragraph" w:styleId="Ttulo4">
    <w:name w:val="heading 4"/>
    <w:basedOn w:val="Normal"/>
    <w:next w:val="Normal"/>
    <w:qFormat/>
    <w:rsid w:val="00210CBD"/>
    <w:pPr>
      <w:keepNext/>
      <w:widowControl w:val="0"/>
      <w:tabs>
        <w:tab w:val="left" w:pos="0"/>
        <w:tab w:val="left" w:pos="567"/>
        <w:tab w:val="left" w:pos="709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9912"/>
        <w:tab w:val="left" w:pos="10620"/>
        <w:tab w:val="left" w:pos="11328"/>
        <w:tab w:val="left" w:pos="12036"/>
        <w:tab w:val="left" w:pos="12744"/>
      </w:tabs>
      <w:jc w:val="right"/>
      <w:outlineLvl w:val="3"/>
    </w:pPr>
    <w:rPr>
      <w:b/>
      <w:sz w:val="24"/>
      <w:u w:val="single"/>
    </w:rPr>
  </w:style>
  <w:style w:type="paragraph" w:styleId="Ttulo5">
    <w:name w:val="heading 5"/>
    <w:basedOn w:val="Normal"/>
    <w:next w:val="Normal"/>
    <w:qFormat/>
    <w:rsid w:val="00210CB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210CBD"/>
    <w:pPr>
      <w:keepNext/>
      <w:jc w:val="both"/>
      <w:outlineLvl w:val="5"/>
    </w:pPr>
    <w:rPr>
      <w:b/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merodepgina">
    <w:name w:val="page number"/>
    <w:basedOn w:val="Fuentedeprrafopredeter"/>
    <w:rsid w:val="00210CBD"/>
  </w:style>
  <w:style w:type="paragraph" w:styleId="Encabezado">
    <w:name w:val="header"/>
    <w:basedOn w:val="Normal"/>
    <w:rsid w:val="00210CBD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210CBD"/>
    <w:pPr>
      <w:tabs>
        <w:tab w:val="center" w:pos="4252"/>
        <w:tab w:val="right" w:pos="8504"/>
      </w:tabs>
    </w:pPr>
  </w:style>
  <w:style w:type="paragraph" w:styleId="Textoindependiente3">
    <w:name w:val="Body Text 3"/>
    <w:basedOn w:val="Normal"/>
    <w:rsid w:val="00210CBD"/>
    <w:pPr>
      <w:jc w:val="center"/>
    </w:pPr>
    <w:rPr>
      <w:rFonts w:ascii="DIN-Bold" w:hAnsi="DIN-Bold"/>
      <w:sz w:val="24"/>
      <w:lang w:val="es-ES_tradnl"/>
    </w:rPr>
  </w:style>
  <w:style w:type="paragraph" w:customStyle="1" w:styleId="Encabezadoformato">
    <w:name w:val="Encabezado_formato"/>
    <w:basedOn w:val="Normal"/>
    <w:rsid w:val="00210CBD"/>
    <w:pPr>
      <w:tabs>
        <w:tab w:val="left" w:pos="2665"/>
        <w:tab w:val="center" w:pos="4252"/>
        <w:tab w:val="right" w:pos="8504"/>
      </w:tabs>
      <w:spacing w:before="120"/>
      <w:jc w:val="center"/>
    </w:pPr>
    <w:rPr>
      <w:b/>
      <w:caps/>
      <w:lang w:val="es-ES_tradnl"/>
    </w:rPr>
  </w:style>
  <w:style w:type="character" w:styleId="Hipervnculo">
    <w:name w:val="Hyperlink"/>
    <w:basedOn w:val="Fuentedeprrafopredeter"/>
    <w:uiPriority w:val="99"/>
    <w:rsid w:val="00210CBD"/>
    <w:rPr>
      <w:color w:val="0000FF"/>
      <w:u w:val="single"/>
    </w:rPr>
  </w:style>
  <w:style w:type="paragraph" w:customStyle="1" w:styleId="INDICE">
    <w:name w:val="INDICE"/>
    <w:basedOn w:val="Normal"/>
    <w:rsid w:val="00210CBD"/>
    <w:pPr>
      <w:keepNext/>
      <w:tabs>
        <w:tab w:val="left" w:pos="426"/>
        <w:tab w:val="right" w:leader="dot" w:pos="14559"/>
      </w:tabs>
      <w:spacing w:before="240" w:after="60"/>
      <w:outlineLvl w:val="0"/>
    </w:pPr>
    <w:rPr>
      <w:rFonts w:cs="Arial"/>
      <w:bCs/>
      <w:caps/>
      <w:kern w:val="32"/>
      <w:sz w:val="24"/>
      <w:szCs w:val="24"/>
      <w:u w:val="single"/>
    </w:rPr>
  </w:style>
  <w:style w:type="paragraph" w:customStyle="1" w:styleId="Modificaciones">
    <w:name w:val="Modificaciones"/>
    <w:basedOn w:val="Normal"/>
    <w:rsid w:val="00210CBD"/>
    <w:pPr>
      <w:jc w:val="center"/>
    </w:pPr>
    <w:rPr>
      <w:i/>
      <w:color w:val="FF0000"/>
    </w:rPr>
  </w:style>
  <w:style w:type="character" w:customStyle="1" w:styleId="ModificacionesCar">
    <w:name w:val="Modificaciones Car"/>
    <w:basedOn w:val="Fuentedeprrafopredeter"/>
    <w:rsid w:val="00210CBD"/>
    <w:rPr>
      <w:rFonts w:ascii="Verdana" w:hAnsi="Verdana"/>
      <w:i/>
      <w:noProof w:val="0"/>
      <w:color w:val="FF0000"/>
      <w:lang w:val="es-ES" w:eastAsia="es-ES" w:bidi="ar-SA"/>
    </w:rPr>
  </w:style>
  <w:style w:type="paragraph" w:customStyle="1" w:styleId="notatabla">
    <w:name w:val="nota tabla"/>
    <w:basedOn w:val="Normal"/>
    <w:rsid w:val="00210CBD"/>
    <w:pPr>
      <w:numPr>
        <w:numId w:val="1"/>
      </w:numPr>
      <w:tabs>
        <w:tab w:val="clear" w:pos="360"/>
        <w:tab w:val="num" w:pos="720"/>
      </w:tabs>
      <w:ind w:left="720"/>
      <w:jc w:val="center"/>
    </w:pPr>
    <w:rPr>
      <w:i/>
      <w:color w:val="FF0000"/>
      <w:sz w:val="16"/>
    </w:rPr>
  </w:style>
  <w:style w:type="paragraph" w:customStyle="1" w:styleId="PiedePgina0">
    <w:name w:val="Pie de Página"/>
    <w:basedOn w:val="Normal"/>
    <w:rsid w:val="00210CBD"/>
    <w:rPr>
      <w:color w:val="auto"/>
      <w:sz w:val="12"/>
      <w:szCs w:val="12"/>
    </w:rPr>
  </w:style>
  <w:style w:type="paragraph" w:styleId="TDC1">
    <w:name w:val="toc 1"/>
    <w:basedOn w:val="Normal"/>
    <w:next w:val="Normal"/>
    <w:autoRedefine/>
    <w:uiPriority w:val="39"/>
    <w:rsid w:val="00642DD0"/>
    <w:pPr>
      <w:tabs>
        <w:tab w:val="left" w:pos="993"/>
        <w:tab w:val="right" w:leader="dot" w:pos="14559"/>
      </w:tabs>
      <w:ind w:left="567" w:firstLine="0"/>
    </w:pPr>
    <w:rPr>
      <w:rFonts w:cs="Arial"/>
      <w:b/>
      <w:caps/>
      <w:noProof/>
    </w:rPr>
  </w:style>
  <w:style w:type="character" w:customStyle="1" w:styleId="TDC1Car">
    <w:name w:val="TDC 1 Car"/>
    <w:basedOn w:val="Fuentedeprrafopredeter"/>
    <w:rsid w:val="00210CBD"/>
    <w:rPr>
      <w:rFonts w:ascii="Verdana" w:hAnsi="Verdana"/>
      <w:noProof w:val="0"/>
      <w:color w:val="000080"/>
      <w:lang w:val="es-ES" w:eastAsia="es-ES" w:bidi="ar-SA"/>
    </w:rPr>
  </w:style>
  <w:style w:type="paragraph" w:styleId="TDC2">
    <w:name w:val="toc 2"/>
    <w:basedOn w:val="Normal"/>
    <w:next w:val="Normal"/>
    <w:autoRedefine/>
    <w:uiPriority w:val="39"/>
    <w:rsid w:val="0086617A"/>
    <w:pPr>
      <w:tabs>
        <w:tab w:val="left" w:pos="1559"/>
        <w:tab w:val="right" w:leader="dot" w:pos="14561"/>
      </w:tabs>
      <w:ind w:left="1021" w:firstLine="0"/>
    </w:pPr>
  </w:style>
  <w:style w:type="paragraph" w:styleId="TDC3">
    <w:name w:val="toc 3"/>
    <w:basedOn w:val="Normal"/>
    <w:next w:val="Normal"/>
    <w:autoRedefine/>
    <w:semiHidden/>
    <w:rsid w:val="00210CBD"/>
    <w:pPr>
      <w:ind w:left="400"/>
    </w:pPr>
  </w:style>
  <w:style w:type="paragraph" w:styleId="Textoindependiente">
    <w:name w:val="Body Text"/>
    <w:basedOn w:val="Normal"/>
    <w:rsid w:val="00210CBD"/>
    <w:pPr>
      <w:jc w:val="both"/>
    </w:pPr>
    <w:rPr>
      <w:rFonts w:ascii="Times New Roman" w:hAnsi="Times New Roman"/>
      <w:color w:val="auto"/>
    </w:rPr>
  </w:style>
  <w:style w:type="paragraph" w:customStyle="1" w:styleId="Textotabla">
    <w:name w:val="Texto tabla"/>
    <w:basedOn w:val="Normal"/>
    <w:rsid w:val="00210CBD"/>
    <w:pPr>
      <w:tabs>
        <w:tab w:val="left" w:pos="2665"/>
      </w:tabs>
      <w:spacing w:before="120"/>
      <w:jc w:val="center"/>
    </w:pPr>
    <w:rPr>
      <w:lang w:val="es-ES_tradnl"/>
    </w:rPr>
  </w:style>
  <w:style w:type="character" w:customStyle="1" w:styleId="Ttulo1Car">
    <w:name w:val="Título 1 Car"/>
    <w:basedOn w:val="TDC1Car"/>
    <w:rsid w:val="00210CBD"/>
    <w:rPr>
      <w:rFonts w:ascii="Verdana" w:hAnsi="Verdana" w:cs="Arial"/>
      <w:b/>
      <w:bCs/>
      <w:caps/>
      <w:noProof w:val="0"/>
      <w:color w:val="000080"/>
      <w:kern w:val="32"/>
      <w:sz w:val="24"/>
      <w:szCs w:val="24"/>
      <w:u w:val="single"/>
      <w:lang w:val="es-ES" w:eastAsia="es-ES" w:bidi="ar-SA"/>
    </w:rPr>
  </w:style>
  <w:style w:type="paragraph" w:customStyle="1" w:styleId="TITULOINDICE">
    <w:name w:val="TITULO INDICE"/>
    <w:basedOn w:val="PiedePgina0"/>
    <w:rsid w:val="00210CBD"/>
    <w:pPr>
      <w:jc w:val="center"/>
    </w:pPr>
    <w:rPr>
      <w:b/>
      <w:color w:val="000080"/>
      <w:sz w:val="24"/>
      <w:u w:val="single"/>
    </w:rPr>
  </w:style>
  <w:style w:type="paragraph" w:customStyle="1" w:styleId="Titulotabla">
    <w:name w:val="Titulo tabla"/>
    <w:basedOn w:val="Normal"/>
    <w:rsid w:val="00210CBD"/>
    <w:rPr>
      <w:b/>
      <w:caps/>
      <w:szCs w:val="22"/>
    </w:rPr>
  </w:style>
  <w:style w:type="character" w:customStyle="1" w:styleId="TitulotablaCar">
    <w:name w:val="Titulo tabla Car"/>
    <w:basedOn w:val="Fuentedeprrafopredeter"/>
    <w:rsid w:val="00210CBD"/>
    <w:rPr>
      <w:rFonts w:ascii="Verdana" w:hAnsi="Verdana"/>
      <w:b/>
      <w:caps/>
      <w:noProof w:val="0"/>
      <w:color w:val="000080"/>
      <w:sz w:val="22"/>
      <w:szCs w:val="22"/>
      <w:lang w:val="es-ES" w:eastAsia="es-ES" w:bidi="ar-SA"/>
    </w:rPr>
  </w:style>
  <w:style w:type="paragraph" w:styleId="TDC4">
    <w:name w:val="toc 4"/>
    <w:basedOn w:val="Normal"/>
    <w:next w:val="Normal"/>
    <w:autoRedefine/>
    <w:semiHidden/>
    <w:rsid w:val="00210CBD"/>
    <w:pPr>
      <w:ind w:left="600"/>
    </w:pPr>
  </w:style>
  <w:style w:type="paragraph" w:styleId="TDC5">
    <w:name w:val="toc 5"/>
    <w:basedOn w:val="Normal"/>
    <w:next w:val="Normal"/>
    <w:autoRedefine/>
    <w:semiHidden/>
    <w:rsid w:val="00210CBD"/>
    <w:pPr>
      <w:ind w:left="800"/>
    </w:pPr>
  </w:style>
  <w:style w:type="paragraph" w:styleId="TDC6">
    <w:name w:val="toc 6"/>
    <w:basedOn w:val="Normal"/>
    <w:next w:val="Normal"/>
    <w:autoRedefine/>
    <w:semiHidden/>
    <w:rsid w:val="00210CBD"/>
    <w:pPr>
      <w:ind w:left="1000"/>
    </w:pPr>
  </w:style>
  <w:style w:type="paragraph" w:styleId="TDC7">
    <w:name w:val="toc 7"/>
    <w:basedOn w:val="Normal"/>
    <w:next w:val="Normal"/>
    <w:autoRedefine/>
    <w:semiHidden/>
    <w:rsid w:val="00210CBD"/>
    <w:pPr>
      <w:ind w:left="1200"/>
    </w:pPr>
  </w:style>
  <w:style w:type="paragraph" w:styleId="TDC8">
    <w:name w:val="toc 8"/>
    <w:basedOn w:val="Normal"/>
    <w:next w:val="Normal"/>
    <w:autoRedefine/>
    <w:semiHidden/>
    <w:rsid w:val="00210CBD"/>
    <w:pPr>
      <w:ind w:left="1400"/>
    </w:pPr>
  </w:style>
  <w:style w:type="paragraph" w:styleId="TDC9">
    <w:name w:val="toc 9"/>
    <w:basedOn w:val="Normal"/>
    <w:next w:val="Normal"/>
    <w:autoRedefine/>
    <w:semiHidden/>
    <w:rsid w:val="00210CBD"/>
    <w:pPr>
      <w:ind w:left="1600"/>
    </w:pPr>
  </w:style>
  <w:style w:type="paragraph" w:styleId="Mapadeldocumento">
    <w:name w:val="Document Map"/>
    <w:basedOn w:val="Normal"/>
    <w:semiHidden/>
    <w:rsid w:val="00F034D8"/>
    <w:pPr>
      <w:shd w:val="clear" w:color="auto" w:fill="000080"/>
    </w:pPr>
    <w:rPr>
      <w:rFonts w:ascii="Tahoma" w:hAnsi="Tahoma" w:cs="Tahoma"/>
    </w:rPr>
  </w:style>
  <w:style w:type="paragraph" w:customStyle="1" w:styleId="DFXX">
    <w:name w:val="DFXX"/>
    <w:basedOn w:val="Normal"/>
    <w:rsid w:val="00C32D36"/>
    <w:pPr>
      <w:widowControl w:val="0"/>
      <w:tabs>
        <w:tab w:val="left" w:pos="0"/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9912"/>
        <w:tab w:val="left" w:pos="10620"/>
        <w:tab w:val="left" w:pos="11328"/>
        <w:tab w:val="left" w:pos="12036"/>
        <w:tab w:val="left" w:pos="12744"/>
      </w:tabs>
      <w:jc w:val="both"/>
    </w:pPr>
    <w:rPr>
      <w:rFonts w:cs="Arial"/>
    </w:rPr>
  </w:style>
  <w:style w:type="paragraph" w:styleId="Textodeglobo">
    <w:name w:val="Balloon Text"/>
    <w:basedOn w:val="Normal"/>
    <w:link w:val="TextodegloboCar"/>
    <w:rsid w:val="0098761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98761D"/>
    <w:rPr>
      <w:rFonts w:ascii="Tahoma" w:hAnsi="Tahoma" w:cs="Tahoma"/>
      <w:color w:val="000080"/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rsid w:val="00301FCC"/>
  </w:style>
  <w:style w:type="character" w:customStyle="1" w:styleId="TextocomentarioCar">
    <w:name w:val="Texto comentario Car"/>
    <w:basedOn w:val="Fuentedeprrafopredeter"/>
    <w:link w:val="Textocomentario"/>
    <w:uiPriority w:val="99"/>
    <w:rsid w:val="00301FCC"/>
    <w:rPr>
      <w:rFonts w:ascii="Verdana" w:hAnsi="Verdana"/>
      <w:color w:val="000080"/>
    </w:rPr>
  </w:style>
  <w:style w:type="paragraph" w:styleId="Prrafodelista">
    <w:name w:val="List Paragraph"/>
    <w:basedOn w:val="Normal"/>
    <w:link w:val="PrrafodelistaCar"/>
    <w:uiPriority w:val="34"/>
    <w:qFormat/>
    <w:rsid w:val="00301FCC"/>
    <w:pPr>
      <w:ind w:left="720"/>
      <w:contextualSpacing/>
    </w:pPr>
  </w:style>
  <w:style w:type="table" w:styleId="Tablaconcuadrcula">
    <w:name w:val="Table Grid"/>
    <w:basedOn w:val="Tablanormal"/>
    <w:rsid w:val="005F27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rsid w:val="00487180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rsid w:val="0048718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rsid w:val="00487180"/>
    <w:rPr>
      <w:rFonts w:ascii="Verdana" w:hAnsi="Verdana"/>
      <w:b/>
      <w:bCs/>
      <w:color w:val="000080"/>
    </w:rPr>
  </w:style>
  <w:style w:type="character" w:customStyle="1" w:styleId="apple-tab-span">
    <w:name w:val="apple-tab-span"/>
    <w:basedOn w:val="Fuentedeprrafopredeter"/>
    <w:rsid w:val="00BE796D"/>
  </w:style>
  <w:style w:type="paragraph" w:styleId="NormalWeb">
    <w:name w:val="Normal (Web)"/>
    <w:basedOn w:val="Normal"/>
    <w:uiPriority w:val="99"/>
    <w:unhideWhenUsed/>
    <w:rsid w:val="00DA4697"/>
    <w:rPr>
      <w:rFonts w:ascii="Times New Roman" w:hAnsi="Times New Roman"/>
      <w:color w:val="auto"/>
      <w:sz w:val="24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476201"/>
    <w:rPr>
      <w:color w:val="808080"/>
    </w:rPr>
  </w:style>
  <w:style w:type="character" w:customStyle="1" w:styleId="PiedepginaCar">
    <w:name w:val="Pie de página Car"/>
    <w:basedOn w:val="Fuentedeprrafopredeter"/>
    <w:link w:val="Piedepgina"/>
    <w:uiPriority w:val="99"/>
    <w:rsid w:val="00C2790E"/>
    <w:rPr>
      <w:rFonts w:ascii="Verdana" w:hAnsi="Verdana"/>
      <w:color w:val="000080"/>
    </w:rPr>
  </w:style>
  <w:style w:type="paragraph" w:customStyle="1" w:styleId="AcuerdoConfidencialidad">
    <w:name w:val="Acuerdo Confidencialidad"/>
    <w:basedOn w:val="Normal"/>
    <w:link w:val="AcuerdoConfidencialidadCar"/>
    <w:autoRedefine/>
    <w:rsid w:val="008F4FB6"/>
    <w:pPr>
      <w:spacing w:before="120"/>
      <w:jc w:val="center"/>
    </w:pPr>
    <w:rPr>
      <w:rFonts w:ascii="Frutiger-Light" w:hAnsi="Frutiger-Light"/>
      <w:color w:val="auto"/>
      <w:sz w:val="16"/>
      <w:szCs w:val="24"/>
      <w:lang w:val="es-CO" w:eastAsia="en-US"/>
    </w:rPr>
  </w:style>
  <w:style w:type="character" w:customStyle="1" w:styleId="AcuerdoConfidencialidadCar">
    <w:name w:val="Acuerdo Confidencialidad Car"/>
    <w:link w:val="AcuerdoConfidencialidad"/>
    <w:rsid w:val="008F4FB6"/>
    <w:rPr>
      <w:rFonts w:ascii="Frutiger-Light" w:hAnsi="Frutiger-Light"/>
      <w:sz w:val="16"/>
      <w:szCs w:val="24"/>
      <w:lang w:val="es-CO" w:eastAsia="en-US"/>
    </w:rPr>
  </w:style>
  <w:style w:type="paragraph" w:customStyle="1" w:styleId="VersionCabecera">
    <w:name w:val="Version Cabecera"/>
    <w:basedOn w:val="Encabezado"/>
    <w:qFormat/>
    <w:rsid w:val="00A838F4"/>
    <w:pPr>
      <w:spacing w:after="240"/>
    </w:pPr>
    <w:rPr>
      <w:b/>
    </w:rPr>
  </w:style>
  <w:style w:type="paragraph" w:customStyle="1" w:styleId="CabeceraTabla">
    <w:name w:val="CabeceraTabla"/>
    <w:basedOn w:val="Normal"/>
    <w:next w:val="Normal"/>
    <w:qFormat/>
    <w:rsid w:val="001D3D39"/>
    <w:pPr>
      <w:spacing w:before="60" w:after="60"/>
      <w:ind w:left="113" w:right="113" w:firstLine="0"/>
    </w:pPr>
    <w:rPr>
      <w:rFonts w:cs="Arial"/>
      <w:b/>
      <w:caps/>
      <w:color w:val="FFFFFF" w:themeColor="background1"/>
      <w:sz w:val="20"/>
    </w:rPr>
  </w:style>
  <w:style w:type="paragraph" w:customStyle="1" w:styleId="CeldaTabla">
    <w:name w:val="CeldaTabla"/>
    <w:basedOn w:val="Normal"/>
    <w:qFormat/>
    <w:rsid w:val="0086617A"/>
    <w:pPr>
      <w:spacing w:before="20" w:after="20"/>
      <w:ind w:left="57" w:right="57" w:firstLine="0"/>
    </w:pPr>
    <w:rPr>
      <w:rFonts w:cs="Arial"/>
    </w:rPr>
  </w:style>
  <w:style w:type="character" w:styleId="nfasis">
    <w:name w:val="Emphasis"/>
    <w:basedOn w:val="Fuentedeprrafopredeter"/>
    <w:qFormat/>
    <w:rsid w:val="008A578C"/>
    <w:rPr>
      <w:i/>
      <w:iCs/>
    </w:rPr>
  </w:style>
  <w:style w:type="paragraph" w:styleId="TtulodeTDC">
    <w:name w:val="TOC Heading"/>
    <w:basedOn w:val="Ttulo1"/>
    <w:next w:val="Normal"/>
    <w:uiPriority w:val="39"/>
    <w:unhideWhenUsed/>
    <w:qFormat/>
    <w:rsid w:val="008A578C"/>
    <w:pPr>
      <w:keepLines/>
      <w:numPr>
        <w:numId w:val="0"/>
      </w:numPr>
      <w:tabs>
        <w:tab w:val="clear" w:pos="14559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noProof w:val="0"/>
      <w:color w:val="365F91" w:themeColor="accent1" w:themeShade="BF"/>
      <w:kern w:val="0"/>
      <w:sz w:val="28"/>
      <w:szCs w:val="28"/>
      <w:lang w:eastAsia="en-US"/>
    </w:rPr>
  </w:style>
  <w:style w:type="paragraph" w:customStyle="1" w:styleId="TituloPortada">
    <w:name w:val="Titulo Portada"/>
    <w:basedOn w:val="Normal"/>
    <w:next w:val="Normal"/>
    <w:qFormat/>
    <w:rsid w:val="00D573B6"/>
    <w:pPr>
      <w:spacing w:before="0"/>
      <w:ind w:left="567" w:firstLine="0"/>
      <w:jc w:val="center"/>
    </w:pPr>
    <w:rPr>
      <w:b/>
      <w:sz w:val="24"/>
    </w:rPr>
  </w:style>
  <w:style w:type="paragraph" w:customStyle="1" w:styleId="DescripcinMantis">
    <w:name w:val="Descripción Mantis"/>
    <w:basedOn w:val="Normal"/>
    <w:next w:val="Normal"/>
    <w:qFormat/>
    <w:rsid w:val="002B1802"/>
    <w:pPr>
      <w:ind w:firstLine="0"/>
      <w:jc w:val="center"/>
    </w:pPr>
    <w:rPr>
      <w:b/>
      <w:color w:val="808080" w:themeColor="background1" w:themeShade="80"/>
      <w:sz w:val="24"/>
    </w:rPr>
  </w:style>
  <w:style w:type="paragraph" w:styleId="Subttulo">
    <w:name w:val="Subtitle"/>
    <w:basedOn w:val="Normal"/>
    <w:next w:val="Normal"/>
    <w:link w:val="SubttuloCar"/>
    <w:qFormat/>
    <w:rsid w:val="00DC2893"/>
    <w:pPr>
      <w:numPr>
        <w:ilvl w:val="1"/>
      </w:numPr>
      <w:spacing w:after="160"/>
      <w:ind w:firstLine="454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SubttuloCar">
    <w:name w:val="Subtítulo Car"/>
    <w:basedOn w:val="Fuentedeprrafopredeter"/>
    <w:link w:val="Subttulo"/>
    <w:rsid w:val="00DC2893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Listaconnmeros2">
    <w:name w:val="List Number 2"/>
    <w:basedOn w:val="Normal"/>
    <w:semiHidden/>
    <w:unhideWhenUsed/>
    <w:rsid w:val="00DC2893"/>
    <w:pPr>
      <w:numPr>
        <w:numId w:val="4"/>
      </w:numPr>
      <w:contextualSpacing/>
    </w:pPr>
  </w:style>
  <w:style w:type="character" w:customStyle="1" w:styleId="PrrafodelistaCar">
    <w:name w:val="Párrafo de lista Car"/>
    <w:link w:val="Prrafodelista"/>
    <w:uiPriority w:val="34"/>
    <w:qFormat/>
    <w:rsid w:val="00900FD5"/>
    <w:rPr>
      <w:rFonts w:ascii="Century Gothic" w:hAnsi="Century Gothic"/>
      <w:color w:val="000000" w:themeColor="text1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956341">
      <w:bodyDiv w:val="1"/>
      <w:marLeft w:val="998"/>
      <w:marRight w:val="0"/>
      <w:marTop w:val="1711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59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1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9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2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0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9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79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5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389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688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30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63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02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048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39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9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37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450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76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20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02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32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22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667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40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78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10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837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53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21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22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914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5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102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0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51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79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4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65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9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80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5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0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06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910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72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67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67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64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29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716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08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47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783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56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76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398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04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81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81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5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5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843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62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637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81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23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02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15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702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22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72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72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82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52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65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43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171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94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14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92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884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432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1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1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2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83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425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77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21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39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11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33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2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1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67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5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0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84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70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744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1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3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7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03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06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949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84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96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06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944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73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49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23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87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75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200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0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18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95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78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48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40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450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9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6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1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01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09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008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5671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9270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647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191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95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36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792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34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4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38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072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4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header" Target="header4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12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3.xml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orkingFolder\Documentos%20Analisis\ULTIMO%20DF%20Alfatec%20-%20Saydex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2A1720A28D241FB90297090733252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070BA2-D4A5-47B0-A5BB-FE5D8E8C7238}"/>
      </w:docPartPr>
      <w:docPartBody>
        <w:p w:rsidR="005D1CAD" w:rsidRDefault="007B2A80">
          <w:pPr>
            <w:pStyle w:val="C2A1720A28D241FB90297090733252E8"/>
          </w:pPr>
          <w:r w:rsidRPr="00560F5D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452F4AC234A84E8381EED00FEE4129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626AF9-C725-47AB-8F0D-2FE22AAD0B66}"/>
      </w:docPartPr>
      <w:docPartBody>
        <w:p w:rsidR="005D1CAD" w:rsidRDefault="007B2A80">
          <w:pPr>
            <w:pStyle w:val="452F4AC234A84E8381EED00FEE4129BA"/>
          </w:pPr>
          <w:r w:rsidRPr="002C7114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A5A004185FA6474298AA309C09473B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6B0ABD-EFB1-4A89-B4C8-68357F49201C}"/>
      </w:docPartPr>
      <w:docPartBody>
        <w:p w:rsidR="005D1CAD" w:rsidRDefault="007B2A80">
          <w:pPr>
            <w:pStyle w:val="A5A004185FA6474298AA309C09473B82"/>
          </w:pPr>
          <w:r w:rsidRPr="00B958CD"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FB24D7FA53D24409A705C285DB9FFC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87DE4F-51A9-4D52-8C1D-EA3405059645}"/>
      </w:docPartPr>
      <w:docPartBody>
        <w:p w:rsidR="005D1CAD" w:rsidRDefault="007B2A80">
          <w:pPr>
            <w:pStyle w:val="FB24D7FA53D24409A705C285DB9FFCE3"/>
          </w:pPr>
          <w:r w:rsidRPr="00B958CD"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77135D1A234644808D63C70B4873FB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6C91EF-0254-4995-8D8C-CBA06DB14662}"/>
      </w:docPartPr>
      <w:docPartBody>
        <w:p w:rsidR="005D1CAD" w:rsidRDefault="007B2A80">
          <w:pPr>
            <w:pStyle w:val="77135D1A234644808D63C70B4873FBE3"/>
          </w:pPr>
          <w:r w:rsidRPr="002C7114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B95BC2268A254E71B90615B557C112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DAA23C-B5D4-4B0C-B506-E3E1AF9B9FBE}"/>
      </w:docPartPr>
      <w:docPartBody>
        <w:p w:rsidR="005D1CAD" w:rsidRDefault="007B2A80">
          <w:pPr>
            <w:pStyle w:val="B95BC2268A254E71B90615B557C1129F"/>
          </w:pPr>
          <w:r w:rsidRPr="00560F5D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15D2BAECB4DF48C4AE3F6A84E7C135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61EECC-2E52-4265-A558-99EDA7399B0C}"/>
      </w:docPartPr>
      <w:docPartBody>
        <w:p w:rsidR="005D1CAD" w:rsidRDefault="007B2A80">
          <w:pPr>
            <w:pStyle w:val="15D2BAECB4DF48C4AE3F6A84E7C135AC"/>
          </w:pPr>
          <w:r w:rsidRPr="00BA1418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7D8DFB3D50624D2E9727E70CDEFB70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101B5C-F585-4C5D-B090-A3E6089E4EB2}"/>
      </w:docPartPr>
      <w:docPartBody>
        <w:p w:rsidR="005D1CAD" w:rsidRDefault="007B2A80">
          <w:pPr>
            <w:pStyle w:val="7D8DFB3D50624D2E9727E70CDEFB708D"/>
          </w:pPr>
          <w:r w:rsidRPr="00560F5D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932D072B33124535B2241790782BEE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ADB03D-BD92-4855-91B4-E027AC48971B}"/>
      </w:docPartPr>
      <w:docPartBody>
        <w:p w:rsidR="005D1CAD" w:rsidRDefault="007B2A80">
          <w:pPr>
            <w:pStyle w:val="932D072B33124535B2241790782BEEF8"/>
          </w:pPr>
          <w:r w:rsidRPr="00560F5D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1DCFBED52F346CABFEBB856EEFFF8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B5AE84-F2B3-4CFD-9A9A-5228203DE51A}"/>
      </w:docPartPr>
      <w:docPartBody>
        <w:p w:rsidR="005D1CAD" w:rsidRDefault="007B2A80">
          <w:pPr>
            <w:pStyle w:val="01DCFBED52F346CABFEBB856EEFFF858"/>
          </w:pPr>
          <w:r w:rsidRPr="00560F5D">
            <w:rPr>
              <w:rStyle w:val="Textodelmarcadordeposicin"/>
            </w:rPr>
            <w:t>Haga clic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IN-Bold">
    <w:altName w:val="Arial"/>
    <w:charset w:val="00"/>
    <w:family w:val="swiss"/>
    <w:pitch w:val="variable"/>
    <w:sig w:usb0="80000027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-Light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A80"/>
    <w:rsid w:val="00000E02"/>
    <w:rsid w:val="00002435"/>
    <w:rsid w:val="000049C2"/>
    <w:rsid w:val="000078B8"/>
    <w:rsid w:val="00017401"/>
    <w:rsid w:val="000404E3"/>
    <w:rsid w:val="00053E77"/>
    <w:rsid w:val="00064DD2"/>
    <w:rsid w:val="000720A3"/>
    <w:rsid w:val="0007339C"/>
    <w:rsid w:val="000740BA"/>
    <w:rsid w:val="0007773D"/>
    <w:rsid w:val="0008304C"/>
    <w:rsid w:val="0009190F"/>
    <w:rsid w:val="000923BD"/>
    <w:rsid w:val="000925DD"/>
    <w:rsid w:val="0009273E"/>
    <w:rsid w:val="0009573B"/>
    <w:rsid w:val="000A0340"/>
    <w:rsid w:val="000A6B38"/>
    <w:rsid w:val="000B0398"/>
    <w:rsid w:val="000C0F12"/>
    <w:rsid w:val="000C297D"/>
    <w:rsid w:val="000D7055"/>
    <w:rsid w:val="000E4CD7"/>
    <w:rsid w:val="000E51C3"/>
    <w:rsid w:val="000F478F"/>
    <w:rsid w:val="00102729"/>
    <w:rsid w:val="001159DD"/>
    <w:rsid w:val="001635B0"/>
    <w:rsid w:val="00180100"/>
    <w:rsid w:val="001803FD"/>
    <w:rsid w:val="00181EE9"/>
    <w:rsid w:val="00187205"/>
    <w:rsid w:val="001A0EAB"/>
    <w:rsid w:val="001A2147"/>
    <w:rsid w:val="001A307B"/>
    <w:rsid w:val="001B47E0"/>
    <w:rsid w:val="001D773A"/>
    <w:rsid w:val="001F064B"/>
    <w:rsid w:val="00217B5C"/>
    <w:rsid w:val="00225FAF"/>
    <w:rsid w:val="00236F9E"/>
    <w:rsid w:val="00240839"/>
    <w:rsid w:val="00240D06"/>
    <w:rsid w:val="00250039"/>
    <w:rsid w:val="0025027B"/>
    <w:rsid w:val="00273254"/>
    <w:rsid w:val="002740E4"/>
    <w:rsid w:val="002819BD"/>
    <w:rsid w:val="00282A51"/>
    <w:rsid w:val="00287DB6"/>
    <w:rsid w:val="00295CA8"/>
    <w:rsid w:val="002A4436"/>
    <w:rsid w:val="002B4C78"/>
    <w:rsid w:val="002C11D1"/>
    <w:rsid w:val="002C4FFA"/>
    <w:rsid w:val="002C7690"/>
    <w:rsid w:val="002D79AE"/>
    <w:rsid w:val="002E019F"/>
    <w:rsid w:val="002F0090"/>
    <w:rsid w:val="002F6704"/>
    <w:rsid w:val="00321389"/>
    <w:rsid w:val="00327273"/>
    <w:rsid w:val="003321E9"/>
    <w:rsid w:val="00332B0B"/>
    <w:rsid w:val="00336CF8"/>
    <w:rsid w:val="00341350"/>
    <w:rsid w:val="00345994"/>
    <w:rsid w:val="003616B7"/>
    <w:rsid w:val="00370D04"/>
    <w:rsid w:val="003751CE"/>
    <w:rsid w:val="003762F2"/>
    <w:rsid w:val="00382E0B"/>
    <w:rsid w:val="00392758"/>
    <w:rsid w:val="00394FC6"/>
    <w:rsid w:val="003B5189"/>
    <w:rsid w:val="003B7028"/>
    <w:rsid w:val="003C3033"/>
    <w:rsid w:val="003C7007"/>
    <w:rsid w:val="003D5111"/>
    <w:rsid w:val="003E1D7A"/>
    <w:rsid w:val="003E3783"/>
    <w:rsid w:val="003F6E73"/>
    <w:rsid w:val="00400435"/>
    <w:rsid w:val="00403395"/>
    <w:rsid w:val="00414499"/>
    <w:rsid w:val="00422269"/>
    <w:rsid w:val="0042552D"/>
    <w:rsid w:val="0042689B"/>
    <w:rsid w:val="00432B4A"/>
    <w:rsid w:val="0045207D"/>
    <w:rsid w:val="00452A10"/>
    <w:rsid w:val="00456CC5"/>
    <w:rsid w:val="00460DEE"/>
    <w:rsid w:val="00465163"/>
    <w:rsid w:val="00466C35"/>
    <w:rsid w:val="004672BD"/>
    <w:rsid w:val="00470EDE"/>
    <w:rsid w:val="0047326A"/>
    <w:rsid w:val="00484F68"/>
    <w:rsid w:val="0049656D"/>
    <w:rsid w:val="004A6965"/>
    <w:rsid w:val="004A6A22"/>
    <w:rsid w:val="004B052A"/>
    <w:rsid w:val="004C024E"/>
    <w:rsid w:val="004C38DB"/>
    <w:rsid w:val="004C5EF8"/>
    <w:rsid w:val="004D5875"/>
    <w:rsid w:val="004E510C"/>
    <w:rsid w:val="004F44C2"/>
    <w:rsid w:val="00500525"/>
    <w:rsid w:val="0050092A"/>
    <w:rsid w:val="00502DBD"/>
    <w:rsid w:val="005074AB"/>
    <w:rsid w:val="00522A5E"/>
    <w:rsid w:val="00523B74"/>
    <w:rsid w:val="00530248"/>
    <w:rsid w:val="00534623"/>
    <w:rsid w:val="00544677"/>
    <w:rsid w:val="0056142C"/>
    <w:rsid w:val="005656C8"/>
    <w:rsid w:val="0056774F"/>
    <w:rsid w:val="005712E6"/>
    <w:rsid w:val="005A1BFD"/>
    <w:rsid w:val="005A7B09"/>
    <w:rsid w:val="005B005D"/>
    <w:rsid w:val="005B3453"/>
    <w:rsid w:val="005B4DBF"/>
    <w:rsid w:val="005D1CAD"/>
    <w:rsid w:val="005D4C1D"/>
    <w:rsid w:val="005F5F9B"/>
    <w:rsid w:val="006001A5"/>
    <w:rsid w:val="00603027"/>
    <w:rsid w:val="00603455"/>
    <w:rsid w:val="00605103"/>
    <w:rsid w:val="00614873"/>
    <w:rsid w:val="006313D3"/>
    <w:rsid w:val="00633136"/>
    <w:rsid w:val="00640E22"/>
    <w:rsid w:val="006428B9"/>
    <w:rsid w:val="00643A7F"/>
    <w:rsid w:val="00655789"/>
    <w:rsid w:val="006703EB"/>
    <w:rsid w:val="00674F51"/>
    <w:rsid w:val="006800AE"/>
    <w:rsid w:val="00690381"/>
    <w:rsid w:val="00695796"/>
    <w:rsid w:val="006A3CD6"/>
    <w:rsid w:val="006C4BF8"/>
    <w:rsid w:val="006C65AC"/>
    <w:rsid w:val="006D2BB9"/>
    <w:rsid w:val="006D349B"/>
    <w:rsid w:val="006E07D6"/>
    <w:rsid w:val="006F40A6"/>
    <w:rsid w:val="00705309"/>
    <w:rsid w:val="0070673C"/>
    <w:rsid w:val="007220BB"/>
    <w:rsid w:val="00726B11"/>
    <w:rsid w:val="007323B4"/>
    <w:rsid w:val="007420FC"/>
    <w:rsid w:val="00742160"/>
    <w:rsid w:val="0074750F"/>
    <w:rsid w:val="007720CC"/>
    <w:rsid w:val="0077397E"/>
    <w:rsid w:val="00773A75"/>
    <w:rsid w:val="00776D7E"/>
    <w:rsid w:val="00777D3E"/>
    <w:rsid w:val="00783A5B"/>
    <w:rsid w:val="00791FB4"/>
    <w:rsid w:val="007A24A3"/>
    <w:rsid w:val="007A495F"/>
    <w:rsid w:val="007A5B07"/>
    <w:rsid w:val="007B2A80"/>
    <w:rsid w:val="007D5CFA"/>
    <w:rsid w:val="007E27FB"/>
    <w:rsid w:val="007E2DAA"/>
    <w:rsid w:val="007F43CD"/>
    <w:rsid w:val="00814098"/>
    <w:rsid w:val="008366EB"/>
    <w:rsid w:val="0084397A"/>
    <w:rsid w:val="008476DB"/>
    <w:rsid w:val="00860A76"/>
    <w:rsid w:val="008838F7"/>
    <w:rsid w:val="008869AC"/>
    <w:rsid w:val="00893879"/>
    <w:rsid w:val="008A01D4"/>
    <w:rsid w:val="008C2421"/>
    <w:rsid w:val="008D32AA"/>
    <w:rsid w:val="008E2C15"/>
    <w:rsid w:val="008E6151"/>
    <w:rsid w:val="008F1E87"/>
    <w:rsid w:val="008F2420"/>
    <w:rsid w:val="008F3318"/>
    <w:rsid w:val="00907BCA"/>
    <w:rsid w:val="00913B17"/>
    <w:rsid w:val="00920318"/>
    <w:rsid w:val="00930467"/>
    <w:rsid w:val="00934E92"/>
    <w:rsid w:val="00954BE3"/>
    <w:rsid w:val="00966793"/>
    <w:rsid w:val="0097138F"/>
    <w:rsid w:val="009742E9"/>
    <w:rsid w:val="0098061E"/>
    <w:rsid w:val="009930D3"/>
    <w:rsid w:val="00994A1A"/>
    <w:rsid w:val="009E5ECC"/>
    <w:rsid w:val="00A02F43"/>
    <w:rsid w:val="00A04172"/>
    <w:rsid w:val="00A10D6A"/>
    <w:rsid w:val="00A114A4"/>
    <w:rsid w:val="00A339EE"/>
    <w:rsid w:val="00A51D3C"/>
    <w:rsid w:val="00A54B64"/>
    <w:rsid w:val="00A624E8"/>
    <w:rsid w:val="00A71822"/>
    <w:rsid w:val="00A720EF"/>
    <w:rsid w:val="00A80EED"/>
    <w:rsid w:val="00A90802"/>
    <w:rsid w:val="00AA04AA"/>
    <w:rsid w:val="00AB40E6"/>
    <w:rsid w:val="00AC3DA2"/>
    <w:rsid w:val="00AE0783"/>
    <w:rsid w:val="00AE1A13"/>
    <w:rsid w:val="00AE242E"/>
    <w:rsid w:val="00B021CE"/>
    <w:rsid w:val="00B07317"/>
    <w:rsid w:val="00B17CAA"/>
    <w:rsid w:val="00B36996"/>
    <w:rsid w:val="00B60C32"/>
    <w:rsid w:val="00B643DF"/>
    <w:rsid w:val="00B64606"/>
    <w:rsid w:val="00B709A7"/>
    <w:rsid w:val="00B73CF5"/>
    <w:rsid w:val="00B834BA"/>
    <w:rsid w:val="00B970BC"/>
    <w:rsid w:val="00BD002A"/>
    <w:rsid w:val="00BD0363"/>
    <w:rsid w:val="00BD5A00"/>
    <w:rsid w:val="00BF24FD"/>
    <w:rsid w:val="00C15650"/>
    <w:rsid w:val="00C21B0F"/>
    <w:rsid w:val="00C21E80"/>
    <w:rsid w:val="00C33727"/>
    <w:rsid w:val="00C36336"/>
    <w:rsid w:val="00C36683"/>
    <w:rsid w:val="00C366A9"/>
    <w:rsid w:val="00C43D8C"/>
    <w:rsid w:val="00C43F5C"/>
    <w:rsid w:val="00C53E23"/>
    <w:rsid w:val="00C712C9"/>
    <w:rsid w:val="00C72E72"/>
    <w:rsid w:val="00C82783"/>
    <w:rsid w:val="00C9586F"/>
    <w:rsid w:val="00C95950"/>
    <w:rsid w:val="00CC1824"/>
    <w:rsid w:val="00CC7807"/>
    <w:rsid w:val="00CD65F6"/>
    <w:rsid w:val="00CF1D3B"/>
    <w:rsid w:val="00CF278B"/>
    <w:rsid w:val="00CF3574"/>
    <w:rsid w:val="00D029FF"/>
    <w:rsid w:val="00D04FB8"/>
    <w:rsid w:val="00D14AB4"/>
    <w:rsid w:val="00D17080"/>
    <w:rsid w:val="00D173A4"/>
    <w:rsid w:val="00D17BE3"/>
    <w:rsid w:val="00D23387"/>
    <w:rsid w:val="00D2366B"/>
    <w:rsid w:val="00D333E8"/>
    <w:rsid w:val="00D359BF"/>
    <w:rsid w:val="00D570AB"/>
    <w:rsid w:val="00D65C7A"/>
    <w:rsid w:val="00DA13DD"/>
    <w:rsid w:val="00DA1674"/>
    <w:rsid w:val="00DA2D28"/>
    <w:rsid w:val="00DB2CAB"/>
    <w:rsid w:val="00DC7569"/>
    <w:rsid w:val="00DD4186"/>
    <w:rsid w:val="00DD5BA2"/>
    <w:rsid w:val="00DF4A3F"/>
    <w:rsid w:val="00E0371F"/>
    <w:rsid w:val="00E10754"/>
    <w:rsid w:val="00E22CEF"/>
    <w:rsid w:val="00E23F25"/>
    <w:rsid w:val="00E33A77"/>
    <w:rsid w:val="00E414C2"/>
    <w:rsid w:val="00E44424"/>
    <w:rsid w:val="00E52EDA"/>
    <w:rsid w:val="00E5339B"/>
    <w:rsid w:val="00E67C63"/>
    <w:rsid w:val="00E7100F"/>
    <w:rsid w:val="00E71277"/>
    <w:rsid w:val="00E762C9"/>
    <w:rsid w:val="00E8492E"/>
    <w:rsid w:val="00E84DCD"/>
    <w:rsid w:val="00E851FB"/>
    <w:rsid w:val="00EA1C5F"/>
    <w:rsid w:val="00EB0F42"/>
    <w:rsid w:val="00EB728D"/>
    <w:rsid w:val="00EC48B1"/>
    <w:rsid w:val="00EE3DBE"/>
    <w:rsid w:val="00EE57FF"/>
    <w:rsid w:val="00EE6869"/>
    <w:rsid w:val="00EF2BAE"/>
    <w:rsid w:val="00EF59C5"/>
    <w:rsid w:val="00EF5A09"/>
    <w:rsid w:val="00EF6A3C"/>
    <w:rsid w:val="00F05357"/>
    <w:rsid w:val="00F10598"/>
    <w:rsid w:val="00F11AC9"/>
    <w:rsid w:val="00F1282E"/>
    <w:rsid w:val="00F30A15"/>
    <w:rsid w:val="00F32184"/>
    <w:rsid w:val="00F329DD"/>
    <w:rsid w:val="00F40282"/>
    <w:rsid w:val="00F410CE"/>
    <w:rsid w:val="00F55CAC"/>
    <w:rsid w:val="00F6440B"/>
    <w:rsid w:val="00F90145"/>
    <w:rsid w:val="00F90950"/>
    <w:rsid w:val="00FA5DF2"/>
    <w:rsid w:val="00FC4720"/>
    <w:rsid w:val="00FE2CAC"/>
    <w:rsid w:val="00FE5B1F"/>
    <w:rsid w:val="00FF1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643A7F"/>
    <w:rPr>
      <w:color w:val="808080"/>
    </w:rPr>
  </w:style>
  <w:style w:type="paragraph" w:customStyle="1" w:styleId="C2A1720A28D241FB90297090733252E8">
    <w:name w:val="C2A1720A28D241FB90297090733252E8"/>
  </w:style>
  <w:style w:type="paragraph" w:customStyle="1" w:styleId="452F4AC234A84E8381EED00FEE4129BA">
    <w:name w:val="452F4AC234A84E8381EED00FEE4129BA"/>
  </w:style>
  <w:style w:type="paragraph" w:customStyle="1" w:styleId="A5A004185FA6474298AA309C09473B82">
    <w:name w:val="A5A004185FA6474298AA309C09473B82"/>
  </w:style>
  <w:style w:type="paragraph" w:customStyle="1" w:styleId="57B4BCA2C4E04055BB997D231E4B3057">
    <w:name w:val="57B4BCA2C4E04055BB997D231E4B3057"/>
  </w:style>
  <w:style w:type="paragraph" w:customStyle="1" w:styleId="DFDC656DCADD4ECFB33E7F04BDC251F1">
    <w:name w:val="DFDC656DCADD4ECFB33E7F04BDC251F1"/>
  </w:style>
  <w:style w:type="paragraph" w:customStyle="1" w:styleId="3CE51E67557F456DABC5C7D0528D3F0B">
    <w:name w:val="3CE51E67557F456DABC5C7D0528D3F0B"/>
  </w:style>
  <w:style w:type="paragraph" w:customStyle="1" w:styleId="FB24D7FA53D24409A705C285DB9FFCE3">
    <w:name w:val="FB24D7FA53D24409A705C285DB9FFCE3"/>
  </w:style>
  <w:style w:type="paragraph" w:customStyle="1" w:styleId="77135D1A234644808D63C70B4873FBE3">
    <w:name w:val="77135D1A234644808D63C70B4873FBE3"/>
  </w:style>
  <w:style w:type="paragraph" w:customStyle="1" w:styleId="B95BC2268A254E71B90615B557C1129F">
    <w:name w:val="B95BC2268A254E71B90615B557C1129F"/>
  </w:style>
  <w:style w:type="paragraph" w:customStyle="1" w:styleId="15D2BAECB4DF48C4AE3F6A84E7C135AC">
    <w:name w:val="15D2BAECB4DF48C4AE3F6A84E7C135AC"/>
  </w:style>
  <w:style w:type="paragraph" w:customStyle="1" w:styleId="7D8DFB3D50624D2E9727E70CDEFB708D">
    <w:name w:val="7D8DFB3D50624D2E9727E70CDEFB708D"/>
  </w:style>
  <w:style w:type="paragraph" w:customStyle="1" w:styleId="932D072B33124535B2241790782BEEF8">
    <w:name w:val="932D072B33124535B2241790782BEEF8"/>
  </w:style>
  <w:style w:type="paragraph" w:customStyle="1" w:styleId="01DCFBED52F346CABFEBB856EEFFF858">
    <w:name w:val="01DCFBED52F346CABFEBB856EEFFF858"/>
  </w:style>
  <w:style w:type="paragraph" w:customStyle="1" w:styleId="A755C4C6C0BA4C6E8FF353881BB42065">
    <w:name w:val="A755C4C6C0BA4C6E8FF353881BB42065"/>
    <w:rsid w:val="00643A7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root>
  <documento>
    <reqSaydex>133099</reqSaydex>
    <codMantis>21986</codMantis>
    <descMantis>Auditar eliminación en Lista de Regímenes</descMantis>
    <docAutor>
    </docAutor>
    <versionFL>
    </versionFL>
    <fechaCreacion>
    </fechaCreacion>
    <nombreDocumento>DF_XXXXX_YYY_AsuntoMantis_vX.docx
    </nombreDocumento>
  </documento>
</root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</b:Sources>
</file>

<file path=customXml/itemProps1.xml><?xml version="1.0" encoding="utf-8"?>
<ds:datastoreItem xmlns:ds="http://schemas.openxmlformats.org/officeDocument/2006/customXml" ds:itemID="{56578001-EFAB-42E6-A10E-4104DBE20FE8}">
  <ds:schemaRefs/>
</ds:datastoreItem>
</file>

<file path=customXml/itemProps2.xml><?xml version="1.0" encoding="utf-8"?>
<ds:datastoreItem xmlns:ds="http://schemas.openxmlformats.org/officeDocument/2006/customXml" ds:itemID="{07D5DC4E-A949-4F0F-8ED2-01F6905282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ULTIMO DF Alfatec - Saydex.dotx</Template>
  <TotalTime>0</TotalTime>
  <Pages>18</Pages>
  <Words>970</Words>
  <Characters>5335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6293</CharactersWithSpaces>
  <SharedDoc>false</SharedDoc>
  <HLinks>
    <vt:vector size="48" baseType="variant">
      <vt:variant>
        <vt:i4>1245244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_Toc304287311</vt:lpwstr>
      </vt:variant>
      <vt:variant>
        <vt:i4>1245244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_Toc304287310</vt:lpwstr>
      </vt:variant>
      <vt:variant>
        <vt:i4>1179708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_Toc304287309</vt:lpwstr>
      </vt:variant>
      <vt:variant>
        <vt:i4>1179708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_Toc304287308</vt:lpwstr>
      </vt:variant>
      <vt:variant>
        <vt:i4>1179708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_Toc304287307</vt:lpwstr>
      </vt:variant>
      <vt:variant>
        <vt:i4>1179708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_Toc304287306</vt:lpwstr>
      </vt:variant>
      <vt:variant>
        <vt:i4>1179708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_Toc304287305</vt:lpwstr>
      </vt:variant>
      <vt:variant>
        <vt:i4>1179708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_Toc304287304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Alberto Pagán Benedicto</dc:creator>
  <cp:lastModifiedBy>Victor Coronado</cp:lastModifiedBy>
  <cp:revision>2</cp:revision>
  <cp:lastPrinted>1997-07-30T13:58:00Z</cp:lastPrinted>
  <dcterms:created xsi:type="dcterms:W3CDTF">2018-02-08T11:53:00Z</dcterms:created>
  <dcterms:modified xsi:type="dcterms:W3CDTF">2018-02-08T11:53:00Z</dcterms:modified>
</cp:coreProperties>
</file>