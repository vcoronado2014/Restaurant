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33EAA4" w14:textId="77777777" w:rsidR="00396CCA" w:rsidRDefault="00396CCA" w:rsidP="00396CCA">
      <w:pPr>
        <w:jc w:val="both"/>
        <w:rPr>
          <w:lang w:val="es-MX"/>
        </w:rPr>
      </w:pPr>
      <w:bookmarkStart w:id="0" w:name="_Hlk499023426"/>
      <w:bookmarkEnd w:id="0"/>
    </w:p>
    <w:p w14:paraId="4533EAA5" w14:textId="77777777" w:rsidR="00396CCA" w:rsidRDefault="00396CCA" w:rsidP="00396CCA">
      <w:pPr>
        <w:jc w:val="both"/>
        <w:rPr>
          <w:lang w:val="es-MX"/>
        </w:rPr>
      </w:pPr>
    </w:p>
    <w:p w14:paraId="4533EAA6" w14:textId="77777777" w:rsidR="00396CCA" w:rsidRDefault="00396CCA" w:rsidP="00396CCA">
      <w:pPr>
        <w:jc w:val="both"/>
        <w:rPr>
          <w:lang w:val="es-MX"/>
        </w:rPr>
      </w:pPr>
    </w:p>
    <w:p w14:paraId="4533EAA7" w14:textId="77777777" w:rsidR="00396CCA" w:rsidRDefault="00396CCA" w:rsidP="0008177A">
      <w:pPr>
        <w:jc w:val="both"/>
        <w:rPr>
          <w:lang w:val="es-MX"/>
        </w:rPr>
      </w:pPr>
    </w:p>
    <w:p w14:paraId="4533EAA8" w14:textId="77777777" w:rsidR="009B5572" w:rsidRDefault="009B5572" w:rsidP="0008177A">
      <w:pPr>
        <w:jc w:val="both"/>
        <w:rPr>
          <w:lang w:val="es-MX"/>
        </w:rPr>
      </w:pPr>
    </w:p>
    <w:p w14:paraId="4533EAA9" w14:textId="77777777" w:rsidR="009B5572" w:rsidRDefault="009B5572" w:rsidP="0008177A">
      <w:pPr>
        <w:jc w:val="both"/>
        <w:rPr>
          <w:lang w:val="es-MX"/>
        </w:rPr>
      </w:pPr>
    </w:p>
    <w:p w14:paraId="4533EAAA" w14:textId="77777777" w:rsidR="009B5572" w:rsidRPr="0008177A" w:rsidRDefault="009B5572" w:rsidP="0008177A">
      <w:pPr>
        <w:jc w:val="both"/>
        <w:rPr>
          <w:lang w:val="es-MX"/>
        </w:rPr>
      </w:pPr>
    </w:p>
    <w:p w14:paraId="4533EAAB" w14:textId="77777777" w:rsidR="002C43A9" w:rsidRDefault="002C43A9" w:rsidP="002C43A9"/>
    <w:p w14:paraId="4533EAAC" w14:textId="77777777" w:rsidR="0008177A" w:rsidRPr="00A9125F" w:rsidRDefault="008B2249" w:rsidP="00A9125F">
      <w:pPr>
        <w:jc w:val="center"/>
        <w:rPr>
          <w:b/>
          <w:color w:val="92D050" w:themeColor="text2"/>
          <w:sz w:val="52"/>
        </w:rPr>
      </w:pPr>
      <w:r>
        <w:rPr>
          <w:b/>
          <w:color w:val="92D050" w:themeColor="text2"/>
          <w:sz w:val="52"/>
        </w:rPr>
        <w:t>Informe</w:t>
      </w:r>
    </w:p>
    <w:p w14:paraId="4533EAAD" w14:textId="77777777" w:rsidR="00801D15" w:rsidRPr="00A9125F" w:rsidRDefault="00A9125F" w:rsidP="00A51609">
      <w:pPr>
        <w:jc w:val="center"/>
        <w:rPr>
          <w:rFonts w:ascii="Arial Narrow" w:hAnsi="Arial Narrow" w:cs="Arial"/>
          <w:bCs/>
          <w:i/>
          <w:color w:val="000000"/>
          <w:sz w:val="20"/>
          <w:szCs w:val="28"/>
        </w:rPr>
      </w:pP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“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Avance de S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 xml:space="preserve">ervicios a </w:t>
      </w:r>
      <w:r w:rsidR="00F15672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T</w:t>
      </w:r>
      <w:r w:rsid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erceros</w:t>
      </w:r>
      <w:r w:rsidRPr="00A9125F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”</w:t>
      </w:r>
    </w:p>
    <w:p w14:paraId="4533EAAE" w14:textId="77777777" w:rsidR="00801D15" w:rsidRDefault="00A51609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 w:rsidRPr="00A51609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Savina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 </w:t>
      </w:r>
      <w:r w:rsidR="003E5211">
        <w:rPr>
          <w:rFonts w:ascii="Arial Narrow" w:hAnsi="Arial Narrow" w:cs="Arial"/>
          <w:bCs/>
          <w:i/>
          <w:color w:val="92D050" w:themeColor="text2"/>
          <w:sz w:val="48"/>
          <w:szCs w:val="28"/>
        </w:rPr>
        <w:t>Paciente</w:t>
      </w:r>
    </w:p>
    <w:p w14:paraId="4533EAAF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0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1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2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3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4" w14:textId="77777777" w:rsidR="00801D15" w:rsidRDefault="00801D15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</w:p>
    <w:p w14:paraId="4533EAB5" w14:textId="77777777" w:rsidR="002C43A9" w:rsidRPr="00440110" w:rsidRDefault="00DF28E4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Versión 1</w:t>
      </w:r>
      <w:r w:rsidR="00BD29F7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.</w:t>
      </w: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0</w:t>
      </w:r>
    </w:p>
    <w:p w14:paraId="4533EAB6" w14:textId="77777777" w:rsidR="002C43A9" w:rsidRPr="00440110" w:rsidRDefault="003E5211" w:rsidP="002C43A9">
      <w:pPr>
        <w:jc w:val="center"/>
        <w:rPr>
          <w:rFonts w:ascii="Arial Narrow" w:hAnsi="Arial Narrow" w:cs="Arial"/>
          <w:b/>
          <w:bCs/>
          <w:smallCaps/>
          <w:color w:val="000000"/>
          <w:sz w:val="20"/>
          <w:szCs w:val="28"/>
        </w:rPr>
      </w:pPr>
      <w:r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Febrero</w:t>
      </w:r>
      <w:r w:rsidR="00BA0E5D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 xml:space="preserve"> </w:t>
      </w:r>
      <w:r w:rsidR="00A51609">
        <w:rPr>
          <w:rFonts w:ascii="Arial Narrow" w:hAnsi="Arial Narrow" w:cs="Arial"/>
          <w:b/>
          <w:bCs/>
          <w:smallCaps/>
          <w:color w:val="000000"/>
          <w:sz w:val="20"/>
          <w:szCs w:val="28"/>
        </w:rPr>
        <w:t>2018</w:t>
      </w:r>
    </w:p>
    <w:p w14:paraId="4533EAB7" w14:textId="77777777" w:rsidR="002C43A9" w:rsidRDefault="002C43A9" w:rsidP="002C43A9">
      <w:pPr>
        <w:rPr>
          <w:rFonts w:ascii="Arial Narrow" w:hAnsi="Arial Narrow" w:cs="Arial"/>
          <w:sz w:val="28"/>
          <w:szCs w:val="28"/>
        </w:rPr>
      </w:pPr>
    </w:p>
    <w:p w14:paraId="4533EAB8" w14:textId="77777777" w:rsidR="002C43A9" w:rsidRDefault="002C43A9" w:rsidP="002C43A9"/>
    <w:p w14:paraId="4533EAB9" w14:textId="77777777" w:rsidR="00A37223" w:rsidRDefault="00A37223" w:rsidP="00A37223">
      <w:pPr>
        <w:spacing w:after="0"/>
      </w:pPr>
    </w:p>
    <w:p w14:paraId="4533EABA" w14:textId="77777777" w:rsidR="00A37223" w:rsidRDefault="00A37223" w:rsidP="00A37223">
      <w:pPr>
        <w:spacing w:after="0"/>
      </w:pPr>
    </w:p>
    <w:p w14:paraId="4533EABB" w14:textId="77777777" w:rsidR="002C43A9" w:rsidRDefault="002C43A9" w:rsidP="002C43A9"/>
    <w:p w14:paraId="4533EABC" w14:textId="77777777" w:rsidR="00A37223" w:rsidRDefault="00A37223">
      <w:pPr>
        <w:sectPr w:rsidR="00A37223" w:rsidSect="00FA4AC1">
          <w:headerReference w:type="default" r:id="rId11"/>
          <w:footerReference w:type="default" r:id="rId12"/>
          <w:headerReference w:type="first" r:id="rId13"/>
          <w:pgSz w:w="12240" w:h="15840" w:code="1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533EABD" w14:textId="77777777" w:rsidR="003E6B98" w:rsidRPr="003E6B98" w:rsidRDefault="003E6B98" w:rsidP="003E6B98">
      <w:pPr>
        <w:jc w:val="center"/>
        <w:rPr>
          <w:b/>
          <w:smallCaps/>
          <w:sz w:val="28"/>
        </w:rPr>
      </w:pPr>
      <w:r w:rsidRPr="003E6B98">
        <w:rPr>
          <w:b/>
          <w:smallCaps/>
          <w:sz w:val="28"/>
        </w:rPr>
        <w:lastRenderedPageBreak/>
        <w:t>Aprobaciones</w:t>
      </w:r>
    </w:p>
    <w:p w14:paraId="4533EABE" w14:textId="77777777" w:rsidR="003E6B98" w:rsidRDefault="003E6B98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BA0E5D" w:rsidRPr="002F79A7" w14:paraId="4533EAC2" w14:textId="77777777" w:rsidTr="0042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BF" w14:textId="77777777" w:rsidR="00BA0E5D" w:rsidRPr="00041F28" w:rsidRDefault="00BA0E5D" w:rsidP="00425225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Elaborador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C0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Revisor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C1" w14:textId="77777777" w:rsidR="00BA0E5D" w:rsidRPr="00041F28" w:rsidRDefault="00BA0E5D" w:rsidP="00425225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Aprobador</w:t>
            </w:r>
          </w:p>
        </w:tc>
      </w:tr>
      <w:tr w:rsidR="00BA0E5D" w:rsidRPr="002F79A7" w14:paraId="4533EAD0" w14:textId="77777777" w:rsidTr="00425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C3" w14:textId="77777777" w:rsidR="00DF28E4" w:rsidRPr="002F79A7" w:rsidRDefault="00A51609" w:rsidP="00DF28E4">
            <w:pPr>
              <w:pStyle w:val="Piedepgina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Miguel Reyes</w:t>
            </w:r>
          </w:p>
          <w:p w14:paraId="4533EAC4" w14:textId="77777777" w:rsidR="00BA0E5D" w:rsidRPr="00A51609" w:rsidRDefault="00A51609" w:rsidP="00DF28E4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 w:rsidRPr="00A51609"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Jefe de Continuidad</w:t>
            </w:r>
          </w:p>
        </w:tc>
        <w:tc>
          <w:tcPr>
            <w:tcW w:w="1667" w:type="pct"/>
            <w:shd w:val="clear" w:color="auto" w:fill="FFFFFF" w:themeFill="background1"/>
          </w:tcPr>
          <w:p w14:paraId="4533EAC5" w14:textId="77777777" w:rsidR="00BA0E5D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6" w14:textId="77777777" w:rsidR="00A51609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7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Claudio Torrejón</w:t>
            </w:r>
          </w:p>
          <w:p w14:paraId="4533EAC8" w14:textId="77777777" w:rsidR="00DF28E4" w:rsidRPr="00B03872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color w:val="3F3F3F" w:themeColor="text1"/>
                <w:sz w:val="16"/>
                <w:szCs w:val="16"/>
              </w:rPr>
              <w:t>Subgerente de Tecnología e Innovación</w:t>
            </w:r>
          </w:p>
          <w:p w14:paraId="4533EAC9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A" w14:textId="77777777" w:rsidR="00BA0E5D" w:rsidRPr="002F79A7" w:rsidRDefault="00BA0E5D" w:rsidP="00A5160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CB" w14:textId="77777777" w:rsidR="00BA0E5D" w:rsidRPr="002F79A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  <w:p w14:paraId="4533EACC" w14:textId="77777777" w:rsidR="00DF28E4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  <w:p w14:paraId="4533EACD" w14:textId="77777777" w:rsidR="00DF28E4" w:rsidRPr="00121108" w:rsidRDefault="00A51609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/>
                <w:color w:val="3F3F3F" w:themeColor="text1"/>
                <w:sz w:val="16"/>
                <w:szCs w:val="16"/>
              </w:rPr>
              <w:t>Eric Mosnich</w:t>
            </w:r>
          </w:p>
          <w:p w14:paraId="4533EACE" w14:textId="77777777" w:rsidR="00DF28E4" w:rsidRPr="00121108" w:rsidRDefault="00DF28E4" w:rsidP="00DF28E4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  <w:r w:rsidRPr="00121108">
              <w:rPr>
                <w:rFonts w:eastAsia="Calibri"/>
                <w:color w:val="3F3F3F" w:themeColor="text1"/>
                <w:sz w:val="16"/>
                <w:szCs w:val="16"/>
              </w:rPr>
              <w:t xml:space="preserve">Gerente </w:t>
            </w:r>
            <w:r w:rsidR="00A51609">
              <w:rPr>
                <w:rFonts w:eastAsia="Calibri"/>
                <w:color w:val="3F3F3F" w:themeColor="text1"/>
                <w:sz w:val="16"/>
                <w:szCs w:val="16"/>
              </w:rPr>
              <w:t>de Tecnología e Innovación</w:t>
            </w:r>
          </w:p>
          <w:p w14:paraId="4533EACF" w14:textId="77777777" w:rsidR="00BA0E5D" w:rsidRPr="005F1BE7" w:rsidRDefault="00BA0E5D" w:rsidP="00425225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1" w14:textId="77777777" w:rsidR="003E6B98" w:rsidRDefault="003E6B98"/>
    <w:p w14:paraId="4533EAD2" w14:textId="77777777" w:rsidR="004B7D60" w:rsidRDefault="004B7D60" w:rsidP="004B7D60">
      <w:pPr>
        <w:jc w:val="center"/>
      </w:pPr>
      <w:r>
        <w:t>Recepcionado por:</w:t>
      </w:r>
    </w:p>
    <w:p w14:paraId="4533EAD3" w14:textId="77777777" w:rsidR="004B7D60" w:rsidRDefault="004B7D60"/>
    <w:tbl>
      <w:tblPr>
        <w:tblStyle w:val="Tablanormal1"/>
        <w:tblW w:w="5000" w:type="pct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035"/>
        <w:gridCol w:w="3036"/>
        <w:gridCol w:w="3034"/>
      </w:tblGrid>
      <w:tr w:rsidR="004B7D60" w:rsidRPr="002F79A7" w14:paraId="4533EAD7" w14:textId="77777777" w:rsidTr="00EB4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BFBFBF" w:themeFill="background1" w:themeFillShade="BF"/>
            <w:vAlign w:val="center"/>
          </w:tcPr>
          <w:p w14:paraId="4533EAD4" w14:textId="77777777" w:rsidR="004B7D60" w:rsidRPr="00041F28" w:rsidRDefault="004B7D60" w:rsidP="00EB4FF9">
            <w:pPr>
              <w:pStyle w:val="Piedepgina"/>
              <w:jc w:val="center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Nombre</w:t>
            </w:r>
            <w:r w:rsidR="0022771B">
              <w:rPr>
                <w:rFonts w:eastAsia="Calibri"/>
                <w:sz w:val="16"/>
                <w:szCs w:val="16"/>
              </w:rPr>
              <w:t xml:space="preserve"> y Cargo</w:t>
            </w:r>
          </w:p>
        </w:tc>
        <w:tc>
          <w:tcPr>
            <w:tcW w:w="1667" w:type="pct"/>
            <w:shd w:val="clear" w:color="auto" w:fill="BFBFBF" w:themeFill="background1" w:themeFillShade="BF"/>
            <w:vAlign w:val="center"/>
          </w:tcPr>
          <w:p w14:paraId="4533EAD5" w14:textId="77777777" w:rsidR="004B7D60" w:rsidRPr="00041F28" w:rsidRDefault="0022771B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Área</w:t>
            </w:r>
          </w:p>
        </w:tc>
        <w:tc>
          <w:tcPr>
            <w:tcW w:w="1666" w:type="pct"/>
            <w:shd w:val="clear" w:color="auto" w:fill="BFBFBF" w:themeFill="background1" w:themeFillShade="BF"/>
            <w:vAlign w:val="center"/>
          </w:tcPr>
          <w:p w14:paraId="4533EAD6" w14:textId="77777777" w:rsidR="004B7D60" w:rsidRPr="00041F28" w:rsidRDefault="004B7D60" w:rsidP="00EB4FF9">
            <w:pPr>
              <w:pStyle w:val="Piedepgin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16"/>
                <w:szCs w:val="16"/>
              </w:rPr>
            </w:pPr>
            <w:r>
              <w:rPr>
                <w:rFonts w:eastAsia="Calibri"/>
                <w:sz w:val="16"/>
                <w:szCs w:val="16"/>
              </w:rPr>
              <w:t>Empresa</w:t>
            </w:r>
          </w:p>
        </w:tc>
      </w:tr>
      <w:tr w:rsidR="004B7D60" w:rsidRPr="002F79A7" w14:paraId="4533EADC" w14:textId="77777777" w:rsidTr="00EB4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  <w:shd w:val="clear" w:color="auto" w:fill="FFFFFF" w:themeFill="background1"/>
            <w:vAlign w:val="center"/>
          </w:tcPr>
          <w:p w14:paraId="4533EAD8" w14:textId="77777777" w:rsidR="004B7D60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  <w:r>
              <w:rPr>
                <w:rFonts w:eastAsia="Calibri"/>
                <w:b w:val="0"/>
                <w:color w:val="3F3F3F" w:themeColor="text1"/>
                <w:sz w:val="16"/>
                <w:szCs w:val="16"/>
              </w:rPr>
              <w:t>Inti Paredes</w:t>
            </w:r>
          </w:p>
          <w:p w14:paraId="4533EAD9" w14:textId="77777777" w:rsidR="0022771B" w:rsidRPr="00A51609" w:rsidRDefault="0022771B" w:rsidP="00EB4FF9">
            <w:pPr>
              <w:pStyle w:val="Piedepgina"/>
              <w:rPr>
                <w:rFonts w:eastAsia="Calibri"/>
                <w:b w:val="0"/>
                <w:color w:val="3F3F3F" w:themeColor="text1"/>
                <w:sz w:val="16"/>
                <w:szCs w:val="16"/>
              </w:rPr>
            </w:pPr>
          </w:p>
        </w:tc>
        <w:tc>
          <w:tcPr>
            <w:tcW w:w="1667" w:type="pct"/>
            <w:shd w:val="clear" w:color="auto" w:fill="FFFFFF" w:themeFill="background1"/>
          </w:tcPr>
          <w:p w14:paraId="4533EADA" w14:textId="77777777" w:rsidR="004B7D60" w:rsidRPr="002F79A7" w:rsidRDefault="004B7D60" w:rsidP="0022771B">
            <w:pPr>
              <w:pStyle w:val="Piedepgin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3F3F3F" w:themeColor="text1"/>
                <w:sz w:val="16"/>
                <w:szCs w:val="16"/>
              </w:rPr>
            </w:pPr>
          </w:p>
        </w:tc>
        <w:tc>
          <w:tcPr>
            <w:tcW w:w="1666" w:type="pct"/>
            <w:shd w:val="clear" w:color="auto" w:fill="FFFFFF" w:themeFill="background1"/>
          </w:tcPr>
          <w:p w14:paraId="4533EADB" w14:textId="77777777" w:rsidR="004B7D60" w:rsidRPr="005F1BE7" w:rsidRDefault="004B7D60" w:rsidP="00EB4FF9">
            <w:pPr>
              <w:pStyle w:val="Piedepgin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3F3F3F" w:themeColor="text1"/>
                <w:sz w:val="16"/>
                <w:szCs w:val="16"/>
              </w:rPr>
            </w:pPr>
          </w:p>
        </w:tc>
      </w:tr>
    </w:tbl>
    <w:p w14:paraId="4533EADD" w14:textId="77777777" w:rsidR="004B7D60" w:rsidRDefault="004B7D60"/>
    <w:p w14:paraId="4533EADE" w14:textId="77777777" w:rsidR="004B7D60" w:rsidRDefault="004B7D60"/>
    <w:p w14:paraId="4533EADF" w14:textId="77777777" w:rsidR="00A37223" w:rsidRDefault="00A37223">
      <w:r>
        <w:br w:type="page"/>
      </w:r>
    </w:p>
    <w:p w14:paraId="4533EAE0" w14:textId="77777777" w:rsidR="002C43A9" w:rsidRPr="00BA0E5D" w:rsidRDefault="002C43A9" w:rsidP="00BA0E5D">
      <w:pPr>
        <w:jc w:val="center"/>
        <w:rPr>
          <w:b/>
          <w:smallCaps/>
          <w:sz w:val="28"/>
        </w:rPr>
      </w:pPr>
      <w:r w:rsidRPr="00BA0E5D">
        <w:rPr>
          <w:b/>
          <w:smallCaps/>
          <w:sz w:val="28"/>
        </w:rPr>
        <w:lastRenderedPageBreak/>
        <w:t>Tabla de Contenidos</w:t>
      </w:r>
    </w:p>
    <w:sdt>
      <w:sdtPr>
        <w:rPr>
          <w:rFonts w:eastAsiaTheme="minorEastAsia"/>
          <w:sz w:val="20"/>
          <w:lang w:val="es-ES"/>
        </w:rPr>
        <w:id w:val="1115103558"/>
        <w:docPartObj>
          <w:docPartGallery w:val="Table of Contents"/>
          <w:docPartUnique/>
        </w:docPartObj>
      </w:sdtPr>
      <w:sdtEndPr/>
      <w:sdtContent>
        <w:p w14:paraId="4533EAE1" w14:textId="77777777" w:rsidR="002C43A9" w:rsidRPr="00560F59" w:rsidRDefault="002C43A9" w:rsidP="002C43A9"/>
        <w:p w14:paraId="174C4C19" w14:textId="2B6C4EDA" w:rsidR="00F046CE" w:rsidRDefault="002C43A9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r w:rsidRPr="00560F59">
            <w:fldChar w:fldCharType="begin"/>
          </w:r>
          <w:r w:rsidRPr="00560F59">
            <w:instrText xml:space="preserve"> TOC \o "1-3" \h \z \u </w:instrText>
          </w:r>
          <w:r w:rsidRPr="00560F59">
            <w:fldChar w:fldCharType="separate"/>
          </w:r>
          <w:hyperlink w:anchor="_Toc514063050" w:history="1">
            <w:r w:rsidR="00F046CE" w:rsidRPr="00E54227">
              <w:rPr>
                <w:rStyle w:val="Hipervnculo"/>
                <w:noProof/>
              </w:rPr>
              <w:t>1.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Objetivos del documento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_Toc514063050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4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65100EC8" w14:textId="56E886F3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1" w:history="1">
            <w:r w:rsidR="00F046CE" w:rsidRPr="00E54227">
              <w:rPr>
                <w:rStyle w:val="Hipervnculo"/>
                <w:noProof/>
              </w:rPr>
              <w:t>2.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Informe de Correctivos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_Toc514063051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5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3413F53C" w14:textId="1EE984D7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2" w:history="1">
            <w:r w:rsidR="00F046CE" w:rsidRPr="00E54227">
              <w:rPr>
                <w:rStyle w:val="Hipervnculo"/>
                <w:noProof/>
              </w:rPr>
              <w:t>3.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Informe de Evolutivos/Normativos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_Toc514063052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5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7CB3CBD2" w14:textId="03950FD8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3" w:history="1">
            <w:r w:rsidR="00F046CE" w:rsidRPr="00E54227">
              <w:rPr>
                <w:rStyle w:val="Hipervnculo"/>
                <w:noProof/>
              </w:rPr>
              <w:t>4.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Riesgos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_Toc514063053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5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189F2D01" w14:textId="69DA96D2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4" w:history="1">
            <w:r w:rsidR="00F046CE" w:rsidRPr="00E54227">
              <w:rPr>
                <w:rStyle w:val="Hipervnculo"/>
                <w:noProof/>
              </w:rPr>
              <w:t>5.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Solicitud de pendientes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_Toc514063054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5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2D8E40A1" w14:textId="15AB46FB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5" w:history="1">
            <w:r w:rsidR="00F046CE" w:rsidRPr="00E54227">
              <w:rPr>
                <w:rStyle w:val="Hipervnculo"/>
                <w:noProof/>
              </w:rPr>
              <w:t>6.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resumen de horas por tipo de requerimientos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_Toc514063055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6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45521BFB" w14:textId="2C262FFD" w:rsidR="00F046CE" w:rsidRDefault="00405C92">
          <w:pPr>
            <w:pStyle w:val="TDC1"/>
            <w:tabs>
              <w:tab w:val="left" w:pos="440"/>
              <w:tab w:val="right" w:leader="dot" w:pos="9111"/>
            </w:tabs>
            <w:rPr>
              <w:rFonts w:eastAsiaTheme="minorEastAsia"/>
              <w:noProof/>
              <w:lang w:val="es-CL" w:eastAsia="es-CL"/>
            </w:rPr>
          </w:pPr>
          <w:hyperlink w:anchor="_Toc514063056" w:history="1">
            <w:r w:rsidR="00F046CE" w:rsidRPr="00E54227">
              <w:rPr>
                <w:rStyle w:val="Hipervnculo"/>
                <w:noProof/>
              </w:rPr>
              <w:t>7.</w:t>
            </w:r>
            <w:r w:rsidR="00F046CE">
              <w:rPr>
                <w:rFonts w:eastAsiaTheme="minorEastAsia"/>
                <w:noProof/>
                <w:lang w:val="es-CL" w:eastAsia="es-CL"/>
              </w:rPr>
              <w:tab/>
            </w:r>
            <w:r w:rsidR="00F046CE" w:rsidRPr="00E54227">
              <w:rPr>
                <w:rStyle w:val="Hipervnculo"/>
                <w:noProof/>
              </w:rPr>
              <w:t>Resumen de horas por tipo de tareas</w:t>
            </w:r>
            <w:r w:rsidR="00F046CE">
              <w:rPr>
                <w:noProof/>
                <w:webHidden/>
              </w:rPr>
              <w:tab/>
            </w:r>
            <w:r w:rsidR="00F046CE">
              <w:rPr>
                <w:noProof/>
                <w:webHidden/>
              </w:rPr>
              <w:fldChar w:fldCharType="begin"/>
            </w:r>
            <w:r w:rsidR="00F046CE">
              <w:rPr>
                <w:noProof/>
                <w:webHidden/>
              </w:rPr>
              <w:instrText xml:space="preserve"> PAGEREF _Toc514063056 \h </w:instrText>
            </w:r>
            <w:r w:rsidR="00F046CE">
              <w:rPr>
                <w:noProof/>
                <w:webHidden/>
              </w:rPr>
            </w:r>
            <w:r w:rsidR="00F046CE">
              <w:rPr>
                <w:noProof/>
                <w:webHidden/>
              </w:rPr>
              <w:fldChar w:fldCharType="separate"/>
            </w:r>
            <w:r w:rsidR="00F046CE">
              <w:rPr>
                <w:noProof/>
                <w:webHidden/>
              </w:rPr>
              <w:t>6</w:t>
            </w:r>
            <w:r w:rsidR="00F046CE">
              <w:rPr>
                <w:noProof/>
                <w:webHidden/>
              </w:rPr>
              <w:fldChar w:fldCharType="end"/>
            </w:r>
          </w:hyperlink>
        </w:p>
        <w:p w14:paraId="4533EAE9" w14:textId="0ED4DDC3" w:rsidR="002C43A9" w:rsidRPr="00560F59" w:rsidRDefault="002C43A9" w:rsidP="002C43A9">
          <w:pPr>
            <w:pStyle w:val="Sinespaciado"/>
          </w:pPr>
          <w:r w:rsidRPr="00560F59">
            <w:fldChar w:fldCharType="end"/>
          </w:r>
        </w:p>
      </w:sdtContent>
    </w:sdt>
    <w:p w14:paraId="4533EAEA" w14:textId="77777777" w:rsidR="000D4F77" w:rsidRDefault="000D4F77" w:rsidP="002C43A9"/>
    <w:p w14:paraId="4533EAEB" w14:textId="77777777" w:rsidR="000D4F77" w:rsidRDefault="00347B0A" w:rsidP="00347B0A">
      <w:pPr>
        <w:tabs>
          <w:tab w:val="left" w:pos="6915"/>
        </w:tabs>
      </w:pPr>
      <w:r>
        <w:tab/>
      </w:r>
    </w:p>
    <w:p w14:paraId="4533EAEC" w14:textId="77777777" w:rsidR="000D4F77" w:rsidRDefault="000D4F77" w:rsidP="002C43A9"/>
    <w:p w14:paraId="4533EAED" w14:textId="77777777" w:rsidR="0043373A" w:rsidRDefault="0043373A" w:rsidP="002C43A9"/>
    <w:p w14:paraId="4533EAEE" w14:textId="77777777" w:rsidR="0043373A" w:rsidRDefault="0043373A" w:rsidP="002C43A9"/>
    <w:p w14:paraId="4533EAEF" w14:textId="77777777" w:rsidR="0043373A" w:rsidRDefault="0043373A" w:rsidP="002C43A9"/>
    <w:p w14:paraId="4533EAF0" w14:textId="77777777" w:rsidR="0043373A" w:rsidRDefault="0043373A" w:rsidP="002C43A9"/>
    <w:p w14:paraId="4533EAF1" w14:textId="77777777" w:rsidR="0043373A" w:rsidRDefault="0043373A" w:rsidP="002C43A9"/>
    <w:p w14:paraId="4533EAF2" w14:textId="77777777" w:rsidR="000D4F77" w:rsidRDefault="000D4F77" w:rsidP="002C43A9"/>
    <w:p w14:paraId="4533EAF3" w14:textId="77777777" w:rsidR="000D4F77" w:rsidRDefault="000D4F77" w:rsidP="002C43A9"/>
    <w:p w14:paraId="4533EAF4" w14:textId="77777777" w:rsidR="000D4F77" w:rsidRDefault="000D4F77" w:rsidP="002C43A9"/>
    <w:p w14:paraId="4533EAF5" w14:textId="77777777" w:rsidR="00D60D23" w:rsidRDefault="00D60D23">
      <w:r>
        <w:br w:type="page"/>
      </w:r>
    </w:p>
    <w:p w14:paraId="4533EAF6" w14:textId="77777777" w:rsidR="000D4F77" w:rsidRDefault="0022771B" w:rsidP="00596A8D">
      <w:pPr>
        <w:pStyle w:val="Ttulo1"/>
      </w:pPr>
      <w:bookmarkStart w:id="1" w:name="_Toc514063050"/>
      <w:r>
        <w:lastRenderedPageBreak/>
        <w:t>Objetivos del documento</w:t>
      </w:r>
      <w:bookmarkEnd w:id="1"/>
    </w:p>
    <w:p w14:paraId="4533EAF7" w14:textId="1FE38809" w:rsidR="0022771B" w:rsidRDefault="0022771B" w:rsidP="0022771B">
      <w:pPr>
        <w:spacing w:after="0" w:line="360" w:lineRule="auto"/>
        <w:jc w:val="both"/>
      </w:pPr>
      <w:r w:rsidRPr="00A5536C">
        <w:t xml:space="preserve">El objetivo principal del presente documento es detallar </w:t>
      </w:r>
      <w:r w:rsidR="005A1E07">
        <w:t xml:space="preserve">y transparentar los servicios prestados </w:t>
      </w:r>
      <w:r w:rsidRPr="00A5536C">
        <w:t xml:space="preserve">por </w:t>
      </w:r>
      <w:r w:rsidRPr="0022771B">
        <w:rPr>
          <w:rFonts w:cs="Arial"/>
          <w:b/>
          <w:color w:val="92D050" w:themeColor="text2"/>
        </w:rPr>
        <w:t>RayenSalud</w:t>
      </w:r>
      <w:r>
        <w:rPr>
          <w:rFonts w:cs="Arial"/>
          <w:b/>
        </w:rPr>
        <w:t xml:space="preserve"> </w:t>
      </w:r>
      <w:r w:rsidRPr="005A1E07">
        <w:rPr>
          <w:rFonts w:cs="Arial"/>
          <w:b/>
          <w:color w:val="92D050" w:themeColor="text2"/>
        </w:rPr>
        <w:t>Spa</w:t>
      </w:r>
      <w:r w:rsidRPr="005A1E07" w:rsidDel="00894AD6">
        <w:t xml:space="preserve"> </w:t>
      </w:r>
      <w:r w:rsidR="005A1E07" w:rsidRPr="005A1E07">
        <w:t>en detalle</w:t>
      </w:r>
      <w:r w:rsidR="005A1E07">
        <w:rPr>
          <w:rFonts w:cs="Arial"/>
          <w:b/>
        </w:rPr>
        <w:t xml:space="preserve"> </w:t>
      </w:r>
      <w:r>
        <w:t xml:space="preserve">durante el periodo comprendido entre el 01 de </w:t>
      </w:r>
      <w:r w:rsidR="005A414C">
        <w:t>Abril</w:t>
      </w:r>
      <w:r>
        <w:t xml:space="preserve"> </w:t>
      </w:r>
      <w:r w:rsidR="00BD405B">
        <w:t>2018</w:t>
      </w:r>
      <w:r w:rsidR="003F5B80">
        <w:t xml:space="preserve"> </w:t>
      </w:r>
      <w:r>
        <w:t xml:space="preserve">y </w:t>
      </w:r>
      <w:r w:rsidR="005A414C">
        <w:t>30</w:t>
      </w:r>
      <w:r>
        <w:t xml:space="preserve"> de </w:t>
      </w:r>
      <w:r w:rsidR="005A414C">
        <w:t>Abril</w:t>
      </w:r>
      <w:r w:rsidR="00BD405B">
        <w:t xml:space="preserve"> 2018</w:t>
      </w:r>
      <w:r>
        <w:t>.</w:t>
      </w:r>
      <w:r w:rsidR="005A1E07">
        <w:t xml:space="preserve"> En él se </w:t>
      </w:r>
      <w:r w:rsidR="003551EA">
        <w:t>explicarán</w:t>
      </w:r>
      <w:r w:rsidR="005A1E07">
        <w:t xml:space="preserve"> en que consistieron los requerimientos correctivos, evolutivos, normativos y otros que fueron realizados durante el periodo mencionado.</w:t>
      </w:r>
    </w:p>
    <w:p w14:paraId="4533EAF8" w14:textId="7262686F" w:rsidR="005A1E07" w:rsidRPr="0089319D" w:rsidRDefault="005A1E07" w:rsidP="0022771B">
      <w:pPr>
        <w:spacing w:after="0" w:line="360" w:lineRule="auto"/>
        <w:jc w:val="both"/>
      </w:pPr>
      <w:r>
        <w:t>Para terminar el ciclo de</w:t>
      </w:r>
      <w:r w:rsidR="00DF7180">
        <w:t>l</w:t>
      </w:r>
      <w:r>
        <w:t xml:space="preserve"> proceso</w:t>
      </w:r>
      <w:r w:rsidR="009B304A">
        <w:t>,</w:t>
      </w:r>
      <w:r>
        <w:t xml:space="preserve"> se </w:t>
      </w:r>
      <w:r w:rsidR="003551EA">
        <w:t>llenarán</w:t>
      </w:r>
      <w:r>
        <w:t xml:space="preserve"> los campos “recepcionado por:” </w:t>
      </w:r>
      <w:r w:rsidR="00C929F0">
        <w:t xml:space="preserve">con la persona responsable por parte del cliente el cual deberá enviar un correo de aceptación o reparos </w:t>
      </w:r>
      <w:r w:rsidR="00CD22A8">
        <w:t>del documento.</w:t>
      </w:r>
      <w:r w:rsidR="009B304A">
        <w:t xml:space="preserve"> Este correo deberá llegar durante 48 horas de corrido o en caso contrario se dará por aprobado en presente documento.</w:t>
      </w:r>
    </w:p>
    <w:p w14:paraId="4533EAF9" w14:textId="77777777" w:rsidR="0022771B" w:rsidRDefault="0022771B">
      <w:r>
        <w:br w:type="page"/>
      </w:r>
    </w:p>
    <w:p w14:paraId="4533EAFA" w14:textId="77777777" w:rsidR="004C1234" w:rsidRDefault="00DD29A5" w:rsidP="00347B0A">
      <w:pPr>
        <w:pStyle w:val="Ttulo1"/>
        <w:spacing w:before="0" w:line="360" w:lineRule="auto"/>
        <w:ind w:left="284" w:hanging="284"/>
      </w:pPr>
      <w:bookmarkStart w:id="2" w:name="_Toc514063051"/>
      <w:r>
        <w:lastRenderedPageBreak/>
        <w:t>Informe</w:t>
      </w:r>
      <w:r w:rsidR="0022771B">
        <w:t xml:space="preserve"> de </w:t>
      </w:r>
      <w:r w:rsidR="009550C1">
        <w:t>Correctivos</w:t>
      </w:r>
      <w:bookmarkEnd w:id="2"/>
    </w:p>
    <w:p w14:paraId="4533EAFB" w14:textId="77777777" w:rsidR="001E5EFF" w:rsidRPr="001E5EFF" w:rsidRDefault="001E5EFF" w:rsidP="001E5EFF">
      <w:pPr>
        <w:rPr>
          <w:lang w:val="es-CL" w:eastAsia="es-CL"/>
        </w:rPr>
      </w:pPr>
      <w:r>
        <w:rPr>
          <w:lang w:val="es-CL" w:eastAsia="es-CL"/>
        </w:rPr>
        <w:t>Nota: los números de requerimientos corresponden a Redmine.</w:t>
      </w:r>
    </w:p>
    <w:p w14:paraId="4533EAFC" w14:textId="77777777" w:rsidR="00DF28E4" w:rsidRDefault="00DF28E4" w:rsidP="00DF28E4">
      <w:pPr>
        <w:spacing w:after="0" w:line="360" w:lineRule="auto"/>
        <w:jc w:val="both"/>
        <w:rPr>
          <w:lang w:eastAsia="es-CL"/>
        </w:rPr>
      </w:pPr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253"/>
        <w:gridCol w:w="1984"/>
        <w:gridCol w:w="1781"/>
      </w:tblGrid>
      <w:tr w:rsidR="009550C1" w:rsidRPr="00E76ACD" w14:paraId="4533EB02" w14:textId="77777777" w:rsidTr="0084197A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AFD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AFE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253" w:type="dxa"/>
            <w:shd w:val="clear" w:color="auto" w:fill="6DA92D" w:themeFill="text2" w:themeFillShade="BF"/>
          </w:tcPr>
          <w:p w14:paraId="4533EAFF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984" w:type="dxa"/>
            <w:shd w:val="clear" w:color="auto" w:fill="6DA92D" w:themeFill="text2" w:themeFillShade="BF"/>
          </w:tcPr>
          <w:p w14:paraId="4533EB00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781" w:type="dxa"/>
            <w:shd w:val="clear" w:color="auto" w:fill="6DA92D" w:themeFill="text2" w:themeFillShade="BF"/>
          </w:tcPr>
          <w:p w14:paraId="4533EB01" w14:textId="77777777" w:rsidR="009550C1" w:rsidRPr="00BD0EB9" w:rsidRDefault="009550C1" w:rsidP="00E76AC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DC7FDE" w14:paraId="4533EB08" w14:textId="77777777" w:rsidTr="0084197A">
        <w:trPr>
          <w:trHeight w:val="389"/>
        </w:trPr>
        <w:tc>
          <w:tcPr>
            <w:tcW w:w="1178" w:type="dxa"/>
          </w:tcPr>
          <w:p w14:paraId="4533EB03" w14:textId="3F0F1A67" w:rsidR="00DC7FDE" w:rsidRDefault="00F046CE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04" w14:textId="2663D24F" w:rsidR="00DC7FDE" w:rsidRDefault="00F046CE" w:rsidP="00DC7FDE">
            <w:pPr>
              <w:spacing w:line="360" w:lineRule="auto"/>
              <w:jc w:val="both"/>
            </w:pPr>
            <w:r>
              <w:t>153402</w:t>
            </w:r>
          </w:p>
        </w:tc>
        <w:tc>
          <w:tcPr>
            <w:tcW w:w="4253" w:type="dxa"/>
          </w:tcPr>
          <w:p w14:paraId="4533EB05" w14:textId="4B580E80" w:rsidR="00DC7FDE" w:rsidRPr="00AD4C89" w:rsidRDefault="00F046CE" w:rsidP="00DC7FDE">
            <w:pPr>
              <w:spacing w:line="360" w:lineRule="auto"/>
              <w:jc w:val="both"/>
            </w:pPr>
            <w:r>
              <w:t>Diferencia horaria en reportes PDF</w:t>
            </w:r>
          </w:p>
        </w:tc>
        <w:tc>
          <w:tcPr>
            <w:tcW w:w="1984" w:type="dxa"/>
          </w:tcPr>
          <w:p w14:paraId="4533EB06" w14:textId="2E439CAE" w:rsidR="00DC7FDE" w:rsidRDefault="00F046CE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4533EB07" w14:textId="2F323020" w:rsidR="00DC7FDE" w:rsidRDefault="00F046CE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12</w:t>
            </w:r>
          </w:p>
        </w:tc>
      </w:tr>
      <w:tr w:rsidR="00F046CE" w14:paraId="05027F90" w14:textId="77777777" w:rsidTr="0084197A">
        <w:trPr>
          <w:trHeight w:val="389"/>
        </w:trPr>
        <w:tc>
          <w:tcPr>
            <w:tcW w:w="1178" w:type="dxa"/>
          </w:tcPr>
          <w:p w14:paraId="26549EFD" w14:textId="56C60C82" w:rsidR="00F046CE" w:rsidRDefault="00F046CE" w:rsidP="00DC7FDE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176423AF" w14:textId="470297DE" w:rsidR="00F046CE" w:rsidRDefault="00F046CE" w:rsidP="00DC7FDE">
            <w:pPr>
              <w:spacing w:line="360" w:lineRule="auto"/>
              <w:jc w:val="both"/>
            </w:pPr>
            <w:r>
              <w:t>155141</w:t>
            </w:r>
          </w:p>
        </w:tc>
        <w:tc>
          <w:tcPr>
            <w:tcW w:w="4253" w:type="dxa"/>
          </w:tcPr>
          <w:p w14:paraId="77B9A6E5" w14:textId="00506328" w:rsidR="00F046CE" w:rsidRDefault="00F046CE" w:rsidP="00DC7FDE">
            <w:pPr>
              <w:spacing w:line="360" w:lineRule="auto"/>
              <w:jc w:val="both"/>
            </w:pPr>
            <w:r>
              <w:t>Asociación de firmas médicos nuevos</w:t>
            </w:r>
          </w:p>
        </w:tc>
        <w:tc>
          <w:tcPr>
            <w:tcW w:w="1984" w:type="dxa"/>
          </w:tcPr>
          <w:p w14:paraId="2844937B" w14:textId="1D58865D" w:rsidR="00F046CE" w:rsidRDefault="00F046CE" w:rsidP="00DC7FDE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781" w:type="dxa"/>
          </w:tcPr>
          <w:p w14:paraId="69DAABED" w14:textId="00110B0E" w:rsidR="00F046CE" w:rsidRDefault="00F046CE" w:rsidP="00DC7FDE">
            <w:pPr>
              <w:tabs>
                <w:tab w:val="left" w:pos="1050"/>
              </w:tabs>
              <w:spacing w:line="360" w:lineRule="auto"/>
              <w:jc w:val="both"/>
            </w:pPr>
            <w:r>
              <w:t>20</w:t>
            </w:r>
          </w:p>
        </w:tc>
      </w:tr>
    </w:tbl>
    <w:p w14:paraId="4533EB09" w14:textId="77777777" w:rsidR="00347B0A" w:rsidRDefault="00347B0A" w:rsidP="00DF28E4">
      <w:pPr>
        <w:spacing w:after="0" w:line="360" w:lineRule="auto"/>
        <w:jc w:val="both"/>
      </w:pPr>
    </w:p>
    <w:p w14:paraId="4533EB0B" w14:textId="60F3B431" w:rsidR="009550C1" w:rsidRPr="00BD405B" w:rsidRDefault="00DD29A5" w:rsidP="00E449C1">
      <w:pPr>
        <w:pStyle w:val="Ttulo1"/>
        <w:spacing w:before="0" w:line="360" w:lineRule="auto"/>
        <w:ind w:left="284" w:hanging="284"/>
      </w:pPr>
      <w:bookmarkStart w:id="3" w:name="_Toc514063052"/>
      <w:r>
        <w:t>Informe</w:t>
      </w:r>
      <w:r w:rsidR="009550C1">
        <w:t xml:space="preserve"> de Evolutivos/Normativos</w:t>
      </w:r>
      <w:bookmarkEnd w:id="3"/>
    </w:p>
    <w:tbl>
      <w:tblPr>
        <w:tblStyle w:val="Tablaconcuadrcula"/>
        <w:tblW w:w="10330" w:type="dxa"/>
        <w:tblInd w:w="-1041" w:type="dxa"/>
        <w:tblLayout w:type="fixed"/>
        <w:tblLook w:val="04A0" w:firstRow="1" w:lastRow="0" w:firstColumn="1" w:lastColumn="0" w:noHBand="0" w:noVBand="1"/>
      </w:tblPr>
      <w:tblGrid>
        <w:gridCol w:w="1178"/>
        <w:gridCol w:w="1134"/>
        <w:gridCol w:w="4536"/>
        <w:gridCol w:w="1560"/>
        <w:gridCol w:w="1922"/>
      </w:tblGrid>
      <w:tr w:rsidR="009550C1" w:rsidRPr="00E76ACD" w14:paraId="4533EB11" w14:textId="77777777" w:rsidTr="00E449C1">
        <w:trPr>
          <w:trHeight w:val="359"/>
        </w:trPr>
        <w:tc>
          <w:tcPr>
            <w:tcW w:w="1178" w:type="dxa"/>
            <w:shd w:val="clear" w:color="auto" w:fill="6DA92D" w:themeFill="text2" w:themeFillShade="BF"/>
          </w:tcPr>
          <w:p w14:paraId="4533EB0C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Proyecto</w:t>
            </w:r>
          </w:p>
        </w:tc>
        <w:tc>
          <w:tcPr>
            <w:tcW w:w="1134" w:type="dxa"/>
            <w:shd w:val="clear" w:color="auto" w:fill="6DA92D" w:themeFill="text2" w:themeFillShade="BF"/>
          </w:tcPr>
          <w:p w14:paraId="4533EB0D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N° Req.</w:t>
            </w:r>
          </w:p>
        </w:tc>
        <w:tc>
          <w:tcPr>
            <w:tcW w:w="4536" w:type="dxa"/>
            <w:shd w:val="clear" w:color="auto" w:fill="6DA92D" w:themeFill="text2" w:themeFillShade="BF"/>
          </w:tcPr>
          <w:p w14:paraId="4533EB0E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1560" w:type="dxa"/>
            <w:shd w:val="clear" w:color="auto" w:fill="6DA92D" w:themeFill="text2" w:themeFillShade="BF"/>
          </w:tcPr>
          <w:p w14:paraId="4533EB0F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 w:rsidRPr="00BD0EB9"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  <w:tc>
          <w:tcPr>
            <w:tcW w:w="1922" w:type="dxa"/>
            <w:shd w:val="clear" w:color="auto" w:fill="6DA92D" w:themeFill="text2" w:themeFillShade="BF"/>
          </w:tcPr>
          <w:p w14:paraId="4533EB10" w14:textId="77777777" w:rsidR="009550C1" w:rsidRPr="00BD0EB9" w:rsidRDefault="009550C1" w:rsidP="00CE1731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Horas</w:t>
            </w:r>
          </w:p>
        </w:tc>
      </w:tr>
      <w:tr w:rsidR="00E449C1" w14:paraId="4533EB17" w14:textId="77777777" w:rsidTr="00E449C1">
        <w:trPr>
          <w:trHeight w:val="389"/>
        </w:trPr>
        <w:tc>
          <w:tcPr>
            <w:tcW w:w="1178" w:type="dxa"/>
          </w:tcPr>
          <w:p w14:paraId="4533EB12" w14:textId="77777777" w:rsidR="00E449C1" w:rsidRDefault="00E449C1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4533EB13" w14:textId="68C88656" w:rsidR="00E449C1" w:rsidRDefault="00E449C1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4533EB14" w14:textId="0E998351" w:rsidR="00E449C1" w:rsidRPr="00AD4C89" w:rsidRDefault="005A414C" w:rsidP="00E449C1">
            <w:pPr>
              <w:spacing w:line="360" w:lineRule="auto"/>
              <w:jc w:val="both"/>
            </w:pPr>
            <w:r w:rsidRPr="005A414C">
              <w:t>Leyenda de reconexión</w:t>
            </w:r>
          </w:p>
        </w:tc>
        <w:tc>
          <w:tcPr>
            <w:tcW w:w="1560" w:type="dxa"/>
          </w:tcPr>
          <w:p w14:paraId="4533EB15" w14:textId="77777777" w:rsidR="00E449C1" w:rsidRDefault="00E449C1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4533EB16" w14:textId="1D682919" w:rsidR="00E449C1" w:rsidRDefault="00D32E7D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1.5</w:t>
            </w:r>
          </w:p>
        </w:tc>
      </w:tr>
      <w:tr w:rsidR="005A414C" w14:paraId="40732E11" w14:textId="77777777" w:rsidTr="00E449C1">
        <w:trPr>
          <w:trHeight w:val="389"/>
        </w:trPr>
        <w:tc>
          <w:tcPr>
            <w:tcW w:w="1178" w:type="dxa"/>
          </w:tcPr>
          <w:p w14:paraId="38C8BC04" w14:textId="1190EC49" w:rsidR="005A414C" w:rsidRDefault="005A414C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07E1B8DA" w14:textId="77777777" w:rsidR="005A414C" w:rsidRDefault="005A414C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797D3D09" w14:textId="339D289C" w:rsidR="005A414C" w:rsidRPr="00555D7A" w:rsidRDefault="005A414C" w:rsidP="00E449C1">
            <w:pPr>
              <w:spacing w:line="360" w:lineRule="auto"/>
              <w:jc w:val="both"/>
            </w:pPr>
            <w:r w:rsidRPr="005A414C">
              <w:t>Cambio de tipografía y logo</w:t>
            </w:r>
          </w:p>
        </w:tc>
        <w:tc>
          <w:tcPr>
            <w:tcW w:w="1560" w:type="dxa"/>
          </w:tcPr>
          <w:p w14:paraId="549B8B2A" w14:textId="6280CDC6" w:rsidR="005A414C" w:rsidRDefault="005A414C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6E369EB3" w14:textId="3E7B6035" w:rsidR="005A414C" w:rsidRDefault="005A414C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2</w:t>
            </w:r>
          </w:p>
        </w:tc>
      </w:tr>
      <w:tr w:rsidR="005A414C" w14:paraId="48AA1ADF" w14:textId="77777777" w:rsidTr="00E449C1">
        <w:trPr>
          <w:trHeight w:val="389"/>
        </w:trPr>
        <w:tc>
          <w:tcPr>
            <w:tcW w:w="1178" w:type="dxa"/>
          </w:tcPr>
          <w:p w14:paraId="4C2E0F15" w14:textId="216C2402" w:rsidR="005A414C" w:rsidRDefault="005A414C" w:rsidP="00E449C1">
            <w:pPr>
              <w:spacing w:line="360" w:lineRule="auto"/>
              <w:jc w:val="both"/>
            </w:pPr>
            <w:r>
              <w:t>Savpa</w:t>
            </w:r>
          </w:p>
        </w:tc>
        <w:tc>
          <w:tcPr>
            <w:tcW w:w="1134" w:type="dxa"/>
          </w:tcPr>
          <w:p w14:paraId="1E05717F" w14:textId="77777777" w:rsidR="005A414C" w:rsidRDefault="005A414C" w:rsidP="00E449C1">
            <w:pPr>
              <w:spacing w:line="360" w:lineRule="auto"/>
              <w:jc w:val="both"/>
            </w:pPr>
          </w:p>
        </w:tc>
        <w:tc>
          <w:tcPr>
            <w:tcW w:w="4536" w:type="dxa"/>
          </w:tcPr>
          <w:p w14:paraId="51DFD8F2" w14:textId="2F19FF71" w:rsidR="005A414C" w:rsidRPr="00555D7A" w:rsidRDefault="005A414C" w:rsidP="00E449C1">
            <w:pPr>
              <w:spacing w:line="360" w:lineRule="auto"/>
              <w:jc w:val="both"/>
            </w:pPr>
            <w:r w:rsidRPr="005A414C">
              <w:t>Resolver bug estado de atención</w:t>
            </w:r>
          </w:p>
        </w:tc>
        <w:tc>
          <w:tcPr>
            <w:tcW w:w="1560" w:type="dxa"/>
          </w:tcPr>
          <w:p w14:paraId="1392A484" w14:textId="5C82DD09" w:rsidR="005A414C" w:rsidRDefault="005A414C" w:rsidP="00E449C1">
            <w:pPr>
              <w:spacing w:line="360" w:lineRule="auto"/>
              <w:jc w:val="both"/>
            </w:pPr>
            <w:r>
              <w:t>Terminado</w:t>
            </w:r>
          </w:p>
        </w:tc>
        <w:tc>
          <w:tcPr>
            <w:tcW w:w="1922" w:type="dxa"/>
          </w:tcPr>
          <w:p w14:paraId="7BBE254E" w14:textId="4ECA230A" w:rsidR="005A414C" w:rsidRDefault="00D32E7D" w:rsidP="00E449C1">
            <w:pPr>
              <w:tabs>
                <w:tab w:val="left" w:pos="1050"/>
              </w:tabs>
              <w:spacing w:line="360" w:lineRule="auto"/>
              <w:jc w:val="both"/>
            </w:pPr>
            <w:r>
              <w:t>5.5</w:t>
            </w:r>
          </w:p>
        </w:tc>
      </w:tr>
    </w:tbl>
    <w:p w14:paraId="4533EB36" w14:textId="77777777" w:rsidR="00F65F1D" w:rsidRDefault="00F65F1D" w:rsidP="00DF28E4">
      <w:pPr>
        <w:spacing w:after="0" w:line="360" w:lineRule="auto"/>
        <w:jc w:val="both"/>
      </w:pPr>
    </w:p>
    <w:p w14:paraId="4533EB37" w14:textId="77777777" w:rsidR="00F65F1D" w:rsidRDefault="00F65F1D" w:rsidP="00DF28E4">
      <w:pPr>
        <w:spacing w:after="0" w:line="360" w:lineRule="auto"/>
        <w:jc w:val="both"/>
      </w:pPr>
    </w:p>
    <w:p w14:paraId="4533EB38" w14:textId="77777777" w:rsidR="00E3130C" w:rsidRDefault="00E3130C" w:rsidP="00DF28E4">
      <w:pPr>
        <w:spacing w:after="0" w:line="360" w:lineRule="auto"/>
        <w:jc w:val="both"/>
      </w:pPr>
    </w:p>
    <w:p w14:paraId="4533EB39" w14:textId="77777777" w:rsidR="00E3130C" w:rsidRDefault="00E3130C" w:rsidP="00DF28E4">
      <w:pPr>
        <w:spacing w:after="0" w:line="360" w:lineRule="auto"/>
        <w:jc w:val="both"/>
      </w:pPr>
    </w:p>
    <w:p w14:paraId="4533EB3A" w14:textId="77777777" w:rsidR="00F65F1D" w:rsidRDefault="00F65F1D" w:rsidP="00F65F1D">
      <w:pPr>
        <w:pStyle w:val="Ttulo1"/>
        <w:spacing w:before="0" w:line="360" w:lineRule="auto"/>
        <w:ind w:left="284" w:hanging="284"/>
      </w:pPr>
      <w:bookmarkStart w:id="4" w:name="_Toc514063053"/>
      <w:r>
        <w:t>Riesgos</w:t>
      </w:r>
      <w:bookmarkEnd w:id="4"/>
    </w:p>
    <w:tbl>
      <w:tblPr>
        <w:tblStyle w:val="Tablaconcuadrcula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3685"/>
        <w:gridCol w:w="1701"/>
      </w:tblGrid>
      <w:tr w:rsidR="00F65F1D" w:rsidRPr="00E76ACD" w14:paraId="4533EB3F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3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N°</w:t>
            </w:r>
          </w:p>
        </w:tc>
        <w:tc>
          <w:tcPr>
            <w:tcW w:w="3119" w:type="dxa"/>
            <w:shd w:val="clear" w:color="auto" w:fill="6DA92D" w:themeFill="text2" w:themeFillShade="BF"/>
          </w:tcPr>
          <w:p w14:paraId="4533EB3C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 del Riesgo</w:t>
            </w:r>
          </w:p>
        </w:tc>
        <w:tc>
          <w:tcPr>
            <w:tcW w:w="3685" w:type="dxa"/>
            <w:shd w:val="clear" w:color="auto" w:fill="6DA92D" w:themeFill="text2" w:themeFillShade="BF"/>
          </w:tcPr>
          <w:p w14:paraId="4533EB3D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Acción Mitigadora</w:t>
            </w:r>
          </w:p>
        </w:tc>
        <w:tc>
          <w:tcPr>
            <w:tcW w:w="1701" w:type="dxa"/>
            <w:shd w:val="clear" w:color="auto" w:fill="6DA92D" w:themeFill="text2" w:themeFillShade="BF"/>
          </w:tcPr>
          <w:p w14:paraId="4533EB3E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Estado</w:t>
            </w:r>
          </w:p>
        </w:tc>
      </w:tr>
      <w:tr w:rsidR="00F65F1D" w14:paraId="4533EB44" w14:textId="77777777" w:rsidTr="0084197A">
        <w:trPr>
          <w:trHeight w:val="389"/>
          <w:jc w:val="center"/>
        </w:trPr>
        <w:tc>
          <w:tcPr>
            <w:tcW w:w="1696" w:type="dxa"/>
          </w:tcPr>
          <w:p w14:paraId="4533EB40" w14:textId="77777777" w:rsidR="00F65F1D" w:rsidRDefault="00E3130C" w:rsidP="00D40252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119" w:type="dxa"/>
          </w:tcPr>
          <w:p w14:paraId="4533EB41" w14:textId="77777777" w:rsidR="00F65F1D" w:rsidRDefault="00E3130C" w:rsidP="00D40252">
            <w:pPr>
              <w:spacing w:line="360" w:lineRule="auto"/>
              <w:jc w:val="both"/>
            </w:pPr>
            <w:r>
              <w:t>Porcentaje definido por el desarrollador externo que corresponde al 15% del total de horas.</w:t>
            </w:r>
          </w:p>
        </w:tc>
        <w:tc>
          <w:tcPr>
            <w:tcW w:w="3685" w:type="dxa"/>
          </w:tcPr>
          <w:p w14:paraId="4533EB42" w14:textId="77777777" w:rsidR="00F65F1D" w:rsidRDefault="005036F9" w:rsidP="00D40252">
            <w:pPr>
              <w:spacing w:line="360" w:lineRule="auto"/>
              <w:jc w:val="both"/>
            </w:pPr>
            <w:r>
              <w:t>S</w:t>
            </w:r>
            <w:r w:rsidR="00E3130C">
              <w:t>e asume como parte del desarrollo externo</w:t>
            </w:r>
          </w:p>
        </w:tc>
        <w:tc>
          <w:tcPr>
            <w:tcW w:w="1701" w:type="dxa"/>
          </w:tcPr>
          <w:p w14:paraId="4533EB43" w14:textId="77777777" w:rsidR="00F65F1D" w:rsidRDefault="00E3130C" w:rsidP="00D40252">
            <w:pPr>
              <w:spacing w:line="360" w:lineRule="auto"/>
              <w:jc w:val="both"/>
            </w:pPr>
            <w:r>
              <w:t>Terminado</w:t>
            </w:r>
          </w:p>
        </w:tc>
      </w:tr>
    </w:tbl>
    <w:p w14:paraId="4533EB45" w14:textId="77777777" w:rsidR="00F65F1D" w:rsidRDefault="00F65F1D" w:rsidP="00F65F1D">
      <w:pPr>
        <w:rPr>
          <w:lang w:val="es-CL" w:eastAsia="es-CL"/>
        </w:rPr>
      </w:pPr>
    </w:p>
    <w:p w14:paraId="4533EB46" w14:textId="77777777" w:rsidR="00F65F1D" w:rsidRPr="00F65F1D" w:rsidRDefault="00F65F1D" w:rsidP="00F65F1D">
      <w:pPr>
        <w:pStyle w:val="Ttulo1"/>
        <w:spacing w:before="0" w:line="360" w:lineRule="auto"/>
        <w:ind w:left="284" w:hanging="284"/>
      </w:pPr>
      <w:bookmarkStart w:id="5" w:name="_Toc514063054"/>
      <w:r>
        <w:t>Solicitud de pendientes</w:t>
      </w:r>
      <w:bookmarkEnd w:id="5"/>
    </w:p>
    <w:p w14:paraId="4533EB47" w14:textId="77777777" w:rsidR="00F65F1D" w:rsidRDefault="00F65F1D" w:rsidP="00DF28E4">
      <w:pPr>
        <w:spacing w:after="0" w:line="360" w:lineRule="auto"/>
        <w:jc w:val="both"/>
      </w:pPr>
    </w:p>
    <w:tbl>
      <w:tblPr>
        <w:tblStyle w:val="Tablaconcuadrcula"/>
        <w:tblW w:w="11057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982"/>
        <w:gridCol w:w="1696"/>
        <w:gridCol w:w="1848"/>
      </w:tblGrid>
      <w:tr w:rsidR="00F65F1D" w:rsidRPr="00E76ACD" w14:paraId="4533EB4D" w14:textId="77777777" w:rsidTr="0084197A">
        <w:trPr>
          <w:trHeight w:val="359"/>
          <w:jc w:val="center"/>
        </w:trPr>
        <w:tc>
          <w:tcPr>
            <w:tcW w:w="1696" w:type="dxa"/>
            <w:shd w:val="clear" w:color="auto" w:fill="6DA92D" w:themeFill="text2" w:themeFillShade="BF"/>
          </w:tcPr>
          <w:p w14:paraId="4533EB48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lastRenderedPageBreak/>
              <w:t>N°</w:t>
            </w:r>
          </w:p>
        </w:tc>
        <w:tc>
          <w:tcPr>
            <w:tcW w:w="2835" w:type="dxa"/>
            <w:shd w:val="clear" w:color="auto" w:fill="6DA92D" w:themeFill="text2" w:themeFillShade="BF"/>
          </w:tcPr>
          <w:p w14:paraId="4533EB49" w14:textId="77777777" w:rsidR="00F65F1D" w:rsidRPr="00BD0EB9" w:rsidRDefault="00F65F1D" w:rsidP="00F65F1D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Descripción</w:t>
            </w:r>
          </w:p>
        </w:tc>
        <w:tc>
          <w:tcPr>
            <w:tcW w:w="2982" w:type="dxa"/>
            <w:shd w:val="clear" w:color="auto" w:fill="6DA92D" w:themeFill="text2" w:themeFillShade="BF"/>
          </w:tcPr>
          <w:p w14:paraId="4533EB4A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Observaciones</w:t>
            </w:r>
          </w:p>
        </w:tc>
        <w:tc>
          <w:tcPr>
            <w:tcW w:w="1696" w:type="dxa"/>
            <w:shd w:val="clear" w:color="auto" w:fill="6DA92D" w:themeFill="text2" w:themeFillShade="BF"/>
          </w:tcPr>
          <w:p w14:paraId="4533EB4B" w14:textId="77777777" w:rsidR="00F65F1D" w:rsidRPr="00BD0EB9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Responsable</w:t>
            </w:r>
          </w:p>
        </w:tc>
        <w:tc>
          <w:tcPr>
            <w:tcW w:w="1848" w:type="dxa"/>
            <w:shd w:val="clear" w:color="auto" w:fill="6DA92D" w:themeFill="text2" w:themeFillShade="BF"/>
          </w:tcPr>
          <w:p w14:paraId="4533EB4C" w14:textId="77777777" w:rsidR="00F65F1D" w:rsidRDefault="00F65F1D" w:rsidP="00D40252">
            <w:pPr>
              <w:spacing w:line="360" w:lineRule="auto"/>
              <w:jc w:val="center"/>
              <w:rPr>
                <w:i/>
                <w:color w:val="FFFFFF" w:themeColor="background1"/>
                <w:sz w:val="18"/>
                <w:szCs w:val="18"/>
              </w:rPr>
            </w:pPr>
            <w:r>
              <w:rPr>
                <w:i/>
                <w:color w:val="FFFFFF" w:themeColor="background1"/>
                <w:sz w:val="18"/>
                <w:szCs w:val="18"/>
              </w:rPr>
              <w:t>Fecha de Entrega</w:t>
            </w:r>
          </w:p>
        </w:tc>
      </w:tr>
      <w:tr w:rsidR="00F65F1D" w14:paraId="4533EB53" w14:textId="77777777" w:rsidTr="0084197A">
        <w:trPr>
          <w:trHeight w:val="389"/>
          <w:jc w:val="center"/>
        </w:trPr>
        <w:tc>
          <w:tcPr>
            <w:tcW w:w="1696" w:type="dxa"/>
          </w:tcPr>
          <w:p w14:paraId="4533EB4E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835" w:type="dxa"/>
          </w:tcPr>
          <w:p w14:paraId="4533EB4F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2982" w:type="dxa"/>
          </w:tcPr>
          <w:p w14:paraId="4533EB50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696" w:type="dxa"/>
          </w:tcPr>
          <w:p w14:paraId="4533EB51" w14:textId="77777777" w:rsidR="00F65F1D" w:rsidRDefault="00F65F1D" w:rsidP="00D40252">
            <w:pPr>
              <w:spacing w:line="360" w:lineRule="auto"/>
              <w:jc w:val="both"/>
            </w:pPr>
          </w:p>
        </w:tc>
        <w:tc>
          <w:tcPr>
            <w:tcW w:w="1848" w:type="dxa"/>
          </w:tcPr>
          <w:p w14:paraId="4533EB52" w14:textId="77777777" w:rsidR="00F65F1D" w:rsidRDefault="00F65F1D" w:rsidP="00D40252">
            <w:pPr>
              <w:spacing w:line="360" w:lineRule="auto"/>
              <w:jc w:val="both"/>
            </w:pPr>
          </w:p>
        </w:tc>
      </w:tr>
    </w:tbl>
    <w:p w14:paraId="4533EB57" w14:textId="77777777" w:rsidR="0022771B" w:rsidRDefault="00E76ACD" w:rsidP="00E76ACD">
      <w:pPr>
        <w:pStyle w:val="Ttulo1"/>
        <w:spacing w:before="0" w:line="360" w:lineRule="auto"/>
        <w:ind w:left="284" w:hanging="284"/>
      </w:pPr>
      <w:bookmarkStart w:id="6" w:name="_Toc514063055"/>
      <w:r>
        <w:t xml:space="preserve">resumen de horas por tipo de </w:t>
      </w:r>
      <w:r w:rsidR="00726582">
        <w:t>requerimientos</w:t>
      </w:r>
      <w:bookmarkEnd w:id="6"/>
    </w:p>
    <w:p w14:paraId="4533EB58" w14:textId="77777777" w:rsidR="00E76ACD" w:rsidRPr="000746D7" w:rsidRDefault="00E76ACD" w:rsidP="00DF28E4">
      <w:pPr>
        <w:spacing w:after="0" w:line="36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E76ACD" w:rsidRPr="000746D7" w14:paraId="4533EB5B" w14:textId="77777777" w:rsidTr="00BD0EB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59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5A" w14:textId="77777777" w:rsidR="00E76ACD" w:rsidRPr="000746D7" w:rsidRDefault="00E76ACD" w:rsidP="00BD0EB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E76ACD" w14:paraId="4533EB5E" w14:textId="77777777" w:rsidTr="00BD0EB9">
        <w:trPr>
          <w:jc w:val="center"/>
        </w:trPr>
        <w:tc>
          <w:tcPr>
            <w:tcW w:w="3256" w:type="dxa"/>
          </w:tcPr>
          <w:p w14:paraId="4533EB5C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Evolutivos</w:t>
            </w:r>
          </w:p>
        </w:tc>
        <w:tc>
          <w:tcPr>
            <w:tcW w:w="2693" w:type="dxa"/>
          </w:tcPr>
          <w:p w14:paraId="4533EB5D" w14:textId="49B0D512" w:rsidR="00E76ACD" w:rsidRDefault="00D32E7D" w:rsidP="00DF28E4">
            <w:pPr>
              <w:spacing w:line="360" w:lineRule="auto"/>
              <w:jc w:val="both"/>
            </w:pPr>
            <w:r>
              <w:t>9</w:t>
            </w:r>
          </w:p>
        </w:tc>
      </w:tr>
      <w:tr w:rsidR="00E76ACD" w14:paraId="4533EB61" w14:textId="77777777" w:rsidTr="00BD0EB9">
        <w:trPr>
          <w:jc w:val="center"/>
        </w:trPr>
        <w:tc>
          <w:tcPr>
            <w:tcW w:w="3256" w:type="dxa"/>
          </w:tcPr>
          <w:p w14:paraId="4533EB5F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Normativos</w:t>
            </w:r>
          </w:p>
        </w:tc>
        <w:tc>
          <w:tcPr>
            <w:tcW w:w="2693" w:type="dxa"/>
          </w:tcPr>
          <w:p w14:paraId="4533EB60" w14:textId="77777777" w:rsidR="00E76ACD" w:rsidRDefault="00F3130B" w:rsidP="00DF28E4">
            <w:pPr>
              <w:spacing w:line="360" w:lineRule="auto"/>
              <w:jc w:val="both"/>
            </w:pPr>
            <w:r>
              <w:t>0</w:t>
            </w:r>
          </w:p>
        </w:tc>
      </w:tr>
      <w:tr w:rsidR="00E76ACD" w14:paraId="4533EB64" w14:textId="77777777" w:rsidTr="00BD0EB9">
        <w:trPr>
          <w:jc w:val="center"/>
        </w:trPr>
        <w:tc>
          <w:tcPr>
            <w:tcW w:w="3256" w:type="dxa"/>
          </w:tcPr>
          <w:p w14:paraId="4533EB62" w14:textId="77777777" w:rsidR="00E76ACD" w:rsidRPr="000746D7" w:rsidRDefault="00E76ACD" w:rsidP="00DF28E4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Correctivos</w:t>
            </w:r>
          </w:p>
        </w:tc>
        <w:tc>
          <w:tcPr>
            <w:tcW w:w="2693" w:type="dxa"/>
          </w:tcPr>
          <w:p w14:paraId="4533EB63" w14:textId="1091772F" w:rsidR="00E76ACD" w:rsidRDefault="00F046CE" w:rsidP="00DF28E4">
            <w:pPr>
              <w:spacing w:line="360" w:lineRule="auto"/>
              <w:jc w:val="both"/>
            </w:pPr>
            <w:r>
              <w:t>32</w:t>
            </w:r>
          </w:p>
        </w:tc>
      </w:tr>
      <w:tr w:rsidR="00E76ACD" w14:paraId="4533EB67" w14:textId="77777777" w:rsidTr="00BD0EB9">
        <w:trPr>
          <w:jc w:val="center"/>
        </w:trPr>
        <w:tc>
          <w:tcPr>
            <w:tcW w:w="3256" w:type="dxa"/>
          </w:tcPr>
          <w:p w14:paraId="4533EB65" w14:textId="77777777" w:rsidR="00E76ACD" w:rsidRPr="000746D7" w:rsidRDefault="00BD0EB9" w:rsidP="00BD0EB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66" w14:textId="1F05F054" w:rsidR="00E76ACD" w:rsidRDefault="00D32E7D" w:rsidP="00DF28E4">
            <w:pPr>
              <w:spacing w:line="360" w:lineRule="auto"/>
              <w:jc w:val="both"/>
            </w:pPr>
            <w:r>
              <w:t>41</w:t>
            </w:r>
            <w:bookmarkStart w:id="7" w:name="_GoBack"/>
            <w:bookmarkEnd w:id="7"/>
          </w:p>
        </w:tc>
      </w:tr>
    </w:tbl>
    <w:p w14:paraId="4533EB68" w14:textId="77777777" w:rsidR="00E76ACD" w:rsidRDefault="00E76ACD" w:rsidP="00DF28E4">
      <w:pPr>
        <w:spacing w:after="0" w:line="360" w:lineRule="auto"/>
        <w:jc w:val="both"/>
      </w:pPr>
    </w:p>
    <w:p w14:paraId="4533EB69" w14:textId="77777777" w:rsidR="00726582" w:rsidRDefault="00726582" w:rsidP="00726582">
      <w:pPr>
        <w:pStyle w:val="Ttulo1"/>
        <w:spacing w:before="0" w:line="360" w:lineRule="auto"/>
        <w:ind w:left="284" w:hanging="284"/>
      </w:pPr>
      <w:bookmarkStart w:id="8" w:name="_Toc514063056"/>
      <w:r>
        <w:t>Resumen de horas por tipo de tareas</w:t>
      </w:r>
      <w:bookmarkEnd w:id="8"/>
    </w:p>
    <w:p w14:paraId="4533EB6A" w14:textId="77777777" w:rsidR="00726582" w:rsidRDefault="00726582" w:rsidP="00DF28E4">
      <w:pPr>
        <w:spacing w:after="0" w:line="360" w:lineRule="auto"/>
        <w:jc w:val="both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693"/>
      </w:tblGrid>
      <w:tr w:rsidR="00726582" w14:paraId="4533EB6D" w14:textId="77777777" w:rsidTr="00EB4FF9">
        <w:trPr>
          <w:jc w:val="center"/>
        </w:trPr>
        <w:tc>
          <w:tcPr>
            <w:tcW w:w="3256" w:type="dxa"/>
            <w:shd w:val="clear" w:color="auto" w:fill="6DA92D" w:themeFill="text2" w:themeFillShade="BF"/>
          </w:tcPr>
          <w:p w14:paraId="4533EB6B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>Proyecto</w:t>
            </w:r>
          </w:p>
        </w:tc>
        <w:tc>
          <w:tcPr>
            <w:tcW w:w="2693" w:type="dxa"/>
            <w:shd w:val="clear" w:color="auto" w:fill="6DA92D" w:themeFill="text2" w:themeFillShade="BF"/>
          </w:tcPr>
          <w:p w14:paraId="4533EB6C" w14:textId="77777777" w:rsidR="00726582" w:rsidRPr="000746D7" w:rsidRDefault="00726582" w:rsidP="00EB4FF9">
            <w:pPr>
              <w:spacing w:line="360" w:lineRule="auto"/>
              <w:jc w:val="center"/>
              <w:rPr>
                <w:i/>
                <w:color w:val="FFFFFF" w:themeColor="background1"/>
                <w:sz w:val="20"/>
                <w:szCs w:val="20"/>
              </w:rPr>
            </w:pPr>
            <w:r w:rsidRPr="000746D7">
              <w:rPr>
                <w:i/>
                <w:color w:val="FFFFFF" w:themeColor="background1"/>
                <w:sz w:val="20"/>
                <w:szCs w:val="20"/>
              </w:rPr>
              <w:t xml:space="preserve">Total Horas </w:t>
            </w:r>
          </w:p>
        </w:tc>
      </w:tr>
      <w:tr w:rsidR="00726582" w14:paraId="4533EB70" w14:textId="77777777" w:rsidTr="00EB4FF9">
        <w:trPr>
          <w:jc w:val="center"/>
        </w:trPr>
        <w:tc>
          <w:tcPr>
            <w:tcW w:w="3256" w:type="dxa"/>
          </w:tcPr>
          <w:p w14:paraId="4533EB6E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Gestión TI</w:t>
            </w:r>
          </w:p>
        </w:tc>
        <w:tc>
          <w:tcPr>
            <w:tcW w:w="2693" w:type="dxa"/>
          </w:tcPr>
          <w:p w14:paraId="4533EB6F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9550C1" w14:paraId="4533EB73" w14:textId="77777777" w:rsidTr="00EB4FF9">
        <w:trPr>
          <w:jc w:val="center"/>
        </w:trPr>
        <w:tc>
          <w:tcPr>
            <w:tcW w:w="3256" w:type="dxa"/>
          </w:tcPr>
          <w:p w14:paraId="4533EB71" w14:textId="77777777" w:rsidR="009550C1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Scrum Master</w:t>
            </w:r>
          </w:p>
        </w:tc>
        <w:tc>
          <w:tcPr>
            <w:tcW w:w="2693" w:type="dxa"/>
          </w:tcPr>
          <w:p w14:paraId="4533EB72" w14:textId="6FD85A41" w:rsidR="009550C1" w:rsidRPr="000746D7" w:rsidRDefault="00D32E7D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726582" w14:paraId="4533EB76" w14:textId="77777777" w:rsidTr="00EB4FF9">
        <w:trPr>
          <w:jc w:val="center"/>
        </w:trPr>
        <w:tc>
          <w:tcPr>
            <w:tcW w:w="3256" w:type="dxa"/>
          </w:tcPr>
          <w:p w14:paraId="4533EB74" w14:textId="77777777" w:rsidR="00726582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Análisis</w:t>
            </w:r>
          </w:p>
        </w:tc>
        <w:tc>
          <w:tcPr>
            <w:tcW w:w="2693" w:type="dxa"/>
          </w:tcPr>
          <w:p w14:paraId="4533EB75" w14:textId="77777777" w:rsidR="00726582" w:rsidRPr="000746D7" w:rsidRDefault="00726582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79" w14:textId="77777777" w:rsidTr="00EB4FF9">
        <w:trPr>
          <w:jc w:val="center"/>
        </w:trPr>
        <w:tc>
          <w:tcPr>
            <w:tcW w:w="3256" w:type="dxa"/>
          </w:tcPr>
          <w:p w14:paraId="4533EB77" w14:textId="77777777" w:rsidR="00726582" w:rsidRPr="000746D7" w:rsidRDefault="009550C1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</w:t>
            </w:r>
          </w:p>
        </w:tc>
        <w:tc>
          <w:tcPr>
            <w:tcW w:w="2693" w:type="dxa"/>
          </w:tcPr>
          <w:p w14:paraId="4533EB78" w14:textId="23B5D98C" w:rsidR="00726582" w:rsidRPr="000746D7" w:rsidRDefault="00D32E7D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</w:tr>
      <w:tr w:rsidR="00801237" w14:paraId="4533EB7C" w14:textId="77777777" w:rsidTr="00EB4FF9">
        <w:trPr>
          <w:jc w:val="center"/>
        </w:trPr>
        <w:tc>
          <w:tcPr>
            <w:tcW w:w="3256" w:type="dxa"/>
          </w:tcPr>
          <w:p w14:paraId="4533EB7A" w14:textId="77777777" w:rsidR="00801237" w:rsidRPr="000746D7" w:rsidRDefault="009550C1" w:rsidP="009550C1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Analista Desarrollador Integraciones</w:t>
            </w:r>
          </w:p>
        </w:tc>
        <w:tc>
          <w:tcPr>
            <w:tcW w:w="2693" w:type="dxa"/>
          </w:tcPr>
          <w:p w14:paraId="4533EB7B" w14:textId="77777777" w:rsidR="00801237" w:rsidRPr="000746D7" w:rsidRDefault="0080123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7F" w14:textId="77777777" w:rsidTr="00EB4FF9">
        <w:trPr>
          <w:jc w:val="center"/>
        </w:trPr>
        <w:tc>
          <w:tcPr>
            <w:tcW w:w="3256" w:type="dxa"/>
          </w:tcPr>
          <w:p w14:paraId="4533EB7D" w14:textId="77777777" w:rsidR="000746D7" w:rsidRPr="000746D7" w:rsidRDefault="009550C1" w:rsidP="000746D7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</w:t>
            </w:r>
          </w:p>
        </w:tc>
        <w:tc>
          <w:tcPr>
            <w:tcW w:w="2693" w:type="dxa"/>
          </w:tcPr>
          <w:p w14:paraId="4533EB7E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2" w14:textId="77777777" w:rsidTr="00EB4FF9">
        <w:trPr>
          <w:jc w:val="center"/>
        </w:trPr>
        <w:tc>
          <w:tcPr>
            <w:tcW w:w="3256" w:type="dxa"/>
          </w:tcPr>
          <w:p w14:paraId="4533EB80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Pre-Producción</w:t>
            </w:r>
          </w:p>
        </w:tc>
        <w:tc>
          <w:tcPr>
            <w:tcW w:w="2693" w:type="dxa"/>
          </w:tcPr>
          <w:p w14:paraId="4533EB81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0746D7" w14:paraId="4533EB85" w14:textId="77777777" w:rsidTr="00EB4FF9">
        <w:trPr>
          <w:jc w:val="center"/>
        </w:trPr>
        <w:tc>
          <w:tcPr>
            <w:tcW w:w="3256" w:type="dxa"/>
          </w:tcPr>
          <w:p w14:paraId="4533EB83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0746D7">
              <w:rPr>
                <w:sz w:val="20"/>
                <w:szCs w:val="20"/>
              </w:rPr>
              <w:t>Producción</w:t>
            </w:r>
          </w:p>
        </w:tc>
        <w:tc>
          <w:tcPr>
            <w:tcW w:w="2693" w:type="dxa"/>
          </w:tcPr>
          <w:p w14:paraId="4533EB84" w14:textId="77777777" w:rsidR="000746D7" w:rsidRPr="000746D7" w:rsidRDefault="000746D7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726582" w14:paraId="4533EB88" w14:textId="77777777" w:rsidTr="00EB4FF9">
        <w:trPr>
          <w:jc w:val="center"/>
        </w:trPr>
        <w:tc>
          <w:tcPr>
            <w:tcW w:w="3256" w:type="dxa"/>
          </w:tcPr>
          <w:p w14:paraId="4533EB86" w14:textId="77777777" w:rsidR="00726582" w:rsidRPr="000746D7" w:rsidRDefault="00726582" w:rsidP="00EB4FF9">
            <w:pPr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0746D7">
              <w:rPr>
                <w:b/>
                <w:sz w:val="20"/>
                <w:szCs w:val="20"/>
              </w:rPr>
              <w:t>TOTAL HORAS</w:t>
            </w:r>
          </w:p>
        </w:tc>
        <w:tc>
          <w:tcPr>
            <w:tcW w:w="2693" w:type="dxa"/>
          </w:tcPr>
          <w:p w14:paraId="4533EB87" w14:textId="2307D1A3" w:rsidR="00726582" w:rsidRPr="000746D7" w:rsidRDefault="00D32E7D" w:rsidP="00EB4FF9">
            <w:pPr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</w:tr>
    </w:tbl>
    <w:p w14:paraId="4533EB89" w14:textId="77777777" w:rsidR="00E76ACD" w:rsidRDefault="00E76ACD" w:rsidP="00DF28E4">
      <w:pPr>
        <w:spacing w:after="0" w:line="360" w:lineRule="auto"/>
        <w:jc w:val="both"/>
      </w:pPr>
    </w:p>
    <w:p w14:paraId="4533EB8A" w14:textId="77777777" w:rsidR="00726582" w:rsidRDefault="00726582" w:rsidP="00DF28E4">
      <w:pPr>
        <w:spacing w:after="0" w:line="360" w:lineRule="auto"/>
        <w:jc w:val="both"/>
      </w:pPr>
    </w:p>
    <w:sectPr w:rsidR="00726582" w:rsidSect="00BA0E5D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18" w:right="170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694F7F" w14:textId="77777777" w:rsidR="00405C92" w:rsidRDefault="00405C92" w:rsidP="00956675">
      <w:pPr>
        <w:spacing w:after="0" w:line="240" w:lineRule="auto"/>
      </w:pPr>
      <w:r>
        <w:separator/>
      </w:r>
    </w:p>
  </w:endnote>
  <w:endnote w:type="continuationSeparator" w:id="0">
    <w:p w14:paraId="647C7D7D" w14:textId="77777777" w:rsidR="00405C92" w:rsidRDefault="00405C92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0" w14:textId="77777777" w:rsidR="00253804" w:rsidRDefault="00253804">
    <w:pPr>
      <w:pStyle w:val="Piedepgina"/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61312" behindDoc="0" locked="0" layoutInCell="1" allowOverlap="1" wp14:anchorId="4533EBB2" wp14:editId="4533EBB3">
          <wp:simplePos x="0" y="0"/>
          <wp:positionH relativeFrom="column">
            <wp:posOffset>5568950</wp:posOffset>
          </wp:positionH>
          <wp:positionV relativeFrom="paragraph">
            <wp:posOffset>-424180</wp:posOffset>
          </wp:positionV>
          <wp:extent cx="787400" cy="78740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787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5168" behindDoc="0" locked="0" layoutInCell="1" allowOverlap="1" wp14:anchorId="4533EBB4" wp14:editId="4533EBB5">
          <wp:simplePos x="0" y="0"/>
          <wp:positionH relativeFrom="column">
            <wp:posOffset>-855345</wp:posOffset>
          </wp:positionH>
          <wp:positionV relativeFrom="paragraph">
            <wp:posOffset>-280035</wp:posOffset>
          </wp:positionV>
          <wp:extent cx="1373505" cy="685800"/>
          <wp:effectExtent l="19050" t="0" r="0" b="0"/>
          <wp:wrapNone/>
          <wp:docPr id="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350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7" w14:textId="40FF656E" w:rsidR="00253804" w:rsidRDefault="00253804" w:rsidP="0008177A">
    <w:pPr>
      <w:pStyle w:val="Piedepgina"/>
      <w:pBdr>
        <w:top w:val="single" w:sz="4" w:space="0" w:color="auto"/>
      </w:pBdr>
      <w:tabs>
        <w:tab w:val="left" w:pos="6120"/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D32E7D">
      <w:rPr>
        <w:noProof/>
        <w:sz w:val="12"/>
        <w:szCs w:val="12"/>
      </w:rPr>
      <w:t>6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D32E7D">
      <w:rPr>
        <w:noProof/>
        <w:color w:val="000000"/>
        <w:sz w:val="12"/>
        <w:szCs w:val="12"/>
      </w:rPr>
      <w:t>6</w:t>
    </w:r>
    <w:r w:rsidRPr="00EA4C6C">
      <w:rPr>
        <w:color w:val="000000"/>
        <w:sz w:val="12"/>
        <w:szCs w:val="12"/>
      </w:rPr>
      <w:fldChar w:fldCharType="end"/>
    </w:r>
  </w:p>
  <w:p w14:paraId="4533EB98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4144" behindDoc="0" locked="0" layoutInCell="1" allowOverlap="1" wp14:anchorId="4533EBBA" wp14:editId="4533EBBB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0288" behindDoc="0" locked="0" layoutInCell="1" allowOverlap="1" wp14:anchorId="4533EBBC" wp14:editId="4533EBBD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38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99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9A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9B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9C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9D" w14:textId="77777777" w:rsidR="00253804" w:rsidRDefault="0025380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A3" w14:textId="6B877C8C" w:rsidR="00253804" w:rsidRDefault="00253804" w:rsidP="003E6B98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Pr="00EA4C6C">
      <w:rPr>
        <w:sz w:val="12"/>
        <w:szCs w:val="12"/>
      </w:rPr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D32E7D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D32E7D">
      <w:rPr>
        <w:noProof/>
        <w:color w:val="000000"/>
        <w:sz w:val="12"/>
        <w:szCs w:val="12"/>
      </w:rPr>
      <w:t>6</w:t>
    </w:r>
    <w:r w:rsidRPr="00EA4C6C">
      <w:rPr>
        <w:color w:val="000000"/>
        <w:sz w:val="12"/>
        <w:szCs w:val="12"/>
      </w:rPr>
      <w:fldChar w:fldCharType="end"/>
    </w:r>
  </w:p>
  <w:p w14:paraId="4533EBA4" w14:textId="77777777" w:rsidR="00253804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sz w:val="24"/>
        <w:szCs w:val="24"/>
        <w:lang w:val="es-CL" w:eastAsia="es-CL"/>
      </w:rPr>
      <w:drawing>
        <wp:anchor distT="0" distB="0" distL="114300" distR="114300" simplePos="0" relativeHeight="251659264" behindDoc="0" locked="0" layoutInCell="1" allowOverlap="1" wp14:anchorId="4533EBC0" wp14:editId="4533EBC1">
          <wp:simplePos x="0" y="0"/>
          <wp:positionH relativeFrom="column">
            <wp:posOffset>4970808</wp:posOffset>
          </wp:positionH>
          <wp:positionV relativeFrom="paragraph">
            <wp:posOffset>9884</wp:posOffset>
          </wp:positionV>
          <wp:extent cx="644056" cy="644056"/>
          <wp:effectExtent l="0" t="0" r="3810" b="381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nfidencial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423" cy="64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62336" behindDoc="0" locked="0" layoutInCell="1" allowOverlap="1" wp14:anchorId="4533EBC2" wp14:editId="4533EBC3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1188085" cy="596900"/>
          <wp:effectExtent l="0" t="0" r="0" b="0"/>
          <wp:wrapNone/>
          <wp:docPr id="4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085" cy="596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533EBA5" w14:textId="77777777" w:rsidR="00253804" w:rsidRPr="00EA4C6C" w:rsidRDefault="00253804" w:rsidP="003E6B98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4533EBA6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4533EBA7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4533EBA8" w14:textId="77777777" w:rsidR="00253804" w:rsidRPr="00EA4C6C" w:rsidRDefault="00253804" w:rsidP="003E6B98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4533EBA9" w14:textId="77777777" w:rsidR="00253804" w:rsidRDefault="002538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C122F7" w14:textId="77777777" w:rsidR="00405C92" w:rsidRDefault="00405C92" w:rsidP="00956675">
      <w:pPr>
        <w:spacing w:after="0" w:line="240" w:lineRule="auto"/>
      </w:pPr>
      <w:r>
        <w:separator/>
      </w:r>
    </w:p>
  </w:footnote>
  <w:footnote w:type="continuationSeparator" w:id="0">
    <w:p w14:paraId="407C3664" w14:textId="77777777" w:rsidR="00405C92" w:rsidRDefault="00405C92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8F" w14:textId="77777777" w:rsidR="00253804" w:rsidRDefault="00253804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3360" behindDoc="1" locked="0" layoutInCell="1" allowOverlap="1" wp14:anchorId="4533EBAA" wp14:editId="4533EBAB">
          <wp:simplePos x="0" y="0"/>
          <wp:positionH relativeFrom="column">
            <wp:posOffset>6146799</wp:posOffset>
          </wp:positionH>
          <wp:positionV relativeFrom="paragraph">
            <wp:posOffset>-235585</wp:posOffset>
          </wp:positionV>
          <wp:extent cx="454025" cy="401147"/>
          <wp:effectExtent l="0" t="0" r="0" b="5715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iquetas Documento por área-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-26324" b="86750"/>
                  <a:stretch/>
                </pic:blipFill>
                <pic:spPr bwMode="auto">
                  <a:xfrm>
                    <a:off x="0" y="0"/>
                    <a:ext cx="454346" cy="4014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0885247"/>
        <w:docPartObj>
          <w:docPartGallery w:val="Page Numbers (Margins)"/>
          <w:docPartUnique/>
        </w:docPartObj>
      </w:sdtPr>
      <w:sdtEndPr/>
      <w:sdtContent>
        <w:r>
          <w:rPr>
            <w:noProof/>
            <w:lang w:val="es-CL" w:eastAsia="es-CL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4533EBAC" wp14:editId="4533EBAD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857885" cy="329565"/>
                  <wp:effectExtent l="0" t="0" r="6350" b="635"/>
                  <wp:wrapNone/>
                  <wp:docPr id="2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788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3EBC4" w14:textId="77777777" w:rsidR="00253804" w:rsidRPr="00FA4AC1" w:rsidRDefault="00253804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</w:pP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instrText xml:space="preserve"> PAGE   \* MERGEFORMAT </w:instrTex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3D0752" w:rsidRPr="003D0752">
                                <w:rPr>
                                  <w:noProof/>
                                  <w:color w:val="3F3F3F" w:themeColor="text1"/>
                                  <w:sz w:val="20"/>
                                </w:rPr>
                                <w:t>2</w:t>
                              </w:r>
                              <w:r w:rsidRPr="00FA4AC1">
                                <w:rPr>
                                  <w:color w:val="3F3F3F" w:themeColor="text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533EBAC" id="Rectangle 1" o:spid="_x0000_s1026" style="position:absolute;left:0;text-align:left;margin-left:16.35pt;margin-top:0;width:67.55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" o:allowincell="f" stroked="f">
                  <v:textbox>
                    <w:txbxContent>
                      <w:p w14:paraId="4533EBC4" w14:textId="77777777" w:rsidR="00253804" w:rsidRPr="00FA4AC1" w:rsidRDefault="00253804">
                        <w:pPr>
                          <w:pBdr>
                            <w:bottom w:val="single" w:sz="4" w:space="1" w:color="auto"/>
                          </w:pBdr>
                          <w:rPr>
                            <w:color w:val="3F3F3F" w:themeColor="text1"/>
                            <w:sz w:val="20"/>
                            <w:lang w:val="es-ES"/>
                          </w:rPr>
                        </w:pP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begin"/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instrText xml:space="preserve"> PAGE   \* MERGEFORMAT </w:instrTex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separate"/>
                        </w:r>
                        <w:r w:rsidR="003D0752" w:rsidRPr="003D0752">
                          <w:rPr>
                            <w:noProof/>
                            <w:color w:val="3F3F3F" w:themeColor="text1"/>
                            <w:sz w:val="20"/>
                          </w:rPr>
                          <w:t>2</w:t>
                        </w:r>
                        <w:r w:rsidRPr="00FA4AC1">
                          <w:rPr>
                            <w:color w:val="3F3F3F" w:themeColor="text1"/>
                            <w:sz w:val="20"/>
                            <w:lang w:val="es-ES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rPr>
        <w:noProof/>
        <w:lang w:val="es-CL" w:eastAsia="es-CL"/>
      </w:rPr>
      <w:drawing>
        <wp:anchor distT="0" distB="0" distL="114300" distR="114300" simplePos="0" relativeHeight="251656192" behindDoc="1" locked="0" layoutInCell="1" allowOverlap="1" wp14:anchorId="4533EBAE" wp14:editId="4533EBAF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3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3120" behindDoc="0" locked="0" layoutInCell="1" allowOverlap="1" wp14:anchorId="4533EBB0" wp14:editId="4533EBB1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3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3EB91" w14:textId="77777777" w:rsidR="00253804" w:rsidRDefault="00253804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51072" behindDoc="1" locked="0" layoutInCell="1" allowOverlap="1" wp14:anchorId="4533EBB6" wp14:editId="4533EBB7">
          <wp:simplePos x="0" y="0"/>
          <wp:positionH relativeFrom="column">
            <wp:posOffset>-1117600</wp:posOffset>
          </wp:positionH>
          <wp:positionV relativeFrom="paragraph">
            <wp:posOffset>-476885</wp:posOffset>
          </wp:positionV>
          <wp:extent cx="7823200" cy="10107295"/>
          <wp:effectExtent l="0" t="0" r="0" b="190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95" w14:textId="77777777" w:rsidTr="00425225">
      <w:trPr>
        <w:trHeight w:val="703"/>
      </w:trPr>
      <w:tc>
        <w:tcPr>
          <w:tcW w:w="1554" w:type="pct"/>
          <w:vAlign w:val="center"/>
        </w:tcPr>
        <w:p w14:paraId="4533EB92" w14:textId="77777777" w:rsidR="00253804" w:rsidRDefault="00253804" w:rsidP="00BA0E5D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4533EBB8" wp14:editId="4533EBB9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7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3" w14:textId="77777777" w:rsidR="00253804" w:rsidRDefault="00F65F1D" w:rsidP="00BA0E5D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Informe de Servicios</w:t>
          </w:r>
        </w:p>
        <w:p w14:paraId="4533EB94" w14:textId="77777777" w:rsidR="00253804" w:rsidRPr="002F79A7" w:rsidRDefault="00253804" w:rsidP="00BA0E5D">
          <w:pPr>
            <w:pStyle w:val="Encabezado"/>
            <w:jc w:val="right"/>
            <w:rPr>
              <w:i/>
              <w:sz w:val="16"/>
              <w:szCs w:val="16"/>
            </w:rPr>
          </w:pPr>
          <w:r>
            <w:rPr>
              <w:sz w:val="16"/>
              <w:szCs w:val="16"/>
            </w:rPr>
            <w:t>Versión 1.0</w:t>
          </w:r>
        </w:p>
      </w:tc>
    </w:tr>
  </w:tbl>
  <w:p w14:paraId="4533EB96" w14:textId="77777777" w:rsidR="00253804" w:rsidRPr="003E6B98" w:rsidRDefault="00253804" w:rsidP="003E6B9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single" w:sz="12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5"/>
      <w:gridCol w:w="6286"/>
    </w:tblGrid>
    <w:tr w:rsidR="00253804" w14:paraId="4533EBA1" w14:textId="77777777" w:rsidTr="00425225">
      <w:trPr>
        <w:trHeight w:val="703"/>
      </w:trPr>
      <w:tc>
        <w:tcPr>
          <w:tcW w:w="1554" w:type="pct"/>
          <w:vAlign w:val="center"/>
        </w:tcPr>
        <w:p w14:paraId="4533EB9E" w14:textId="77777777" w:rsidR="00253804" w:rsidRDefault="00253804" w:rsidP="00BA0E5D">
          <w:pPr>
            <w:pStyle w:val="Encabezado"/>
          </w:pPr>
          <w:bookmarkStart w:id="9" w:name="_Hlk490673855"/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533EBBE" wp14:editId="4533EBBF">
                <wp:simplePos x="0" y="0"/>
                <wp:positionH relativeFrom="column">
                  <wp:posOffset>40640</wp:posOffset>
                </wp:positionH>
                <wp:positionV relativeFrom="paragraph">
                  <wp:posOffset>-2540</wp:posOffset>
                </wp:positionV>
                <wp:extent cx="1411605" cy="450850"/>
                <wp:effectExtent l="0" t="0" r="0" b="0"/>
                <wp:wrapNone/>
                <wp:docPr id="6" name="0 Imagen" descr="logo salud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salud-01.png"/>
                        <pic:cNvPicPr/>
                      </pic:nvPicPr>
                      <pic:blipFill>
                        <a:blip r:embed="rId1"/>
                        <a:srcRect l="12062" t="27103" r="13779" b="23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46" w:type="pct"/>
          <w:tcBorders>
            <w:bottom w:val="single" w:sz="12" w:space="0" w:color="BFBFBF" w:themeColor="background1" w:themeShade="BF"/>
          </w:tcBorders>
          <w:vAlign w:val="center"/>
        </w:tcPr>
        <w:p w14:paraId="4533EB9F" w14:textId="77777777" w:rsidR="00253804" w:rsidRDefault="00726582" w:rsidP="00DF28E4">
          <w:pPr>
            <w:pStyle w:val="Encabezad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Informe </w:t>
          </w:r>
          <w:r w:rsidR="00F65F1D">
            <w:rPr>
              <w:sz w:val="16"/>
              <w:szCs w:val="16"/>
            </w:rPr>
            <w:t>de Servicios</w:t>
          </w:r>
        </w:p>
        <w:p w14:paraId="4533EBA0" w14:textId="77777777" w:rsidR="00253804" w:rsidRPr="002F79A7" w:rsidRDefault="00253804" w:rsidP="00DF28E4">
          <w:pPr>
            <w:pStyle w:val="Encabezado"/>
            <w:jc w:val="right"/>
            <w:rPr>
              <w:i/>
              <w:sz w:val="16"/>
              <w:szCs w:val="16"/>
            </w:rPr>
          </w:pPr>
          <w:r w:rsidRPr="00757A64">
            <w:rPr>
              <w:sz w:val="16"/>
              <w:szCs w:val="16"/>
            </w:rPr>
            <w:t>Versi</w:t>
          </w:r>
          <w:r>
            <w:rPr>
              <w:sz w:val="16"/>
              <w:szCs w:val="16"/>
            </w:rPr>
            <w:t>ón 1.0</w:t>
          </w:r>
        </w:p>
      </w:tc>
    </w:tr>
    <w:bookmarkEnd w:id="9"/>
  </w:tbl>
  <w:p w14:paraId="4533EBA2" w14:textId="77777777" w:rsidR="00253804" w:rsidRDefault="00253804" w:rsidP="003E6B9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531E"/>
    <w:multiLevelType w:val="hybridMultilevel"/>
    <w:tmpl w:val="400A376A"/>
    <w:lvl w:ilvl="0" w:tplc="D7FA3A3A">
      <w:start w:val="1"/>
      <w:numFmt w:val="decimal"/>
      <w:lvlText w:val="5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1" w15:restartNumberingAfterBreak="0">
    <w:nsid w:val="0D3F6710"/>
    <w:multiLevelType w:val="hybridMultilevel"/>
    <w:tmpl w:val="A0FC4E50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07EE8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797E"/>
    <w:multiLevelType w:val="hybridMultilevel"/>
    <w:tmpl w:val="3B0465AC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722F"/>
    <w:multiLevelType w:val="hybridMultilevel"/>
    <w:tmpl w:val="CB2AA718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83F88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17CBC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6783D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A21D27"/>
    <w:multiLevelType w:val="hybridMultilevel"/>
    <w:tmpl w:val="A218F13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825B6"/>
    <w:multiLevelType w:val="hybridMultilevel"/>
    <w:tmpl w:val="215400DA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DE7818"/>
    <w:multiLevelType w:val="hybridMultilevel"/>
    <w:tmpl w:val="13A28602"/>
    <w:lvl w:ilvl="0" w:tplc="3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B30409"/>
    <w:multiLevelType w:val="hybridMultilevel"/>
    <w:tmpl w:val="33AEE516"/>
    <w:lvl w:ilvl="0" w:tplc="22080B8E">
      <w:start w:val="1"/>
      <w:numFmt w:val="decimal"/>
      <w:pStyle w:val="Ttulo2"/>
      <w:lvlText w:val="1.%1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86E29"/>
    <w:multiLevelType w:val="hybridMultilevel"/>
    <w:tmpl w:val="B73E7918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9010B5"/>
    <w:multiLevelType w:val="hybridMultilevel"/>
    <w:tmpl w:val="3BFCBD74"/>
    <w:lvl w:ilvl="0" w:tplc="282C6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84F27"/>
    <w:multiLevelType w:val="hybridMultilevel"/>
    <w:tmpl w:val="860E6A1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0708D2"/>
    <w:multiLevelType w:val="hybridMultilevel"/>
    <w:tmpl w:val="FCB43960"/>
    <w:lvl w:ilvl="0" w:tplc="969C4DE6">
      <w:numFmt w:val="bullet"/>
      <w:lvlText w:val="-"/>
      <w:lvlJc w:val="left"/>
      <w:pPr>
        <w:ind w:left="1776" w:hanging="360"/>
      </w:pPr>
      <w:rPr>
        <w:rFonts w:ascii="Verdana" w:eastAsiaTheme="minorHAnsi" w:hAnsi="Verdana" w:cstheme="minorBidi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E7A1D9C"/>
    <w:multiLevelType w:val="hybridMultilevel"/>
    <w:tmpl w:val="C6F40226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54D3B"/>
    <w:multiLevelType w:val="hybridMultilevel"/>
    <w:tmpl w:val="0480EB5A"/>
    <w:lvl w:ilvl="0" w:tplc="282C638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54E16E9"/>
    <w:multiLevelType w:val="hybridMultilevel"/>
    <w:tmpl w:val="317A75F0"/>
    <w:lvl w:ilvl="0" w:tplc="4B243CC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053C6"/>
    <w:multiLevelType w:val="hybridMultilevel"/>
    <w:tmpl w:val="9DE01C7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F566A"/>
    <w:multiLevelType w:val="multilevel"/>
    <w:tmpl w:val="472CEC9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8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BC5090E"/>
    <w:multiLevelType w:val="hybridMultilevel"/>
    <w:tmpl w:val="2E70F00E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01F4D"/>
    <w:multiLevelType w:val="hybridMultilevel"/>
    <w:tmpl w:val="48903848"/>
    <w:lvl w:ilvl="0" w:tplc="76EA5146">
      <w:start w:val="1"/>
      <w:numFmt w:val="decimal"/>
      <w:lvlText w:val="6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3" w15:restartNumberingAfterBreak="0">
    <w:nsid w:val="5AE83B32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61959"/>
    <w:multiLevelType w:val="hybridMultilevel"/>
    <w:tmpl w:val="3F728238"/>
    <w:lvl w:ilvl="0" w:tplc="3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03E3762"/>
    <w:multiLevelType w:val="hybridMultilevel"/>
    <w:tmpl w:val="FD24EB94"/>
    <w:lvl w:ilvl="0" w:tplc="1C94CD02">
      <w:start w:val="1"/>
      <w:numFmt w:val="decimal"/>
      <w:lvlText w:val="4.%1"/>
      <w:lvlJc w:val="left"/>
      <w:pPr>
        <w:ind w:left="-2136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-1416" w:hanging="360"/>
      </w:pPr>
    </w:lvl>
    <w:lvl w:ilvl="2" w:tplc="340A001B" w:tentative="1">
      <w:start w:val="1"/>
      <w:numFmt w:val="lowerRoman"/>
      <w:lvlText w:val="%3."/>
      <w:lvlJc w:val="right"/>
      <w:pPr>
        <w:ind w:left="-696" w:hanging="180"/>
      </w:pPr>
    </w:lvl>
    <w:lvl w:ilvl="3" w:tplc="340A000F" w:tentative="1">
      <w:start w:val="1"/>
      <w:numFmt w:val="decimal"/>
      <w:lvlText w:val="%4."/>
      <w:lvlJc w:val="left"/>
      <w:pPr>
        <w:ind w:left="24" w:hanging="360"/>
      </w:pPr>
    </w:lvl>
    <w:lvl w:ilvl="4" w:tplc="340A0019" w:tentative="1">
      <w:start w:val="1"/>
      <w:numFmt w:val="lowerLetter"/>
      <w:lvlText w:val="%5."/>
      <w:lvlJc w:val="left"/>
      <w:pPr>
        <w:ind w:left="744" w:hanging="360"/>
      </w:pPr>
    </w:lvl>
    <w:lvl w:ilvl="5" w:tplc="340A001B" w:tentative="1">
      <w:start w:val="1"/>
      <w:numFmt w:val="lowerRoman"/>
      <w:lvlText w:val="%6."/>
      <w:lvlJc w:val="right"/>
      <w:pPr>
        <w:ind w:left="1464" w:hanging="180"/>
      </w:pPr>
    </w:lvl>
    <w:lvl w:ilvl="6" w:tplc="340A000F" w:tentative="1">
      <w:start w:val="1"/>
      <w:numFmt w:val="decimal"/>
      <w:lvlText w:val="%7."/>
      <w:lvlJc w:val="left"/>
      <w:pPr>
        <w:ind w:left="2184" w:hanging="360"/>
      </w:pPr>
    </w:lvl>
    <w:lvl w:ilvl="7" w:tplc="340A0019" w:tentative="1">
      <w:start w:val="1"/>
      <w:numFmt w:val="lowerLetter"/>
      <w:lvlText w:val="%8."/>
      <w:lvlJc w:val="left"/>
      <w:pPr>
        <w:ind w:left="2904" w:hanging="360"/>
      </w:pPr>
    </w:lvl>
    <w:lvl w:ilvl="8" w:tplc="340A001B" w:tentative="1">
      <w:start w:val="1"/>
      <w:numFmt w:val="lowerRoman"/>
      <w:lvlText w:val="%9."/>
      <w:lvlJc w:val="right"/>
      <w:pPr>
        <w:ind w:left="3624" w:hanging="180"/>
      </w:pPr>
    </w:lvl>
  </w:abstractNum>
  <w:abstractNum w:abstractNumId="26" w15:restartNumberingAfterBreak="0">
    <w:nsid w:val="714E07DB"/>
    <w:multiLevelType w:val="hybridMultilevel"/>
    <w:tmpl w:val="112621B8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7580E"/>
    <w:multiLevelType w:val="hybridMultilevel"/>
    <w:tmpl w:val="0B32EF5C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293E05"/>
    <w:multiLevelType w:val="hybridMultilevel"/>
    <w:tmpl w:val="25E0593E"/>
    <w:lvl w:ilvl="0" w:tplc="76EA5146">
      <w:start w:val="1"/>
      <w:numFmt w:val="decimal"/>
      <w:lvlText w:val="6.%1"/>
      <w:lvlJc w:val="left"/>
      <w:pPr>
        <w:ind w:left="720" w:hanging="360"/>
      </w:pPr>
      <w:rPr>
        <w:rFonts w:asciiTheme="minorHAnsi" w:hAnsiTheme="minorHAnsi" w:hint="default"/>
        <w:b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8B5B7B"/>
    <w:multiLevelType w:val="hybridMultilevel"/>
    <w:tmpl w:val="67D6F8B4"/>
    <w:lvl w:ilvl="0" w:tplc="BDC4884C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18"/>
  </w:num>
  <w:num w:numId="4">
    <w:abstractNumId w:val="25"/>
  </w:num>
  <w:num w:numId="5">
    <w:abstractNumId w:val="7"/>
  </w:num>
  <w:num w:numId="6">
    <w:abstractNumId w:val="0"/>
  </w:num>
  <w:num w:numId="7">
    <w:abstractNumId w:val="10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14"/>
  </w:num>
  <w:num w:numId="13">
    <w:abstractNumId w:val="28"/>
  </w:num>
  <w:num w:numId="14">
    <w:abstractNumId w:val="21"/>
  </w:num>
  <w:num w:numId="15">
    <w:abstractNumId w:val="19"/>
  </w:num>
  <w:num w:numId="16">
    <w:abstractNumId w:val="17"/>
  </w:num>
  <w:num w:numId="17">
    <w:abstractNumId w:val="8"/>
  </w:num>
  <w:num w:numId="18">
    <w:abstractNumId w:val="12"/>
  </w:num>
  <w:num w:numId="19">
    <w:abstractNumId w:val="1"/>
  </w:num>
  <w:num w:numId="20">
    <w:abstractNumId w:val="29"/>
  </w:num>
  <w:num w:numId="21">
    <w:abstractNumId w:val="6"/>
  </w:num>
  <w:num w:numId="22">
    <w:abstractNumId w:val="26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16"/>
  </w:num>
  <w:num w:numId="28">
    <w:abstractNumId w:val="27"/>
  </w:num>
  <w:num w:numId="29">
    <w:abstractNumId w:val="3"/>
  </w:num>
  <w:num w:numId="30">
    <w:abstractNumId w:val="13"/>
  </w:num>
  <w:num w:numId="31">
    <w:abstractNumId w:val="20"/>
  </w:num>
  <w:num w:numId="32">
    <w:abstractNumId w:val="20"/>
  </w:num>
  <w:num w:numId="33">
    <w:abstractNumId w:val="20"/>
  </w:num>
  <w:num w:numId="34">
    <w:abstractNumId w:val="20"/>
  </w:num>
  <w:num w:numId="35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86A"/>
    <w:rsid w:val="000057A5"/>
    <w:rsid w:val="000133E6"/>
    <w:rsid w:val="00013BA3"/>
    <w:rsid w:val="0001407B"/>
    <w:rsid w:val="00015782"/>
    <w:rsid w:val="00016C83"/>
    <w:rsid w:val="00021BEC"/>
    <w:rsid w:val="00024140"/>
    <w:rsid w:val="00027D87"/>
    <w:rsid w:val="000340DC"/>
    <w:rsid w:val="0004103A"/>
    <w:rsid w:val="000455C2"/>
    <w:rsid w:val="000524BF"/>
    <w:rsid w:val="00053956"/>
    <w:rsid w:val="00061D33"/>
    <w:rsid w:val="000629F0"/>
    <w:rsid w:val="00064C85"/>
    <w:rsid w:val="00066A06"/>
    <w:rsid w:val="000701E3"/>
    <w:rsid w:val="000746D7"/>
    <w:rsid w:val="000810BB"/>
    <w:rsid w:val="0008177A"/>
    <w:rsid w:val="00087C64"/>
    <w:rsid w:val="000A4223"/>
    <w:rsid w:val="000B07CF"/>
    <w:rsid w:val="000B094E"/>
    <w:rsid w:val="000C2377"/>
    <w:rsid w:val="000D3547"/>
    <w:rsid w:val="000D4F77"/>
    <w:rsid w:val="000D79FC"/>
    <w:rsid w:val="000E0A21"/>
    <w:rsid w:val="000E33FC"/>
    <w:rsid w:val="000F57FD"/>
    <w:rsid w:val="000F6EB8"/>
    <w:rsid w:val="00102460"/>
    <w:rsid w:val="00103895"/>
    <w:rsid w:val="00106CDE"/>
    <w:rsid w:val="0011586A"/>
    <w:rsid w:val="001255E7"/>
    <w:rsid w:val="001264D5"/>
    <w:rsid w:val="00137952"/>
    <w:rsid w:val="00141C0E"/>
    <w:rsid w:val="001439D2"/>
    <w:rsid w:val="00152BFA"/>
    <w:rsid w:val="00156A76"/>
    <w:rsid w:val="00164E53"/>
    <w:rsid w:val="001729F4"/>
    <w:rsid w:val="0017593D"/>
    <w:rsid w:val="00177E54"/>
    <w:rsid w:val="00184FD2"/>
    <w:rsid w:val="001A54B6"/>
    <w:rsid w:val="001A6FF1"/>
    <w:rsid w:val="001C25AD"/>
    <w:rsid w:val="001D1DC2"/>
    <w:rsid w:val="001E0864"/>
    <w:rsid w:val="001E3409"/>
    <w:rsid w:val="001E4E5A"/>
    <w:rsid w:val="001E50CD"/>
    <w:rsid w:val="001E5EFF"/>
    <w:rsid w:val="00210A6E"/>
    <w:rsid w:val="00214822"/>
    <w:rsid w:val="00221021"/>
    <w:rsid w:val="0022771B"/>
    <w:rsid w:val="0023137F"/>
    <w:rsid w:val="00231EF3"/>
    <w:rsid w:val="00233A69"/>
    <w:rsid w:val="00234205"/>
    <w:rsid w:val="00236DE9"/>
    <w:rsid w:val="00237E82"/>
    <w:rsid w:val="0024058F"/>
    <w:rsid w:val="00247020"/>
    <w:rsid w:val="002470FA"/>
    <w:rsid w:val="00253804"/>
    <w:rsid w:val="00253ACD"/>
    <w:rsid w:val="00263968"/>
    <w:rsid w:val="002739D1"/>
    <w:rsid w:val="00276977"/>
    <w:rsid w:val="00281D22"/>
    <w:rsid w:val="002908BD"/>
    <w:rsid w:val="002A40D3"/>
    <w:rsid w:val="002A5064"/>
    <w:rsid w:val="002B7A56"/>
    <w:rsid w:val="002B7D58"/>
    <w:rsid w:val="002C109F"/>
    <w:rsid w:val="002C43A9"/>
    <w:rsid w:val="002D1E29"/>
    <w:rsid w:val="002D6264"/>
    <w:rsid w:val="002E5D0F"/>
    <w:rsid w:val="002F1065"/>
    <w:rsid w:val="00311969"/>
    <w:rsid w:val="003136FD"/>
    <w:rsid w:val="00313C68"/>
    <w:rsid w:val="00325B5C"/>
    <w:rsid w:val="00326865"/>
    <w:rsid w:val="003310D7"/>
    <w:rsid w:val="0033168A"/>
    <w:rsid w:val="00343E0C"/>
    <w:rsid w:val="00346AF3"/>
    <w:rsid w:val="00347B0A"/>
    <w:rsid w:val="003506BA"/>
    <w:rsid w:val="003551EA"/>
    <w:rsid w:val="00372FEA"/>
    <w:rsid w:val="00374A23"/>
    <w:rsid w:val="00377F34"/>
    <w:rsid w:val="003838F1"/>
    <w:rsid w:val="003877DD"/>
    <w:rsid w:val="0039083C"/>
    <w:rsid w:val="00396CCA"/>
    <w:rsid w:val="0039713E"/>
    <w:rsid w:val="003A1BB3"/>
    <w:rsid w:val="003A2848"/>
    <w:rsid w:val="003B23D2"/>
    <w:rsid w:val="003C180D"/>
    <w:rsid w:val="003C2ADD"/>
    <w:rsid w:val="003C3E78"/>
    <w:rsid w:val="003C7569"/>
    <w:rsid w:val="003C78A9"/>
    <w:rsid w:val="003D0549"/>
    <w:rsid w:val="003D0752"/>
    <w:rsid w:val="003D5E7D"/>
    <w:rsid w:val="003D66A7"/>
    <w:rsid w:val="003E5211"/>
    <w:rsid w:val="003E6B98"/>
    <w:rsid w:val="003F5B80"/>
    <w:rsid w:val="003F6A17"/>
    <w:rsid w:val="00405C92"/>
    <w:rsid w:val="00414CFB"/>
    <w:rsid w:val="00414F29"/>
    <w:rsid w:val="004160E5"/>
    <w:rsid w:val="00422A6A"/>
    <w:rsid w:val="00425225"/>
    <w:rsid w:val="004334CD"/>
    <w:rsid w:val="0043373A"/>
    <w:rsid w:val="00444D05"/>
    <w:rsid w:val="0044540D"/>
    <w:rsid w:val="004461EE"/>
    <w:rsid w:val="0044747C"/>
    <w:rsid w:val="00461078"/>
    <w:rsid w:val="004669ED"/>
    <w:rsid w:val="004738AA"/>
    <w:rsid w:val="0047498C"/>
    <w:rsid w:val="004763E2"/>
    <w:rsid w:val="00481789"/>
    <w:rsid w:val="00493A09"/>
    <w:rsid w:val="00495875"/>
    <w:rsid w:val="004975AD"/>
    <w:rsid w:val="004B7D60"/>
    <w:rsid w:val="004C1234"/>
    <w:rsid w:val="004C2913"/>
    <w:rsid w:val="004D00B0"/>
    <w:rsid w:val="004D3277"/>
    <w:rsid w:val="004E3655"/>
    <w:rsid w:val="004F0D30"/>
    <w:rsid w:val="004F1A3F"/>
    <w:rsid w:val="005036F9"/>
    <w:rsid w:val="00503FEF"/>
    <w:rsid w:val="00510466"/>
    <w:rsid w:val="00517671"/>
    <w:rsid w:val="00517E48"/>
    <w:rsid w:val="005274B4"/>
    <w:rsid w:val="00535363"/>
    <w:rsid w:val="00541915"/>
    <w:rsid w:val="005439A6"/>
    <w:rsid w:val="00545882"/>
    <w:rsid w:val="00546CD3"/>
    <w:rsid w:val="0055458E"/>
    <w:rsid w:val="00555D7A"/>
    <w:rsid w:val="0055611E"/>
    <w:rsid w:val="00564449"/>
    <w:rsid w:val="00571F3E"/>
    <w:rsid w:val="00573566"/>
    <w:rsid w:val="00574B52"/>
    <w:rsid w:val="005832DD"/>
    <w:rsid w:val="00592391"/>
    <w:rsid w:val="00593C82"/>
    <w:rsid w:val="00596A8D"/>
    <w:rsid w:val="005A021D"/>
    <w:rsid w:val="005A1595"/>
    <w:rsid w:val="005A1E07"/>
    <w:rsid w:val="005A414C"/>
    <w:rsid w:val="005C0E3D"/>
    <w:rsid w:val="005C7F91"/>
    <w:rsid w:val="005D5A63"/>
    <w:rsid w:val="005D5CB2"/>
    <w:rsid w:val="00616D47"/>
    <w:rsid w:val="00623133"/>
    <w:rsid w:val="00624D48"/>
    <w:rsid w:val="00637325"/>
    <w:rsid w:val="00640F0A"/>
    <w:rsid w:val="00641062"/>
    <w:rsid w:val="00657876"/>
    <w:rsid w:val="00660002"/>
    <w:rsid w:val="00674417"/>
    <w:rsid w:val="00696A0B"/>
    <w:rsid w:val="006A4D67"/>
    <w:rsid w:val="006B1093"/>
    <w:rsid w:val="006B522F"/>
    <w:rsid w:val="006D43E3"/>
    <w:rsid w:val="006D74B3"/>
    <w:rsid w:val="006E2515"/>
    <w:rsid w:val="006F1445"/>
    <w:rsid w:val="006F4BDA"/>
    <w:rsid w:val="007022FC"/>
    <w:rsid w:val="0070567B"/>
    <w:rsid w:val="007068D0"/>
    <w:rsid w:val="00713F93"/>
    <w:rsid w:val="007145B8"/>
    <w:rsid w:val="007218DB"/>
    <w:rsid w:val="00721932"/>
    <w:rsid w:val="00722769"/>
    <w:rsid w:val="00726582"/>
    <w:rsid w:val="00740F65"/>
    <w:rsid w:val="007469C7"/>
    <w:rsid w:val="0075380C"/>
    <w:rsid w:val="00757266"/>
    <w:rsid w:val="00763B9F"/>
    <w:rsid w:val="00765EF8"/>
    <w:rsid w:val="00767E5C"/>
    <w:rsid w:val="00772EBA"/>
    <w:rsid w:val="00776D9C"/>
    <w:rsid w:val="0078569F"/>
    <w:rsid w:val="00785DC9"/>
    <w:rsid w:val="00797D5E"/>
    <w:rsid w:val="007B1D9A"/>
    <w:rsid w:val="007D4757"/>
    <w:rsid w:val="007E5335"/>
    <w:rsid w:val="007F3E9A"/>
    <w:rsid w:val="00801237"/>
    <w:rsid w:val="00801D15"/>
    <w:rsid w:val="0080216B"/>
    <w:rsid w:val="00803DC7"/>
    <w:rsid w:val="00806CBA"/>
    <w:rsid w:val="00810619"/>
    <w:rsid w:val="00814917"/>
    <w:rsid w:val="00816128"/>
    <w:rsid w:val="00816324"/>
    <w:rsid w:val="008240CE"/>
    <w:rsid w:val="00832D46"/>
    <w:rsid w:val="00834670"/>
    <w:rsid w:val="0084197A"/>
    <w:rsid w:val="008432C2"/>
    <w:rsid w:val="00850766"/>
    <w:rsid w:val="00852854"/>
    <w:rsid w:val="0087204B"/>
    <w:rsid w:val="0089319D"/>
    <w:rsid w:val="00893FC4"/>
    <w:rsid w:val="008A372D"/>
    <w:rsid w:val="008A3AC3"/>
    <w:rsid w:val="008A5B4A"/>
    <w:rsid w:val="008A6609"/>
    <w:rsid w:val="008B0077"/>
    <w:rsid w:val="008B2249"/>
    <w:rsid w:val="008B2460"/>
    <w:rsid w:val="008C6DB7"/>
    <w:rsid w:val="008E39EE"/>
    <w:rsid w:val="008E6A82"/>
    <w:rsid w:val="008F304A"/>
    <w:rsid w:val="008F3EA0"/>
    <w:rsid w:val="008F6EC1"/>
    <w:rsid w:val="00905314"/>
    <w:rsid w:val="00921661"/>
    <w:rsid w:val="00922440"/>
    <w:rsid w:val="00930587"/>
    <w:rsid w:val="0093365C"/>
    <w:rsid w:val="00934048"/>
    <w:rsid w:val="009550C1"/>
    <w:rsid w:val="00956675"/>
    <w:rsid w:val="009567F4"/>
    <w:rsid w:val="00960077"/>
    <w:rsid w:val="00960088"/>
    <w:rsid w:val="009643D1"/>
    <w:rsid w:val="00966BDB"/>
    <w:rsid w:val="00973109"/>
    <w:rsid w:val="009742BD"/>
    <w:rsid w:val="00974C5E"/>
    <w:rsid w:val="009759AD"/>
    <w:rsid w:val="0097644E"/>
    <w:rsid w:val="0099004D"/>
    <w:rsid w:val="00993E9D"/>
    <w:rsid w:val="0099598B"/>
    <w:rsid w:val="00996A8D"/>
    <w:rsid w:val="009A7351"/>
    <w:rsid w:val="009B02B6"/>
    <w:rsid w:val="009B304A"/>
    <w:rsid w:val="009B489A"/>
    <w:rsid w:val="009B5572"/>
    <w:rsid w:val="009C5332"/>
    <w:rsid w:val="009C5BB7"/>
    <w:rsid w:val="009C6257"/>
    <w:rsid w:val="009C72F7"/>
    <w:rsid w:val="009D12DD"/>
    <w:rsid w:val="009E0C5B"/>
    <w:rsid w:val="009E11CC"/>
    <w:rsid w:val="009E7883"/>
    <w:rsid w:val="009F2E2D"/>
    <w:rsid w:val="00A04FCC"/>
    <w:rsid w:val="00A07D93"/>
    <w:rsid w:val="00A24EE8"/>
    <w:rsid w:val="00A30CED"/>
    <w:rsid w:val="00A37223"/>
    <w:rsid w:val="00A51609"/>
    <w:rsid w:val="00A54D59"/>
    <w:rsid w:val="00A54FA5"/>
    <w:rsid w:val="00A60ACA"/>
    <w:rsid w:val="00A62BD5"/>
    <w:rsid w:val="00A64803"/>
    <w:rsid w:val="00A67273"/>
    <w:rsid w:val="00A80C38"/>
    <w:rsid w:val="00A86281"/>
    <w:rsid w:val="00A86774"/>
    <w:rsid w:val="00A9125F"/>
    <w:rsid w:val="00A95B4B"/>
    <w:rsid w:val="00AA176B"/>
    <w:rsid w:val="00AB1C3B"/>
    <w:rsid w:val="00AB2102"/>
    <w:rsid w:val="00AB7136"/>
    <w:rsid w:val="00AC0A45"/>
    <w:rsid w:val="00AD4702"/>
    <w:rsid w:val="00AD49F0"/>
    <w:rsid w:val="00AD4C89"/>
    <w:rsid w:val="00AD660C"/>
    <w:rsid w:val="00AD730D"/>
    <w:rsid w:val="00AD771B"/>
    <w:rsid w:val="00AF318D"/>
    <w:rsid w:val="00AF723E"/>
    <w:rsid w:val="00B0372D"/>
    <w:rsid w:val="00B135EC"/>
    <w:rsid w:val="00B213E5"/>
    <w:rsid w:val="00B30A22"/>
    <w:rsid w:val="00B405FC"/>
    <w:rsid w:val="00B535CC"/>
    <w:rsid w:val="00B60145"/>
    <w:rsid w:val="00B66423"/>
    <w:rsid w:val="00B709F0"/>
    <w:rsid w:val="00B77276"/>
    <w:rsid w:val="00B80D44"/>
    <w:rsid w:val="00B83CCB"/>
    <w:rsid w:val="00B91578"/>
    <w:rsid w:val="00B9520A"/>
    <w:rsid w:val="00B96E35"/>
    <w:rsid w:val="00BA0E5D"/>
    <w:rsid w:val="00BA2EAD"/>
    <w:rsid w:val="00BA7B8D"/>
    <w:rsid w:val="00BC77AB"/>
    <w:rsid w:val="00BD0EB9"/>
    <w:rsid w:val="00BD1C77"/>
    <w:rsid w:val="00BD29F7"/>
    <w:rsid w:val="00BD405B"/>
    <w:rsid w:val="00BF52A2"/>
    <w:rsid w:val="00C0013F"/>
    <w:rsid w:val="00C036AB"/>
    <w:rsid w:val="00C11470"/>
    <w:rsid w:val="00C1148F"/>
    <w:rsid w:val="00C24C14"/>
    <w:rsid w:val="00C2533F"/>
    <w:rsid w:val="00C31005"/>
    <w:rsid w:val="00C46CC9"/>
    <w:rsid w:val="00C525E2"/>
    <w:rsid w:val="00C52C1D"/>
    <w:rsid w:val="00C5613D"/>
    <w:rsid w:val="00C62EED"/>
    <w:rsid w:val="00C631DA"/>
    <w:rsid w:val="00C717C7"/>
    <w:rsid w:val="00C74BAB"/>
    <w:rsid w:val="00C83ADD"/>
    <w:rsid w:val="00C929F0"/>
    <w:rsid w:val="00C97216"/>
    <w:rsid w:val="00CA1ACB"/>
    <w:rsid w:val="00CA510F"/>
    <w:rsid w:val="00CA6AC3"/>
    <w:rsid w:val="00CB2149"/>
    <w:rsid w:val="00CC3001"/>
    <w:rsid w:val="00CC5715"/>
    <w:rsid w:val="00CD22A8"/>
    <w:rsid w:val="00CE5CD1"/>
    <w:rsid w:val="00CE65EB"/>
    <w:rsid w:val="00CF3818"/>
    <w:rsid w:val="00CF3B6B"/>
    <w:rsid w:val="00CF5C02"/>
    <w:rsid w:val="00D02369"/>
    <w:rsid w:val="00D17ED1"/>
    <w:rsid w:val="00D27514"/>
    <w:rsid w:val="00D32E7D"/>
    <w:rsid w:val="00D3397C"/>
    <w:rsid w:val="00D3527B"/>
    <w:rsid w:val="00D37B7E"/>
    <w:rsid w:val="00D40798"/>
    <w:rsid w:val="00D4435F"/>
    <w:rsid w:val="00D60D23"/>
    <w:rsid w:val="00D71077"/>
    <w:rsid w:val="00D7701D"/>
    <w:rsid w:val="00D9073A"/>
    <w:rsid w:val="00D930F7"/>
    <w:rsid w:val="00D93503"/>
    <w:rsid w:val="00DA3112"/>
    <w:rsid w:val="00DA57D8"/>
    <w:rsid w:val="00DA582D"/>
    <w:rsid w:val="00DB4B45"/>
    <w:rsid w:val="00DC37BE"/>
    <w:rsid w:val="00DC7FDE"/>
    <w:rsid w:val="00DD29A5"/>
    <w:rsid w:val="00DD5B7E"/>
    <w:rsid w:val="00DE3EB7"/>
    <w:rsid w:val="00DF2632"/>
    <w:rsid w:val="00DF28E4"/>
    <w:rsid w:val="00DF52FD"/>
    <w:rsid w:val="00DF7180"/>
    <w:rsid w:val="00E03303"/>
    <w:rsid w:val="00E13692"/>
    <w:rsid w:val="00E14E19"/>
    <w:rsid w:val="00E160B4"/>
    <w:rsid w:val="00E162C5"/>
    <w:rsid w:val="00E2329A"/>
    <w:rsid w:val="00E24784"/>
    <w:rsid w:val="00E25519"/>
    <w:rsid w:val="00E27601"/>
    <w:rsid w:val="00E3130C"/>
    <w:rsid w:val="00E428B3"/>
    <w:rsid w:val="00E42CA7"/>
    <w:rsid w:val="00E43D6F"/>
    <w:rsid w:val="00E449C1"/>
    <w:rsid w:val="00E57BEB"/>
    <w:rsid w:val="00E61C36"/>
    <w:rsid w:val="00E65D91"/>
    <w:rsid w:val="00E67061"/>
    <w:rsid w:val="00E76ACD"/>
    <w:rsid w:val="00E9316F"/>
    <w:rsid w:val="00EA5A48"/>
    <w:rsid w:val="00EB29B7"/>
    <w:rsid w:val="00EC4881"/>
    <w:rsid w:val="00ED4A62"/>
    <w:rsid w:val="00EF77A5"/>
    <w:rsid w:val="00F00622"/>
    <w:rsid w:val="00F046CE"/>
    <w:rsid w:val="00F050E0"/>
    <w:rsid w:val="00F122B7"/>
    <w:rsid w:val="00F12B8E"/>
    <w:rsid w:val="00F15672"/>
    <w:rsid w:val="00F21EA9"/>
    <w:rsid w:val="00F22495"/>
    <w:rsid w:val="00F23F76"/>
    <w:rsid w:val="00F24DE8"/>
    <w:rsid w:val="00F304ED"/>
    <w:rsid w:val="00F3130B"/>
    <w:rsid w:val="00F37823"/>
    <w:rsid w:val="00F5168A"/>
    <w:rsid w:val="00F65F1D"/>
    <w:rsid w:val="00F67D46"/>
    <w:rsid w:val="00F72764"/>
    <w:rsid w:val="00F76DA5"/>
    <w:rsid w:val="00F837CB"/>
    <w:rsid w:val="00F84821"/>
    <w:rsid w:val="00F851A9"/>
    <w:rsid w:val="00F958E0"/>
    <w:rsid w:val="00FA4AC1"/>
    <w:rsid w:val="00FB13C2"/>
    <w:rsid w:val="00FB1E17"/>
    <w:rsid w:val="00FB33ED"/>
    <w:rsid w:val="00FC138B"/>
    <w:rsid w:val="00FC1F8B"/>
    <w:rsid w:val="00FC3C9B"/>
    <w:rsid w:val="00FC61BB"/>
    <w:rsid w:val="00FD14B7"/>
    <w:rsid w:val="00FE1460"/>
    <w:rsid w:val="00FE282F"/>
    <w:rsid w:val="00FE2B8F"/>
    <w:rsid w:val="00FE584B"/>
    <w:rsid w:val="00FF11A7"/>
    <w:rsid w:val="00FF2193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33EAA4"/>
  <w15:docId w15:val="{558E87CB-3684-4C97-A68C-730908FD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basedOn w:val="Normal"/>
    <w:next w:val="Normal"/>
    <w:link w:val="Ttulo1Car"/>
    <w:uiPriority w:val="9"/>
    <w:qFormat/>
    <w:rsid w:val="00B96E35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5D0F"/>
    <w:pPr>
      <w:keepNext/>
      <w:keepLines/>
      <w:numPr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4AC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4AC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4AC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39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39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39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39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aliases w:val="Footer-Even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aliases w:val="Footer-Even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96E35"/>
    <w:rPr>
      <w:rFonts w:eastAsiaTheme="majorEastAsia" w:cstheme="majorBidi"/>
      <w:b/>
      <w:bCs/>
      <w:smallCaps/>
      <w:kern w:val="36"/>
      <w:sz w:val="28"/>
      <w:szCs w:val="24"/>
      <w:lang w:val="es-CL" w:eastAsia="es-CL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2E5D0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5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Textoennegrita">
    <w:name w:val="Strong"/>
    <w:basedOn w:val="Fuentedeprrafopredeter"/>
    <w:uiPriority w:val="22"/>
    <w:qFormat/>
    <w:rsid w:val="008240CE"/>
    <w:rPr>
      <w:b/>
      <w:bCs/>
    </w:rPr>
  </w:style>
  <w:style w:type="paragraph" w:styleId="Prrafodelista">
    <w:name w:val="List Paragraph"/>
    <w:basedOn w:val="Normal"/>
    <w:uiPriority w:val="34"/>
    <w:qFormat/>
    <w:rsid w:val="008240CE"/>
    <w:pPr>
      <w:spacing w:after="160" w:line="259" w:lineRule="auto"/>
      <w:ind w:left="720"/>
      <w:contextualSpacing/>
    </w:pPr>
    <w:rPr>
      <w:lang w:val="es-CL"/>
    </w:rPr>
  </w:style>
  <w:style w:type="paragraph" w:customStyle="1" w:styleId="sdxTtulo2">
    <w:name w:val="sdx_Título 2"/>
    <w:link w:val="sdxTtulo2Car"/>
    <w:autoRedefine/>
    <w:qFormat/>
    <w:rsid w:val="008240CE"/>
    <w:pPr>
      <w:spacing w:after="160" w:line="259" w:lineRule="auto"/>
    </w:pPr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customStyle="1" w:styleId="sdxTtulo2Car">
    <w:name w:val="sdx_Título 2 Car"/>
    <w:basedOn w:val="Fuentedeprrafopredeter"/>
    <w:link w:val="sdxTtulo2"/>
    <w:rsid w:val="008240CE"/>
    <w:rPr>
      <w:rFonts w:ascii="Garamond" w:eastAsia="Times New Roman" w:hAnsi="Garamond" w:cs="Times New Roman"/>
      <w:b/>
      <w:bCs/>
      <w:color w:val="00833B" w:themeColor="accent1" w:themeShade="BF"/>
      <w:kern w:val="36"/>
      <w:sz w:val="28"/>
      <w:szCs w:val="48"/>
      <w:lang w:val="es-CL" w:eastAsia="es-CL"/>
    </w:rPr>
  </w:style>
  <w:style w:type="character" w:styleId="Textodelmarcadordeposicin">
    <w:name w:val="Placeholder Text"/>
    <w:basedOn w:val="Fuentedeprrafopredeter"/>
    <w:uiPriority w:val="99"/>
    <w:semiHidden/>
    <w:rsid w:val="008240CE"/>
    <w:rPr>
      <w:color w:val="808080"/>
    </w:rPr>
  </w:style>
  <w:style w:type="character" w:styleId="Ttulodellibro">
    <w:name w:val="Book Title"/>
    <w:basedOn w:val="Fuentedeprrafopredeter"/>
    <w:uiPriority w:val="33"/>
    <w:qFormat/>
    <w:rsid w:val="008240CE"/>
    <w:rPr>
      <w:b/>
      <w:bCs/>
      <w:smallCaps/>
      <w:spacing w:val="5"/>
    </w:rPr>
  </w:style>
  <w:style w:type="table" w:styleId="Listaclara-nfasis1">
    <w:name w:val="Light List Accent 1"/>
    <w:basedOn w:val="Tablanormal"/>
    <w:uiPriority w:val="61"/>
    <w:rsid w:val="008240CE"/>
    <w:pPr>
      <w:spacing w:after="0" w:line="240" w:lineRule="auto"/>
    </w:p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5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  <w:tblStylePr w:type="band1Horz">
      <w:tblPr/>
      <w:tcPr>
        <w:tcBorders>
          <w:top w:val="single" w:sz="8" w:space="0" w:color="00B050" w:themeColor="accent1"/>
          <w:left w:val="single" w:sz="8" w:space="0" w:color="00B050" w:themeColor="accent1"/>
          <w:bottom w:val="single" w:sz="8" w:space="0" w:color="00B050" w:themeColor="accent1"/>
          <w:right w:val="single" w:sz="8" w:space="0" w:color="00B050" w:themeColor="accent1"/>
        </w:tcBorders>
      </w:tcPr>
    </w:tblStylePr>
  </w:style>
  <w:style w:type="table" w:styleId="Listamedia1-nfasis1">
    <w:name w:val="Medium List 1 Accent 1"/>
    <w:basedOn w:val="Tablanormal"/>
    <w:uiPriority w:val="65"/>
    <w:rsid w:val="008240CE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50" w:themeColor="accent1"/>
        </w:tcBorders>
      </w:tcPr>
    </w:tblStylePr>
    <w:tblStylePr w:type="lastRow">
      <w:rPr>
        <w:b/>
        <w:bCs/>
        <w:color w:val="92D050" w:themeColor="text2"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50" w:themeColor="accent1"/>
          <w:bottom w:val="single" w:sz="8" w:space="0" w:color="00B050" w:themeColor="accent1"/>
        </w:tcBorders>
      </w:tcPr>
    </w:tblStylePr>
    <w:tblStylePr w:type="band1Vert">
      <w:tblPr/>
      <w:tcPr>
        <w:shd w:val="clear" w:color="auto" w:fill="ACFFD1" w:themeFill="accent1" w:themeFillTint="3F"/>
      </w:tcPr>
    </w:tblStylePr>
    <w:tblStylePr w:type="band1Horz">
      <w:tblPr/>
      <w:tcPr>
        <w:shd w:val="clear" w:color="auto" w:fill="ACFFD1" w:themeFill="accent1" w:themeFillTint="3F"/>
      </w:tcPr>
    </w:tblStylePr>
  </w:style>
  <w:style w:type="paragraph" w:customStyle="1" w:styleId="bizNormal">
    <w:name w:val="bizNormal"/>
    <w:basedOn w:val="Normal"/>
    <w:rsid w:val="00396CCA"/>
    <w:pPr>
      <w:spacing w:before="120" w:after="0" w:line="240" w:lineRule="auto"/>
      <w:jc w:val="both"/>
    </w:pPr>
    <w:rPr>
      <w:rFonts w:ascii="Arial" w:eastAsia="Times New Roman" w:hAnsi="Arial" w:cs="Times New Roman"/>
      <w:sz w:val="20"/>
      <w:szCs w:val="20"/>
      <w:lang w:val="es-CL" w:eastAsia="es-ES"/>
    </w:rPr>
  </w:style>
  <w:style w:type="table" w:customStyle="1" w:styleId="Tabladecuadrcula6concolores-nfasis11">
    <w:name w:val="Tabla de cuadrícula 6 con colores - Énfasis 11"/>
    <w:basedOn w:val="Tablanormal"/>
    <w:uiPriority w:val="51"/>
    <w:rsid w:val="00396CCA"/>
    <w:pPr>
      <w:spacing w:after="0" w:line="240" w:lineRule="auto"/>
    </w:pPr>
    <w:rPr>
      <w:color w:val="00833B" w:themeColor="accent1" w:themeShade="BF"/>
      <w:lang w:val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</w:style>
  <w:style w:type="table" w:customStyle="1" w:styleId="Tabladecuadrcula6concolores-nfasis53">
    <w:name w:val="Tabla de cuadrícula 6 con colores - Énfasis 53"/>
    <w:basedOn w:val="Tablanormal"/>
    <w:uiPriority w:val="51"/>
    <w:rsid w:val="00396CCA"/>
    <w:pPr>
      <w:spacing w:after="0" w:line="240" w:lineRule="auto"/>
    </w:pPr>
    <w:rPr>
      <w:color w:val="31849B" w:themeColor="accent5" w:themeShade="BF"/>
      <w:lang w:val="es-CL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fasis">
    <w:name w:val="Emphasis"/>
    <w:basedOn w:val="Fuentedeprrafopredeter"/>
    <w:uiPriority w:val="20"/>
    <w:qFormat/>
    <w:rsid w:val="00396CCA"/>
    <w:rPr>
      <w:i/>
      <w:iCs/>
    </w:rPr>
  </w:style>
  <w:style w:type="table" w:styleId="Sombreadoclaro-nfasis1">
    <w:name w:val="Light Shading Accent 1"/>
    <w:basedOn w:val="Tablanormal"/>
    <w:uiPriority w:val="60"/>
    <w:rsid w:val="00396CCA"/>
    <w:pPr>
      <w:spacing w:after="0" w:line="240" w:lineRule="auto"/>
    </w:pPr>
    <w:rPr>
      <w:color w:val="00833B" w:themeColor="accent1" w:themeShade="BF"/>
    </w:rPr>
    <w:tblPr>
      <w:tblStyleRowBandSize w:val="1"/>
      <w:tblStyleColBandSize w:val="1"/>
      <w:tblBorders>
        <w:top w:val="single" w:sz="8" w:space="0" w:color="00B050" w:themeColor="accent1"/>
        <w:bottom w:val="single" w:sz="8" w:space="0" w:color="00B05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50" w:themeColor="accent1"/>
          <w:left w:val="nil"/>
          <w:bottom w:val="single" w:sz="8" w:space="0" w:color="00B05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FFD1" w:themeFill="accent1" w:themeFillTint="3F"/>
      </w:tcPr>
    </w:tblStylePr>
  </w:style>
  <w:style w:type="table" w:styleId="Cuadrculamedia2-nfasis1">
    <w:name w:val="Medium Grid 2 Accent 1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00B050" w:themeColor="accent1"/>
        <w:left w:val="single" w:sz="8" w:space="0" w:color="00B050" w:themeColor="accent1"/>
        <w:bottom w:val="single" w:sz="8" w:space="0" w:color="00B050" w:themeColor="accent1"/>
        <w:right w:val="single" w:sz="8" w:space="0" w:color="00B050" w:themeColor="accent1"/>
        <w:insideH w:val="single" w:sz="8" w:space="0" w:color="00B050" w:themeColor="accent1"/>
        <w:insideV w:val="single" w:sz="8" w:space="0" w:color="00B050" w:themeColor="accent1"/>
      </w:tblBorders>
    </w:tblPr>
    <w:tcPr>
      <w:shd w:val="clear" w:color="auto" w:fill="ACFFD1" w:themeFill="accent1" w:themeFillTint="3F"/>
    </w:tcPr>
    <w:tblStylePr w:type="firstRow">
      <w:rPr>
        <w:b/>
        <w:bCs/>
        <w:color w:val="3F3F3F" w:themeColor="text1"/>
      </w:rPr>
      <w:tblPr/>
      <w:tcPr>
        <w:shd w:val="clear" w:color="auto" w:fill="DEFFEC" w:themeFill="accent1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FDA" w:themeFill="accent1" w:themeFillTint="33"/>
      </w:tcPr>
    </w:tblStylePr>
    <w:tblStylePr w:type="band1Vert">
      <w:tblPr/>
      <w:tcPr>
        <w:shd w:val="clear" w:color="auto" w:fill="58FFA3" w:themeFill="accent1" w:themeFillTint="7F"/>
      </w:tcPr>
    </w:tblStylePr>
    <w:tblStylePr w:type="band1Horz">
      <w:tblPr/>
      <w:tcPr>
        <w:tcBorders>
          <w:insideH w:val="single" w:sz="6" w:space="0" w:color="00B050" w:themeColor="accent1"/>
          <w:insideV w:val="single" w:sz="6" w:space="0" w:color="00B050" w:themeColor="accent1"/>
        </w:tcBorders>
        <w:shd w:val="clear" w:color="auto" w:fill="58F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A86281"/>
    <w:pPr>
      <w:spacing w:after="0" w:line="240" w:lineRule="auto"/>
    </w:pPr>
    <w:rPr>
      <w:rFonts w:asciiTheme="majorHAnsi" w:eastAsiaTheme="majorEastAsia" w:hAnsiTheme="majorHAnsi" w:cstheme="majorBidi"/>
      <w:color w:val="3F3F3F" w:themeColor="text1"/>
    </w:rPr>
    <w:tblPr>
      <w:tblStyleRowBandSize w:val="1"/>
      <w:tblStyleColBandSize w:val="1"/>
      <w:tblBorders>
        <w:top w:val="single" w:sz="8" w:space="0" w:color="31859B" w:themeColor="accent4"/>
        <w:left w:val="single" w:sz="8" w:space="0" w:color="31859B" w:themeColor="accent4"/>
        <w:bottom w:val="single" w:sz="8" w:space="0" w:color="31859B" w:themeColor="accent4"/>
        <w:right w:val="single" w:sz="8" w:space="0" w:color="31859B" w:themeColor="accent4"/>
        <w:insideH w:val="single" w:sz="8" w:space="0" w:color="31859B" w:themeColor="accent4"/>
        <w:insideV w:val="single" w:sz="8" w:space="0" w:color="31859B" w:themeColor="accent4"/>
      </w:tblBorders>
    </w:tblPr>
    <w:tcPr>
      <w:shd w:val="clear" w:color="auto" w:fill="C5E4EC" w:themeFill="accent4" w:themeFillTint="3F"/>
    </w:tcPr>
    <w:tblStylePr w:type="firstRow">
      <w:rPr>
        <w:b/>
        <w:bCs/>
        <w:color w:val="3F3F3F" w:themeColor="text1"/>
      </w:rPr>
      <w:tblPr/>
      <w:tcPr>
        <w:shd w:val="clear" w:color="auto" w:fill="E8F4F7" w:themeFill="accent4" w:themeFillTint="19"/>
      </w:tcPr>
    </w:tblStylePr>
    <w:tblStylePr w:type="lastRow">
      <w:rPr>
        <w:b/>
        <w:bCs/>
        <w:color w:val="3F3F3F" w:themeColor="text1"/>
      </w:rPr>
      <w:tblPr/>
      <w:tcPr>
        <w:tcBorders>
          <w:top w:val="single" w:sz="12" w:space="0" w:color="3F3F3F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3F3F3F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9F0" w:themeFill="accent4" w:themeFillTint="33"/>
      </w:tcPr>
    </w:tblStylePr>
    <w:tblStylePr w:type="band1Vert">
      <w:tblPr/>
      <w:tcPr>
        <w:shd w:val="clear" w:color="auto" w:fill="8BC9DA" w:themeFill="accent4" w:themeFillTint="7F"/>
      </w:tcPr>
    </w:tblStylePr>
    <w:tblStylePr w:type="band1Horz">
      <w:tblPr/>
      <w:tcPr>
        <w:tcBorders>
          <w:insideH w:val="single" w:sz="6" w:space="0" w:color="31859B" w:themeColor="accent4"/>
          <w:insideV w:val="single" w:sz="6" w:space="0" w:color="31859B" w:themeColor="accent4"/>
        </w:tcBorders>
        <w:shd w:val="clear" w:color="auto" w:fill="8BC9D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ablanormal1">
    <w:name w:val="Plain Table 1"/>
    <w:basedOn w:val="Tablanormal"/>
    <w:uiPriority w:val="99"/>
    <w:rsid w:val="003E6B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">
    <w:name w:val="Grid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8B8B8B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B8B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Tabladelista6concolores">
    <w:name w:val="List Table 6 Colorful"/>
    <w:basedOn w:val="Tablanormal"/>
    <w:uiPriority w:val="51"/>
    <w:rsid w:val="0008177A"/>
    <w:pPr>
      <w:spacing w:after="0" w:line="240" w:lineRule="auto"/>
    </w:pPr>
    <w:rPr>
      <w:color w:val="3F3F3F" w:themeColor="text1"/>
    </w:rPr>
    <w:tblPr>
      <w:tblStyleRowBandSize w:val="1"/>
      <w:tblStyleColBandSize w:val="1"/>
      <w:tblBorders>
        <w:top w:val="single" w:sz="4" w:space="0" w:color="3F3F3F" w:themeColor="text1"/>
        <w:bottom w:val="single" w:sz="4" w:space="0" w:color="3F3F3F" w:themeColor="text1"/>
      </w:tblBorders>
    </w:tblPr>
    <w:tblStylePr w:type="firstRow">
      <w:rPr>
        <w:b/>
        <w:bCs/>
      </w:rPr>
      <w:tblPr/>
      <w:tcPr>
        <w:tcBorders>
          <w:bottom w:val="single" w:sz="4" w:space="0" w:color="3F3F3F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table" w:styleId="Cuadrculadetablaclara">
    <w:name w:val="Grid Table Light"/>
    <w:basedOn w:val="Tablanormal"/>
    <w:uiPriority w:val="99"/>
    <w:rsid w:val="000817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9"/>
    <w:semiHidden/>
    <w:rsid w:val="00592391"/>
    <w:rPr>
      <w:rFonts w:asciiTheme="majorHAnsi" w:eastAsiaTheme="majorEastAsia" w:hAnsiTheme="majorHAnsi" w:cstheme="majorBidi"/>
      <w:color w:val="00572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391"/>
    <w:rPr>
      <w:rFonts w:asciiTheme="majorHAnsi" w:eastAsiaTheme="majorEastAsia" w:hAnsiTheme="majorHAnsi" w:cstheme="majorBidi"/>
      <w:i/>
      <w:iCs/>
      <w:color w:val="00572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391"/>
    <w:rPr>
      <w:rFonts w:asciiTheme="majorHAnsi" w:eastAsiaTheme="majorEastAsia" w:hAnsiTheme="majorHAnsi" w:cstheme="majorBidi"/>
      <w:color w:val="5C5C5C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391"/>
    <w:rPr>
      <w:rFonts w:asciiTheme="majorHAnsi" w:eastAsiaTheme="majorEastAsia" w:hAnsiTheme="majorHAnsi" w:cstheme="majorBidi"/>
      <w:i/>
      <w:iCs/>
      <w:color w:val="5C5C5C" w:themeColor="text1" w:themeTint="D8"/>
      <w:sz w:val="21"/>
      <w:szCs w:val="21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4975AD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81789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C138B"/>
    <w:rPr>
      <w:color w:val="00CC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7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figueroa\Descargas\DOT-000-Plantilla-de-Definicio&#769;n.dotx" TargetMode="External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3F7586038AE4B4199485F96F1C65E9E" ma:contentTypeVersion="" ma:contentTypeDescription="Crear nuevo documento." ma:contentTypeScope="" ma:versionID="40902837d7503ee15e9c7a067bf53a33">
  <xsd:schema xmlns:xsd="http://www.w3.org/2001/XMLSchema" xmlns:xs="http://www.w3.org/2001/XMLSchema" xmlns:p="http://schemas.microsoft.com/office/2006/metadata/properties" xmlns:ns2="425215fd-4594-4d8c-af28-44a8b3b18db3" xmlns:ns3="0d98fecf-dc14-4870-8742-0ead884f6777" targetNamespace="http://schemas.microsoft.com/office/2006/metadata/properties" ma:root="true" ma:fieldsID="278c4842a131151a251f5f944e31d4b8" ns2:_="" ns3:_="">
    <xsd:import namespace="425215fd-4594-4d8c-af28-44a8b3b18db3"/>
    <xsd:import namespace="0d98fecf-dc14-4870-8742-0ead884f67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5215fd-4594-4d8c-af28-44a8b3b18d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98fecf-dc14-4870-8742-0ead884f677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C42579-D8C5-40D3-B033-370A1A7AF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8F4469-33C4-486F-98CB-A6AAB53A7347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E2D8DB8-134E-4D94-9BF1-0AAC2606B1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5215fd-4594-4d8c-af28-44a8b3b18db3"/>
    <ds:schemaRef ds:uri="0d98fecf-dc14-4870-8742-0ead884f67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7282BCD-3206-47DB-A23C-625410EF5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DOT-000-Plantilla-de-Definición.dotx</Template>
  <TotalTime>7</TotalTime>
  <Pages>6</Pages>
  <Words>450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Definición</vt:lpstr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Definición</dc:title>
  <dc:subject/>
  <dc:creator>Daniela Figueroa</dc:creator>
  <cp:keywords/>
  <dc:description/>
  <cp:lastModifiedBy>Víctor Coronado</cp:lastModifiedBy>
  <cp:revision>5</cp:revision>
  <cp:lastPrinted>2017-03-06T18:36:00Z</cp:lastPrinted>
  <dcterms:created xsi:type="dcterms:W3CDTF">2018-05-10T21:15:00Z</dcterms:created>
  <dcterms:modified xsi:type="dcterms:W3CDTF">2018-05-14T16:44:00Z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0x010100B3F7586038AE4B4199485F96F1C65E9E</vt:lpwstr>
  </property>
</Properties>
</file>