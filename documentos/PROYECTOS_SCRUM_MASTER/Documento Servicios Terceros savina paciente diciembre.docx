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6CCA" w:rsidRDefault="00396CCA" w:rsidP="00396CCA">
      <w:pPr>
        <w:jc w:val="both"/>
        <w:rPr>
          <w:lang w:val="es-MX"/>
        </w:rPr>
      </w:pPr>
      <w:bookmarkStart w:id="0" w:name="_Hlk499023426"/>
      <w:bookmarkEnd w:id="0"/>
    </w:p>
    <w:p w:rsidR="00396CCA" w:rsidRDefault="00396CCA" w:rsidP="00396CCA">
      <w:pPr>
        <w:jc w:val="both"/>
        <w:rPr>
          <w:lang w:val="es-MX"/>
        </w:rPr>
      </w:pPr>
    </w:p>
    <w:p w:rsidR="00396CCA" w:rsidRDefault="00396CCA" w:rsidP="00396CCA">
      <w:pPr>
        <w:jc w:val="both"/>
        <w:rPr>
          <w:lang w:val="es-MX"/>
        </w:rPr>
      </w:pPr>
    </w:p>
    <w:p w:rsidR="00396CCA" w:rsidRDefault="00396CCA" w:rsidP="0008177A">
      <w:pPr>
        <w:jc w:val="both"/>
        <w:rPr>
          <w:lang w:val="es-MX"/>
        </w:rPr>
      </w:pPr>
    </w:p>
    <w:p w:rsidR="009B5572" w:rsidRDefault="009B5572" w:rsidP="0008177A">
      <w:pPr>
        <w:jc w:val="both"/>
        <w:rPr>
          <w:lang w:val="es-MX"/>
        </w:rPr>
      </w:pPr>
    </w:p>
    <w:p w:rsidR="009B5572" w:rsidRDefault="009B5572" w:rsidP="0008177A">
      <w:pPr>
        <w:jc w:val="both"/>
        <w:rPr>
          <w:lang w:val="es-MX"/>
        </w:rPr>
      </w:pPr>
    </w:p>
    <w:p w:rsidR="009B5572" w:rsidRPr="0008177A" w:rsidRDefault="009B5572" w:rsidP="0008177A">
      <w:pPr>
        <w:jc w:val="both"/>
        <w:rPr>
          <w:lang w:val="es-MX"/>
        </w:rPr>
      </w:pPr>
    </w:p>
    <w:p w:rsidR="002C43A9" w:rsidRDefault="002C43A9" w:rsidP="002C43A9"/>
    <w:p w:rsidR="0008177A" w:rsidRPr="00A9125F" w:rsidRDefault="008B2249" w:rsidP="00A9125F">
      <w:pPr>
        <w:jc w:val="center"/>
        <w:rPr>
          <w:b/>
          <w:color w:val="92D050" w:themeColor="text2"/>
          <w:sz w:val="52"/>
        </w:rPr>
      </w:pPr>
      <w:r>
        <w:rPr>
          <w:b/>
          <w:color w:val="92D050" w:themeColor="text2"/>
          <w:sz w:val="52"/>
        </w:rPr>
        <w:t>Informe</w:t>
      </w:r>
    </w:p>
    <w:p w:rsidR="00801D15" w:rsidRPr="00A9125F" w:rsidRDefault="00A9125F" w:rsidP="00A51609">
      <w:pPr>
        <w:jc w:val="center"/>
        <w:rPr>
          <w:rFonts w:ascii="Arial Narrow" w:hAnsi="Arial Narrow" w:cs="Arial"/>
          <w:bCs/>
          <w:i/>
          <w:color w:val="000000"/>
          <w:sz w:val="20"/>
          <w:szCs w:val="28"/>
        </w:rPr>
      </w:pPr>
      <w:r w:rsidRPr="00A9125F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“</w:t>
      </w:r>
      <w:r w:rsidR="00F15672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Avance de S</w:t>
      </w:r>
      <w:r w:rsid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 xml:space="preserve">ervicios a </w:t>
      </w:r>
      <w:r w:rsidR="00F15672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T</w:t>
      </w:r>
      <w:r w:rsid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erceros</w:t>
      </w:r>
      <w:r w:rsidRPr="00A9125F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”</w:t>
      </w:r>
    </w:p>
    <w:p w:rsidR="00801D15" w:rsidRDefault="00A51609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 w:rsidRP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Savina</w:t>
      </w: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 xml:space="preserve">  </w:t>
      </w:r>
      <w:r w:rsidR="003E5211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Paciente</w:t>
      </w: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:rsidR="002C43A9" w:rsidRPr="00440110" w:rsidRDefault="00DF28E4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Versión 1</w:t>
      </w:r>
      <w:r w:rsidR="00BD29F7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.</w:t>
      </w: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0</w:t>
      </w:r>
    </w:p>
    <w:p w:rsidR="002C43A9" w:rsidRPr="00440110" w:rsidRDefault="003E5211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Febrero</w:t>
      </w:r>
      <w:r w:rsidR="00BA0E5D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 xml:space="preserve"> </w:t>
      </w:r>
      <w:r w:rsidR="00A51609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2018</w:t>
      </w:r>
    </w:p>
    <w:p w:rsidR="002C43A9" w:rsidRDefault="002C43A9" w:rsidP="002C43A9">
      <w:pPr>
        <w:rPr>
          <w:rFonts w:ascii="Arial Narrow" w:hAnsi="Arial Narrow" w:cs="Arial"/>
          <w:sz w:val="28"/>
          <w:szCs w:val="28"/>
        </w:rPr>
      </w:pPr>
    </w:p>
    <w:p w:rsidR="002C43A9" w:rsidRDefault="002C43A9" w:rsidP="002C43A9"/>
    <w:p w:rsidR="00A37223" w:rsidRDefault="00A37223" w:rsidP="00A37223">
      <w:pPr>
        <w:spacing w:after="0"/>
      </w:pPr>
    </w:p>
    <w:p w:rsidR="00A37223" w:rsidRDefault="00A37223" w:rsidP="00A37223">
      <w:pPr>
        <w:spacing w:after="0"/>
      </w:pPr>
    </w:p>
    <w:p w:rsidR="002C43A9" w:rsidRDefault="002C43A9" w:rsidP="002C43A9"/>
    <w:p w:rsidR="00A37223" w:rsidRDefault="00A37223">
      <w:pPr>
        <w:sectPr w:rsidR="00A37223" w:rsidSect="00FA4AC1">
          <w:headerReference w:type="default" r:id="rId11"/>
          <w:footerReference w:type="default" r:id="rId12"/>
          <w:headerReference w:type="first" r:id="rId13"/>
          <w:pgSz w:w="12240" w:h="15840" w:code="1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E6B98" w:rsidRPr="003E6B98" w:rsidRDefault="003E6B98" w:rsidP="003E6B98">
      <w:pPr>
        <w:jc w:val="center"/>
        <w:rPr>
          <w:b/>
          <w:smallCaps/>
          <w:sz w:val="28"/>
        </w:rPr>
      </w:pPr>
      <w:r w:rsidRPr="003E6B98">
        <w:rPr>
          <w:b/>
          <w:smallCaps/>
          <w:sz w:val="28"/>
        </w:rPr>
        <w:lastRenderedPageBreak/>
        <w:t>Aprobaciones</w:t>
      </w:r>
    </w:p>
    <w:p w:rsidR="003E6B98" w:rsidRDefault="003E6B98"/>
    <w:tbl>
      <w:tblPr>
        <w:tblStyle w:val="Tablanormal1"/>
        <w:tblW w:w="5000" w:type="pct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035"/>
        <w:gridCol w:w="3036"/>
        <w:gridCol w:w="3034"/>
      </w:tblGrid>
      <w:tr w:rsidR="00BA0E5D" w:rsidRPr="002F79A7" w:rsidTr="0042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BFBFBF" w:themeFill="background1" w:themeFillShade="BF"/>
            <w:vAlign w:val="center"/>
          </w:tcPr>
          <w:p w:rsidR="00BA0E5D" w:rsidRPr="00041F28" w:rsidRDefault="00BA0E5D" w:rsidP="00425225">
            <w:pPr>
              <w:pStyle w:val="Piedepgina"/>
              <w:jc w:val="center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Elaborador</w:t>
            </w:r>
          </w:p>
        </w:tc>
        <w:tc>
          <w:tcPr>
            <w:tcW w:w="1667" w:type="pct"/>
            <w:shd w:val="clear" w:color="auto" w:fill="BFBFBF" w:themeFill="background1" w:themeFillShade="BF"/>
            <w:vAlign w:val="center"/>
          </w:tcPr>
          <w:p w:rsidR="00BA0E5D" w:rsidRPr="00041F28" w:rsidRDefault="00BA0E5D" w:rsidP="00425225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Revisor</w:t>
            </w:r>
          </w:p>
        </w:tc>
        <w:tc>
          <w:tcPr>
            <w:tcW w:w="1666" w:type="pct"/>
            <w:shd w:val="clear" w:color="auto" w:fill="BFBFBF" w:themeFill="background1" w:themeFillShade="BF"/>
            <w:vAlign w:val="center"/>
          </w:tcPr>
          <w:p w:rsidR="00BA0E5D" w:rsidRPr="00041F28" w:rsidRDefault="00BA0E5D" w:rsidP="00425225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Aprobador</w:t>
            </w:r>
          </w:p>
        </w:tc>
      </w:tr>
      <w:tr w:rsidR="00BA0E5D" w:rsidRPr="002F79A7" w:rsidTr="00425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FFFFFF" w:themeFill="background1"/>
            <w:vAlign w:val="center"/>
          </w:tcPr>
          <w:p w:rsidR="00DF28E4" w:rsidRPr="002F79A7" w:rsidRDefault="00A51609" w:rsidP="00DF28E4">
            <w:pPr>
              <w:pStyle w:val="Piedepgina"/>
              <w:rPr>
                <w:rFonts w:eastAsia="Calibri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color w:val="3F3F3F" w:themeColor="text1"/>
                <w:sz w:val="16"/>
                <w:szCs w:val="16"/>
              </w:rPr>
              <w:t>Miguel Reyes</w:t>
            </w:r>
          </w:p>
          <w:p w:rsidR="00BA0E5D" w:rsidRPr="00A51609" w:rsidRDefault="00A51609" w:rsidP="00DF28E4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  <w:r w:rsidRPr="00A51609">
              <w:rPr>
                <w:rFonts w:eastAsia="Calibri"/>
                <w:b w:val="0"/>
                <w:color w:val="3F3F3F" w:themeColor="text1"/>
                <w:sz w:val="16"/>
                <w:szCs w:val="16"/>
              </w:rPr>
              <w:t>Jefe de Continuidad</w:t>
            </w:r>
          </w:p>
        </w:tc>
        <w:tc>
          <w:tcPr>
            <w:tcW w:w="1667" w:type="pct"/>
            <w:shd w:val="clear" w:color="auto" w:fill="FFFFFF" w:themeFill="background1"/>
          </w:tcPr>
          <w:p w:rsidR="00BA0E5D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:rsidR="00A51609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  <w:p w:rsidR="00DF28E4" w:rsidRPr="00B03872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/>
                <w:color w:val="3F3F3F" w:themeColor="text1"/>
                <w:sz w:val="16"/>
                <w:szCs w:val="16"/>
              </w:rPr>
              <w:t>Claudio Torrejón</w:t>
            </w:r>
          </w:p>
          <w:p w:rsidR="00DF28E4" w:rsidRPr="00B03872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color w:val="3F3F3F" w:themeColor="text1"/>
                <w:sz w:val="16"/>
                <w:szCs w:val="16"/>
              </w:rPr>
              <w:t>Subgerente de Tecnología e Innovación</w:t>
            </w:r>
          </w:p>
          <w:p w:rsidR="00DF28E4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:rsidR="00BA0E5D" w:rsidRPr="002F79A7" w:rsidRDefault="00BA0E5D" w:rsidP="00A51609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</w:tc>
        <w:tc>
          <w:tcPr>
            <w:tcW w:w="1666" w:type="pct"/>
            <w:shd w:val="clear" w:color="auto" w:fill="FFFFFF" w:themeFill="background1"/>
          </w:tcPr>
          <w:p w:rsidR="00BA0E5D" w:rsidRPr="002F79A7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:rsidR="00DF28E4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  <w:p w:rsidR="00DF28E4" w:rsidRPr="00121108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/>
                <w:color w:val="3F3F3F" w:themeColor="text1"/>
                <w:sz w:val="16"/>
                <w:szCs w:val="16"/>
              </w:rPr>
              <w:t>Eric Mosnich</w:t>
            </w:r>
          </w:p>
          <w:p w:rsidR="00DF28E4" w:rsidRPr="00121108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  <w:r w:rsidRPr="00121108">
              <w:rPr>
                <w:rFonts w:eastAsia="Calibri"/>
                <w:color w:val="3F3F3F" w:themeColor="text1"/>
                <w:sz w:val="16"/>
                <w:szCs w:val="16"/>
              </w:rPr>
              <w:t xml:space="preserve">Gerente </w:t>
            </w:r>
            <w:r w:rsidR="00A51609">
              <w:rPr>
                <w:rFonts w:eastAsia="Calibri"/>
                <w:color w:val="3F3F3F" w:themeColor="text1"/>
                <w:sz w:val="16"/>
                <w:szCs w:val="16"/>
              </w:rPr>
              <w:t>de Tecnología e Innovación</w:t>
            </w:r>
          </w:p>
          <w:p w:rsidR="00BA0E5D" w:rsidRPr="005F1BE7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</w:tc>
      </w:tr>
    </w:tbl>
    <w:p w:rsidR="003E6B98" w:rsidRDefault="003E6B98"/>
    <w:p w:rsidR="004B7D60" w:rsidRDefault="004B7D60" w:rsidP="004B7D60">
      <w:pPr>
        <w:jc w:val="center"/>
      </w:pPr>
      <w:r>
        <w:t>Recepcionado por:</w:t>
      </w:r>
    </w:p>
    <w:p w:rsidR="004B7D60" w:rsidRDefault="004B7D60"/>
    <w:tbl>
      <w:tblPr>
        <w:tblStyle w:val="Tablanormal1"/>
        <w:tblW w:w="5000" w:type="pct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035"/>
        <w:gridCol w:w="3036"/>
        <w:gridCol w:w="3034"/>
      </w:tblGrid>
      <w:tr w:rsidR="004B7D60" w:rsidRPr="002F79A7" w:rsidTr="00EB4F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BFBFBF" w:themeFill="background1" w:themeFillShade="BF"/>
            <w:vAlign w:val="center"/>
          </w:tcPr>
          <w:p w:rsidR="004B7D60" w:rsidRPr="00041F28" w:rsidRDefault="004B7D60" w:rsidP="00EB4FF9">
            <w:pPr>
              <w:pStyle w:val="Piedepgina"/>
              <w:jc w:val="center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Nombre</w:t>
            </w:r>
            <w:r w:rsidR="0022771B">
              <w:rPr>
                <w:rFonts w:eastAsia="Calibri"/>
                <w:sz w:val="16"/>
                <w:szCs w:val="16"/>
              </w:rPr>
              <w:t xml:space="preserve"> y Cargo</w:t>
            </w:r>
          </w:p>
        </w:tc>
        <w:tc>
          <w:tcPr>
            <w:tcW w:w="1667" w:type="pct"/>
            <w:shd w:val="clear" w:color="auto" w:fill="BFBFBF" w:themeFill="background1" w:themeFillShade="BF"/>
            <w:vAlign w:val="center"/>
          </w:tcPr>
          <w:p w:rsidR="004B7D60" w:rsidRPr="00041F28" w:rsidRDefault="0022771B" w:rsidP="00EB4FF9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Área</w:t>
            </w:r>
          </w:p>
        </w:tc>
        <w:tc>
          <w:tcPr>
            <w:tcW w:w="1666" w:type="pct"/>
            <w:shd w:val="clear" w:color="auto" w:fill="BFBFBF" w:themeFill="background1" w:themeFillShade="BF"/>
            <w:vAlign w:val="center"/>
          </w:tcPr>
          <w:p w:rsidR="004B7D60" w:rsidRPr="00041F28" w:rsidRDefault="004B7D60" w:rsidP="00EB4FF9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Empresa</w:t>
            </w:r>
          </w:p>
        </w:tc>
      </w:tr>
      <w:tr w:rsidR="004B7D60" w:rsidRPr="002F79A7" w:rsidTr="00EB4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FFFFFF" w:themeFill="background1"/>
            <w:vAlign w:val="center"/>
          </w:tcPr>
          <w:p w:rsidR="004B7D60" w:rsidRDefault="0022771B" w:rsidP="00EB4FF9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 w:val="0"/>
                <w:color w:val="3F3F3F" w:themeColor="text1"/>
                <w:sz w:val="16"/>
                <w:szCs w:val="16"/>
              </w:rPr>
              <w:t>Inti Paredes</w:t>
            </w:r>
          </w:p>
          <w:p w:rsidR="0022771B" w:rsidRPr="00A51609" w:rsidRDefault="0022771B" w:rsidP="00EB4FF9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</w:p>
        </w:tc>
        <w:tc>
          <w:tcPr>
            <w:tcW w:w="1667" w:type="pct"/>
            <w:shd w:val="clear" w:color="auto" w:fill="FFFFFF" w:themeFill="background1"/>
          </w:tcPr>
          <w:p w:rsidR="004B7D60" w:rsidRPr="002F79A7" w:rsidRDefault="004B7D60" w:rsidP="0022771B">
            <w:pPr>
              <w:pStyle w:val="Piedepgin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</w:tc>
        <w:tc>
          <w:tcPr>
            <w:tcW w:w="1666" w:type="pct"/>
            <w:shd w:val="clear" w:color="auto" w:fill="FFFFFF" w:themeFill="background1"/>
          </w:tcPr>
          <w:p w:rsidR="004B7D60" w:rsidRPr="005F1BE7" w:rsidRDefault="004B7D60" w:rsidP="00EB4FF9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</w:tc>
      </w:tr>
    </w:tbl>
    <w:p w:rsidR="004B7D60" w:rsidRDefault="004B7D60"/>
    <w:p w:rsidR="004B7D60" w:rsidRDefault="004B7D60"/>
    <w:p w:rsidR="00A37223" w:rsidRDefault="00A37223">
      <w:r>
        <w:br w:type="page"/>
      </w:r>
    </w:p>
    <w:p w:rsidR="002C43A9" w:rsidRPr="00BA0E5D" w:rsidRDefault="002C43A9" w:rsidP="00BA0E5D">
      <w:pPr>
        <w:jc w:val="center"/>
        <w:rPr>
          <w:b/>
          <w:smallCaps/>
          <w:sz w:val="28"/>
        </w:rPr>
      </w:pPr>
      <w:r w:rsidRPr="00BA0E5D">
        <w:rPr>
          <w:b/>
          <w:smallCaps/>
          <w:sz w:val="28"/>
        </w:rPr>
        <w:lastRenderedPageBreak/>
        <w:t>Tabla de Contenidos</w:t>
      </w:r>
    </w:p>
    <w:sdt>
      <w:sdtPr>
        <w:rPr>
          <w:rFonts w:eastAsiaTheme="minorEastAsia"/>
          <w:sz w:val="20"/>
          <w:lang w:val="es-ES"/>
        </w:rPr>
        <w:id w:val="1115103558"/>
        <w:docPartObj>
          <w:docPartGallery w:val="Table of Contents"/>
          <w:docPartUnique/>
        </w:docPartObj>
      </w:sdtPr>
      <w:sdtEndPr/>
      <w:sdtContent>
        <w:p w:rsidR="002C43A9" w:rsidRPr="00560F59" w:rsidRDefault="002C43A9" w:rsidP="002C43A9"/>
        <w:p w:rsidR="005D37EF" w:rsidRDefault="002C43A9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r w:rsidRPr="00560F59">
            <w:fldChar w:fldCharType="begin"/>
          </w:r>
          <w:r w:rsidRPr="00560F59">
            <w:instrText xml:space="preserve"> TOC \o "1-3" \h \z \u </w:instrText>
          </w:r>
          <w:r w:rsidRPr="00560F59">
            <w:fldChar w:fldCharType="separate"/>
          </w:r>
          <w:bookmarkStart w:id="1" w:name="_GoBack"/>
          <w:bookmarkEnd w:id="1"/>
          <w:r w:rsidR="005D37EF" w:rsidRPr="006026E0">
            <w:rPr>
              <w:rStyle w:val="Hipervnculo"/>
              <w:noProof/>
            </w:rPr>
            <w:fldChar w:fldCharType="begin"/>
          </w:r>
          <w:r w:rsidR="005D37EF" w:rsidRPr="006026E0">
            <w:rPr>
              <w:rStyle w:val="Hipervnculo"/>
              <w:noProof/>
            </w:rPr>
            <w:instrText xml:space="preserve"> </w:instrText>
          </w:r>
          <w:r w:rsidR="005D37EF">
            <w:rPr>
              <w:noProof/>
            </w:rPr>
            <w:instrText>HYPERLINK \l "_Toc505756752"</w:instrText>
          </w:r>
          <w:r w:rsidR="005D37EF" w:rsidRPr="006026E0">
            <w:rPr>
              <w:rStyle w:val="Hipervnculo"/>
              <w:noProof/>
            </w:rPr>
            <w:instrText xml:space="preserve"> </w:instrText>
          </w:r>
          <w:r w:rsidR="005D37EF" w:rsidRPr="006026E0">
            <w:rPr>
              <w:rStyle w:val="Hipervnculo"/>
              <w:noProof/>
            </w:rPr>
          </w:r>
          <w:r w:rsidR="005D37EF" w:rsidRPr="006026E0">
            <w:rPr>
              <w:rStyle w:val="Hipervnculo"/>
              <w:noProof/>
            </w:rPr>
            <w:fldChar w:fldCharType="separate"/>
          </w:r>
          <w:r w:rsidR="005D37EF" w:rsidRPr="006026E0">
            <w:rPr>
              <w:rStyle w:val="Hipervnculo"/>
              <w:noProof/>
            </w:rPr>
            <w:t>1.</w:t>
          </w:r>
          <w:r w:rsidR="005D37EF">
            <w:rPr>
              <w:rFonts w:eastAsiaTheme="minorEastAsia"/>
              <w:noProof/>
              <w:lang w:val="es-CL" w:eastAsia="es-CL"/>
            </w:rPr>
            <w:tab/>
          </w:r>
          <w:r w:rsidR="005D37EF" w:rsidRPr="006026E0">
            <w:rPr>
              <w:rStyle w:val="Hipervnculo"/>
              <w:noProof/>
            </w:rPr>
            <w:t>Objetivos del documento</w:t>
          </w:r>
          <w:r w:rsidR="005D37EF">
            <w:rPr>
              <w:noProof/>
              <w:webHidden/>
            </w:rPr>
            <w:tab/>
          </w:r>
          <w:r w:rsidR="005D37EF">
            <w:rPr>
              <w:noProof/>
              <w:webHidden/>
            </w:rPr>
            <w:fldChar w:fldCharType="begin"/>
          </w:r>
          <w:r w:rsidR="005D37EF">
            <w:rPr>
              <w:noProof/>
              <w:webHidden/>
            </w:rPr>
            <w:instrText xml:space="preserve"> PAGEREF _Toc505756752 \h </w:instrText>
          </w:r>
          <w:r w:rsidR="005D37EF">
            <w:rPr>
              <w:noProof/>
              <w:webHidden/>
            </w:rPr>
          </w:r>
          <w:r w:rsidR="005D37EF">
            <w:rPr>
              <w:noProof/>
              <w:webHidden/>
            </w:rPr>
            <w:fldChar w:fldCharType="separate"/>
          </w:r>
          <w:r w:rsidR="005D37EF">
            <w:rPr>
              <w:noProof/>
              <w:webHidden/>
            </w:rPr>
            <w:t>4</w:t>
          </w:r>
          <w:r w:rsidR="005D37EF">
            <w:rPr>
              <w:noProof/>
              <w:webHidden/>
            </w:rPr>
            <w:fldChar w:fldCharType="end"/>
          </w:r>
          <w:r w:rsidR="005D37EF" w:rsidRPr="006026E0">
            <w:rPr>
              <w:rStyle w:val="Hipervnculo"/>
              <w:noProof/>
            </w:rPr>
            <w:fldChar w:fldCharType="end"/>
          </w:r>
        </w:p>
        <w:p w:rsidR="005D37EF" w:rsidRDefault="005D37EF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5756753" w:history="1">
            <w:r w:rsidRPr="006026E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6026E0">
              <w:rPr>
                <w:rStyle w:val="Hipervnculo"/>
                <w:noProof/>
              </w:rPr>
              <w:t>Informe de Correctivos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_Toc505756753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7EF" w:rsidRDefault="005D37EF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5756754" w:history="1">
            <w:r w:rsidRPr="006026E0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6026E0">
              <w:rPr>
                <w:rStyle w:val="Hipervnculo"/>
                <w:noProof/>
              </w:rPr>
              <w:t>Informe de Evolutivos/Normativos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_Toc505756754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7EF" w:rsidRDefault="005D37EF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5756755" w:history="1">
            <w:r w:rsidRPr="006026E0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6026E0">
              <w:rPr>
                <w:rStyle w:val="Hipervnculo"/>
                <w:noProof/>
              </w:rPr>
              <w:t>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_Toc505756755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7EF" w:rsidRDefault="005D37EF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5756756" w:history="1">
            <w:r w:rsidRPr="006026E0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6026E0">
              <w:rPr>
                <w:rStyle w:val="Hipervnculo"/>
                <w:noProof/>
              </w:rPr>
              <w:t>Solicitud de pendientes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_Toc505756756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7EF" w:rsidRDefault="005D37EF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5756757" w:history="1">
            <w:r w:rsidRPr="006026E0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6026E0">
              <w:rPr>
                <w:rStyle w:val="Hipervnculo"/>
                <w:noProof/>
              </w:rPr>
              <w:t>resumen de horas por tipo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_Toc505756757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7EF" w:rsidRDefault="005D37EF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05756758" w:history="1">
            <w:r w:rsidRPr="006026E0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6026E0">
              <w:rPr>
                <w:rStyle w:val="Hipervnculo"/>
                <w:noProof/>
              </w:rPr>
              <w:t>Resumen de horas por tipo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_Toc505756758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3A9" w:rsidRPr="00560F59" w:rsidRDefault="002C43A9" w:rsidP="002C43A9">
          <w:pPr>
            <w:pStyle w:val="Sinespaciado"/>
          </w:pPr>
          <w:r w:rsidRPr="00560F59">
            <w:fldChar w:fldCharType="end"/>
          </w:r>
        </w:p>
      </w:sdtContent>
    </w:sdt>
    <w:p w:rsidR="000D4F77" w:rsidRDefault="000D4F77" w:rsidP="002C43A9"/>
    <w:p w:rsidR="000D4F77" w:rsidRDefault="00347B0A" w:rsidP="00347B0A">
      <w:pPr>
        <w:tabs>
          <w:tab w:val="left" w:pos="6915"/>
        </w:tabs>
      </w:pPr>
      <w:r>
        <w:tab/>
      </w:r>
    </w:p>
    <w:p w:rsidR="000D4F77" w:rsidRDefault="000D4F77" w:rsidP="002C43A9"/>
    <w:p w:rsidR="0043373A" w:rsidRDefault="0043373A" w:rsidP="002C43A9"/>
    <w:p w:rsidR="0043373A" w:rsidRDefault="0043373A" w:rsidP="002C43A9"/>
    <w:p w:rsidR="0043373A" w:rsidRDefault="0043373A" w:rsidP="002C43A9"/>
    <w:p w:rsidR="0043373A" w:rsidRDefault="0043373A" w:rsidP="002C43A9"/>
    <w:p w:rsidR="0043373A" w:rsidRDefault="0043373A" w:rsidP="002C43A9"/>
    <w:p w:rsidR="000D4F77" w:rsidRDefault="000D4F77" w:rsidP="002C43A9"/>
    <w:p w:rsidR="000D4F77" w:rsidRDefault="000D4F77" w:rsidP="002C43A9"/>
    <w:p w:rsidR="000D4F77" w:rsidRDefault="000D4F77" w:rsidP="002C43A9"/>
    <w:p w:rsidR="00D60D23" w:rsidRDefault="00D60D23">
      <w:r>
        <w:br w:type="page"/>
      </w:r>
    </w:p>
    <w:p w:rsidR="000D4F77" w:rsidRDefault="0022771B" w:rsidP="00596A8D">
      <w:pPr>
        <w:pStyle w:val="Ttulo1"/>
      </w:pPr>
      <w:bookmarkStart w:id="2" w:name="_Toc505756752"/>
      <w:r>
        <w:lastRenderedPageBreak/>
        <w:t>Objetivos del documento</w:t>
      </w:r>
      <w:bookmarkEnd w:id="2"/>
    </w:p>
    <w:p w:rsidR="0022771B" w:rsidRDefault="0022771B" w:rsidP="0022771B">
      <w:pPr>
        <w:spacing w:after="0" w:line="360" w:lineRule="auto"/>
        <w:jc w:val="both"/>
      </w:pPr>
      <w:r w:rsidRPr="00A5536C">
        <w:t xml:space="preserve">El objetivo principal del presente documento es detallar </w:t>
      </w:r>
      <w:r w:rsidR="005A1E07">
        <w:t xml:space="preserve">y transparentar los servicios prestados </w:t>
      </w:r>
      <w:r w:rsidRPr="00A5536C">
        <w:t xml:space="preserve">por </w:t>
      </w:r>
      <w:r w:rsidRPr="0022771B">
        <w:rPr>
          <w:rFonts w:cs="Arial"/>
          <w:b/>
          <w:color w:val="92D050" w:themeColor="text2"/>
        </w:rPr>
        <w:t>RayenSalud</w:t>
      </w:r>
      <w:r>
        <w:rPr>
          <w:rFonts w:cs="Arial"/>
          <w:b/>
        </w:rPr>
        <w:t xml:space="preserve"> </w:t>
      </w:r>
      <w:r w:rsidRPr="005A1E07">
        <w:rPr>
          <w:rFonts w:cs="Arial"/>
          <w:b/>
          <w:color w:val="92D050" w:themeColor="text2"/>
        </w:rPr>
        <w:t>Spa</w:t>
      </w:r>
      <w:r w:rsidRPr="005A1E07" w:rsidDel="00894AD6">
        <w:t xml:space="preserve"> </w:t>
      </w:r>
      <w:r w:rsidR="005A1E07" w:rsidRPr="005A1E07">
        <w:t>en detalle</w:t>
      </w:r>
      <w:r w:rsidR="005A1E07">
        <w:rPr>
          <w:rFonts w:cs="Arial"/>
          <w:b/>
        </w:rPr>
        <w:t xml:space="preserve"> </w:t>
      </w:r>
      <w:r>
        <w:t xml:space="preserve">durante el periodo comprendido entre el 01 de </w:t>
      </w:r>
      <w:r w:rsidR="0084197A">
        <w:t>Diciembre</w:t>
      </w:r>
      <w:r>
        <w:t xml:space="preserve"> </w:t>
      </w:r>
      <w:r w:rsidR="0084197A">
        <w:t>2017</w:t>
      </w:r>
      <w:r w:rsidR="003F5B80">
        <w:t xml:space="preserve"> </w:t>
      </w:r>
      <w:r>
        <w:t xml:space="preserve">y 31 de </w:t>
      </w:r>
      <w:r w:rsidR="0084197A">
        <w:t>Diciembre 2017</w:t>
      </w:r>
      <w:r>
        <w:t>.</w:t>
      </w:r>
      <w:r w:rsidR="005A1E07">
        <w:t xml:space="preserve"> En él se explicaran en que consistieron los requerimientos correctivos, evolutivos, normativos y otros que fueron realizados durante el periodo mencionado.</w:t>
      </w:r>
    </w:p>
    <w:p w:rsidR="005A1E07" w:rsidRPr="0089319D" w:rsidRDefault="005A1E07" w:rsidP="0022771B">
      <w:pPr>
        <w:spacing w:after="0" w:line="360" w:lineRule="auto"/>
        <w:jc w:val="both"/>
      </w:pPr>
      <w:r>
        <w:t>Para terminar el ciclo de</w:t>
      </w:r>
      <w:r w:rsidR="00DF7180">
        <w:t>l</w:t>
      </w:r>
      <w:r>
        <w:t xml:space="preserve"> proceso</w:t>
      </w:r>
      <w:r w:rsidR="009B304A">
        <w:t>,</w:t>
      </w:r>
      <w:r>
        <w:t xml:space="preserve"> se llenaran los campos “recepcionado por:” </w:t>
      </w:r>
      <w:r w:rsidR="00C929F0">
        <w:t xml:space="preserve">con la persona responsable por parte del cliente el cual deberá enviar un correo de aceptación o reparos </w:t>
      </w:r>
      <w:r w:rsidR="00CD22A8">
        <w:t>del documento.</w:t>
      </w:r>
      <w:r w:rsidR="009B304A">
        <w:t xml:space="preserve"> Este correo deberá llegar durante 48 horas de corrido o en caso contrario se dará por aprobado en presente documento.</w:t>
      </w:r>
    </w:p>
    <w:p w:rsidR="0022771B" w:rsidRDefault="0022771B">
      <w:r>
        <w:br w:type="page"/>
      </w:r>
    </w:p>
    <w:p w:rsidR="004C1234" w:rsidRDefault="00DD29A5" w:rsidP="00347B0A">
      <w:pPr>
        <w:pStyle w:val="Ttulo1"/>
        <w:spacing w:before="0" w:line="360" w:lineRule="auto"/>
        <w:ind w:left="284" w:hanging="284"/>
      </w:pPr>
      <w:bookmarkStart w:id="3" w:name="_Toc505756753"/>
      <w:r>
        <w:lastRenderedPageBreak/>
        <w:t>Informe</w:t>
      </w:r>
      <w:r w:rsidR="0022771B">
        <w:t xml:space="preserve"> de </w:t>
      </w:r>
      <w:r w:rsidR="009550C1">
        <w:t>Correctivos</w:t>
      </w:r>
      <w:bookmarkEnd w:id="3"/>
    </w:p>
    <w:p w:rsidR="001E5EFF" w:rsidRPr="001E5EFF" w:rsidRDefault="001E5EFF" w:rsidP="001E5EFF">
      <w:pPr>
        <w:rPr>
          <w:lang w:val="es-CL" w:eastAsia="es-CL"/>
        </w:rPr>
      </w:pPr>
      <w:r>
        <w:rPr>
          <w:lang w:val="es-CL" w:eastAsia="es-CL"/>
        </w:rPr>
        <w:t>Nota: los números de requerimientos corresponden a Redmine.</w:t>
      </w:r>
    </w:p>
    <w:p w:rsidR="00DF28E4" w:rsidRDefault="00DF28E4" w:rsidP="00DF28E4">
      <w:pPr>
        <w:spacing w:after="0" w:line="360" w:lineRule="auto"/>
        <w:jc w:val="both"/>
        <w:rPr>
          <w:lang w:eastAsia="es-CL"/>
        </w:rPr>
      </w:pPr>
    </w:p>
    <w:tbl>
      <w:tblPr>
        <w:tblStyle w:val="Tablaconcuadrcula"/>
        <w:tblW w:w="10330" w:type="dxa"/>
        <w:tblInd w:w="-1041" w:type="dxa"/>
        <w:tblLayout w:type="fixed"/>
        <w:tblLook w:val="04A0" w:firstRow="1" w:lastRow="0" w:firstColumn="1" w:lastColumn="0" w:noHBand="0" w:noVBand="1"/>
      </w:tblPr>
      <w:tblGrid>
        <w:gridCol w:w="1178"/>
        <w:gridCol w:w="1134"/>
        <w:gridCol w:w="4253"/>
        <w:gridCol w:w="1984"/>
        <w:gridCol w:w="1781"/>
      </w:tblGrid>
      <w:tr w:rsidR="009550C1" w:rsidRPr="00E76ACD" w:rsidTr="0084197A">
        <w:trPr>
          <w:trHeight w:val="359"/>
        </w:trPr>
        <w:tc>
          <w:tcPr>
            <w:tcW w:w="1178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Proyecto</w:t>
            </w:r>
          </w:p>
        </w:tc>
        <w:tc>
          <w:tcPr>
            <w:tcW w:w="1134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N° Req.</w:t>
            </w:r>
          </w:p>
        </w:tc>
        <w:tc>
          <w:tcPr>
            <w:tcW w:w="4253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1984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  <w:tc>
          <w:tcPr>
            <w:tcW w:w="1781" w:type="dxa"/>
            <w:shd w:val="clear" w:color="auto" w:fill="6DA92D" w:themeFill="text2" w:themeFillShade="BF"/>
          </w:tcPr>
          <w:p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Horas</w:t>
            </w:r>
          </w:p>
        </w:tc>
      </w:tr>
      <w:tr w:rsidR="00DC7FDE" w:rsidTr="0084197A">
        <w:trPr>
          <w:trHeight w:val="389"/>
        </w:trPr>
        <w:tc>
          <w:tcPr>
            <w:tcW w:w="1178" w:type="dxa"/>
          </w:tcPr>
          <w:p w:rsidR="00DC7FDE" w:rsidRDefault="00DC7FDE" w:rsidP="00DC7FDE">
            <w:pPr>
              <w:spacing w:line="360" w:lineRule="auto"/>
              <w:jc w:val="both"/>
            </w:pPr>
          </w:p>
        </w:tc>
        <w:tc>
          <w:tcPr>
            <w:tcW w:w="1134" w:type="dxa"/>
          </w:tcPr>
          <w:p w:rsidR="00DC7FDE" w:rsidRDefault="00DC7FDE" w:rsidP="00DC7FDE">
            <w:pPr>
              <w:spacing w:line="360" w:lineRule="auto"/>
              <w:jc w:val="both"/>
            </w:pPr>
          </w:p>
        </w:tc>
        <w:tc>
          <w:tcPr>
            <w:tcW w:w="4253" w:type="dxa"/>
          </w:tcPr>
          <w:p w:rsidR="00DC7FDE" w:rsidRPr="00AD4C89" w:rsidRDefault="00DC7FDE" w:rsidP="00DC7FDE">
            <w:pPr>
              <w:spacing w:line="360" w:lineRule="auto"/>
              <w:jc w:val="both"/>
            </w:pPr>
          </w:p>
        </w:tc>
        <w:tc>
          <w:tcPr>
            <w:tcW w:w="1984" w:type="dxa"/>
          </w:tcPr>
          <w:p w:rsidR="00DC7FDE" w:rsidRDefault="00DC7FDE" w:rsidP="00DC7FDE">
            <w:pPr>
              <w:spacing w:line="360" w:lineRule="auto"/>
              <w:jc w:val="both"/>
            </w:pPr>
          </w:p>
        </w:tc>
        <w:tc>
          <w:tcPr>
            <w:tcW w:w="1781" w:type="dxa"/>
          </w:tcPr>
          <w:p w:rsidR="00DC7FDE" w:rsidRDefault="00DC7FDE" w:rsidP="00DC7FDE">
            <w:pPr>
              <w:tabs>
                <w:tab w:val="left" w:pos="1050"/>
              </w:tabs>
              <w:spacing w:line="360" w:lineRule="auto"/>
              <w:jc w:val="both"/>
            </w:pPr>
          </w:p>
        </w:tc>
      </w:tr>
    </w:tbl>
    <w:p w:rsidR="00347B0A" w:rsidRDefault="00347B0A" w:rsidP="00DF28E4">
      <w:pPr>
        <w:spacing w:after="0" w:line="360" w:lineRule="auto"/>
        <w:jc w:val="both"/>
      </w:pPr>
    </w:p>
    <w:p w:rsidR="00F65F1D" w:rsidRDefault="00DD29A5" w:rsidP="009550C1">
      <w:pPr>
        <w:pStyle w:val="Ttulo1"/>
        <w:spacing w:before="0" w:line="360" w:lineRule="auto"/>
        <w:ind w:left="284" w:hanging="284"/>
      </w:pPr>
      <w:bookmarkStart w:id="4" w:name="_Toc505756754"/>
      <w:r>
        <w:t>Informe</w:t>
      </w:r>
      <w:r w:rsidR="009550C1">
        <w:t xml:space="preserve"> de Evolutivos/Normativos</w:t>
      </w:r>
      <w:bookmarkEnd w:id="4"/>
    </w:p>
    <w:p w:rsidR="009550C1" w:rsidRPr="00E449C1" w:rsidRDefault="00E449C1" w:rsidP="00E449C1">
      <w:pPr>
        <w:rPr>
          <w:lang w:val="es-CL" w:eastAsia="es-CL"/>
        </w:rPr>
      </w:pPr>
      <w:r>
        <w:rPr>
          <w:lang w:val="es-CL" w:eastAsia="es-CL"/>
        </w:rPr>
        <w:t>Nota: los números de requerimientos corresponden a Redmine.</w:t>
      </w:r>
    </w:p>
    <w:tbl>
      <w:tblPr>
        <w:tblStyle w:val="Tablaconcuadrcula"/>
        <w:tblW w:w="10330" w:type="dxa"/>
        <w:tblInd w:w="-1041" w:type="dxa"/>
        <w:tblLayout w:type="fixed"/>
        <w:tblLook w:val="04A0" w:firstRow="1" w:lastRow="0" w:firstColumn="1" w:lastColumn="0" w:noHBand="0" w:noVBand="1"/>
      </w:tblPr>
      <w:tblGrid>
        <w:gridCol w:w="1178"/>
        <w:gridCol w:w="1134"/>
        <w:gridCol w:w="4536"/>
        <w:gridCol w:w="1560"/>
        <w:gridCol w:w="1922"/>
      </w:tblGrid>
      <w:tr w:rsidR="009550C1" w:rsidRPr="00E76ACD" w:rsidTr="00E449C1">
        <w:trPr>
          <w:trHeight w:val="359"/>
        </w:trPr>
        <w:tc>
          <w:tcPr>
            <w:tcW w:w="1178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Proyecto</w:t>
            </w:r>
          </w:p>
        </w:tc>
        <w:tc>
          <w:tcPr>
            <w:tcW w:w="1134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N° Req.</w:t>
            </w:r>
          </w:p>
        </w:tc>
        <w:tc>
          <w:tcPr>
            <w:tcW w:w="4536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1560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  <w:tc>
          <w:tcPr>
            <w:tcW w:w="1922" w:type="dxa"/>
            <w:shd w:val="clear" w:color="auto" w:fill="6DA92D" w:themeFill="text2" w:themeFillShade="BF"/>
          </w:tcPr>
          <w:p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Horas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27436</w:t>
            </w:r>
          </w:p>
        </w:tc>
        <w:tc>
          <w:tcPr>
            <w:tcW w:w="4536" w:type="dxa"/>
          </w:tcPr>
          <w:p w:rsidR="00E449C1" w:rsidRDefault="00E449C1" w:rsidP="00E449C1">
            <w:pPr>
              <w:spacing w:line="360" w:lineRule="auto"/>
              <w:jc w:val="both"/>
            </w:pPr>
            <w:r w:rsidRPr="003E5211">
              <w:t>A partir del logo o de una paleta entregada por cliente (por verse), actualizar aspecto de la aplicación para que se vea institucional.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 xml:space="preserve">Terminado </w:t>
            </w:r>
          </w:p>
        </w:tc>
        <w:tc>
          <w:tcPr>
            <w:tcW w:w="1922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12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27438</w:t>
            </w:r>
          </w:p>
        </w:tc>
        <w:tc>
          <w:tcPr>
            <w:tcW w:w="4536" w:type="dxa"/>
          </w:tcPr>
          <w:p w:rsidR="00E449C1" w:rsidRDefault="00E449C1" w:rsidP="00E449C1">
            <w:pPr>
              <w:spacing w:line="360" w:lineRule="auto"/>
              <w:jc w:val="both"/>
            </w:pPr>
            <w:r w:rsidRPr="00AD4C89">
              <w:t>Agregar link a crear paciente para pantalla de officer. 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6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27451</w:t>
            </w:r>
          </w:p>
        </w:tc>
        <w:tc>
          <w:tcPr>
            <w:tcW w:w="4536" w:type="dxa"/>
          </w:tcPr>
          <w:p w:rsidR="00E449C1" w:rsidRDefault="00E449C1" w:rsidP="00E449C1">
            <w:pPr>
              <w:spacing w:line="360" w:lineRule="auto"/>
              <w:jc w:val="both"/>
            </w:pPr>
            <w:r w:rsidRPr="00AD4C89">
              <w:t>Agregar validación de officer autorizado al crear paciente.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18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27452</w:t>
            </w:r>
          </w:p>
        </w:tc>
        <w:tc>
          <w:tcPr>
            <w:tcW w:w="4536" w:type="dxa"/>
          </w:tcPr>
          <w:p w:rsidR="00E449C1" w:rsidRPr="00AD4C89" w:rsidRDefault="00E449C1" w:rsidP="00E449C1">
            <w:pPr>
              <w:spacing w:line="360" w:lineRule="auto"/>
              <w:jc w:val="both"/>
            </w:pPr>
            <w:r w:rsidRPr="00AD4C89">
              <w:t>Agregar botón de control preventivo como tipo de agendamiento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4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27453</w:t>
            </w:r>
          </w:p>
        </w:tc>
        <w:tc>
          <w:tcPr>
            <w:tcW w:w="4536" w:type="dxa"/>
          </w:tcPr>
          <w:p w:rsidR="00E449C1" w:rsidRPr="00AD4C89" w:rsidRDefault="00E449C1" w:rsidP="00E449C1">
            <w:pPr>
              <w:spacing w:line="360" w:lineRule="auto"/>
              <w:jc w:val="both"/>
            </w:pPr>
            <w:r w:rsidRPr="00AD4C89">
              <w:t>Omitir paso de síntomas en agendamiento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6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27454</w:t>
            </w:r>
          </w:p>
        </w:tc>
        <w:tc>
          <w:tcPr>
            <w:tcW w:w="4536" w:type="dxa"/>
          </w:tcPr>
          <w:p w:rsidR="00E449C1" w:rsidRPr="00AD4C89" w:rsidRDefault="00E449C1" w:rsidP="00E449C1">
            <w:pPr>
              <w:spacing w:line="360" w:lineRule="auto"/>
              <w:jc w:val="both"/>
            </w:pPr>
            <w:r w:rsidRPr="00AD4C89">
              <w:t>Agregar leyenda automática de control preventivo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2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27455</w:t>
            </w:r>
          </w:p>
        </w:tc>
        <w:tc>
          <w:tcPr>
            <w:tcW w:w="4536" w:type="dxa"/>
          </w:tcPr>
          <w:p w:rsidR="00E449C1" w:rsidRPr="00AD4C89" w:rsidRDefault="00E449C1" w:rsidP="00E449C1">
            <w:pPr>
              <w:spacing w:line="360" w:lineRule="auto"/>
              <w:jc w:val="both"/>
            </w:pPr>
            <w:r w:rsidRPr="00AD4C89">
              <w:t>Agregar botón de telepsiquiatría como tipo de agendamiento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4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27456</w:t>
            </w:r>
          </w:p>
        </w:tc>
        <w:tc>
          <w:tcPr>
            <w:tcW w:w="4536" w:type="dxa"/>
          </w:tcPr>
          <w:p w:rsidR="00E449C1" w:rsidRPr="00AD4C89" w:rsidRDefault="00E449C1" w:rsidP="00E449C1">
            <w:pPr>
              <w:spacing w:line="360" w:lineRule="auto"/>
              <w:jc w:val="both"/>
            </w:pPr>
            <w:r w:rsidRPr="00AD4C89">
              <w:t>Mostrar exclusivamente a médicos psiquiatras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4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lastRenderedPageBreak/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27457</w:t>
            </w:r>
          </w:p>
        </w:tc>
        <w:tc>
          <w:tcPr>
            <w:tcW w:w="4536" w:type="dxa"/>
          </w:tcPr>
          <w:p w:rsidR="00E449C1" w:rsidRPr="00AD4C89" w:rsidRDefault="00E449C1" w:rsidP="00E449C1">
            <w:pPr>
              <w:spacing w:line="360" w:lineRule="auto"/>
              <w:jc w:val="both"/>
            </w:pPr>
            <w:r w:rsidRPr="00AD4C89">
              <w:t>Modificar paso de síntomas en agendamiento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18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27459</w:t>
            </w:r>
          </w:p>
        </w:tc>
        <w:tc>
          <w:tcPr>
            <w:tcW w:w="4536" w:type="dxa"/>
          </w:tcPr>
          <w:p w:rsidR="00E449C1" w:rsidRPr="00AD4C89" w:rsidRDefault="00E449C1" w:rsidP="00E449C1">
            <w:pPr>
              <w:spacing w:line="360" w:lineRule="auto"/>
              <w:jc w:val="both"/>
            </w:pPr>
            <w:r w:rsidRPr="00AD4C89">
              <w:t>Agregar link para cada documento asociado a la atención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12</w:t>
            </w:r>
          </w:p>
        </w:tc>
      </w:tr>
      <w:tr w:rsidR="00E449C1" w:rsidTr="00E449C1">
        <w:trPr>
          <w:trHeight w:val="389"/>
        </w:trPr>
        <w:tc>
          <w:tcPr>
            <w:tcW w:w="1178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27460</w:t>
            </w:r>
          </w:p>
        </w:tc>
        <w:tc>
          <w:tcPr>
            <w:tcW w:w="4536" w:type="dxa"/>
          </w:tcPr>
          <w:p w:rsidR="00E449C1" w:rsidRPr="00AD4C89" w:rsidRDefault="00E449C1" w:rsidP="00E449C1">
            <w:pPr>
              <w:spacing w:line="360" w:lineRule="auto"/>
              <w:jc w:val="both"/>
            </w:pPr>
            <w:r w:rsidRPr="00AD4C89">
              <w:t>Levantar y configurar nueva máquina EC2 para que corra exlusivamente esta instancia de la aplicación.</w:t>
            </w:r>
          </w:p>
        </w:tc>
        <w:tc>
          <w:tcPr>
            <w:tcW w:w="1560" w:type="dxa"/>
          </w:tcPr>
          <w:p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:rsidR="00E449C1" w:rsidRDefault="00E449C1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18</w:t>
            </w:r>
          </w:p>
        </w:tc>
      </w:tr>
    </w:tbl>
    <w:p w:rsidR="00F65F1D" w:rsidRDefault="00F65F1D" w:rsidP="00DF28E4">
      <w:pPr>
        <w:spacing w:after="0" w:line="360" w:lineRule="auto"/>
        <w:jc w:val="both"/>
      </w:pPr>
    </w:p>
    <w:p w:rsidR="00F65F1D" w:rsidRDefault="00F65F1D" w:rsidP="00DF28E4">
      <w:pPr>
        <w:spacing w:after="0" w:line="360" w:lineRule="auto"/>
        <w:jc w:val="both"/>
      </w:pPr>
    </w:p>
    <w:p w:rsidR="00E3130C" w:rsidRDefault="00E3130C" w:rsidP="00DF28E4">
      <w:pPr>
        <w:spacing w:after="0" w:line="360" w:lineRule="auto"/>
        <w:jc w:val="both"/>
      </w:pPr>
    </w:p>
    <w:p w:rsidR="00E3130C" w:rsidRDefault="00E3130C" w:rsidP="00DF28E4">
      <w:pPr>
        <w:spacing w:after="0" w:line="360" w:lineRule="auto"/>
        <w:jc w:val="both"/>
      </w:pPr>
    </w:p>
    <w:p w:rsidR="00F65F1D" w:rsidRDefault="00F65F1D" w:rsidP="00F65F1D">
      <w:pPr>
        <w:pStyle w:val="Ttulo1"/>
        <w:spacing w:before="0" w:line="360" w:lineRule="auto"/>
        <w:ind w:left="284" w:hanging="284"/>
      </w:pPr>
      <w:bookmarkStart w:id="5" w:name="_Toc505756755"/>
      <w:r>
        <w:t>Riesgos</w:t>
      </w:r>
      <w:bookmarkEnd w:id="5"/>
    </w:p>
    <w:tbl>
      <w:tblPr>
        <w:tblStyle w:val="Tablaconcuadrcula"/>
        <w:tblW w:w="10201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3119"/>
        <w:gridCol w:w="3685"/>
        <w:gridCol w:w="1701"/>
      </w:tblGrid>
      <w:tr w:rsidR="00F65F1D" w:rsidRPr="00E76ACD" w:rsidTr="0084197A">
        <w:trPr>
          <w:trHeight w:val="359"/>
          <w:jc w:val="center"/>
        </w:trPr>
        <w:tc>
          <w:tcPr>
            <w:tcW w:w="1696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N°</w:t>
            </w:r>
          </w:p>
        </w:tc>
        <w:tc>
          <w:tcPr>
            <w:tcW w:w="3119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Descripción del Riesgo</w:t>
            </w:r>
          </w:p>
        </w:tc>
        <w:tc>
          <w:tcPr>
            <w:tcW w:w="3685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Acción Mitigadora</w:t>
            </w:r>
          </w:p>
        </w:tc>
        <w:tc>
          <w:tcPr>
            <w:tcW w:w="1701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</w:tr>
      <w:tr w:rsidR="00F65F1D" w:rsidTr="0084197A">
        <w:trPr>
          <w:trHeight w:val="389"/>
          <w:jc w:val="center"/>
        </w:trPr>
        <w:tc>
          <w:tcPr>
            <w:tcW w:w="1696" w:type="dxa"/>
          </w:tcPr>
          <w:p w:rsidR="00F65F1D" w:rsidRDefault="00E3130C" w:rsidP="00D40252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3119" w:type="dxa"/>
          </w:tcPr>
          <w:p w:rsidR="00F65F1D" w:rsidRDefault="00E3130C" w:rsidP="00D40252">
            <w:pPr>
              <w:spacing w:line="360" w:lineRule="auto"/>
              <w:jc w:val="both"/>
            </w:pPr>
            <w:r>
              <w:t>Porcentaje definido por el desarrollador externo que corresponde al 15% del total de horas.</w:t>
            </w:r>
          </w:p>
        </w:tc>
        <w:tc>
          <w:tcPr>
            <w:tcW w:w="3685" w:type="dxa"/>
          </w:tcPr>
          <w:p w:rsidR="00F65F1D" w:rsidRDefault="005D37EF" w:rsidP="005D37EF">
            <w:pPr>
              <w:spacing w:line="360" w:lineRule="auto"/>
              <w:jc w:val="both"/>
            </w:pPr>
            <w:r>
              <w:t xml:space="preserve">Se </w:t>
            </w:r>
            <w:r w:rsidR="00E3130C">
              <w:t>asume como parte del desarrollo externo</w:t>
            </w:r>
          </w:p>
        </w:tc>
        <w:tc>
          <w:tcPr>
            <w:tcW w:w="1701" w:type="dxa"/>
          </w:tcPr>
          <w:p w:rsidR="00F65F1D" w:rsidRDefault="00E3130C" w:rsidP="00D40252">
            <w:pPr>
              <w:spacing w:line="360" w:lineRule="auto"/>
              <w:jc w:val="both"/>
            </w:pPr>
            <w:r>
              <w:t>Terminado</w:t>
            </w:r>
          </w:p>
        </w:tc>
      </w:tr>
    </w:tbl>
    <w:p w:rsidR="00F65F1D" w:rsidRDefault="00F65F1D" w:rsidP="00F65F1D">
      <w:pPr>
        <w:rPr>
          <w:lang w:val="es-CL" w:eastAsia="es-CL"/>
        </w:rPr>
      </w:pPr>
    </w:p>
    <w:p w:rsidR="00F65F1D" w:rsidRPr="00F65F1D" w:rsidRDefault="00F65F1D" w:rsidP="00F65F1D">
      <w:pPr>
        <w:pStyle w:val="Ttulo1"/>
        <w:spacing w:before="0" w:line="360" w:lineRule="auto"/>
        <w:ind w:left="284" w:hanging="284"/>
      </w:pPr>
      <w:bookmarkStart w:id="6" w:name="_Toc505756756"/>
      <w:r>
        <w:t>Solicitud de pendientes</w:t>
      </w:r>
      <w:bookmarkEnd w:id="6"/>
    </w:p>
    <w:p w:rsidR="00F65F1D" w:rsidRDefault="00F65F1D" w:rsidP="00DF28E4">
      <w:pPr>
        <w:spacing w:after="0" w:line="360" w:lineRule="auto"/>
        <w:jc w:val="both"/>
      </w:pPr>
    </w:p>
    <w:tbl>
      <w:tblPr>
        <w:tblStyle w:val="Tablaconcuadrcula"/>
        <w:tblW w:w="11057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2982"/>
        <w:gridCol w:w="1696"/>
        <w:gridCol w:w="1848"/>
      </w:tblGrid>
      <w:tr w:rsidR="00F65F1D" w:rsidRPr="00E76ACD" w:rsidTr="0084197A">
        <w:trPr>
          <w:trHeight w:val="359"/>
          <w:jc w:val="center"/>
        </w:trPr>
        <w:tc>
          <w:tcPr>
            <w:tcW w:w="1696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N°</w:t>
            </w:r>
          </w:p>
        </w:tc>
        <w:tc>
          <w:tcPr>
            <w:tcW w:w="2835" w:type="dxa"/>
            <w:shd w:val="clear" w:color="auto" w:fill="6DA92D" w:themeFill="text2" w:themeFillShade="BF"/>
          </w:tcPr>
          <w:p w:rsidR="00F65F1D" w:rsidRPr="00BD0EB9" w:rsidRDefault="00F65F1D" w:rsidP="00F65F1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2982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Observaciones</w:t>
            </w:r>
          </w:p>
        </w:tc>
        <w:tc>
          <w:tcPr>
            <w:tcW w:w="1696" w:type="dxa"/>
            <w:shd w:val="clear" w:color="auto" w:fill="6DA92D" w:themeFill="text2" w:themeFillShade="BF"/>
          </w:tcPr>
          <w:p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Responsable</w:t>
            </w:r>
          </w:p>
        </w:tc>
        <w:tc>
          <w:tcPr>
            <w:tcW w:w="1848" w:type="dxa"/>
            <w:shd w:val="clear" w:color="auto" w:fill="6DA92D" w:themeFill="text2" w:themeFillShade="BF"/>
          </w:tcPr>
          <w:p w:rsidR="00F65F1D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Fecha de Entrega</w:t>
            </w:r>
          </w:p>
        </w:tc>
      </w:tr>
      <w:tr w:rsidR="00F65F1D" w:rsidTr="0084197A">
        <w:trPr>
          <w:trHeight w:val="389"/>
          <w:jc w:val="center"/>
        </w:trPr>
        <w:tc>
          <w:tcPr>
            <w:tcW w:w="1696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2835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2982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1696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1848" w:type="dxa"/>
          </w:tcPr>
          <w:p w:rsidR="00F65F1D" w:rsidRDefault="00F65F1D" w:rsidP="00D40252">
            <w:pPr>
              <w:spacing w:line="360" w:lineRule="auto"/>
              <w:jc w:val="both"/>
            </w:pPr>
          </w:p>
        </w:tc>
      </w:tr>
    </w:tbl>
    <w:p w:rsidR="00F65F1D" w:rsidRDefault="00F65F1D" w:rsidP="00DF28E4">
      <w:pPr>
        <w:spacing w:after="0" w:line="360" w:lineRule="auto"/>
        <w:jc w:val="both"/>
      </w:pPr>
    </w:p>
    <w:p w:rsidR="00F65F1D" w:rsidRDefault="00F65F1D" w:rsidP="00DF28E4">
      <w:pPr>
        <w:spacing w:after="0" w:line="360" w:lineRule="auto"/>
        <w:jc w:val="both"/>
      </w:pPr>
    </w:p>
    <w:p w:rsidR="00E76ACD" w:rsidRDefault="00E76ACD">
      <w:r>
        <w:br w:type="page"/>
      </w:r>
    </w:p>
    <w:p w:rsidR="0022771B" w:rsidRDefault="00E76ACD" w:rsidP="00E76ACD">
      <w:pPr>
        <w:pStyle w:val="Ttulo1"/>
        <w:spacing w:before="0" w:line="360" w:lineRule="auto"/>
        <w:ind w:left="284" w:hanging="284"/>
      </w:pPr>
      <w:bookmarkStart w:id="7" w:name="_Toc505756757"/>
      <w:r>
        <w:lastRenderedPageBreak/>
        <w:t xml:space="preserve">resumen de horas por tipo de </w:t>
      </w:r>
      <w:r w:rsidR="00726582">
        <w:t>requerimientos</w:t>
      </w:r>
      <w:bookmarkEnd w:id="7"/>
    </w:p>
    <w:p w:rsidR="00E76ACD" w:rsidRPr="000746D7" w:rsidRDefault="00E76ACD" w:rsidP="00DF28E4">
      <w:pPr>
        <w:spacing w:after="0" w:line="360" w:lineRule="auto"/>
        <w:jc w:val="both"/>
        <w:rPr>
          <w:sz w:val="20"/>
          <w:szCs w:val="2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2693"/>
      </w:tblGrid>
      <w:tr w:rsidR="00E76ACD" w:rsidRPr="000746D7" w:rsidTr="00BD0EB9">
        <w:trPr>
          <w:jc w:val="center"/>
        </w:trPr>
        <w:tc>
          <w:tcPr>
            <w:tcW w:w="3256" w:type="dxa"/>
            <w:shd w:val="clear" w:color="auto" w:fill="6DA92D" w:themeFill="text2" w:themeFillShade="BF"/>
          </w:tcPr>
          <w:p w:rsidR="00E76ACD" w:rsidRPr="000746D7" w:rsidRDefault="00E76ACD" w:rsidP="00BD0EB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>Proyecto</w:t>
            </w:r>
          </w:p>
        </w:tc>
        <w:tc>
          <w:tcPr>
            <w:tcW w:w="2693" w:type="dxa"/>
            <w:shd w:val="clear" w:color="auto" w:fill="6DA92D" w:themeFill="text2" w:themeFillShade="BF"/>
          </w:tcPr>
          <w:p w:rsidR="00E76ACD" w:rsidRPr="000746D7" w:rsidRDefault="00E76ACD" w:rsidP="00BD0EB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 xml:space="preserve">Total Horas </w:t>
            </w:r>
          </w:p>
        </w:tc>
      </w:tr>
      <w:tr w:rsidR="00E76ACD" w:rsidTr="00BD0EB9">
        <w:trPr>
          <w:jc w:val="center"/>
        </w:trPr>
        <w:tc>
          <w:tcPr>
            <w:tcW w:w="3256" w:type="dxa"/>
          </w:tcPr>
          <w:p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Evolutivos</w:t>
            </w:r>
          </w:p>
        </w:tc>
        <w:tc>
          <w:tcPr>
            <w:tcW w:w="2693" w:type="dxa"/>
          </w:tcPr>
          <w:p w:rsidR="00E76ACD" w:rsidRDefault="005D37EF" w:rsidP="00DF28E4">
            <w:pPr>
              <w:spacing w:line="360" w:lineRule="auto"/>
              <w:jc w:val="both"/>
            </w:pPr>
            <w:r>
              <w:t>104</w:t>
            </w:r>
          </w:p>
        </w:tc>
      </w:tr>
      <w:tr w:rsidR="00E76ACD" w:rsidTr="00BD0EB9">
        <w:trPr>
          <w:jc w:val="center"/>
        </w:trPr>
        <w:tc>
          <w:tcPr>
            <w:tcW w:w="3256" w:type="dxa"/>
          </w:tcPr>
          <w:p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Normativos</w:t>
            </w:r>
          </w:p>
        </w:tc>
        <w:tc>
          <w:tcPr>
            <w:tcW w:w="2693" w:type="dxa"/>
          </w:tcPr>
          <w:p w:rsidR="00E76ACD" w:rsidRDefault="00F3130B" w:rsidP="00DF28E4">
            <w:pPr>
              <w:spacing w:line="360" w:lineRule="auto"/>
              <w:jc w:val="both"/>
            </w:pPr>
            <w:r>
              <w:t>0</w:t>
            </w:r>
          </w:p>
        </w:tc>
      </w:tr>
      <w:tr w:rsidR="00E76ACD" w:rsidTr="00BD0EB9">
        <w:trPr>
          <w:jc w:val="center"/>
        </w:trPr>
        <w:tc>
          <w:tcPr>
            <w:tcW w:w="3256" w:type="dxa"/>
          </w:tcPr>
          <w:p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Correctivos</w:t>
            </w:r>
          </w:p>
        </w:tc>
        <w:tc>
          <w:tcPr>
            <w:tcW w:w="2693" w:type="dxa"/>
          </w:tcPr>
          <w:p w:rsidR="00E76ACD" w:rsidRDefault="00E449C1" w:rsidP="00DF28E4">
            <w:pPr>
              <w:spacing w:line="360" w:lineRule="auto"/>
              <w:jc w:val="both"/>
            </w:pPr>
            <w:r>
              <w:t>0</w:t>
            </w:r>
          </w:p>
        </w:tc>
      </w:tr>
      <w:tr w:rsidR="00E76ACD" w:rsidTr="00BD0EB9">
        <w:trPr>
          <w:jc w:val="center"/>
        </w:trPr>
        <w:tc>
          <w:tcPr>
            <w:tcW w:w="3256" w:type="dxa"/>
          </w:tcPr>
          <w:p w:rsidR="00E76ACD" w:rsidRPr="000746D7" w:rsidRDefault="00BD0EB9" w:rsidP="00BD0EB9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0746D7">
              <w:rPr>
                <w:b/>
                <w:sz w:val="20"/>
                <w:szCs w:val="20"/>
              </w:rPr>
              <w:t>TOTAL HORAS</w:t>
            </w:r>
          </w:p>
        </w:tc>
        <w:tc>
          <w:tcPr>
            <w:tcW w:w="2693" w:type="dxa"/>
          </w:tcPr>
          <w:p w:rsidR="00E76ACD" w:rsidRDefault="005D37EF" w:rsidP="00DF28E4">
            <w:pPr>
              <w:spacing w:line="360" w:lineRule="auto"/>
              <w:jc w:val="both"/>
            </w:pPr>
            <w:r>
              <w:t>104</w:t>
            </w:r>
          </w:p>
        </w:tc>
      </w:tr>
    </w:tbl>
    <w:p w:rsidR="00E76ACD" w:rsidRDefault="00E76ACD" w:rsidP="00DF28E4">
      <w:pPr>
        <w:spacing w:after="0" w:line="360" w:lineRule="auto"/>
        <w:jc w:val="both"/>
      </w:pPr>
    </w:p>
    <w:p w:rsidR="00726582" w:rsidRDefault="00726582" w:rsidP="00726582">
      <w:pPr>
        <w:pStyle w:val="Ttulo1"/>
        <w:spacing w:before="0" w:line="360" w:lineRule="auto"/>
        <w:ind w:left="284" w:hanging="284"/>
      </w:pPr>
      <w:bookmarkStart w:id="8" w:name="_Toc505756758"/>
      <w:r>
        <w:t>Resumen de horas por tipo de tareas</w:t>
      </w:r>
      <w:bookmarkEnd w:id="8"/>
    </w:p>
    <w:p w:rsidR="00726582" w:rsidRDefault="00726582" w:rsidP="00DF28E4">
      <w:pPr>
        <w:spacing w:after="0" w:line="360" w:lineRule="auto"/>
        <w:jc w:val="both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2693"/>
      </w:tblGrid>
      <w:tr w:rsidR="00726582" w:rsidTr="00EB4FF9">
        <w:trPr>
          <w:jc w:val="center"/>
        </w:trPr>
        <w:tc>
          <w:tcPr>
            <w:tcW w:w="3256" w:type="dxa"/>
            <w:shd w:val="clear" w:color="auto" w:fill="6DA92D" w:themeFill="text2" w:themeFillShade="BF"/>
          </w:tcPr>
          <w:p w:rsidR="00726582" w:rsidRPr="000746D7" w:rsidRDefault="00726582" w:rsidP="00EB4FF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>Proyecto</w:t>
            </w:r>
          </w:p>
        </w:tc>
        <w:tc>
          <w:tcPr>
            <w:tcW w:w="2693" w:type="dxa"/>
            <w:shd w:val="clear" w:color="auto" w:fill="6DA92D" w:themeFill="text2" w:themeFillShade="BF"/>
          </w:tcPr>
          <w:p w:rsidR="00726582" w:rsidRPr="000746D7" w:rsidRDefault="00726582" w:rsidP="00EB4FF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 xml:space="preserve">Total Horas </w:t>
            </w:r>
          </w:p>
        </w:tc>
      </w:tr>
      <w:tr w:rsidR="00726582" w:rsidTr="00EB4FF9">
        <w:trPr>
          <w:jc w:val="center"/>
        </w:trPr>
        <w:tc>
          <w:tcPr>
            <w:tcW w:w="3256" w:type="dxa"/>
          </w:tcPr>
          <w:p w:rsidR="00726582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Gestión TI</w:t>
            </w:r>
          </w:p>
        </w:tc>
        <w:tc>
          <w:tcPr>
            <w:tcW w:w="2693" w:type="dxa"/>
          </w:tcPr>
          <w:p w:rsidR="00726582" w:rsidRPr="000746D7" w:rsidRDefault="00726582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9550C1" w:rsidTr="00EB4FF9">
        <w:trPr>
          <w:jc w:val="center"/>
        </w:trPr>
        <w:tc>
          <w:tcPr>
            <w:tcW w:w="3256" w:type="dxa"/>
          </w:tcPr>
          <w:p w:rsidR="009550C1" w:rsidRDefault="009550C1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Scrum Master</w:t>
            </w:r>
          </w:p>
        </w:tc>
        <w:tc>
          <w:tcPr>
            <w:tcW w:w="2693" w:type="dxa"/>
          </w:tcPr>
          <w:p w:rsidR="009550C1" w:rsidRPr="000746D7" w:rsidRDefault="005D37EF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726582" w:rsidTr="00EB4FF9">
        <w:trPr>
          <w:jc w:val="center"/>
        </w:trPr>
        <w:tc>
          <w:tcPr>
            <w:tcW w:w="3256" w:type="dxa"/>
          </w:tcPr>
          <w:p w:rsidR="00726582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Análisis</w:t>
            </w:r>
          </w:p>
        </w:tc>
        <w:tc>
          <w:tcPr>
            <w:tcW w:w="2693" w:type="dxa"/>
          </w:tcPr>
          <w:p w:rsidR="00726582" w:rsidRPr="000746D7" w:rsidRDefault="00726582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726582" w:rsidTr="00EB4FF9">
        <w:trPr>
          <w:jc w:val="center"/>
        </w:trPr>
        <w:tc>
          <w:tcPr>
            <w:tcW w:w="3256" w:type="dxa"/>
          </w:tcPr>
          <w:p w:rsidR="00726582" w:rsidRPr="000746D7" w:rsidRDefault="009550C1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Analista Desarrollador</w:t>
            </w:r>
          </w:p>
        </w:tc>
        <w:tc>
          <w:tcPr>
            <w:tcW w:w="2693" w:type="dxa"/>
          </w:tcPr>
          <w:p w:rsidR="00726582" w:rsidRPr="000746D7" w:rsidRDefault="005D37EF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104</w:t>
            </w:r>
          </w:p>
        </w:tc>
      </w:tr>
      <w:tr w:rsidR="00801237" w:rsidTr="00EB4FF9">
        <w:trPr>
          <w:jc w:val="center"/>
        </w:trPr>
        <w:tc>
          <w:tcPr>
            <w:tcW w:w="3256" w:type="dxa"/>
          </w:tcPr>
          <w:p w:rsidR="00801237" w:rsidRPr="000746D7" w:rsidRDefault="009550C1" w:rsidP="009550C1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Analista Desarrollador Integraciones</w:t>
            </w:r>
          </w:p>
        </w:tc>
        <w:tc>
          <w:tcPr>
            <w:tcW w:w="2693" w:type="dxa"/>
          </w:tcPr>
          <w:p w:rsidR="00801237" w:rsidRPr="000746D7" w:rsidRDefault="0080123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:rsidTr="00EB4FF9">
        <w:trPr>
          <w:jc w:val="center"/>
        </w:trPr>
        <w:tc>
          <w:tcPr>
            <w:tcW w:w="3256" w:type="dxa"/>
          </w:tcPr>
          <w:p w:rsidR="000746D7" w:rsidRPr="000746D7" w:rsidRDefault="009550C1" w:rsidP="000746D7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Pruebas</w:t>
            </w:r>
          </w:p>
        </w:tc>
        <w:tc>
          <w:tcPr>
            <w:tcW w:w="2693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:rsidTr="00EB4FF9">
        <w:trPr>
          <w:jc w:val="center"/>
        </w:trPr>
        <w:tc>
          <w:tcPr>
            <w:tcW w:w="3256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Pre-Producción</w:t>
            </w:r>
          </w:p>
        </w:tc>
        <w:tc>
          <w:tcPr>
            <w:tcW w:w="2693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:rsidTr="00EB4FF9">
        <w:trPr>
          <w:jc w:val="center"/>
        </w:trPr>
        <w:tc>
          <w:tcPr>
            <w:tcW w:w="3256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Producción</w:t>
            </w:r>
          </w:p>
        </w:tc>
        <w:tc>
          <w:tcPr>
            <w:tcW w:w="2693" w:type="dxa"/>
          </w:tcPr>
          <w:p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726582" w:rsidTr="00EB4FF9">
        <w:trPr>
          <w:jc w:val="center"/>
        </w:trPr>
        <w:tc>
          <w:tcPr>
            <w:tcW w:w="3256" w:type="dxa"/>
          </w:tcPr>
          <w:p w:rsidR="00726582" w:rsidRPr="000746D7" w:rsidRDefault="00726582" w:rsidP="00EB4FF9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0746D7">
              <w:rPr>
                <w:b/>
                <w:sz w:val="20"/>
                <w:szCs w:val="20"/>
              </w:rPr>
              <w:t>TOTAL HORAS</w:t>
            </w:r>
          </w:p>
        </w:tc>
        <w:tc>
          <w:tcPr>
            <w:tcW w:w="2693" w:type="dxa"/>
          </w:tcPr>
          <w:p w:rsidR="00726582" w:rsidRPr="000746D7" w:rsidRDefault="005D37EF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124</w:t>
            </w:r>
          </w:p>
        </w:tc>
      </w:tr>
    </w:tbl>
    <w:p w:rsidR="00E76ACD" w:rsidRDefault="00E76ACD" w:rsidP="00DF28E4">
      <w:pPr>
        <w:spacing w:after="0" w:line="360" w:lineRule="auto"/>
        <w:jc w:val="both"/>
      </w:pPr>
    </w:p>
    <w:p w:rsidR="00726582" w:rsidRDefault="00726582" w:rsidP="00DF28E4">
      <w:pPr>
        <w:spacing w:after="0" w:line="360" w:lineRule="auto"/>
        <w:jc w:val="both"/>
      </w:pPr>
    </w:p>
    <w:sectPr w:rsidR="00726582" w:rsidSect="00BA0E5D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18" w:right="1701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55A1" w:rsidRDefault="000B55A1" w:rsidP="00956675">
      <w:pPr>
        <w:spacing w:after="0" w:line="240" w:lineRule="auto"/>
      </w:pPr>
      <w:r>
        <w:separator/>
      </w:r>
    </w:p>
  </w:endnote>
  <w:endnote w:type="continuationSeparator" w:id="0">
    <w:p w:rsidR="000B55A1" w:rsidRDefault="000B55A1" w:rsidP="00956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>
    <w:pPr>
      <w:pStyle w:val="Piedepgina"/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61312" behindDoc="0" locked="0" layoutInCell="1" allowOverlap="1" wp14:anchorId="7D5BD99B" wp14:editId="47B81B59">
          <wp:simplePos x="0" y="0"/>
          <wp:positionH relativeFrom="column">
            <wp:posOffset>5568950</wp:posOffset>
          </wp:positionH>
          <wp:positionV relativeFrom="paragraph">
            <wp:posOffset>-424180</wp:posOffset>
          </wp:positionV>
          <wp:extent cx="787400" cy="787400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00" cy="787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5168" behindDoc="0" locked="0" layoutInCell="1" allowOverlap="1" wp14:anchorId="7CFE11E6" wp14:editId="3A01AC53">
          <wp:simplePos x="0" y="0"/>
          <wp:positionH relativeFrom="column">
            <wp:posOffset>-855345</wp:posOffset>
          </wp:positionH>
          <wp:positionV relativeFrom="paragraph">
            <wp:posOffset>-280035</wp:posOffset>
          </wp:positionV>
          <wp:extent cx="1373505" cy="685800"/>
          <wp:effectExtent l="19050" t="0" r="0" b="0"/>
          <wp:wrapNone/>
          <wp:docPr id="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73505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 w:rsidP="0008177A">
    <w:pPr>
      <w:pStyle w:val="Piedepgina"/>
      <w:pBdr>
        <w:top w:val="single" w:sz="4" w:space="0" w:color="auto"/>
      </w:pBdr>
      <w:tabs>
        <w:tab w:val="left" w:pos="6120"/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>
      <w:rPr>
        <w:sz w:val="12"/>
        <w:szCs w:val="12"/>
      </w:rPr>
      <w:tab/>
    </w:r>
    <w:r w:rsidRPr="00EA4C6C">
      <w:rPr>
        <w:sz w:val="12"/>
        <w:szCs w:val="12"/>
      </w:rPr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5D37EF">
      <w:rPr>
        <w:noProof/>
        <w:sz w:val="12"/>
        <w:szCs w:val="12"/>
      </w:rPr>
      <w:t>4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5D37EF">
      <w:rPr>
        <w:noProof/>
        <w:color w:val="000000"/>
        <w:sz w:val="12"/>
        <w:szCs w:val="12"/>
      </w:rPr>
      <w:t>7</w:t>
    </w:r>
    <w:r w:rsidRPr="00EA4C6C">
      <w:rPr>
        <w:color w:val="000000"/>
        <w:sz w:val="12"/>
        <w:szCs w:val="12"/>
      </w:rPr>
      <w:fldChar w:fldCharType="end"/>
    </w:r>
  </w:p>
  <w:p w:rsidR="00253804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54144" behindDoc="0" locked="0" layoutInCell="1" allowOverlap="1" wp14:anchorId="17EB2B05" wp14:editId="33DE2C12">
          <wp:simplePos x="0" y="0"/>
          <wp:positionH relativeFrom="column">
            <wp:posOffset>4970808</wp:posOffset>
          </wp:positionH>
          <wp:positionV relativeFrom="paragraph">
            <wp:posOffset>9884</wp:posOffset>
          </wp:positionV>
          <wp:extent cx="644056" cy="644056"/>
          <wp:effectExtent l="0" t="0" r="3810" b="3810"/>
          <wp:wrapNone/>
          <wp:docPr id="37" name="Imagen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23" cy="6484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60288" behindDoc="0" locked="0" layoutInCell="1" allowOverlap="1" wp14:anchorId="6D4D6C6D" wp14:editId="4E459326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1188085" cy="596900"/>
          <wp:effectExtent l="0" t="0" r="0" b="0"/>
          <wp:wrapNone/>
          <wp:docPr id="38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085" cy="596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253804" w:rsidRPr="00EA4C6C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:rsidR="00253804" w:rsidRDefault="00253804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 w:rsidP="003E6B98">
    <w:pPr>
      <w:pStyle w:val="Piedepgina"/>
      <w:pBdr>
        <w:top w:val="single" w:sz="4" w:space="0" w:color="auto"/>
      </w:pBdr>
      <w:tabs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 w:rsidRPr="00EA4C6C">
      <w:rPr>
        <w:sz w:val="12"/>
        <w:szCs w:val="12"/>
      </w:rPr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5D37EF">
      <w:rPr>
        <w:noProof/>
        <w:sz w:val="12"/>
        <w:szCs w:val="12"/>
      </w:rPr>
      <w:t>2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5D37EF">
      <w:rPr>
        <w:noProof/>
        <w:color w:val="000000"/>
        <w:sz w:val="12"/>
        <w:szCs w:val="12"/>
      </w:rPr>
      <w:t>7</w:t>
    </w:r>
    <w:r w:rsidRPr="00EA4C6C">
      <w:rPr>
        <w:color w:val="000000"/>
        <w:sz w:val="12"/>
        <w:szCs w:val="12"/>
      </w:rPr>
      <w:fldChar w:fldCharType="end"/>
    </w:r>
  </w:p>
  <w:p w:rsidR="00253804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59264" behindDoc="0" locked="0" layoutInCell="1" allowOverlap="1" wp14:anchorId="290C4A25" wp14:editId="578546E8">
          <wp:simplePos x="0" y="0"/>
          <wp:positionH relativeFrom="column">
            <wp:posOffset>4970808</wp:posOffset>
          </wp:positionH>
          <wp:positionV relativeFrom="paragraph">
            <wp:posOffset>9884</wp:posOffset>
          </wp:positionV>
          <wp:extent cx="644056" cy="644056"/>
          <wp:effectExtent l="0" t="0" r="3810" b="381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23" cy="6484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62336" behindDoc="0" locked="0" layoutInCell="1" allowOverlap="1" wp14:anchorId="2EFE077A" wp14:editId="62719AF3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1188085" cy="596900"/>
          <wp:effectExtent l="0" t="0" r="0" b="0"/>
          <wp:wrapNone/>
          <wp:docPr id="4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085" cy="596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253804" w:rsidRPr="00EA4C6C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:rsidR="00253804" w:rsidRDefault="0025380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55A1" w:rsidRDefault="000B55A1" w:rsidP="00956675">
      <w:pPr>
        <w:spacing w:after="0" w:line="240" w:lineRule="auto"/>
      </w:pPr>
      <w:r>
        <w:separator/>
      </w:r>
    </w:p>
  </w:footnote>
  <w:footnote w:type="continuationSeparator" w:id="0">
    <w:p w:rsidR="000B55A1" w:rsidRDefault="000B55A1" w:rsidP="00956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 w:rsidP="00FA4AC1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63360" behindDoc="1" locked="0" layoutInCell="1" allowOverlap="1" wp14:anchorId="08B3786A" wp14:editId="681F23CB">
          <wp:simplePos x="0" y="0"/>
          <wp:positionH relativeFrom="column">
            <wp:posOffset>6146799</wp:posOffset>
          </wp:positionH>
          <wp:positionV relativeFrom="paragraph">
            <wp:posOffset>-235585</wp:posOffset>
          </wp:positionV>
          <wp:extent cx="454025" cy="401147"/>
          <wp:effectExtent l="0" t="0" r="0" b="5715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iquetas Documento por área-20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-26324" b="86750"/>
                  <a:stretch/>
                </pic:blipFill>
                <pic:spPr bwMode="auto">
                  <a:xfrm>
                    <a:off x="0" y="0"/>
                    <a:ext cx="454346" cy="4014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90885247"/>
        <w:docPartObj>
          <w:docPartGallery w:val="Page Numbers (Margins)"/>
          <w:docPartUnique/>
        </w:docPartObj>
      </w:sdtPr>
      <w:sdtEndPr/>
      <w:sdtContent>
        <w:r>
          <w:rPr>
            <w:noProof/>
            <w:lang w:val="es-CL" w:eastAsia="es-CL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0DACFFCF" wp14:editId="40DE729A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857885" cy="329565"/>
                  <wp:effectExtent l="0" t="0" r="6350" b="635"/>
                  <wp:wrapNone/>
                  <wp:docPr id="22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57885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3804" w:rsidRPr="00FA4AC1" w:rsidRDefault="00253804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</w:pP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begin"/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instrText xml:space="preserve"> PAGE   \* MERGEFORMAT </w:instrText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separate"/>
                              </w:r>
                              <w:r w:rsidR="003D0752" w:rsidRPr="003D0752">
                                <w:rPr>
                                  <w:noProof/>
                                  <w:color w:val="3F3F3F" w:themeColor="text1"/>
                                  <w:sz w:val="20"/>
                                </w:rPr>
                                <w:t>2</w:t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DACFFCF" id="Rectangle 1" o:spid="_x0000_s1026" style="position:absolute;left:0;text-align:left;margin-left:16.35pt;margin-top:0;width:67.55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" o:allowincell="f" stroked="f">
                  <v:textbox>
                    <w:txbxContent>
                      <w:p w:rsidR="00253804" w:rsidRPr="00FA4AC1" w:rsidRDefault="00253804">
                        <w:pPr>
                          <w:pBdr>
                            <w:bottom w:val="single" w:sz="4" w:space="1" w:color="auto"/>
                          </w:pBdr>
                          <w:rPr>
                            <w:color w:val="3F3F3F" w:themeColor="text1"/>
                            <w:sz w:val="20"/>
                            <w:lang w:val="es-ES"/>
                          </w:rPr>
                        </w:pP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begin"/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instrText xml:space="preserve"> PAGE   \* MERGEFORMAT </w:instrText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separate"/>
                        </w:r>
                        <w:r w:rsidR="003D0752" w:rsidRPr="003D0752">
                          <w:rPr>
                            <w:noProof/>
                            <w:color w:val="3F3F3F" w:themeColor="text1"/>
                            <w:sz w:val="20"/>
                          </w:rPr>
                          <w:t>2</w:t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>
      <w:rPr>
        <w:noProof/>
        <w:lang w:val="es-CL" w:eastAsia="es-CL"/>
      </w:rPr>
      <w:drawing>
        <wp:anchor distT="0" distB="0" distL="114300" distR="114300" simplePos="0" relativeHeight="251656192" behindDoc="1" locked="0" layoutInCell="1" allowOverlap="1" wp14:anchorId="30DF65F2" wp14:editId="0556D341">
          <wp:simplePos x="0" y="0"/>
          <wp:positionH relativeFrom="column">
            <wp:posOffset>-1173125</wp:posOffset>
          </wp:positionH>
          <wp:positionV relativeFrom="paragraph">
            <wp:posOffset>3301010</wp:posOffset>
          </wp:positionV>
          <wp:extent cx="7842143" cy="3099661"/>
          <wp:effectExtent l="19050" t="0" r="6457" b="0"/>
          <wp:wrapNone/>
          <wp:docPr id="3" name="2 Imagen" descr="fondo tra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o tram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842143" cy="30996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3120" behindDoc="0" locked="0" layoutInCell="1" allowOverlap="1" wp14:anchorId="6EF30C06" wp14:editId="7D2130D8">
          <wp:simplePos x="0" y="0"/>
          <wp:positionH relativeFrom="column">
            <wp:posOffset>-691515</wp:posOffset>
          </wp:positionH>
          <wp:positionV relativeFrom="paragraph">
            <wp:posOffset>-137160</wp:posOffset>
          </wp:positionV>
          <wp:extent cx="1264920" cy="403860"/>
          <wp:effectExtent l="0" t="0" r="0" b="0"/>
          <wp:wrapNone/>
          <wp:docPr id="1" name="0 Imagen" descr="logo salud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lud-01.png"/>
                  <pic:cNvPicPr/>
                </pic:nvPicPr>
                <pic:blipFill>
                  <a:blip r:embed="rId3"/>
                  <a:srcRect l="12062" t="27103" r="13779" b="23313"/>
                  <a:stretch>
                    <a:fillRect/>
                  </a:stretch>
                </pic:blipFill>
                <pic:spPr>
                  <a:xfrm>
                    <a:off x="0" y="0"/>
                    <a:ext cx="12649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804" w:rsidRDefault="00253804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51072" behindDoc="1" locked="0" layoutInCell="1" allowOverlap="1" wp14:anchorId="6D3CCB16" wp14:editId="4B51A191">
          <wp:simplePos x="0" y="0"/>
          <wp:positionH relativeFrom="column">
            <wp:posOffset>-1117600</wp:posOffset>
          </wp:positionH>
          <wp:positionV relativeFrom="paragraph">
            <wp:posOffset>-476885</wp:posOffset>
          </wp:positionV>
          <wp:extent cx="7823200" cy="10107295"/>
          <wp:effectExtent l="0" t="0" r="0" b="190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ería nuevo logo RS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3200" cy="101072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286"/>
    </w:tblGrid>
    <w:tr w:rsidR="00253804" w:rsidTr="00425225">
      <w:trPr>
        <w:trHeight w:val="703"/>
      </w:trPr>
      <w:tc>
        <w:tcPr>
          <w:tcW w:w="1554" w:type="pct"/>
          <w:vAlign w:val="center"/>
        </w:tcPr>
        <w:p w:rsidR="00253804" w:rsidRDefault="00253804" w:rsidP="00BA0E5D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18EEA6DB" wp14:editId="1683DFA0">
                <wp:simplePos x="0" y="0"/>
                <wp:positionH relativeFrom="column">
                  <wp:posOffset>40640</wp:posOffset>
                </wp:positionH>
                <wp:positionV relativeFrom="paragraph">
                  <wp:posOffset>-2540</wp:posOffset>
                </wp:positionV>
                <wp:extent cx="1411605" cy="450850"/>
                <wp:effectExtent l="0" t="0" r="0" b="0"/>
                <wp:wrapNone/>
                <wp:docPr id="7" name="0 Imagen" descr="logo salud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salud-01.png"/>
                        <pic:cNvPicPr/>
                      </pic:nvPicPr>
                      <pic:blipFill>
                        <a:blip r:embed="rId1"/>
                        <a:srcRect l="12062" t="27103" r="13779" b="233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160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46" w:type="pct"/>
          <w:tcBorders>
            <w:bottom w:val="single" w:sz="12" w:space="0" w:color="BFBFBF" w:themeColor="background1" w:themeShade="BF"/>
          </w:tcBorders>
          <w:vAlign w:val="center"/>
        </w:tcPr>
        <w:p w:rsidR="00253804" w:rsidRDefault="00F65F1D" w:rsidP="00BA0E5D">
          <w:pPr>
            <w:pStyle w:val="Encabezad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Informe de Servicios</w:t>
          </w:r>
        </w:p>
        <w:p w:rsidR="00253804" w:rsidRPr="002F79A7" w:rsidRDefault="00253804" w:rsidP="00BA0E5D">
          <w:pPr>
            <w:pStyle w:val="Encabezado"/>
            <w:jc w:val="right"/>
            <w:rPr>
              <w:i/>
              <w:sz w:val="16"/>
              <w:szCs w:val="16"/>
            </w:rPr>
          </w:pPr>
          <w:r>
            <w:rPr>
              <w:sz w:val="16"/>
              <w:szCs w:val="16"/>
            </w:rPr>
            <w:t>Versión 1.0</w:t>
          </w:r>
        </w:p>
      </w:tc>
    </w:tr>
  </w:tbl>
  <w:p w:rsidR="00253804" w:rsidRPr="003E6B98" w:rsidRDefault="00253804" w:rsidP="003E6B98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286"/>
    </w:tblGrid>
    <w:tr w:rsidR="00253804" w:rsidTr="00425225">
      <w:trPr>
        <w:trHeight w:val="703"/>
      </w:trPr>
      <w:tc>
        <w:tcPr>
          <w:tcW w:w="1554" w:type="pct"/>
          <w:vAlign w:val="center"/>
        </w:tcPr>
        <w:p w:rsidR="00253804" w:rsidRDefault="00253804" w:rsidP="00BA0E5D">
          <w:pPr>
            <w:pStyle w:val="Encabezado"/>
          </w:pPr>
          <w:bookmarkStart w:id="9" w:name="_Hlk490673855"/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4B77047B" wp14:editId="2FF3C2D1">
                <wp:simplePos x="0" y="0"/>
                <wp:positionH relativeFrom="column">
                  <wp:posOffset>40640</wp:posOffset>
                </wp:positionH>
                <wp:positionV relativeFrom="paragraph">
                  <wp:posOffset>-2540</wp:posOffset>
                </wp:positionV>
                <wp:extent cx="1411605" cy="450850"/>
                <wp:effectExtent l="0" t="0" r="0" b="0"/>
                <wp:wrapNone/>
                <wp:docPr id="6" name="0 Imagen" descr="logo salud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salud-01.png"/>
                        <pic:cNvPicPr/>
                      </pic:nvPicPr>
                      <pic:blipFill>
                        <a:blip r:embed="rId1"/>
                        <a:srcRect l="12062" t="27103" r="13779" b="233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160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46" w:type="pct"/>
          <w:tcBorders>
            <w:bottom w:val="single" w:sz="12" w:space="0" w:color="BFBFBF" w:themeColor="background1" w:themeShade="BF"/>
          </w:tcBorders>
          <w:vAlign w:val="center"/>
        </w:tcPr>
        <w:p w:rsidR="00253804" w:rsidRDefault="00726582" w:rsidP="00DF28E4">
          <w:pPr>
            <w:pStyle w:val="Encabezad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Informe </w:t>
          </w:r>
          <w:r w:rsidR="00F65F1D">
            <w:rPr>
              <w:sz w:val="16"/>
              <w:szCs w:val="16"/>
            </w:rPr>
            <w:t>de Servicios</w:t>
          </w:r>
        </w:p>
        <w:p w:rsidR="00253804" w:rsidRPr="002F79A7" w:rsidRDefault="00253804" w:rsidP="00DF28E4">
          <w:pPr>
            <w:pStyle w:val="Encabezado"/>
            <w:jc w:val="right"/>
            <w:rPr>
              <w:i/>
              <w:sz w:val="16"/>
              <w:szCs w:val="16"/>
            </w:rPr>
          </w:pPr>
          <w:r w:rsidRPr="00757A64">
            <w:rPr>
              <w:sz w:val="16"/>
              <w:szCs w:val="16"/>
            </w:rPr>
            <w:t>Versi</w:t>
          </w:r>
          <w:r>
            <w:rPr>
              <w:sz w:val="16"/>
              <w:szCs w:val="16"/>
            </w:rPr>
            <w:t>ón 1.0</w:t>
          </w:r>
        </w:p>
      </w:tc>
    </w:tr>
    <w:bookmarkEnd w:id="9"/>
  </w:tbl>
  <w:p w:rsidR="00253804" w:rsidRDefault="00253804" w:rsidP="003E6B9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8531E"/>
    <w:multiLevelType w:val="hybridMultilevel"/>
    <w:tmpl w:val="400A376A"/>
    <w:lvl w:ilvl="0" w:tplc="D7FA3A3A">
      <w:start w:val="1"/>
      <w:numFmt w:val="decimal"/>
      <w:lvlText w:val="5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1" w15:restartNumberingAfterBreak="0">
    <w:nsid w:val="0D3F6710"/>
    <w:multiLevelType w:val="hybridMultilevel"/>
    <w:tmpl w:val="A0FC4E50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07EE8"/>
    <w:multiLevelType w:val="hybridMultilevel"/>
    <w:tmpl w:val="67D6F8B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797E"/>
    <w:multiLevelType w:val="hybridMultilevel"/>
    <w:tmpl w:val="3B0465AC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C722F"/>
    <w:multiLevelType w:val="hybridMultilevel"/>
    <w:tmpl w:val="CB2AA718"/>
    <w:lvl w:ilvl="0" w:tplc="340A0019">
      <w:start w:val="1"/>
      <w:numFmt w:val="lowerLetter"/>
      <w:lvlText w:val="%1."/>
      <w:lvlJc w:val="left"/>
      <w:pPr>
        <w:ind w:left="360" w:hanging="360"/>
      </w:pPr>
    </w:lvl>
    <w:lvl w:ilvl="1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583F88"/>
    <w:multiLevelType w:val="hybridMultilevel"/>
    <w:tmpl w:val="2E70F00E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C17CBC"/>
    <w:multiLevelType w:val="hybridMultilevel"/>
    <w:tmpl w:val="112621B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6783D"/>
    <w:multiLevelType w:val="hybridMultilevel"/>
    <w:tmpl w:val="215400DA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4A21D27"/>
    <w:multiLevelType w:val="hybridMultilevel"/>
    <w:tmpl w:val="A218F13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825B6"/>
    <w:multiLevelType w:val="hybridMultilevel"/>
    <w:tmpl w:val="215400DA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8DE7818"/>
    <w:multiLevelType w:val="hybridMultilevel"/>
    <w:tmpl w:val="13A28602"/>
    <w:lvl w:ilvl="0" w:tplc="3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B30409"/>
    <w:multiLevelType w:val="hybridMultilevel"/>
    <w:tmpl w:val="33AEE516"/>
    <w:lvl w:ilvl="0" w:tplc="22080B8E">
      <w:start w:val="1"/>
      <w:numFmt w:val="decimal"/>
      <w:pStyle w:val="Ttulo2"/>
      <w:lvlText w:val="1.%1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786E29"/>
    <w:multiLevelType w:val="hybridMultilevel"/>
    <w:tmpl w:val="B73E7918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9010B5"/>
    <w:multiLevelType w:val="hybridMultilevel"/>
    <w:tmpl w:val="3BFCBD74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84F27"/>
    <w:multiLevelType w:val="hybridMultilevel"/>
    <w:tmpl w:val="860E6A1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0708D2"/>
    <w:multiLevelType w:val="hybridMultilevel"/>
    <w:tmpl w:val="FCB43960"/>
    <w:lvl w:ilvl="0" w:tplc="969C4DE6">
      <w:numFmt w:val="bullet"/>
      <w:lvlText w:val="-"/>
      <w:lvlJc w:val="left"/>
      <w:pPr>
        <w:ind w:left="1776" w:hanging="360"/>
      </w:pPr>
      <w:rPr>
        <w:rFonts w:ascii="Verdana" w:eastAsiaTheme="minorHAnsi" w:hAnsi="Verdana" w:cstheme="minorBidi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E7A1D9C"/>
    <w:multiLevelType w:val="hybridMultilevel"/>
    <w:tmpl w:val="C6F40226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54D3B"/>
    <w:multiLevelType w:val="hybridMultilevel"/>
    <w:tmpl w:val="0480EB5A"/>
    <w:lvl w:ilvl="0" w:tplc="282C638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54E16E9"/>
    <w:multiLevelType w:val="hybridMultilevel"/>
    <w:tmpl w:val="317A75F0"/>
    <w:lvl w:ilvl="0" w:tplc="4B243CCC">
      <w:start w:val="1"/>
      <w:numFmt w:val="decimal"/>
      <w:lvlText w:val="2.%1"/>
      <w:lvlJc w:val="lef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053C6"/>
    <w:multiLevelType w:val="hybridMultilevel"/>
    <w:tmpl w:val="9DE01C7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F566A"/>
    <w:multiLevelType w:val="multilevel"/>
    <w:tmpl w:val="472CEC9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6389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BC5090E"/>
    <w:multiLevelType w:val="hybridMultilevel"/>
    <w:tmpl w:val="2E70F00E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01F4D"/>
    <w:multiLevelType w:val="hybridMultilevel"/>
    <w:tmpl w:val="48903848"/>
    <w:lvl w:ilvl="0" w:tplc="76EA5146">
      <w:start w:val="1"/>
      <w:numFmt w:val="decimal"/>
      <w:lvlText w:val="6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23" w15:restartNumberingAfterBreak="0">
    <w:nsid w:val="5AE83B32"/>
    <w:multiLevelType w:val="hybridMultilevel"/>
    <w:tmpl w:val="0B32EF5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B61959"/>
    <w:multiLevelType w:val="hybridMultilevel"/>
    <w:tmpl w:val="3F728238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03E3762"/>
    <w:multiLevelType w:val="hybridMultilevel"/>
    <w:tmpl w:val="FD24EB94"/>
    <w:lvl w:ilvl="0" w:tplc="1C94CD02">
      <w:start w:val="1"/>
      <w:numFmt w:val="decimal"/>
      <w:lvlText w:val="4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26" w15:restartNumberingAfterBreak="0">
    <w:nsid w:val="714E07DB"/>
    <w:multiLevelType w:val="hybridMultilevel"/>
    <w:tmpl w:val="112621B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A7580E"/>
    <w:multiLevelType w:val="hybridMultilevel"/>
    <w:tmpl w:val="0B32EF5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293E05"/>
    <w:multiLevelType w:val="hybridMultilevel"/>
    <w:tmpl w:val="25E0593E"/>
    <w:lvl w:ilvl="0" w:tplc="76EA5146">
      <w:start w:val="1"/>
      <w:numFmt w:val="decimal"/>
      <w:lvlText w:val="6.%1"/>
      <w:lvlJc w:val="left"/>
      <w:pPr>
        <w:ind w:left="720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8B5B7B"/>
    <w:multiLevelType w:val="hybridMultilevel"/>
    <w:tmpl w:val="67D6F8B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1"/>
  </w:num>
  <w:num w:numId="3">
    <w:abstractNumId w:val="18"/>
  </w:num>
  <w:num w:numId="4">
    <w:abstractNumId w:val="25"/>
  </w:num>
  <w:num w:numId="5">
    <w:abstractNumId w:val="7"/>
  </w:num>
  <w:num w:numId="6">
    <w:abstractNumId w:val="0"/>
  </w:num>
  <w:num w:numId="7">
    <w:abstractNumId w:val="10"/>
  </w:num>
  <w:num w:numId="8">
    <w:abstractNumId w:val="24"/>
  </w:num>
  <w:num w:numId="9">
    <w:abstractNumId w:val="22"/>
  </w:num>
  <w:num w:numId="10">
    <w:abstractNumId w:val="9"/>
  </w:num>
  <w:num w:numId="11">
    <w:abstractNumId w:val="4"/>
  </w:num>
  <w:num w:numId="12">
    <w:abstractNumId w:val="14"/>
  </w:num>
  <w:num w:numId="13">
    <w:abstractNumId w:val="28"/>
  </w:num>
  <w:num w:numId="14">
    <w:abstractNumId w:val="21"/>
  </w:num>
  <w:num w:numId="15">
    <w:abstractNumId w:val="19"/>
  </w:num>
  <w:num w:numId="16">
    <w:abstractNumId w:val="17"/>
  </w:num>
  <w:num w:numId="17">
    <w:abstractNumId w:val="8"/>
  </w:num>
  <w:num w:numId="18">
    <w:abstractNumId w:val="12"/>
  </w:num>
  <w:num w:numId="19">
    <w:abstractNumId w:val="1"/>
  </w:num>
  <w:num w:numId="20">
    <w:abstractNumId w:val="29"/>
  </w:num>
  <w:num w:numId="21">
    <w:abstractNumId w:val="6"/>
  </w:num>
  <w:num w:numId="22">
    <w:abstractNumId w:val="26"/>
  </w:num>
  <w:num w:numId="23">
    <w:abstractNumId w:val="23"/>
  </w:num>
  <w:num w:numId="24">
    <w:abstractNumId w:val="2"/>
  </w:num>
  <w:num w:numId="25">
    <w:abstractNumId w:val="15"/>
  </w:num>
  <w:num w:numId="26">
    <w:abstractNumId w:val="5"/>
  </w:num>
  <w:num w:numId="27">
    <w:abstractNumId w:val="16"/>
  </w:num>
  <w:num w:numId="28">
    <w:abstractNumId w:val="27"/>
  </w:num>
  <w:num w:numId="29">
    <w:abstractNumId w:val="3"/>
  </w:num>
  <w:num w:numId="30">
    <w:abstractNumId w:val="13"/>
  </w:num>
  <w:num w:numId="31">
    <w:abstractNumId w:val="20"/>
  </w:num>
  <w:num w:numId="32">
    <w:abstractNumId w:val="20"/>
  </w:num>
  <w:num w:numId="33">
    <w:abstractNumId w:val="20"/>
  </w:num>
  <w:num w:numId="34">
    <w:abstractNumId w:val="20"/>
  </w:num>
  <w:num w:numId="35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86A"/>
    <w:rsid w:val="000057A5"/>
    <w:rsid w:val="000133E6"/>
    <w:rsid w:val="00013BA3"/>
    <w:rsid w:val="0001407B"/>
    <w:rsid w:val="00015782"/>
    <w:rsid w:val="00016C83"/>
    <w:rsid w:val="00024140"/>
    <w:rsid w:val="00027D87"/>
    <w:rsid w:val="000340DC"/>
    <w:rsid w:val="0004103A"/>
    <w:rsid w:val="000455C2"/>
    <w:rsid w:val="000524BF"/>
    <w:rsid w:val="00053956"/>
    <w:rsid w:val="00061D33"/>
    <w:rsid w:val="000629F0"/>
    <w:rsid w:val="00066A06"/>
    <w:rsid w:val="000701E3"/>
    <w:rsid w:val="000746D7"/>
    <w:rsid w:val="000810BB"/>
    <w:rsid w:val="0008177A"/>
    <w:rsid w:val="00087C64"/>
    <w:rsid w:val="000A4223"/>
    <w:rsid w:val="000B07CF"/>
    <w:rsid w:val="000B094E"/>
    <w:rsid w:val="000B55A1"/>
    <w:rsid w:val="000C2377"/>
    <w:rsid w:val="000D3547"/>
    <w:rsid w:val="000D4F77"/>
    <w:rsid w:val="000D79FC"/>
    <w:rsid w:val="000E0A21"/>
    <w:rsid w:val="000E33FC"/>
    <w:rsid w:val="000F57FD"/>
    <w:rsid w:val="000F6EB8"/>
    <w:rsid w:val="00102460"/>
    <w:rsid w:val="00103895"/>
    <w:rsid w:val="00106CDE"/>
    <w:rsid w:val="0011586A"/>
    <w:rsid w:val="001255E7"/>
    <w:rsid w:val="001264D5"/>
    <w:rsid w:val="00137952"/>
    <w:rsid w:val="00141C0E"/>
    <w:rsid w:val="001439D2"/>
    <w:rsid w:val="00152BFA"/>
    <w:rsid w:val="00156A76"/>
    <w:rsid w:val="00164E53"/>
    <w:rsid w:val="001729F4"/>
    <w:rsid w:val="0017593D"/>
    <w:rsid w:val="00177E54"/>
    <w:rsid w:val="00184FD2"/>
    <w:rsid w:val="001A54B6"/>
    <w:rsid w:val="001A6FF1"/>
    <w:rsid w:val="001C25AD"/>
    <w:rsid w:val="001D1DC2"/>
    <w:rsid w:val="001E0864"/>
    <w:rsid w:val="001E3409"/>
    <w:rsid w:val="001E4E5A"/>
    <w:rsid w:val="001E50CD"/>
    <w:rsid w:val="001E5EFF"/>
    <w:rsid w:val="00210A6E"/>
    <w:rsid w:val="00214822"/>
    <w:rsid w:val="00221021"/>
    <w:rsid w:val="0022771B"/>
    <w:rsid w:val="0023137F"/>
    <w:rsid w:val="00231EF3"/>
    <w:rsid w:val="00234205"/>
    <w:rsid w:val="00236DE9"/>
    <w:rsid w:val="0024058F"/>
    <w:rsid w:val="00247020"/>
    <w:rsid w:val="002470FA"/>
    <w:rsid w:val="00253804"/>
    <w:rsid w:val="00253ACD"/>
    <w:rsid w:val="00263968"/>
    <w:rsid w:val="002739D1"/>
    <w:rsid w:val="00276977"/>
    <w:rsid w:val="00281D22"/>
    <w:rsid w:val="002908BD"/>
    <w:rsid w:val="002A40D3"/>
    <w:rsid w:val="002A5064"/>
    <w:rsid w:val="002B7A56"/>
    <w:rsid w:val="002B7D58"/>
    <w:rsid w:val="002C109F"/>
    <w:rsid w:val="002C43A9"/>
    <w:rsid w:val="002D1E29"/>
    <w:rsid w:val="002D6264"/>
    <w:rsid w:val="002E5D0F"/>
    <w:rsid w:val="002F1065"/>
    <w:rsid w:val="00311969"/>
    <w:rsid w:val="003136FD"/>
    <w:rsid w:val="00313C68"/>
    <w:rsid w:val="00325B5C"/>
    <w:rsid w:val="00326865"/>
    <w:rsid w:val="003310D7"/>
    <w:rsid w:val="0033168A"/>
    <w:rsid w:val="00343E0C"/>
    <w:rsid w:val="00346AF3"/>
    <w:rsid w:val="00347B0A"/>
    <w:rsid w:val="003506BA"/>
    <w:rsid w:val="00372FEA"/>
    <w:rsid w:val="00374A23"/>
    <w:rsid w:val="00377F34"/>
    <w:rsid w:val="003838F1"/>
    <w:rsid w:val="003877DD"/>
    <w:rsid w:val="0039083C"/>
    <w:rsid w:val="00396CCA"/>
    <w:rsid w:val="0039713E"/>
    <w:rsid w:val="003A1BB3"/>
    <w:rsid w:val="003A2848"/>
    <w:rsid w:val="003B23D2"/>
    <w:rsid w:val="003C180D"/>
    <w:rsid w:val="003C2ADD"/>
    <w:rsid w:val="003C3E78"/>
    <w:rsid w:val="003C7569"/>
    <w:rsid w:val="003C78A9"/>
    <w:rsid w:val="003D0549"/>
    <w:rsid w:val="003D0752"/>
    <w:rsid w:val="003D5E7D"/>
    <w:rsid w:val="003D66A7"/>
    <w:rsid w:val="003E5211"/>
    <w:rsid w:val="003E6B98"/>
    <w:rsid w:val="003F5B80"/>
    <w:rsid w:val="003F6A17"/>
    <w:rsid w:val="00414CFB"/>
    <w:rsid w:val="00414F29"/>
    <w:rsid w:val="004160E5"/>
    <w:rsid w:val="00422A6A"/>
    <w:rsid w:val="00425225"/>
    <w:rsid w:val="004334CD"/>
    <w:rsid w:val="0043373A"/>
    <w:rsid w:val="00444D05"/>
    <w:rsid w:val="0044540D"/>
    <w:rsid w:val="004461EE"/>
    <w:rsid w:val="0044747C"/>
    <w:rsid w:val="00461078"/>
    <w:rsid w:val="004669ED"/>
    <w:rsid w:val="004738AA"/>
    <w:rsid w:val="0047498C"/>
    <w:rsid w:val="004763E2"/>
    <w:rsid w:val="00481789"/>
    <w:rsid w:val="00493A09"/>
    <w:rsid w:val="00495875"/>
    <w:rsid w:val="004975AD"/>
    <w:rsid w:val="004B7D60"/>
    <w:rsid w:val="004C1234"/>
    <w:rsid w:val="004C2913"/>
    <w:rsid w:val="004D00B0"/>
    <w:rsid w:val="004D3277"/>
    <w:rsid w:val="004E3655"/>
    <w:rsid w:val="004F0D30"/>
    <w:rsid w:val="004F1A3F"/>
    <w:rsid w:val="00503FEF"/>
    <w:rsid w:val="00510466"/>
    <w:rsid w:val="00517671"/>
    <w:rsid w:val="00517E48"/>
    <w:rsid w:val="005274B4"/>
    <w:rsid w:val="00535363"/>
    <w:rsid w:val="00541915"/>
    <w:rsid w:val="005439A6"/>
    <w:rsid w:val="00545882"/>
    <w:rsid w:val="00546CD3"/>
    <w:rsid w:val="0055458E"/>
    <w:rsid w:val="0055611E"/>
    <w:rsid w:val="00564449"/>
    <w:rsid w:val="00571F3E"/>
    <w:rsid w:val="00573566"/>
    <w:rsid w:val="00574B52"/>
    <w:rsid w:val="005832DD"/>
    <w:rsid w:val="00592391"/>
    <w:rsid w:val="00593C82"/>
    <w:rsid w:val="00596A8D"/>
    <w:rsid w:val="005A021D"/>
    <w:rsid w:val="005A1595"/>
    <w:rsid w:val="005A1E07"/>
    <w:rsid w:val="005C0E3D"/>
    <w:rsid w:val="005C7F91"/>
    <w:rsid w:val="005D37EF"/>
    <w:rsid w:val="005D5A63"/>
    <w:rsid w:val="005D5CB2"/>
    <w:rsid w:val="00616D47"/>
    <w:rsid w:val="00623133"/>
    <w:rsid w:val="00624D48"/>
    <w:rsid w:val="00637325"/>
    <w:rsid w:val="00640F0A"/>
    <w:rsid w:val="00641062"/>
    <w:rsid w:val="00657876"/>
    <w:rsid w:val="00660002"/>
    <w:rsid w:val="00674417"/>
    <w:rsid w:val="00696A0B"/>
    <w:rsid w:val="006A4D67"/>
    <w:rsid w:val="006B1093"/>
    <w:rsid w:val="006B522F"/>
    <w:rsid w:val="006D43E3"/>
    <w:rsid w:val="006D74B3"/>
    <w:rsid w:val="006E2515"/>
    <w:rsid w:val="006F1445"/>
    <w:rsid w:val="006F4BDA"/>
    <w:rsid w:val="007022FC"/>
    <w:rsid w:val="0070567B"/>
    <w:rsid w:val="007068D0"/>
    <w:rsid w:val="00713F93"/>
    <w:rsid w:val="007145B8"/>
    <w:rsid w:val="007218DB"/>
    <w:rsid w:val="00721932"/>
    <w:rsid w:val="00722769"/>
    <w:rsid w:val="00726582"/>
    <w:rsid w:val="00740F65"/>
    <w:rsid w:val="007469C7"/>
    <w:rsid w:val="0075380C"/>
    <w:rsid w:val="00763B9F"/>
    <w:rsid w:val="00765EF8"/>
    <w:rsid w:val="00767E5C"/>
    <w:rsid w:val="00772EBA"/>
    <w:rsid w:val="00776D9C"/>
    <w:rsid w:val="0078569F"/>
    <w:rsid w:val="00785DC9"/>
    <w:rsid w:val="00797D5E"/>
    <w:rsid w:val="007B1D9A"/>
    <w:rsid w:val="007D4757"/>
    <w:rsid w:val="007E5335"/>
    <w:rsid w:val="007F3E9A"/>
    <w:rsid w:val="00801237"/>
    <w:rsid w:val="00801D15"/>
    <w:rsid w:val="0080216B"/>
    <w:rsid w:val="00803DC7"/>
    <w:rsid w:val="00806CBA"/>
    <w:rsid w:val="00810619"/>
    <w:rsid w:val="00814917"/>
    <w:rsid w:val="00816128"/>
    <w:rsid w:val="00816324"/>
    <w:rsid w:val="008240CE"/>
    <w:rsid w:val="00832D46"/>
    <w:rsid w:val="00834670"/>
    <w:rsid w:val="0084197A"/>
    <w:rsid w:val="008432C2"/>
    <w:rsid w:val="00850766"/>
    <w:rsid w:val="00852854"/>
    <w:rsid w:val="0087204B"/>
    <w:rsid w:val="0089319D"/>
    <w:rsid w:val="00893FC4"/>
    <w:rsid w:val="008A372D"/>
    <w:rsid w:val="008A3AC3"/>
    <w:rsid w:val="008A5B4A"/>
    <w:rsid w:val="008A6609"/>
    <w:rsid w:val="008B0077"/>
    <w:rsid w:val="008B2249"/>
    <w:rsid w:val="008B2460"/>
    <w:rsid w:val="008C6DB7"/>
    <w:rsid w:val="008E39EE"/>
    <w:rsid w:val="008E6A82"/>
    <w:rsid w:val="008F304A"/>
    <w:rsid w:val="008F3EA0"/>
    <w:rsid w:val="008F6EC1"/>
    <w:rsid w:val="00905314"/>
    <w:rsid w:val="00921661"/>
    <w:rsid w:val="00922440"/>
    <w:rsid w:val="00930587"/>
    <w:rsid w:val="0093365C"/>
    <w:rsid w:val="00934048"/>
    <w:rsid w:val="009550C1"/>
    <w:rsid w:val="00956675"/>
    <w:rsid w:val="009567F4"/>
    <w:rsid w:val="00960077"/>
    <w:rsid w:val="00960088"/>
    <w:rsid w:val="009643D1"/>
    <w:rsid w:val="00966BDB"/>
    <w:rsid w:val="00973109"/>
    <w:rsid w:val="009742BD"/>
    <w:rsid w:val="00974C5E"/>
    <w:rsid w:val="009759AD"/>
    <w:rsid w:val="0097644E"/>
    <w:rsid w:val="0099004D"/>
    <w:rsid w:val="00993E9D"/>
    <w:rsid w:val="0099598B"/>
    <w:rsid w:val="00996A8D"/>
    <w:rsid w:val="009A7351"/>
    <w:rsid w:val="009B02B6"/>
    <w:rsid w:val="009B304A"/>
    <w:rsid w:val="009B489A"/>
    <w:rsid w:val="009B5572"/>
    <w:rsid w:val="009C5332"/>
    <w:rsid w:val="009C5BB7"/>
    <w:rsid w:val="009C6257"/>
    <w:rsid w:val="009C72F7"/>
    <w:rsid w:val="009D12DD"/>
    <w:rsid w:val="009E0C5B"/>
    <w:rsid w:val="009E11CC"/>
    <w:rsid w:val="009E7883"/>
    <w:rsid w:val="009F2E2D"/>
    <w:rsid w:val="00A04FCC"/>
    <w:rsid w:val="00A07D93"/>
    <w:rsid w:val="00A24EE8"/>
    <w:rsid w:val="00A30CED"/>
    <w:rsid w:val="00A37223"/>
    <w:rsid w:val="00A51609"/>
    <w:rsid w:val="00A54D59"/>
    <w:rsid w:val="00A54FA5"/>
    <w:rsid w:val="00A60ACA"/>
    <w:rsid w:val="00A62BD5"/>
    <w:rsid w:val="00A64803"/>
    <w:rsid w:val="00A67273"/>
    <w:rsid w:val="00A80C38"/>
    <w:rsid w:val="00A86281"/>
    <w:rsid w:val="00A9125F"/>
    <w:rsid w:val="00A95B4B"/>
    <w:rsid w:val="00AA176B"/>
    <w:rsid w:val="00AB1C3B"/>
    <w:rsid w:val="00AB2102"/>
    <w:rsid w:val="00AB7136"/>
    <w:rsid w:val="00AC0A45"/>
    <w:rsid w:val="00AD4702"/>
    <w:rsid w:val="00AD49F0"/>
    <w:rsid w:val="00AD4C89"/>
    <w:rsid w:val="00AD771B"/>
    <w:rsid w:val="00AF318D"/>
    <w:rsid w:val="00AF723E"/>
    <w:rsid w:val="00B0372D"/>
    <w:rsid w:val="00B135EC"/>
    <w:rsid w:val="00B213E5"/>
    <w:rsid w:val="00B30A22"/>
    <w:rsid w:val="00B405FC"/>
    <w:rsid w:val="00B535CC"/>
    <w:rsid w:val="00B60145"/>
    <w:rsid w:val="00B66423"/>
    <w:rsid w:val="00B709F0"/>
    <w:rsid w:val="00B77276"/>
    <w:rsid w:val="00B80D44"/>
    <w:rsid w:val="00B83CCB"/>
    <w:rsid w:val="00B91578"/>
    <w:rsid w:val="00B9520A"/>
    <w:rsid w:val="00B96E35"/>
    <w:rsid w:val="00BA0E5D"/>
    <w:rsid w:val="00BA2EAD"/>
    <w:rsid w:val="00BA7B8D"/>
    <w:rsid w:val="00BC77AB"/>
    <w:rsid w:val="00BD0EB9"/>
    <w:rsid w:val="00BD1C77"/>
    <w:rsid w:val="00BD29F7"/>
    <w:rsid w:val="00BF52A2"/>
    <w:rsid w:val="00C0013F"/>
    <w:rsid w:val="00C036AB"/>
    <w:rsid w:val="00C11470"/>
    <w:rsid w:val="00C1148F"/>
    <w:rsid w:val="00C24C14"/>
    <w:rsid w:val="00C2533F"/>
    <w:rsid w:val="00C31005"/>
    <w:rsid w:val="00C46CC9"/>
    <w:rsid w:val="00C525E2"/>
    <w:rsid w:val="00C52C1D"/>
    <w:rsid w:val="00C5613D"/>
    <w:rsid w:val="00C62EED"/>
    <w:rsid w:val="00C631DA"/>
    <w:rsid w:val="00C717C7"/>
    <w:rsid w:val="00C74BAB"/>
    <w:rsid w:val="00C83ADD"/>
    <w:rsid w:val="00C929F0"/>
    <w:rsid w:val="00C97216"/>
    <w:rsid w:val="00CA1ACB"/>
    <w:rsid w:val="00CA510F"/>
    <w:rsid w:val="00CA6AC3"/>
    <w:rsid w:val="00CB2149"/>
    <w:rsid w:val="00CC3001"/>
    <w:rsid w:val="00CC5715"/>
    <w:rsid w:val="00CD22A8"/>
    <w:rsid w:val="00CE5CD1"/>
    <w:rsid w:val="00CE65EB"/>
    <w:rsid w:val="00CF3818"/>
    <w:rsid w:val="00CF3B6B"/>
    <w:rsid w:val="00CF5C02"/>
    <w:rsid w:val="00D02369"/>
    <w:rsid w:val="00D17ED1"/>
    <w:rsid w:val="00D27514"/>
    <w:rsid w:val="00D3397C"/>
    <w:rsid w:val="00D3527B"/>
    <w:rsid w:val="00D37B7E"/>
    <w:rsid w:val="00D40798"/>
    <w:rsid w:val="00D4435F"/>
    <w:rsid w:val="00D60D23"/>
    <w:rsid w:val="00D71077"/>
    <w:rsid w:val="00D7701D"/>
    <w:rsid w:val="00D9073A"/>
    <w:rsid w:val="00D930F7"/>
    <w:rsid w:val="00D93503"/>
    <w:rsid w:val="00DA3112"/>
    <w:rsid w:val="00DA57D8"/>
    <w:rsid w:val="00DA582D"/>
    <w:rsid w:val="00DB4B45"/>
    <w:rsid w:val="00DC37BE"/>
    <w:rsid w:val="00DC7FDE"/>
    <w:rsid w:val="00DD29A5"/>
    <w:rsid w:val="00DD5B7E"/>
    <w:rsid w:val="00DE3EB7"/>
    <w:rsid w:val="00DF2632"/>
    <w:rsid w:val="00DF28E4"/>
    <w:rsid w:val="00DF52FD"/>
    <w:rsid w:val="00DF7180"/>
    <w:rsid w:val="00E03303"/>
    <w:rsid w:val="00E13692"/>
    <w:rsid w:val="00E14E19"/>
    <w:rsid w:val="00E160B4"/>
    <w:rsid w:val="00E162C5"/>
    <w:rsid w:val="00E2329A"/>
    <w:rsid w:val="00E24784"/>
    <w:rsid w:val="00E25519"/>
    <w:rsid w:val="00E27601"/>
    <w:rsid w:val="00E3130C"/>
    <w:rsid w:val="00E428B3"/>
    <w:rsid w:val="00E42CA7"/>
    <w:rsid w:val="00E43D6F"/>
    <w:rsid w:val="00E449C1"/>
    <w:rsid w:val="00E57BEB"/>
    <w:rsid w:val="00E61C36"/>
    <w:rsid w:val="00E65D91"/>
    <w:rsid w:val="00E67061"/>
    <w:rsid w:val="00E76ACD"/>
    <w:rsid w:val="00E9316F"/>
    <w:rsid w:val="00EA5A48"/>
    <w:rsid w:val="00EB29B7"/>
    <w:rsid w:val="00EC4881"/>
    <w:rsid w:val="00ED4A62"/>
    <w:rsid w:val="00EF77A5"/>
    <w:rsid w:val="00F00622"/>
    <w:rsid w:val="00F050E0"/>
    <w:rsid w:val="00F122B7"/>
    <w:rsid w:val="00F12B8E"/>
    <w:rsid w:val="00F15672"/>
    <w:rsid w:val="00F21EA9"/>
    <w:rsid w:val="00F22495"/>
    <w:rsid w:val="00F23F76"/>
    <w:rsid w:val="00F24DE8"/>
    <w:rsid w:val="00F304ED"/>
    <w:rsid w:val="00F3130B"/>
    <w:rsid w:val="00F37823"/>
    <w:rsid w:val="00F5168A"/>
    <w:rsid w:val="00F65F1D"/>
    <w:rsid w:val="00F67D46"/>
    <w:rsid w:val="00F72764"/>
    <w:rsid w:val="00F76DA5"/>
    <w:rsid w:val="00F837CB"/>
    <w:rsid w:val="00F84821"/>
    <w:rsid w:val="00F851A9"/>
    <w:rsid w:val="00F958E0"/>
    <w:rsid w:val="00FA4AC1"/>
    <w:rsid w:val="00FB13C2"/>
    <w:rsid w:val="00FB1E17"/>
    <w:rsid w:val="00FB33ED"/>
    <w:rsid w:val="00FC138B"/>
    <w:rsid w:val="00FC1F8B"/>
    <w:rsid w:val="00FC3C9B"/>
    <w:rsid w:val="00FC61BB"/>
    <w:rsid w:val="00FD14B7"/>
    <w:rsid w:val="00FE1460"/>
    <w:rsid w:val="00FE282F"/>
    <w:rsid w:val="00FE2B8F"/>
    <w:rsid w:val="00FE584B"/>
    <w:rsid w:val="00FF11A7"/>
    <w:rsid w:val="00FF2193"/>
    <w:rsid w:val="00FF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558E87CB-3684-4C97-A68C-730908FD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D22"/>
  </w:style>
  <w:style w:type="paragraph" w:styleId="Ttulo1">
    <w:name w:val="heading 1"/>
    <w:basedOn w:val="Normal"/>
    <w:next w:val="Normal"/>
    <w:link w:val="Ttulo1Car"/>
    <w:uiPriority w:val="9"/>
    <w:qFormat/>
    <w:rsid w:val="00B96E35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b/>
      <w:bCs/>
      <w:smallCaps/>
      <w:kern w:val="36"/>
      <w:sz w:val="28"/>
      <w:szCs w:val="24"/>
      <w:lang w:val="es-CL" w:eastAsia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5D0F"/>
    <w:pPr>
      <w:keepNext/>
      <w:keepLines/>
      <w:numPr>
        <w:numId w:val="2"/>
      </w:numPr>
      <w:spacing w:before="120" w:after="12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4AC1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B05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4AC1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4AC1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239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239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572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239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5C5C5C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239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75"/>
  </w:style>
  <w:style w:type="paragraph" w:styleId="Piedepgina">
    <w:name w:val="footer"/>
    <w:aliases w:val="Footer-Even"/>
    <w:basedOn w:val="Normal"/>
    <w:link w:val="Piedepgina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aliases w:val="Footer-Even Car"/>
    <w:basedOn w:val="Fuentedeprrafopredeter"/>
    <w:link w:val="Piedepgina"/>
    <w:uiPriority w:val="99"/>
    <w:rsid w:val="00956675"/>
  </w:style>
  <w:style w:type="paragraph" w:styleId="Textodeglobo">
    <w:name w:val="Balloon Text"/>
    <w:basedOn w:val="Normal"/>
    <w:link w:val="TextodegloboCar"/>
    <w:uiPriority w:val="99"/>
    <w:semiHidden/>
    <w:unhideWhenUsed/>
    <w:rsid w:val="00956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667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B96E35"/>
    <w:rPr>
      <w:rFonts w:eastAsiaTheme="majorEastAsia" w:cstheme="majorBidi"/>
      <w:b/>
      <w:bCs/>
      <w:smallCaps/>
      <w:kern w:val="36"/>
      <w:sz w:val="28"/>
      <w:szCs w:val="24"/>
      <w:lang w:val="es-CL" w:eastAsia="es-CL"/>
    </w:rPr>
  </w:style>
  <w:style w:type="paragraph" w:styleId="Sinespaciado">
    <w:name w:val="No Spacing"/>
    <w:link w:val="SinespaciadoCar"/>
    <w:uiPriority w:val="1"/>
    <w:qFormat/>
    <w:rsid w:val="00956675"/>
    <w:pPr>
      <w:spacing w:after="0" w:line="240" w:lineRule="auto"/>
    </w:pPr>
    <w:rPr>
      <w:rFonts w:eastAsiaTheme="minorEastAsia"/>
      <w:sz w:val="20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6675"/>
    <w:rPr>
      <w:rFonts w:eastAsiaTheme="minorEastAsia"/>
      <w:sz w:val="20"/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956675"/>
    <w:pPr>
      <w:pBdr>
        <w:bottom w:val="single" w:sz="8" w:space="4" w:color="00B05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956675"/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2E5D0F"/>
    <w:rPr>
      <w:rFonts w:asciiTheme="majorHAnsi" w:eastAsiaTheme="majorEastAsia" w:hAnsiTheme="majorHAnsi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A4AC1"/>
    <w:rPr>
      <w:rFonts w:asciiTheme="majorHAnsi" w:eastAsiaTheme="majorEastAsia" w:hAnsiTheme="majorHAnsi" w:cstheme="majorBidi"/>
      <w:b/>
      <w:bCs/>
      <w:color w:val="00B05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FA4AC1"/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FA4AC1"/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A4AC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A4AC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4AC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4AC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A4AC1"/>
    <w:rPr>
      <w:color w:val="262626" w:themeColor="hyperlink"/>
      <w:u w:val="single"/>
    </w:rPr>
  </w:style>
  <w:style w:type="table" w:styleId="Tablaconcuadrcula">
    <w:name w:val="Table Grid"/>
    <w:basedOn w:val="Tablanormal"/>
    <w:uiPriority w:val="59"/>
    <w:rsid w:val="009F2E2D"/>
    <w:pPr>
      <w:spacing w:after="0" w:line="240" w:lineRule="auto"/>
    </w:pPr>
    <w:rPr>
      <w:rFonts w:eastAsiaTheme="minorEastAsia"/>
      <w:lang w:val="es-CL"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rsid w:val="009F2E2D"/>
  </w:style>
  <w:style w:type="character" w:styleId="Textoennegrita">
    <w:name w:val="Strong"/>
    <w:basedOn w:val="Fuentedeprrafopredeter"/>
    <w:uiPriority w:val="22"/>
    <w:qFormat/>
    <w:rsid w:val="008240CE"/>
    <w:rPr>
      <w:b/>
      <w:bCs/>
    </w:rPr>
  </w:style>
  <w:style w:type="paragraph" w:styleId="Prrafodelista">
    <w:name w:val="List Paragraph"/>
    <w:basedOn w:val="Normal"/>
    <w:uiPriority w:val="34"/>
    <w:qFormat/>
    <w:rsid w:val="008240CE"/>
    <w:pPr>
      <w:spacing w:after="160" w:line="259" w:lineRule="auto"/>
      <w:ind w:left="720"/>
      <w:contextualSpacing/>
    </w:pPr>
    <w:rPr>
      <w:lang w:val="es-CL"/>
    </w:rPr>
  </w:style>
  <w:style w:type="paragraph" w:customStyle="1" w:styleId="sdxTtulo2">
    <w:name w:val="sdx_Título 2"/>
    <w:link w:val="sdxTtulo2Car"/>
    <w:autoRedefine/>
    <w:qFormat/>
    <w:rsid w:val="008240CE"/>
    <w:pPr>
      <w:spacing w:after="160" w:line="259" w:lineRule="auto"/>
    </w:pPr>
    <w:rPr>
      <w:rFonts w:ascii="Garamond" w:eastAsia="Times New Roman" w:hAnsi="Garamond" w:cs="Times New Roman"/>
      <w:b/>
      <w:bCs/>
      <w:color w:val="00833B" w:themeColor="accent1" w:themeShade="BF"/>
      <w:kern w:val="36"/>
      <w:sz w:val="28"/>
      <w:szCs w:val="48"/>
      <w:lang w:val="es-CL" w:eastAsia="es-CL"/>
    </w:rPr>
  </w:style>
  <w:style w:type="character" w:customStyle="1" w:styleId="sdxTtulo2Car">
    <w:name w:val="sdx_Título 2 Car"/>
    <w:basedOn w:val="Fuentedeprrafopredeter"/>
    <w:link w:val="sdxTtulo2"/>
    <w:rsid w:val="008240CE"/>
    <w:rPr>
      <w:rFonts w:ascii="Garamond" w:eastAsia="Times New Roman" w:hAnsi="Garamond" w:cs="Times New Roman"/>
      <w:b/>
      <w:bCs/>
      <w:color w:val="00833B" w:themeColor="accent1" w:themeShade="BF"/>
      <w:kern w:val="36"/>
      <w:sz w:val="28"/>
      <w:szCs w:val="48"/>
      <w:lang w:val="es-CL" w:eastAsia="es-CL"/>
    </w:rPr>
  </w:style>
  <w:style w:type="character" w:styleId="Textodelmarcadordeposicin">
    <w:name w:val="Placeholder Text"/>
    <w:basedOn w:val="Fuentedeprrafopredeter"/>
    <w:uiPriority w:val="99"/>
    <w:semiHidden/>
    <w:rsid w:val="008240CE"/>
    <w:rPr>
      <w:color w:val="808080"/>
    </w:rPr>
  </w:style>
  <w:style w:type="character" w:styleId="Ttulodellibro">
    <w:name w:val="Book Title"/>
    <w:basedOn w:val="Fuentedeprrafopredeter"/>
    <w:uiPriority w:val="33"/>
    <w:qFormat/>
    <w:rsid w:val="008240CE"/>
    <w:rPr>
      <w:b/>
      <w:bCs/>
      <w:smallCaps/>
      <w:spacing w:val="5"/>
    </w:rPr>
  </w:style>
  <w:style w:type="table" w:styleId="Listaclara-nfasis1">
    <w:name w:val="Light List Accent 1"/>
    <w:basedOn w:val="Tablanormal"/>
    <w:uiPriority w:val="61"/>
    <w:rsid w:val="008240CE"/>
    <w:pPr>
      <w:spacing w:after="0" w:line="240" w:lineRule="auto"/>
    </w:pPr>
    <w:tblPr>
      <w:tblStyleRowBandSize w:val="1"/>
      <w:tblStyleColBandSize w:val="1"/>
      <w:tblBorders>
        <w:top w:val="single" w:sz="8" w:space="0" w:color="00B050" w:themeColor="accent1"/>
        <w:left w:val="single" w:sz="8" w:space="0" w:color="00B050" w:themeColor="accent1"/>
        <w:bottom w:val="single" w:sz="8" w:space="0" w:color="00B050" w:themeColor="accent1"/>
        <w:right w:val="single" w:sz="8" w:space="0" w:color="00B05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5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  <w:tblStylePr w:type="band1Horz">
      <w:tblPr/>
      <w:tcPr>
        <w:tcBorders>
          <w:top w:val="single" w:sz="8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</w:style>
  <w:style w:type="table" w:styleId="Listamedia1-nfasis1">
    <w:name w:val="Medium List 1 Accent 1"/>
    <w:basedOn w:val="Tablanormal"/>
    <w:uiPriority w:val="65"/>
    <w:rsid w:val="008240CE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8" w:space="0" w:color="00B050" w:themeColor="accent1"/>
        <w:bottom w:val="single" w:sz="8" w:space="0" w:color="00B05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50" w:themeColor="accent1"/>
        </w:tcBorders>
      </w:tcPr>
    </w:tblStylePr>
    <w:tblStylePr w:type="lastRow">
      <w:rPr>
        <w:b/>
        <w:bCs/>
        <w:color w:val="92D050" w:themeColor="text2"/>
      </w:rPr>
      <w:tblPr/>
      <w:tcPr>
        <w:tcBorders>
          <w:top w:val="single" w:sz="8" w:space="0" w:color="00B050" w:themeColor="accent1"/>
          <w:bottom w:val="single" w:sz="8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50" w:themeColor="accent1"/>
          <w:bottom w:val="single" w:sz="8" w:space="0" w:color="00B050" w:themeColor="accent1"/>
        </w:tcBorders>
      </w:tcPr>
    </w:tblStylePr>
    <w:tblStylePr w:type="band1Vert">
      <w:tblPr/>
      <w:tcPr>
        <w:shd w:val="clear" w:color="auto" w:fill="ACFFD1" w:themeFill="accent1" w:themeFillTint="3F"/>
      </w:tcPr>
    </w:tblStylePr>
    <w:tblStylePr w:type="band1Horz">
      <w:tblPr/>
      <w:tcPr>
        <w:shd w:val="clear" w:color="auto" w:fill="ACFFD1" w:themeFill="accent1" w:themeFillTint="3F"/>
      </w:tcPr>
    </w:tblStylePr>
  </w:style>
  <w:style w:type="paragraph" w:customStyle="1" w:styleId="bizNormal">
    <w:name w:val="bizNormal"/>
    <w:basedOn w:val="Normal"/>
    <w:rsid w:val="00396CCA"/>
    <w:pPr>
      <w:spacing w:before="120" w:after="0" w:line="240" w:lineRule="auto"/>
      <w:jc w:val="both"/>
    </w:pPr>
    <w:rPr>
      <w:rFonts w:ascii="Arial" w:eastAsia="Times New Roman" w:hAnsi="Arial" w:cs="Times New Roman"/>
      <w:sz w:val="20"/>
      <w:szCs w:val="20"/>
      <w:lang w:val="es-CL" w:eastAsia="es-ES"/>
    </w:rPr>
  </w:style>
  <w:style w:type="table" w:customStyle="1" w:styleId="Tabladecuadrcula6concolores-nfasis11">
    <w:name w:val="Tabla de cuadrícula 6 con colores - Énfasis 11"/>
    <w:basedOn w:val="Tablanormal"/>
    <w:uiPriority w:val="51"/>
    <w:rsid w:val="00396CCA"/>
    <w:pPr>
      <w:spacing w:after="0" w:line="240" w:lineRule="auto"/>
    </w:pPr>
    <w:rPr>
      <w:color w:val="00833B" w:themeColor="accent1" w:themeShade="BF"/>
      <w:lang w:val="es-CL"/>
    </w:rPr>
    <w:tblPr>
      <w:tblStyleRowBandSize w:val="1"/>
      <w:tblStyleColBandSize w:val="1"/>
      <w:tblBorders>
        <w:top w:val="single" w:sz="4" w:space="0" w:color="36FF90" w:themeColor="accent1" w:themeTint="99"/>
        <w:left w:val="single" w:sz="4" w:space="0" w:color="36FF90" w:themeColor="accent1" w:themeTint="99"/>
        <w:bottom w:val="single" w:sz="4" w:space="0" w:color="36FF90" w:themeColor="accent1" w:themeTint="99"/>
        <w:right w:val="single" w:sz="4" w:space="0" w:color="36FF90" w:themeColor="accent1" w:themeTint="99"/>
        <w:insideH w:val="single" w:sz="4" w:space="0" w:color="36FF90" w:themeColor="accent1" w:themeTint="99"/>
        <w:insideV w:val="single" w:sz="4" w:space="0" w:color="36FF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1" w:themeFillTint="33"/>
      </w:tcPr>
    </w:tblStylePr>
    <w:tblStylePr w:type="band1Horz">
      <w:tblPr/>
      <w:tcPr>
        <w:shd w:val="clear" w:color="auto" w:fill="BCFFDA" w:themeFill="accent1" w:themeFillTint="33"/>
      </w:tcPr>
    </w:tblStylePr>
  </w:style>
  <w:style w:type="table" w:customStyle="1" w:styleId="Tabladecuadrcula6concolores-nfasis53">
    <w:name w:val="Tabla de cuadrícula 6 con colores - Énfasis 53"/>
    <w:basedOn w:val="Tablanormal"/>
    <w:uiPriority w:val="51"/>
    <w:rsid w:val="00396CCA"/>
    <w:pPr>
      <w:spacing w:after="0" w:line="240" w:lineRule="auto"/>
    </w:pPr>
    <w:rPr>
      <w:color w:val="31849B" w:themeColor="accent5" w:themeShade="BF"/>
      <w:lang w:val="es-CL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nfasis">
    <w:name w:val="Emphasis"/>
    <w:basedOn w:val="Fuentedeprrafopredeter"/>
    <w:uiPriority w:val="20"/>
    <w:qFormat/>
    <w:rsid w:val="00396CCA"/>
    <w:rPr>
      <w:i/>
      <w:iCs/>
    </w:rPr>
  </w:style>
  <w:style w:type="table" w:styleId="Sombreadoclaro-nfasis1">
    <w:name w:val="Light Shading Accent 1"/>
    <w:basedOn w:val="Tablanormal"/>
    <w:uiPriority w:val="60"/>
    <w:rsid w:val="00396CCA"/>
    <w:pPr>
      <w:spacing w:after="0" w:line="240" w:lineRule="auto"/>
    </w:pPr>
    <w:rPr>
      <w:color w:val="00833B" w:themeColor="accent1" w:themeShade="BF"/>
    </w:rPr>
    <w:tblPr>
      <w:tblStyleRowBandSize w:val="1"/>
      <w:tblStyleColBandSize w:val="1"/>
      <w:tblBorders>
        <w:top w:val="single" w:sz="8" w:space="0" w:color="00B050" w:themeColor="accent1"/>
        <w:bottom w:val="single" w:sz="8" w:space="0" w:color="00B05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1"/>
          <w:left w:val="nil"/>
          <w:bottom w:val="single" w:sz="8" w:space="0" w:color="00B05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1"/>
          <w:left w:val="nil"/>
          <w:bottom w:val="single" w:sz="8" w:space="0" w:color="00B05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1" w:themeFillTint="3F"/>
      </w:tcPr>
    </w:tblStylePr>
  </w:style>
  <w:style w:type="table" w:styleId="Cuadrculamedia2-nfasis1">
    <w:name w:val="Medium Grid 2 Accent 1"/>
    <w:basedOn w:val="Tablanormal"/>
    <w:uiPriority w:val="68"/>
    <w:rsid w:val="00A86281"/>
    <w:pPr>
      <w:spacing w:after="0" w:line="240" w:lineRule="auto"/>
    </w:pPr>
    <w:rPr>
      <w:rFonts w:asciiTheme="majorHAnsi" w:eastAsiaTheme="majorEastAsia" w:hAnsiTheme="majorHAnsi" w:cstheme="majorBidi"/>
      <w:color w:val="3F3F3F" w:themeColor="text1"/>
    </w:rPr>
    <w:tblPr>
      <w:tblStyleRowBandSize w:val="1"/>
      <w:tblStyleColBandSize w:val="1"/>
      <w:tblBorders>
        <w:top w:val="single" w:sz="8" w:space="0" w:color="00B050" w:themeColor="accent1"/>
        <w:left w:val="single" w:sz="8" w:space="0" w:color="00B050" w:themeColor="accent1"/>
        <w:bottom w:val="single" w:sz="8" w:space="0" w:color="00B050" w:themeColor="accent1"/>
        <w:right w:val="single" w:sz="8" w:space="0" w:color="00B050" w:themeColor="accent1"/>
        <w:insideH w:val="single" w:sz="8" w:space="0" w:color="00B050" w:themeColor="accent1"/>
        <w:insideV w:val="single" w:sz="8" w:space="0" w:color="00B050" w:themeColor="accent1"/>
      </w:tblBorders>
    </w:tblPr>
    <w:tcPr>
      <w:shd w:val="clear" w:color="auto" w:fill="ACFFD1" w:themeFill="accent1" w:themeFillTint="3F"/>
    </w:tcPr>
    <w:tblStylePr w:type="firstRow">
      <w:rPr>
        <w:b/>
        <w:bCs/>
        <w:color w:val="3F3F3F" w:themeColor="text1"/>
      </w:rPr>
      <w:tblPr/>
      <w:tcPr>
        <w:shd w:val="clear" w:color="auto" w:fill="DEFFEC" w:themeFill="accent1" w:themeFillTint="19"/>
      </w:tcPr>
    </w:tblStylePr>
    <w:tblStylePr w:type="lastRow">
      <w:rPr>
        <w:b/>
        <w:bCs/>
        <w:color w:val="3F3F3F" w:themeColor="text1"/>
      </w:rPr>
      <w:tblPr/>
      <w:tcPr>
        <w:tcBorders>
          <w:top w:val="single" w:sz="12" w:space="0" w:color="3F3F3F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FDA" w:themeFill="accent1" w:themeFillTint="33"/>
      </w:tcPr>
    </w:tblStylePr>
    <w:tblStylePr w:type="band1Vert">
      <w:tblPr/>
      <w:tcPr>
        <w:shd w:val="clear" w:color="auto" w:fill="58FFA3" w:themeFill="accent1" w:themeFillTint="7F"/>
      </w:tcPr>
    </w:tblStylePr>
    <w:tblStylePr w:type="band1Horz">
      <w:tblPr/>
      <w:tcPr>
        <w:tcBorders>
          <w:insideH w:val="single" w:sz="6" w:space="0" w:color="00B050" w:themeColor="accent1"/>
          <w:insideV w:val="single" w:sz="6" w:space="0" w:color="00B050" w:themeColor="accent1"/>
        </w:tcBorders>
        <w:shd w:val="clear" w:color="auto" w:fill="58F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A86281"/>
    <w:pPr>
      <w:spacing w:after="0" w:line="240" w:lineRule="auto"/>
    </w:pPr>
    <w:rPr>
      <w:rFonts w:asciiTheme="majorHAnsi" w:eastAsiaTheme="majorEastAsia" w:hAnsiTheme="majorHAnsi" w:cstheme="majorBidi"/>
      <w:color w:val="3F3F3F" w:themeColor="text1"/>
    </w:rPr>
    <w:tblPr>
      <w:tblStyleRowBandSize w:val="1"/>
      <w:tblStyleColBandSize w:val="1"/>
      <w:tblBorders>
        <w:top w:val="single" w:sz="8" w:space="0" w:color="31859B" w:themeColor="accent4"/>
        <w:left w:val="single" w:sz="8" w:space="0" w:color="31859B" w:themeColor="accent4"/>
        <w:bottom w:val="single" w:sz="8" w:space="0" w:color="31859B" w:themeColor="accent4"/>
        <w:right w:val="single" w:sz="8" w:space="0" w:color="31859B" w:themeColor="accent4"/>
        <w:insideH w:val="single" w:sz="8" w:space="0" w:color="31859B" w:themeColor="accent4"/>
        <w:insideV w:val="single" w:sz="8" w:space="0" w:color="31859B" w:themeColor="accent4"/>
      </w:tblBorders>
    </w:tblPr>
    <w:tcPr>
      <w:shd w:val="clear" w:color="auto" w:fill="C5E4EC" w:themeFill="accent4" w:themeFillTint="3F"/>
    </w:tcPr>
    <w:tblStylePr w:type="firstRow">
      <w:rPr>
        <w:b/>
        <w:bCs/>
        <w:color w:val="3F3F3F" w:themeColor="text1"/>
      </w:rPr>
      <w:tblPr/>
      <w:tcPr>
        <w:shd w:val="clear" w:color="auto" w:fill="E8F4F7" w:themeFill="accent4" w:themeFillTint="19"/>
      </w:tcPr>
    </w:tblStylePr>
    <w:tblStylePr w:type="lastRow">
      <w:rPr>
        <w:b/>
        <w:bCs/>
        <w:color w:val="3F3F3F" w:themeColor="text1"/>
      </w:rPr>
      <w:tblPr/>
      <w:tcPr>
        <w:tcBorders>
          <w:top w:val="single" w:sz="12" w:space="0" w:color="3F3F3F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9F0" w:themeFill="accent4" w:themeFillTint="33"/>
      </w:tcPr>
    </w:tblStylePr>
    <w:tblStylePr w:type="band1Vert">
      <w:tblPr/>
      <w:tcPr>
        <w:shd w:val="clear" w:color="auto" w:fill="8BC9DA" w:themeFill="accent4" w:themeFillTint="7F"/>
      </w:tcPr>
    </w:tblStylePr>
    <w:tblStylePr w:type="band1Horz">
      <w:tblPr/>
      <w:tcPr>
        <w:tcBorders>
          <w:insideH w:val="single" w:sz="6" w:space="0" w:color="31859B" w:themeColor="accent4"/>
          <w:insideV w:val="single" w:sz="6" w:space="0" w:color="31859B" w:themeColor="accent4"/>
        </w:tcBorders>
        <w:shd w:val="clear" w:color="auto" w:fill="8BC9D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Tablanormal1">
    <w:name w:val="Plain Table 1"/>
    <w:basedOn w:val="Tablanormal"/>
    <w:uiPriority w:val="99"/>
    <w:rsid w:val="003E6B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6concolores">
    <w:name w:val="Grid Table 6 Colorful"/>
    <w:basedOn w:val="Tablanormal"/>
    <w:uiPriority w:val="51"/>
    <w:rsid w:val="0008177A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4" w:space="0" w:color="8B8B8B" w:themeColor="text1" w:themeTint="99"/>
        <w:left w:val="single" w:sz="4" w:space="0" w:color="8B8B8B" w:themeColor="text1" w:themeTint="99"/>
        <w:bottom w:val="single" w:sz="4" w:space="0" w:color="8B8B8B" w:themeColor="text1" w:themeTint="99"/>
        <w:right w:val="single" w:sz="4" w:space="0" w:color="8B8B8B" w:themeColor="text1" w:themeTint="99"/>
        <w:insideH w:val="single" w:sz="4" w:space="0" w:color="8B8B8B" w:themeColor="text1" w:themeTint="99"/>
        <w:insideV w:val="single" w:sz="4" w:space="0" w:color="8B8B8B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8B8B8B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8B8B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Tabladelista6concolores">
    <w:name w:val="List Table 6 Colorful"/>
    <w:basedOn w:val="Tablanormal"/>
    <w:uiPriority w:val="51"/>
    <w:rsid w:val="0008177A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4" w:space="0" w:color="3F3F3F" w:themeColor="text1"/>
        <w:bottom w:val="single" w:sz="4" w:space="0" w:color="3F3F3F" w:themeColor="text1"/>
      </w:tblBorders>
    </w:tblPr>
    <w:tblStylePr w:type="firstRow">
      <w:rPr>
        <w:b/>
        <w:bCs/>
      </w:rPr>
      <w:tblPr/>
      <w:tcPr>
        <w:tcBorders>
          <w:bottom w:val="single" w:sz="4" w:space="0" w:color="3F3F3F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3F3F3F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Cuadrculadetablaclara">
    <w:name w:val="Grid Table Light"/>
    <w:basedOn w:val="Tablanormal"/>
    <w:uiPriority w:val="99"/>
    <w:rsid w:val="000817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9"/>
    <w:semiHidden/>
    <w:rsid w:val="00592391"/>
    <w:rPr>
      <w:rFonts w:asciiTheme="majorHAnsi" w:eastAsiaTheme="majorEastAsia" w:hAnsiTheme="majorHAnsi" w:cstheme="majorBidi"/>
      <w:color w:val="005727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2391"/>
    <w:rPr>
      <w:rFonts w:asciiTheme="majorHAnsi" w:eastAsiaTheme="majorEastAsia" w:hAnsiTheme="majorHAnsi" w:cstheme="majorBidi"/>
      <w:i/>
      <w:iCs/>
      <w:color w:val="005727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2391"/>
    <w:rPr>
      <w:rFonts w:asciiTheme="majorHAnsi" w:eastAsiaTheme="majorEastAsia" w:hAnsiTheme="majorHAnsi" w:cstheme="majorBidi"/>
      <w:color w:val="5C5C5C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2391"/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4975AD"/>
    <w:pPr>
      <w:spacing w:after="0" w:line="240" w:lineRule="auto"/>
    </w:pPr>
    <w:rPr>
      <w:lang w:val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81789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FC138B"/>
    <w:rPr>
      <w:color w:val="00CC9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77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figueroa\Descargas\DOT-000-Plantilla-de-Definicio&#769;n.dotx" TargetMode="External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rgbClr val="3F3F3F"/>
      </a:dk1>
      <a:lt1>
        <a:srgbClr val="FFFFFF"/>
      </a:lt1>
      <a:dk2>
        <a:srgbClr val="92D050"/>
      </a:dk2>
      <a:lt2>
        <a:srgbClr val="D7E3BC"/>
      </a:lt2>
      <a:accent1>
        <a:srgbClr val="00B050"/>
      </a:accent1>
      <a:accent2>
        <a:srgbClr val="31859B"/>
      </a:accent2>
      <a:accent3>
        <a:srgbClr val="00B0F0"/>
      </a:accent3>
      <a:accent4>
        <a:srgbClr val="31859B"/>
      </a:accent4>
      <a:accent5>
        <a:srgbClr val="4BACC6"/>
      </a:accent5>
      <a:accent6>
        <a:srgbClr val="1F497D"/>
      </a:accent6>
      <a:hlink>
        <a:srgbClr val="262626"/>
      </a:hlink>
      <a:folHlink>
        <a:srgbClr val="00CC99"/>
      </a:folHlink>
    </a:clrScheme>
    <a:fontScheme name="Aspecto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ACF1F1420434438C208441ADFAC003" ma:contentTypeVersion="1" ma:contentTypeDescription="Crear nuevo documento." ma:contentTypeScope="" ma:versionID="57f7aa852a71096a8c75bc51742d8ebc">
  <xsd:schema xmlns:xsd="http://www.w3.org/2001/XMLSchema" xmlns:p="http://schemas.microsoft.com/office/2006/metadata/properties" xmlns:ns2="f0c45fe7-3da9-4f7d-a5e0-9a1c357f4d08" targetNamespace="http://schemas.microsoft.com/office/2006/metadata/properties" ma:root="true" ma:fieldsID="8e56acf5177bf8c14e150e8c45d2a0e3" ns2:_="">
    <xsd:import namespace="f0c45fe7-3da9-4f7d-a5e0-9a1c357f4d08"/>
    <xsd:element name="properties">
      <xsd:complexType>
        <xsd:sequence>
          <xsd:element name="documentManagement">
            <xsd:complexType>
              <xsd:all>
                <xsd:element ref="ns2:Autor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f0c45fe7-3da9-4f7d-a5e0-9a1c357f4d08" elementFormDefault="qualified">
    <xsd:import namespace="http://schemas.microsoft.com/office/2006/documentManagement/types"/>
    <xsd:element name="Autor" ma:index="8" ma:displayName="Autor" ma:default="Rayen Salud" ma:description="Generó el activo" ma:internalName="Autor">
      <xsd:simpleType>
        <xsd:restriction base="dms:Text">
          <xsd:maxLength value="20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Autor xmlns="f0c45fe7-3da9-4f7d-a5e0-9a1c357f4d08">Rayen Salud</Autor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C42579-D8C5-40D3-B033-370A1A7AF3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547B6D-F4F2-4EDF-8F9B-CCC77E573E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c45fe7-3da9-4f7d-a5e0-9a1c357f4d08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948F4469-33C4-486F-98CB-A6AAB53A7347}">
  <ds:schemaRefs>
    <ds:schemaRef ds:uri="http://schemas.microsoft.com/office/2006/metadata/properties"/>
    <ds:schemaRef ds:uri="f0c45fe7-3da9-4f7d-a5e0-9a1c357f4d08"/>
  </ds:schemaRefs>
</ds:datastoreItem>
</file>

<file path=customXml/itemProps4.xml><?xml version="1.0" encoding="utf-8"?>
<ds:datastoreItem xmlns:ds="http://schemas.openxmlformats.org/officeDocument/2006/customXml" ds:itemID="{93A55AEA-2C5B-4529-A1E5-7C304A15C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DOT-000-Plantilla-de-Definición.dotx</Template>
  <TotalTime>9</TotalTime>
  <Pages>7</Pages>
  <Words>574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Definición</vt:lpstr>
    </vt:vector>
  </TitlesOfParts>
  <Company/>
  <LinksUpToDate>false</LinksUpToDate>
  <CharactersWithSpaces>3729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Definición</dc:title>
  <dc:subject/>
  <dc:creator>Daniela Figueroa</dc:creator>
  <cp:keywords/>
  <dc:description/>
  <cp:lastModifiedBy>Victor Coronado</cp:lastModifiedBy>
  <cp:revision>5</cp:revision>
  <cp:lastPrinted>2017-03-06T18:36:00Z</cp:lastPrinted>
  <dcterms:created xsi:type="dcterms:W3CDTF">2018-02-06T20:37:00Z</dcterms:created>
  <dcterms:modified xsi:type="dcterms:W3CDTF">2018-02-07T11:50:00Z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0x01010081ACF1F1420434438C208441ADFAC003</vt:lpwstr>
  </property>
</Properties>
</file>