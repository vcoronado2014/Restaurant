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DAA1C" w14:textId="57A9DEFA" w:rsidR="00554980" w:rsidRPr="00016923" w:rsidRDefault="00554980" w:rsidP="00016923"/>
    <w:p w14:paraId="5C03963F" w14:textId="348107D1" w:rsidR="00D704B0" w:rsidRDefault="00CE2F27" w:rsidP="00FA7018">
      <w:r w:rsidRPr="00016923"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968" behindDoc="0" locked="0" layoutInCell="0" allowOverlap="1" wp14:anchorId="72B947C2" wp14:editId="413F1C1E">
                <wp:simplePos x="0" y="0"/>
                <wp:positionH relativeFrom="margin">
                  <wp:align>right</wp:align>
                </wp:positionH>
                <wp:positionV relativeFrom="margin">
                  <wp:posOffset>6053455</wp:posOffset>
                </wp:positionV>
                <wp:extent cx="5353050" cy="1828800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828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F2ECBED" w14:textId="4881B1CF" w:rsidR="000C3703" w:rsidRPr="00CE2F27" w:rsidRDefault="00234DCD" w:rsidP="00CE2F27">
                            <w:pPr>
                              <w:jc w:val="center"/>
                              <w:rPr>
                                <w:i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i/>
                                <w:color w:val="1F497D" w:themeColor="text2"/>
                                <w:sz w:val="36"/>
                              </w:rPr>
                              <w:t>Mi Familia APP</w:t>
                            </w:r>
                          </w:p>
                          <w:p w14:paraId="6CA4D0BC" w14:textId="77777777" w:rsidR="000C3703" w:rsidRDefault="000C3703" w:rsidP="00C61D25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B82826B" w14:textId="3D4FFC38" w:rsidR="00C61D25" w:rsidRPr="00C61D25" w:rsidRDefault="00234DCD" w:rsidP="00C61D25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Versión 1.0.0</w:t>
                            </w:r>
                          </w:p>
                          <w:p w14:paraId="18D20E7A" w14:textId="2048E63B" w:rsidR="00C61D25" w:rsidRPr="00C61D25" w:rsidRDefault="00C61D25" w:rsidP="00C61D25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C61D25">
                              <w:rPr>
                                <w:b/>
                                <w:sz w:val="28"/>
                              </w:rPr>
                              <w:t>(</w:t>
                            </w:r>
                            <w:r w:rsidR="00234DCD">
                              <w:rPr>
                                <w:b/>
                                <w:sz w:val="28"/>
                              </w:rPr>
                              <w:t>10-2016)</w:t>
                            </w:r>
                            <w:r w:rsidRPr="00C61D25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B947C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70.3pt;margin-top:476.65pt;width:421.5pt;height:2in;z-index:25166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" o:allowincell="f" filled="f" stroked="f">
                <v:textbox>
                  <w:txbxContent>
                    <w:p w14:paraId="3F2ECBED" w14:textId="4881B1CF" w:rsidR="000C3703" w:rsidRPr="00CE2F27" w:rsidRDefault="00234DCD" w:rsidP="00CE2F27">
                      <w:pPr>
                        <w:jc w:val="center"/>
                        <w:rPr>
                          <w:i/>
                          <w:color w:val="1F497D" w:themeColor="text2"/>
                          <w:sz w:val="36"/>
                        </w:rPr>
                      </w:pPr>
                      <w:r>
                        <w:rPr>
                          <w:i/>
                          <w:color w:val="1F497D" w:themeColor="text2"/>
                          <w:sz w:val="36"/>
                        </w:rPr>
                        <w:t>Mi Familia APP</w:t>
                      </w:r>
                    </w:p>
                    <w:p w14:paraId="6CA4D0BC" w14:textId="77777777" w:rsidR="000C3703" w:rsidRDefault="000C3703" w:rsidP="00C61D25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3B82826B" w14:textId="3D4FFC38" w:rsidR="00C61D25" w:rsidRPr="00C61D25" w:rsidRDefault="00234DCD" w:rsidP="00C61D25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Versión 1.0.0</w:t>
                      </w:r>
                    </w:p>
                    <w:p w14:paraId="18D20E7A" w14:textId="2048E63B" w:rsidR="00C61D25" w:rsidRPr="00C61D25" w:rsidRDefault="00C61D25" w:rsidP="00C61D25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C61D25">
                        <w:rPr>
                          <w:b/>
                          <w:sz w:val="28"/>
                        </w:rPr>
                        <w:t>(</w:t>
                      </w:r>
                      <w:r w:rsidR="00234DCD">
                        <w:rPr>
                          <w:b/>
                          <w:sz w:val="28"/>
                        </w:rPr>
                        <w:t>10-2016)</w:t>
                      </w:r>
                      <w:r w:rsidRPr="00C61D25">
                        <w:rPr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016923">
        <w:rPr>
          <w:noProof/>
          <w:lang w:val="es-CL" w:eastAsia="es-CL"/>
        </w:rPr>
        <w:drawing>
          <wp:anchor distT="0" distB="0" distL="114300" distR="114300" simplePos="0" relativeHeight="251664896" behindDoc="1" locked="0" layoutInCell="1" allowOverlap="1" wp14:anchorId="0B9DC961" wp14:editId="3730BA6A">
            <wp:simplePos x="0" y="0"/>
            <wp:positionH relativeFrom="column">
              <wp:posOffset>15240</wp:posOffset>
            </wp:positionH>
            <wp:positionV relativeFrom="paragraph">
              <wp:posOffset>1291590</wp:posOffset>
            </wp:positionV>
            <wp:extent cx="5400040" cy="6698615"/>
            <wp:effectExtent l="19050" t="0" r="10160" b="1892935"/>
            <wp:wrapNone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986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016923"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5581FF0B" wp14:editId="73503E2C">
                <wp:simplePos x="0" y="0"/>
                <wp:positionH relativeFrom="page">
                  <wp:posOffset>1085850</wp:posOffset>
                </wp:positionH>
                <wp:positionV relativeFrom="margin">
                  <wp:posOffset>725805</wp:posOffset>
                </wp:positionV>
                <wp:extent cx="5419090" cy="657225"/>
                <wp:effectExtent l="0" t="0" r="0" b="0"/>
                <wp:wrapNone/>
                <wp:docPr id="6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090" cy="65722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AB67799" w14:textId="77777777" w:rsidR="00832703" w:rsidRPr="00CE2F27" w:rsidRDefault="00C61D25" w:rsidP="00CE2F27">
                            <w:pPr>
                              <w:jc w:val="center"/>
                              <w:rPr>
                                <w:color w:val="1F497D" w:themeColor="text2"/>
                                <w:sz w:val="44"/>
                                <w:szCs w:val="44"/>
                              </w:rPr>
                            </w:pPr>
                            <w:r w:rsidRPr="00CE2F27">
                              <w:rPr>
                                <w:color w:val="1F497D" w:themeColor="text2"/>
                                <w:sz w:val="44"/>
                                <w:szCs w:val="44"/>
                              </w:rPr>
                              <w:t>Entrega de Servicios a Producción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1FF0B" id="_x0000_s1027" type="#_x0000_t202" style="position:absolute;margin-left:85.5pt;margin-top:57.15pt;width:426.7pt;height:51.7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" o:allowincell="f" filled="f" stroked="f">
                <v:textbox>
                  <w:txbxContent>
                    <w:p w14:paraId="0AB67799" w14:textId="77777777" w:rsidR="00832703" w:rsidRPr="00CE2F27" w:rsidRDefault="00C61D25" w:rsidP="00CE2F27">
                      <w:pPr>
                        <w:jc w:val="center"/>
                        <w:rPr>
                          <w:color w:val="1F497D" w:themeColor="text2"/>
                          <w:sz w:val="44"/>
                          <w:szCs w:val="44"/>
                        </w:rPr>
                      </w:pPr>
                      <w:r w:rsidRPr="00CE2F27">
                        <w:rPr>
                          <w:color w:val="1F497D" w:themeColor="text2"/>
                          <w:sz w:val="44"/>
                          <w:szCs w:val="44"/>
                        </w:rPr>
                        <w:t>Entrega de Servicios a Producción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2355F1" w:rsidRPr="00016923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251711823"/>
        <w:docPartObj>
          <w:docPartGallery w:val="Table of Contents"/>
          <w:docPartUnique/>
        </w:docPartObj>
      </w:sdtPr>
      <w:sdtEndPr/>
      <w:sdtContent>
        <w:p w14:paraId="4186E2D2" w14:textId="588080BD" w:rsidR="00E6750A" w:rsidRDefault="00E6750A">
          <w:pPr>
            <w:pStyle w:val="TtulodeTDC"/>
          </w:pPr>
          <w:r>
            <w:rPr>
              <w:lang w:val="es-ES"/>
            </w:rPr>
            <w:t>Contenido</w:t>
          </w:r>
        </w:p>
        <w:bookmarkStart w:id="0" w:name="_GoBack"/>
        <w:bookmarkEnd w:id="0"/>
        <w:p w14:paraId="20307D85" w14:textId="77777777" w:rsidR="003F6770" w:rsidRDefault="00E6750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170708" w:history="1">
            <w:r w:rsidR="003F6770" w:rsidRPr="00C74748">
              <w:rPr>
                <w:rStyle w:val="Hipervnculo"/>
                <w:noProof/>
              </w:rPr>
              <w:t>1.</w:t>
            </w:r>
            <w:r w:rsidR="003F677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="003F6770" w:rsidRPr="00C74748">
              <w:rPr>
                <w:rStyle w:val="Hipervnculo"/>
                <w:noProof/>
              </w:rPr>
              <w:t>Datos Específicos y Versión</w:t>
            </w:r>
            <w:r w:rsidR="003F6770">
              <w:rPr>
                <w:noProof/>
                <w:webHidden/>
              </w:rPr>
              <w:tab/>
            </w:r>
            <w:r w:rsidR="003F6770">
              <w:rPr>
                <w:noProof/>
                <w:webHidden/>
              </w:rPr>
              <w:fldChar w:fldCharType="begin"/>
            </w:r>
            <w:r w:rsidR="003F6770">
              <w:rPr>
                <w:noProof/>
                <w:webHidden/>
              </w:rPr>
              <w:instrText xml:space="preserve"> PAGEREF _Toc465170708 \h </w:instrText>
            </w:r>
            <w:r w:rsidR="003F6770">
              <w:rPr>
                <w:noProof/>
                <w:webHidden/>
              </w:rPr>
            </w:r>
            <w:r w:rsidR="003F6770">
              <w:rPr>
                <w:noProof/>
                <w:webHidden/>
              </w:rPr>
              <w:fldChar w:fldCharType="separate"/>
            </w:r>
            <w:r w:rsidR="003F6770">
              <w:rPr>
                <w:noProof/>
                <w:webHidden/>
              </w:rPr>
              <w:t>3</w:t>
            </w:r>
            <w:r w:rsidR="003F6770">
              <w:rPr>
                <w:noProof/>
                <w:webHidden/>
              </w:rPr>
              <w:fldChar w:fldCharType="end"/>
            </w:r>
          </w:hyperlink>
        </w:p>
        <w:p w14:paraId="7F4C2397" w14:textId="77777777" w:rsidR="003F6770" w:rsidRDefault="003F677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hyperlink w:anchor="_Toc465170709" w:history="1">
            <w:r w:rsidRPr="00C74748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Descripción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549D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10" w:history="1">
            <w:r w:rsidRPr="00C74748">
              <w:rPr>
                <w:rStyle w:val="Hipervnculo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Posicionamiento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CF26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11" w:history="1">
            <w:r w:rsidRPr="00C74748">
              <w:rPr>
                <w:rStyle w:val="Hipervnculo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Características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79C8D" w14:textId="77777777" w:rsidR="003F6770" w:rsidRDefault="003F677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hyperlink w:anchor="_Toc465170712" w:history="1">
            <w:r w:rsidRPr="00C74748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Despliegue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DAC74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13" w:history="1">
            <w:r w:rsidRPr="00C74748">
              <w:rPr>
                <w:rStyle w:val="Hipervnculo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D92D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14" w:history="1">
            <w:r w:rsidRPr="00C74748">
              <w:rPr>
                <w:rStyle w:val="Hipervnculo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Interconexión entre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150B6" w14:textId="77777777" w:rsidR="003F6770" w:rsidRDefault="003F6770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val="es-CL" w:eastAsia="es-CL"/>
            </w:rPr>
          </w:pPr>
          <w:hyperlink w:anchor="_Toc465170715" w:history="1">
            <w:r w:rsidRPr="00C74748">
              <w:rPr>
                <w:rStyle w:val="Hipervnculo"/>
                <w:noProof/>
              </w:rPr>
              <w:t>Diagrama de Componentes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24D42" w14:textId="77777777" w:rsidR="003F6770" w:rsidRDefault="003F6770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val="es-CL" w:eastAsia="es-CL"/>
            </w:rPr>
          </w:pPr>
          <w:hyperlink w:anchor="_Toc465170716" w:history="1">
            <w:r w:rsidRPr="00C74748">
              <w:rPr>
                <w:rStyle w:val="Hipervnculo"/>
                <w:noProof/>
              </w:rPr>
              <w:t>Diagrama de Componentes y Crud Servicio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8942" w14:textId="77777777" w:rsidR="003F6770" w:rsidRDefault="003F6770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val="es-CL" w:eastAsia="es-CL"/>
            </w:rPr>
          </w:pPr>
          <w:hyperlink w:anchor="_Toc465170717" w:history="1">
            <w:r w:rsidRPr="00C74748">
              <w:rPr>
                <w:rStyle w:val="Hipervnculo"/>
                <w:noProof/>
              </w:rPr>
              <w:t>Diagrama de Referencias (dlls)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903A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18" w:history="1">
            <w:r w:rsidRPr="00C74748">
              <w:rPr>
                <w:rStyle w:val="Hipervnculo"/>
                <w:noProof/>
              </w:rPr>
              <w:t>3.3.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Pre-Requisitos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9F1E9" w14:textId="77777777" w:rsidR="003F6770" w:rsidRDefault="003F6770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val="es-CL" w:eastAsia="es-CL"/>
            </w:rPr>
          </w:pPr>
          <w:hyperlink w:anchor="_Toc465170719" w:history="1">
            <w:r w:rsidRPr="00C74748">
              <w:rPr>
                <w:rStyle w:val="Hipervnculo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266C3" w14:textId="77777777" w:rsidR="003F6770" w:rsidRDefault="003F6770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val="es-CL" w:eastAsia="es-CL"/>
            </w:rPr>
          </w:pPr>
          <w:hyperlink w:anchor="_Toc465170720" w:history="1">
            <w:r w:rsidRPr="00C74748">
              <w:rPr>
                <w:rStyle w:val="Hipervnculo"/>
                <w:noProof/>
              </w:rPr>
              <w:t>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2F11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21" w:history="1">
            <w:r w:rsidRPr="00C74748">
              <w:rPr>
                <w:rStyle w:val="Hipervnculo"/>
                <w:noProof/>
              </w:rPr>
              <w:t>3.4.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36C21" w14:textId="77777777" w:rsidR="003F6770" w:rsidRDefault="003F6770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val="es-CL" w:eastAsia="es-CL"/>
            </w:rPr>
          </w:pPr>
          <w:hyperlink w:anchor="_Toc465170722" w:history="1">
            <w:r w:rsidRPr="00C74748">
              <w:rPr>
                <w:rStyle w:val="Hipervnculo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7F65F" w14:textId="77777777" w:rsidR="003F6770" w:rsidRDefault="003F6770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val="es-CL" w:eastAsia="es-CL"/>
            </w:rPr>
          </w:pPr>
          <w:hyperlink w:anchor="_Toc465170723" w:history="1">
            <w:r w:rsidRPr="00C74748">
              <w:rPr>
                <w:rStyle w:val="Hipervnculo"/>
                <w:noProof/>
              </w:rPr>
              <w:t>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5FD3" w14:textId="77777777" w:rsidR="003F6770" w:rsidRDefault="003F677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hyperlink w:anchor="_Toc465170724" w:history="1">
            <w:r w:rsidRPr="00C74748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Continuidad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D5CE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25" w:history="1">
            <w:r w:rsidRPr="00C74748">
              <w:rPr>
                <w:rStyle w:val="Hipervnculo"/>
                <w:noProof/>
              </w:rPr>
              <w:t>4.1.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Mantenimiento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A037F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26" w:history="1">
            <w:r w:rsidRPr="00C74748">
              <w:rPr>
                <w:rStyle w:val="Hipervnculo"/>
                <w:noProof/>
              </w:rPr>
              <w:t>4.2.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Mantenimiento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F9CD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27" w:history="1">
            <w:r w:rsidRPr="00C74748">
              <w:rPr>
                <w:rStyle w:val="Hipervnculo"/>
                <w:noProof/>
              </w:rPr>
              <w:t>4.3.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Secuencia de apagado y encendido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FF12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28" w:history="1">
            <w:r w:rsidRPr="00C74748">
              <w:rPr>
                <w:rStyle w:val="Hipervnculo"/>
                <w:noProof/>
              </w:rPr>
              <w:t>4.4.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Monitoreo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27F7" w14:textId="77777777" w:rsidR="003F6770" w:rsidRDefault="003F677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hyperlink w:anchor="_Toc465170729" w:history="1">
            <w:r w:rsidRPr="00C74748">
              <w:rPr>
                <w:rStyle w:val="Hipervnculo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DRP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EDAB6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30" w:history="1">
            <w:r w:rsidRPr="00C74748">
              <w:rPr>
                <w:rStyle w:val="Hipervnculo"/>
                <w:noProof/>
              </w:rPr>
              <w:t>5.1.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69DB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31" w:history="1">
            <w:r w:rsidRPr="00C74748">
              <w:rPr>
                <w:rStyle w:val="Hipervnculo"/>
                <w:noProof/>
              </w:rPr>
              <w:t>5.2.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Recuperación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EEC6C" w14:textId="77777777" w:rsidR="003F6770" w:rsidRDefault="003F677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hyperlink w:anchor="_Toc465170732" w:history="1">
            <w:r w:rsidRPr="00C74748">
              <w:rPr>
                <w:rStyle w:val="Hipervnculo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Plan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BA6F" w14:textId="77777777" w:rsidR="003F6770" w:rsidRDefault="003F677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val="es-CL" w:eastAsia="es-CL"/>
            </w:rPr>
          </w:pPr>
          <w:hyperlink w:anchor="_Toc465170733" w:history="1">
            <w:r w:rsidRPr="00C74748">
              <w:rPr>
                <w:rStyle w:val="Hipervnculo"/>
                <w:noProof/>
              </w:rPr>
              <w:t>6.1.</w:t>
            </w:r>
            <w:r>
              <w:rPr>
                <w:rFonts w:eastAsiaTheme="minorEastAsia" w:cstheme="minorBidi"/>
                <w:b w:val="0"/>
                <w:bCs w:val="0"/>
                <w:noProof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Matriz de Responsabilidad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0DF0" w14:textId="77777777" w:rsidR="003F6770" w:rsidRDefault="003F677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hyperlink w:anchor="_Toc465170734" w:history="1">
            <w:r w:rsidRPr="00C74748">
              <w:rPr>
                <w:rStyle w:val="Hipervnculo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Problemas Típicos y Soluciones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C9352" w14:textId="77777777" w:rsidR="003F6770" w:rsidRDefault="003F677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CL" w:eastAsia="es-CL"/>
            </w:rPr>
          </w:pPr>
          <w:hyperlink w:anchor="_Toc465170735" w:history="1">
            <w:r w:rsidRPr="00C74748">
              <w:rPr>
                <w:rStyle w:val="Hipervnculo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CL" w:eastAsia="es-CL"/>
              </w:rPr>
              <w:tab/>
            </w:r>
            <w:r w:rsidRPr="00C74748">
              <w:rPr>
                <w:rStyle w:val="Hipervnculo"/>
                <w:noProof/>
              </w:rPr>
              <w:t>Historial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_Toc465170735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5773" w14:textId="54EE6409" w:rsidR="00E6750A" w:rsidRDefault="00E6750A">
          <w:r>
            <w:rPr>
              <w:b/>
              <w:bCs/>
            </w:rPr>
            <w:fldChar w:fldCharType="end"/>
          </w:r>
        </w:p>
      </w:sdtContent>
    </w:sdt>
    <w:p w14:paraId="0ECB89E5" w14:textId="77777777" w:rsidR="00016923" w:rsidRPr="00016923" w:rsidRDefault="00016923" w:rsidP="00016923"/>
    <w:p w14:paraId="10A7D385" w14:textId="77777777" w:rsidR="002355F1" w:rsidRPr="00016923" w:rsidRDefault="002355F1" w:rsidP="00016923">
      <w:r w:rsidRPr="00016923">
        <w:br w:type="page"/>
      </w:r>
    </w:p>
    <w:p w14:paraId="3524092B" w14:textId="089C8B46" w:rsidR="008A045D" w:rsidRDefault="001B0A03" w:rsidP="000242F7">
      <w:pPr>
        <w:pStyle w:val="Ttulo1"/>
        <w:numPr>
          <w:ilvl w:val="0"/>
          <w:numId w:val="11"/>
        </w:numPr>
      </w:pPr>
      <w:bookmarkStart w:id="1" w:name="_Toc425432319"/>
      <w:bookmarkStart w:id="2" w:name="_Toc465170708"/>
      <w:r w:rsidRPr="00016923">
        <w:lastRenderedPageBreak/>
        <w:t>Datos</w:t>
      </w:r>
      <w:r w:rsidR="00DF3B53" w:rsidRPr="00016923">
        <w:t xml:space="preserve"> Específicos</w:t>
      </w:r>
      <w:r w:rsidRPr="00016923">
        <w:t xml:space="preserve"> y </w:t>
      </w:r>
      <w:r w:rsidR="00DF3B53" w:rsidRPr="00016923">
        <w:t>Versión</w:t>
      </w:r>
      <w:bookmarkEnd w:id="1"/>
      <w:bookmarkEnd w:id="2"/>
      <w:r w:rsidRPr="00016923">
        <w:t xml:space="preserve"> </w:t>
      </w:r>
    </w:p>
    <w:p w14:paraId="0DCB9503" w14:textId="77777777" w:rsidR="00A97EBA" w:rsidRPr="00A97EBA" w:rsidRDefault="00A97EBA" w:rsidP="00A97EBA"/>
    <w:tbl>
      <w:tblPr>
        <w:tblStyle w:val="Tablaconcuadrcula"/>
        <w:tblW w:w="8647" w:type="dxa"/>
        <w:tblInd w:w="108" w:type="dxa"/>
        <w:tblLook w:val="04A0" w:firstRow="1" w:lastRow="0" w:firstColumn="1" w:lastColumn="0" w:noHBand="0" w:noVBand="1"/>
      </w:tblPr>
      <w:tblGrid>
        <w:gridCol w:w="2977"/>
        <w:gridCol w:w="5670"/>
      </w:tblGrid>
      <w:tr w:rsidR="001B0A03" w:rsidRPr="00016923" w14:paraId="620B03BA" w14:textId="77777777" w:rsidTr="00906D45">
        <w:tc>
          <w:tcPr>
            <w:tcW w:w="2977" w:type="dxa"/>
            <w:shd w:val="clear" w:color="auto" w:fill="C6D9F1" w:themeFill="text2" w:themeFillTint="33"/>
          </w:tcPr>
          <w:p w14:paraId="4280946E" w14:textId="77777777" w:rsidR="001B0A03" w:rsidRPr="00A97EBA" w:rsidRDefault="001B0A03" w:rsidP="00016923">
            <w:pPr>
              <w:rPr>
                <w:b/>
              </w:rPr>
            </w:pPr>
            <w:r w:rsidRPr="00A97EBA">
              <w:rPr>
                <w:b/>
              </w:rPr>
              <w:t xml:space="preserve">Nombre de </w:t>
            </w:r>
            <w:r w:rsidR="008A045D" w:rsidRPr="00A97EBA">
              <w:rPr>
                <w:b/>
              </w:rPr>
              <w:t>Aplicación</w:t>
            </w:r>
          </w:p>
        </w:tc>
        <w:tc>
          <w:tcPr>
            <w:tcW w:w="5670" w:type="dxa"/>
            <w:shd w:val="clear" w:color="auto" w:fill="C6D9F1" w:themeFill="text2" w:themeFillTint="33"/>
          </w:tcPr>
          <w:p w14:paraId="59CB29AF" w14:textId="705709EE" w:rsidR="001B0A03" w:rsidRPr="00016923" w:rsidRDefault="00234DCD" w:rsidP="00234DCD">
            <w:r>
              <w:t>Mi Familia APP</w:t>
            </w:r>
          </w:p>
        </w:tc>
      </w:tr>
      <w:tr w:rsidR="001B0A03" w:rsidRPr="00016923" w14:paraId="7BD83449" w14:textId="77777777" w:rsidTr="00906D45">
        <w:tc>
          <w:tcPr>
            <w:tcW w:w="2977" w:type="dxa"/>
          </w:tcPr>
          <w:p w14:paraId="5B9AD8A6" w14:textId="3AAB510B" w:rsidR="001B0A03" w:rsidRPr="00A97EBA" w:rsidRDefault="008A045D" w:rsidP="00016923">
            <w:pPr>
              <w:rPr>
                <w:b/>
              </w:rPr>
            </w:pPr>
            <w:r w:rsidRPr="00A97EBA">
              <w:rPr>
                <w:b/>
              </w:rPr>
              <w:t xml:space="preserve">Versión </w:t>
            </w:r>
            <w:r w:rsidR="00E80D35" w:rsidRPr="00A97EBA">
              <w:rPr>
                <w:b/>
              </w:rPr>
              <w:t xml:space="preserve">de </w:t>
            </w:r>
            <w:r w:rsidRPr="00A97EBA">
              <w:rPr>
                <w:b/>
              </w:rPr>
              <w:t xml:space="preserve">Aplicación </w:t>
            </w:r>
          </w:p>
        </w:tc>
        <w:tc>
          <w:tcPr>
            <w:tcW w:w="5670" w:type="dxa"/>
          </w:tcPr>
          <w:p w14:paraId="5E764F97" w14:textId="5624F50F" w:rsidR="001B0A03" w:rsidRPr="00016923" w:rsidRDefault="00234DCD" w:rsidP="00016923">
            <w:r>
              <w:t>1.0.0</w:t>
            </w:r>
          </w:p>
        </w:tc>
      </w:tr>
      <w:tr w:rsidR="001B0A03" w:rsidRPr="00016923" w14:paraId="491081A9" w14:textId="77777777" w:rsidTr="00906D45">
        <w:tc>
          <w:tcPr>
            <w:tcW w:w="2977" w:type="dxa"/>
            <w:shd w:val="clear" w:color="auto" w:fill="C6D9F1" w:themeFill="text2" w:themeFillTint="33"/>
          </w:tcPr>
          <w:p w14:paraId="305ACBF5" w14:textId="1021E4D9" w:rsidR="001B0A03" w:rsidRPr="00A97EBA" w:rsidRDefault="00E80D35" w:rsidP="00016923">
            <w:pPr>
              <w:rPr>
                <w:b/>
              </w:rPr>
            </w:pPr>
            <w:r w:rsidRPr="00A97EBA">
              <w:rPr>
                <w:b/>
              </w:rPr>
              <w:t>Generado por</w:t>
            </w:r>
          </w:p>
        </w:tc>
        <w:tc>
          <w:tcPr>
            <w:tcW w:w="5670" w:type="dxa"/>
            <w:shd w:val="clear" w:color="auto" w:fill="C6D9F1" w:themeFill="text2" w:themeFillTint="33"/>
          </w:tcPr>
          <w:p w14:paraId="264F3E29" w14:textId="6BB24141" w:rsidR="001B0A03" w:rsidRPr="00016923" w:rsidRDefault="00234DCD" w:rsidP="00016923">
            <w:r>
              <w:t>Víctor Coronado Alarcón</w:t>
            </w:r>
          </w:p>
        </w:tc>
      </w:tr>
      <w:tr w:rsidR="001B0A03" w:rsidRPr="00016923" w14:paraId="5AEDDAF5" w14:textId="77777777" w:rsidTr="00906D45">
        <w:tc>
          <w:tcPr>
            <w:tcW w:w="2977" w:type="dxa"/>
          </w:tcPr>
          <w:p w14:paraId="194B1746" w14:textId="7FA5E343" w:rsidR="001B0A03" w:rsidRPr="00A97EBA" w:rsidRDefault="00E80D35" w:rsidP="00016923">
            <w:pPr>
              <w:rPr>
                <w:b/>
              </w:rPr>
            </w:pPr>
            <w:r w:rsidRPr="00A97EBA">
              <w:rPr>
                <w:b/>
              </w:rPr>
              <w:t>Aprobado por</w:t>
            </w:r>
          </w:p>
        </w:tc>
        <w:tc>
          <w:tcPr>
            <w:tcW w:w="5670" w:type="dxa"/>
          </w:tcPr>
          <w:p w14:paraId="70C89AF7" w14:textId="77777777" w:rsidR="001B0A03" w:rsidRPr="00016923" w:rsidRDefault="001B0A03" w:rsidP="00016923"/>
        </w:tc>
      </w:tr>
      <w:tr w:rsidR="008A045D" w:rsidRPr="00016923" w14:paraId="37E86250" w14:textId="77777777" w:rsidTr="00906D45">
        <w:tc>
          <w:tcPr>
            <w:tcW w:w="2977" w:type="dxa"/>
            <w:shd w:val="clear" w:color="auto" w:fill="C6D9F1" w:themeFill="text2" w:themeFillTint="33"/>
          </w:tcPr>
          <w:p w14:paraId="71F5D220" w14:textId="637E364F" w:rsidR="008A045D" w:rsidRPr="00A97EBA" w:rsidRDefault="00E80D35" w:rsidP="00016923">
            <w:pPr>
              <w:rPr>
                <w:b/>
              </w:rPr>
            </w:pPr>
            <w:r w:rsidRPr="00A97EBA">
              <w:rPr>
                <w:b/>
              </w:rPr>
              <w:t>Alcance</w:t>
            </w:r>
          </w:p>
        </w:tc>
        <w:tc>
          <w:tcPr>
            <w:tcW w:w="5670" w:type="dxa"/>
            <w:shd w:val="clear" w:color="auto" w:fill="C6D9F1" w:themeFill="text2" w:themeFillTint="33"/>
          </w:tcPr>
          <w:p w14:paraId="7E8B0FC1" w14:textId="79B6DDF2" w:rsidR="008A045D" w:rsidRPr="00016923" w:rsidRDefault="00234DCD" w:rsidP="00016923">
            <w:r>
              <w:t>Arquitectura</w:t>
            </w:r>
          </w:p>
        </w:tc>
      </w:tr>
    </w:tbl>
    <w:p w14:paraId="3175C878" w14:textId="77777777" w:rsidR="00016923" w:rsidRDefault="00016923" w:rsidP="00016923">
      <w:bookmarkStart w:id="3" w:name="_Toc425432320"/>
    </w:p>
    <w:p w14:paraId="3C9E16A1" w14:textId="77777777" w:rsidR="000242F7" w:rsidRDefault="000242F7">
      <w:r>
        <w:br w:type="page"/>
      </w:r>
    </w:p>
    <w:p w14:paraId="7A71ADC9" w14:textId="79DA0927" w:rsidR="001B0A03" w:rsidRPr="00016923" w:rsidRDefault="001B0A03" w:rsidP="000242F7">
      <w:pPr>
        <w:pStyle w:val="Ttulo1"/>
        <w:numPr>
          <w:ilvl w:val="0"/>
          <w:numId w:val="11"/>
        </w:numPr>
      </w:pPr>
      <w:bookmarkStart w:id="4" w:name="_Toc465170709"/>
      <w:r w:rsidRPr="00016923">
        <w:lastRenderedPageBreak/>
        <w:t>Descripción del Servicio</w:t>
      </w:r>
      <w:bookmarkEnd w:id="3"/>
      <w:bookmarkEnd w:id="4"/>
    </w:p>
    <w:p w14:paraId="7624FA9E" w14:textId="06E09B99" w:rsidR="001B0A03" w:rsidRDefault="008A5E70" w:rsidP="00016923">
      <w:r>
        <w:t xml:space="preserve">La entrega corresponde a dos proyectos, estos proyectos fueron </w:t>
      </w:r>
      <w:proofErr w:type="spellStart"/>
      <w:r>
        <w:t>construídos</w:t>
      </w:r>
      <w:proofErr w:type="spellEnd"/>
      <w:r>
        <w:t xml:space="preserve"> bajo Android Studio y Visual Studio 2015.</w:t>
      </w:r>
    </w:p>
    <w:p w14:paraId="65DDBE76" w14:textId="27AA216E" w:rsidR="008A5E70" w:rsidRDefault="008A5E70" w:rsidP="00016923">
      <w:r>
        <w:t xml:space="preserve">Básicamente existe un Servidor Web que proporciona mediante </w:t>
      </w:r>
      <w:proofErr w:type="spellStart"/>
      <w:r>
        <w:t>WebService</w:t>
      </w:r>
      <w:proofErr w:type="spellEnd"/>
      <w:r>
        <w:t xml:space="preserve"> del tipo </w:t>
      </w:r>
      <w:proofErr w:type="spellStart"/>
      <w:r>
        <w:t>asmx</w:t>
      </w:r>
      <w:proofErr w:type="spellEnd"/>
      <w:r>
        <w:t xml:space="preserve"> las Notificaciones y los datos del usuario, además proporciona una página web, esta información es obtenida desde el aplicativo Android para mostrar las notificaciones y determinar el acceso del usuario, la página web se </w:t>
      </w:r>
      <w:proofErr w:type="spellStart"/>
      <w:r>
        <w:t>renderiza</w:t>
      </w:r>
      <w:proofErr w:type="spellEnd"/>
      <w:r>
        <w:t xml:space="preserve"> en Android mediante un control </w:t>
      </w:r>
      <w:proofErr w:type="spellStart"/>
      <w:r>
        <w:t>WebView</w:t>
      </w:r>
      <w:proofErr w:type="spellEnd"/>
      <w:r>
        <w:t>.</w:t>
      </w:r>
    </w:p>
    <w:p w14:paraId="44D14517" w14:textId="3DA68ED6" w:rsidR="008A5E70" w:rsidRDefault="008A5E70" w:rsidP="00016923">
      <w:r>
        <w:t xml:space="preserve">Las conexiones desde el aplicativo web a la Base de Datos se realizan utilizando los objetos de Mi Salud (Portal de Salud), los mismos procedimientos almacenados (ver diagrama de Clases y </w:t>
      </w:r>
      <w:proofErr w:type="spellStart"/>
      <w:r>
        <w:t>Crud</w:t>
      </w:r>
      <w:proofErr w:type="spellEnd"/>
      <w:r>
        <w:t xml:space="preserve"> del Servidor), se realiza utilizando las </w:t>
      </w:r>
      <w:proofErr w:type="spellStart"/>
      <w:r>
        <w:t>dlls</w:t>
      </w:r>
      <w:proofErr w:type="spellEnd"/>
      <w:r>
        <w:t xml:space="preserve"> del Core (ver Diagrama de Referencias).</w:t>
      </w:r>
    </w:p>
    <w:p w14:paraId="2C64B629" w14:textId="2EAD1F95" w:rsidR="000C74F4" w:rsidRPr="00016923" w:rsidRDefault="000C74F4" w:rsidP="00016923">
      <w:r>
        <w:t xml:space="preserve">NO utiliza el </w:t>
      </w:r>
      <w:proofErr w:type="spellStart"/>
      <w:r>
        <w:t>WebService</w:t>
      </w:r>
      <w:proofErr w:type="spellEnd"/>
      <w:r>
        <w:t xml:space="preserve"> de PORTAL, por lo tanto en ese aspecto no tiene Dependencia, sin embargo SI utiliza los mismos procedimientos almacenados que el </w:t>
      </w:r>
      <w:proofErr w:type="spellStart"/>
      <w:r>
        <w:t>WebService</w:t>
      </w:r>
      <w:proofErr w:type="spellEnd"/>
      <w:r>
        <w:t>.</w:t>
      </w:r>
    </w:p>
    <w:p w14:paraId="3C484857" w14:textId="3B51A12E" w:rsidR="00CE2F27" w:rsidRPr="00016923" w:rsidRDefault="00CE2F27" w:rsidP="000242F7">
      <w:pPr>
        <w:pStyle w:val="Ttulo2"/>
        <w:numPr>
          <w:ilvl w:val="1"/>
          <w:numId w:val="11"/>
        </w:numPr>
      </w:pPr>
      <w:bookmarkStart w:id="5" w:name="_Toc425432321"/>
      <w:bookmarkStart w:id="6" w:name="_Toc465170710"/>
      <w:r w:rsidRPr="00016923">
        <w:t>Posicionamiento y Alcance</w:t>
      </w:r>
      <w:bookmarkEnd w:id="5"/>
      <w:bookmarkEnd w:id="6"/>
    </w:p>
    <w:p w14:paraId="3C0C09B9" w14:textId="78AE2D93" w:rsidR="00CE2F27" w:rsidRDefault="008A5E70" w:rsidP="00016923">
      <w:r>
        <w:t>Se han desarrollado dos Productos, tal como se menciona en el párrafo anterior:</w:t>
      </w:r>
    </w:p>
    <w:p w14:paraId="0E15E2E5" w14:textId="4D019D29" w:rsidR="008A5E70" w:rsidRDefault="008A5E70" w:rsidP="008A5E70">
      <w:pPr>
        <w:pStyle w:val="Prrafodelista"/>
        <w:numPr>
          <w:ilvl w:val="0"/>
          <w:numId w:val="18"/>
        </w:numPr>
      </w:pPr>
      <w:r>
        <w:t>Aplicativo en Android Studio</w:t>
      </w:r>
      <w:r w:rsidR="00143C1C">
        <w:t>.</w:t>
      </w:r>
    </w:p>
    <w:p w14:paraId="2FA44BED" w14:textId="51F71478" w:rsidR="00143C1C" w:rsidRPr="00016923" w:rsidRDefault="00143C1C" w:rsidP="008A5E70">
      <w:pPr>
        <w:pStyle w:val="Prrafodelista"/>
        <w:numPr>
          <w:ilvl w:val="0"/>
          <w:numId w:val="18"/>
        </w:numPr>
      </w:pPr>
      <w:r>
        <w:t xml:space="preserve">Aplicativo en Visual Studio 2015, con </w:t>
      </w:r>
      <w:proofErr w:type="spellStart"/>
      <w:r>
        <w:t>aspx</w:t>
      </w:r>
      <w:proofErr w:type="spellEnd"/>
      <w:r>
        <w:t xml:space="preserve">, html5, </w:t>
      </w:r>
      <w:proofErr w:type="spellStart"/>
      <w:r>
        <w:t>css</w:t>
      </w:r>
      <w:proofErr w:type="spellEnd"/>
      <w:r>
        <w:t>.</w:t>
      </w:r>
    </w:p>
    <w:p w14:paraId="3B772FE6" w14:textId="346CA72B" w:rsidR="00CE2F27" w:rsidRPr="00016923" w:rsidRDefault="00CE2F27" w:rsidP="000242F7">
      <w:pPr>
        <w:pStyle w:val="Ttulo2"/>
        <w:numPr>
          <w:ilvl w:val="1"/>
          <w:numId w:val="11"/>
        </w:numPr>
      </w:pPr>
      <w:bookmarkStart w:id="7" w:name="_Toc425432322"/>
      <w:bookmarkStart w:id="8" w:name="_Toc465170711"/>
      <w:r w:rsidRPr="00016923">
        <w:t>Características Principales</w:t>
      </w:r>
      <w:bookmarkEnd w:id="7"/>
      <w:bookmarkEnd w:id="8"/>
    </w:p>
    <w:p w14:paraId="0ED932FD" w14:textId="3A6C9C26" w:rsidR="00143C1C" w:rsidRDefault="00143C1C" w:rsidP="00016923">
      <w:proofErr w:type="spellStart"/>
      <w:r>
        <w:t>Aplictaivo</w:t>
      </w:r>
      <w:proofErr w:type="spellEnd"/>
      <w:r>
        <w:t xml:space="preserve"> Web:</w:t>
      </w:r>
    </w:p>
    <w:p w14:paraId="4B6D47E9" w14:textId="2E644409" w:rsidR="00143C1C" w:rsidRDefault="00143C1C" w:rsidP="00016923">
      <w:proofErr w:type="spellStart"/>
      <w:r>
        <w:t>Cosntruído</w:t>
      </w:r>
      <w:proofErr w:type="spellEnd"/>
      <w:r>
        <w:t xml:space="preserve"> con lenguaje de alto nivel c#, no usa patrones de diseño, está enfocado en Arquitectura Cliente Servidor.</w:t>
      </w:r>
    </w:p>
    <w:p w14:paraId="0AF9DB71" w14:textId="37B945DD" w:rsidR="00143C1C" w:rsidRDefault="00143C1C" w:rsidP="00016923">
      <w:r>
        <w:t>Aplicativo Android:</w:t>
      </w:r>
    </w:p>
    <w:p w14:paraId="5792D9C5" w14:textId="37688A64" w:rsidR="00143C1C" w:rsidRDefault="00143C1C" w:rsidP="00016923">
      <w:proofErr w:type="spellStart"/>
      <w:r>
        <w:t>Construído</w:t>
      </w:r>
      <w:proofErr w:type="spellEnd"/>
      <w:r>
        <w:t xml:space="preserve"> con Lenguaje Java, sin patrones de uso, </w:t>
      </w:r>
      <w:proofErr w:type="spellStart"/>
      <w:r>
        <w:t>invica</w:t>
      </w:r>
      <w:proofErr w:type="spellEnd"/>
      <w:r>
        <w:t xml:space="preserve"> </w:t>
      </w:r>
      <w:proofErr w:type="spellStart"/>
      <w:r>
        <w:t>webservices</w:t>
      </w:r>
      <w:proofErr w:type="spellEnd"/>
      <w:r>
        <w:t xml:space="preserve"> SOAP mediante librerías Ksoap2.</w:t>
      </w:r>
    </w:p>
    <w:p w14:paraId="2065FCD5" w14:textId="4091F505" w:rsidR="009B007C" w:rsidRPr="00016923" w:rsidRDefault="00C80872" w:rsidP="000242F7">
      <w:pPr>
        <w:pStyle w:val="Ttulo1"/>
        <w:numPr>
          <w:ilvl w:val="0"/>
          <w:numId w:val="11"/>
        </w:numPr>
      </w:pPr>
      <w:bookmarkStart w:id="9" w:name="_Toc425432324"/>
      <w:bookmarkStart w:id="10" w:name="_Toc465170712"/>
      <w:r>
        <w:t>Despliegue Técnico</w:t>
      </w:r>
      <w:bookmarkEnd w:id="9"/>
      <w:bookmarkEnd w:id="10"/>
    </w:p>
    <w:p w14:paraId="207EE3D8" w14:textId="27D483ED" w:rsidR="00016923" w:rsidRDefault="00143C1C" w:rsidP="00016923">
      <w:r>
        <w:t>Android:</w:t>
      </w:r>
    </w:p>
    <w:p w14:paraId="342FC63B" w14:textId="3270492D" w:rsidR="00143C1C" w:rsidRDefault="00143C1C" w:rsidP="00016923">
      <w:r>
        <w:t xml:space="preserve">Para la correcta implantación de este artefacto, solo se debe distribuir la </w:t>
      </w:r>
      <w:proofErr w:type="spellStart"/>
      <w:r>
        <w:t>apk</w:t>
      </w:r>
      <w:proofErr w:type="spellEnd"/>
      <w:r>
        <w:t>, lo anterior puede realizarse mediante la publicación del producto en Google Play o bien desde algún FTP interno o mediante servicios de forma física.</w:t>
      </w:r>
    </w:p>
    <w:p w14:paraId="48A9BACE" w14:textId="51B3A1E4" w:rsidR="00143C1C" w:rsidRDefault="00143C1C" w:rsidP="00016923">
      <w:r>
        <w:t>Web:</w:t>
      </w:r>
    </w:p>
    <w:p w14:paraId="18B4231C" w14:textId="5FBBBFEC" w:rsidR="00143C1C" w:rsidRDefault="00143C1C" w:rsidP="00016923">
      <w:r>
        <w:t>Para la correcta implantación del Sitio Web, sólo basta realizar una publicación en los servidores que cuenten con acceso a las Bases de Datos.</w:t>
      </w:r>
    </w:p>
    <w:p w14:paraId="560F4A55" w14:textId="50134B42" w:rsidR="00A737ED" w:rsidRDefault="00A737ED" w:rsidP="00C80872">
      <w:pPr>
        <w:pStyle w:val="Ttulo2"/>
        <w:numPr>
          <w:ilvl w:val="1"/>
          <w:numId w:val="11"/>
        </w:numPr>
      </w:pPr>
      <w:bookmarkStart w:id="11" w:name="_Toc465170713"/>
      <w:r>
        <w:lastRenderedPageBreak/>
        <w:t>Arquitectura</w:t>
      </w:r>
      <w:bookmarkEnd w:id="11"/>
    </w:p>
    <w:p w14:paraId="7C8AEE99" w14:textId="059986C4" w:rsidR="005E1205" w:rsidRPr="00A737ED" w:rsidRDefault="005E1205" w:rsidP="00BF5F34">
      <w:pPr>
        <w:jc w:val="both"/>
      </w:pPr>
      <w:r>
        <w:object w:dxaOrig="8702" w:dyaOrig="9805" w14:anchorId="3B602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5pt;height:384pt" o:ole="">
            <v:imagedata r:id="rId12" o:title=""/>
          </v:shape>
          <o:OLEObject Type="Embed" ProgID="Visio.Drawing.15" ShapeID="_x0000_i1025" DrawAspect="Content" ObjectID="_1538912586" r:id="rId13"/>
        </w:object>
      </w:r>
    </w:p>
    <w:p w14:paraId="16FFAA42" w14:textId="7E29C6C6" w:rsidR="00A737ED" w:rsidRDefault="00A737ED" w:rsidP="00C80872">
      <w:pPr>
        <w:pStyle w:val="Ttulo2"/>
        <w:numPr>
          <w:ilvl w:val="1"/>
          <w:numId w:val="11"/>
        </w:numPr>
      </w:pPr>
      <w:bookmarkStart w:id="12" w:name="_Toc465170714"/>
      <w:r>
        <w:lastRenderedPageBreak/>
        <w:t>Interconexión entre Componentes</w:t>
      </w:r>
      <w:bookmarkEnd w:id="12"/>
    </w:p>
    <w:p w14:paraId="40BE9807" w14:textId="152477E5" w:rsidR="00143C1C" w:rsidRDefault="00143C1C" w:rsidP="00143C1C">
      <w:pPr>
        <w:pStyle w:val="Ttulo3"/>
      </w:pPr>
      <w:bookmarkStart w:id="13" w:name="_Toc465170715"/>
      <w:r>
        <w:t>Diagrama de Componentes Android</w:t>
      </w:r>
      <w:bookmarkEnd w:id="13"/>
    </w:p>
    <w:p w14:paraId="5DAF71A7" w14:textId="72A94173" w:rsidR="00143C1C" w:rsidRDefault="000C74F4" w:rsidP="00BF5F34">
      <w:pPr>
        <w:jc w:val="both"/>
      </w:pPr>
      <w:r>
        <w:object w:dxaOrig="13662" w:dyaOrig="10498" w14:anchorId="597257AF">
          <v:shape id="_x0000_i1026" type="#_x0000_t75" style="width:396pt;height:303.75pt" o:ole="">
            <v:imagedata r:id="rId14" o:title=""/>
          </v:shape>
          <o:OLEObject Type="Embed" ProgID="Visio.Drawing.15" ShapeID="_x0000_i1026" DrawAspect="Content" ObjectID="_1538912587" r:id="rId15"/>
        </w:object>
      </w:r>
    </w:p>
    <w:p w14:paraId="6240D036" w14:textId="3F0C937B" w:rsidR="000C74F4" w:rsidRDefault="000C74F4" w:rsidP="000C74F4">
      <w:pPr>
        <w:pStyle w:val="Ttulo3"/>
      </w:pPr>
      <w:bookmarkStart w:id="14" w:name="_Toc465170716"/>
      <w:r>
        <w:t xml:space="preserve">Diagrama de Componentes y </w:t>
      </w:r>
      <w:proofErr w:type="spellStart"/>
      <w:r>
        <w:t>Crud</w:t>
      </w:r>
      <w:proofErr w:type="spellEnd"/>
      <w:r>
        <w:t xml:space="preserve"> Servicio Web</w:t>
      </w:r>
      <w:bookmarkEnd w:id="14"/>
    </w:p>
    <w:p w14:paraId="012F26F8" w14:textId="77777777" w:rsidR="009F4AEE" w:rsidRDefault="000C74F4" w:rsidP="00BF5F34">
      <w:pPr>
        <w:jc w:val="both"/>
      </w:pPr>
      <w:r>
        <w:object w:dxaOrig="18959" w:dyaOrig="10949" w14:anchorId="6C99CFDD">
          <v:shape id="_x0000_i1027" type="#_x0000_t75" style="width:480.75pt;height:277.5pt" o:ole="">
            <v:imagedata r:id="rId16" o:title=""/>
          </v:shape>
          <o:OLEObject Type="Embed" ProgID="Visio.Drawing.15" ShapeID="_x0000_i1027" DrawAspect="Content" ObjectID="_1538912588" r:id="rId17"/>
        </w:object>
      </w:r>
    </w:p>
    <w:p w14:paraId="6B809622" w14:textId="5EDD2DF1" w:rsidR="000C74F4" w:rsidRDefault="009F4AEE" w:rsidP="009F4AEE">
      <w:pPr>
        <w:pStyle w:val="Ttulo3"/>
      </w:pPr>
      <w:bookmarkStart w:id="15" w:name="_Toc465170717"/>
      <w:r>
        <w:lastRenderedPageBreak/>
        <w:t>Diagrama de Referencias (</w:t>
      </w:r>
      <w:proofErr w:type="spellStart"/>
      <w:r>
        <w:t>dlls</w:t>
      </w:r>
      <w:proofErr w:type="spellEnd"/>
      <w:r>
        <w:t>)</w:t>
      </w:r>
      <w:bookmarkEnd w:id="15"/>
    </w:p>
    <w:p w14:paraId="695EE43F" w14:textId="095D644A" w:rsidR="009F4AEE" w:rsidRDefault="009F4AEE" w:rsidP="00BF5F34">
      <w:pPr>
        <w:jc w:val="both"/>
      </w:pPr>
      <w:r>
        <w:object w:dxaOrig="17007" w:dyaOrig="6857" w14:anchorId="61806E59">
          <v:shape id="_x0000_i1028" type="#_x0000_t75" style="width:425.25pt;height:171.75pt" o:ole="">
            <v:imagedata r:id="rId18" o:title=""/>
          </v:shape>
          <o:OLEObject Type="Embed" ProgID="Visio.Drawing.15" ShapeID="_x0000_i1028" DrawAspect="Content" ObjectID="_1538912589" r:id="rId19"/>
        </w:object>
      </w:r>
    </w:p>
    <w:p w14:paraId="3DCAA7E3" w14:textId="77777777" w:rsidR="00143C1C" w:rsidRPr="00A737ED" w:rsidRDefault="00143C1C" w:rsidP="00BF5F34">
      <w:pPr>
        <w:jc w:val="both"/>
      </w:pPr>
    </w:p>
    <w:p w14:paraId="3EF78FD7" w14:textId="3918DF29" w:rsidR="00016923" w:rsidRDefault="00C80872" w:rsidP="00C80872">
      <w:pPr>
        <w:pStyle w:val="Ttulo2"/>
        <w:numPr>
          <w:ilvl w:val="1"/>
          <w:numId w:val="11"/>
        </w:numPr>
      </w:pPr>
      <w:bookmarkStart w:id="16" w:name="_Toc465170718"/>
      <w:r>
        <w:t>Pre-Requisitos</w:t>
      </w:r>
      <w:bookmarkEnd w:id="16"/>
    </w:p>
    <w:p w14:paraId="42A1650E" w14:textId="37AF8D92" w:rsidR="000C74F4" w:rsidRDefault="000C74F4" w:rsidP="000C74F4">
      <w:pPr>
        <w:pStyle w:val="Ttulo3"/>
      </w:pPr>
      <w:bookmarkStart w:id="17" w:name="_Toc465170719"/>
      <w:r>
        <w:t>Android</w:t>
      </w:r>
      <w:bookmarkEnd w:id="17"/>
    </w:p>
    <w:p w14:paraId="73986034" w14:textId="77FA7CC3" w:rsidR="000C74F4" w:rsidRDefault="00021ADF" w:rsidP="00BF5F34">
      <w:pPr>
        <w:jc w:val="both"/>
      </w:pPr>
      <w:r>
        <w:tab/>
        <w:t>No aplica.</w:t>
      </w:r>
    </w:p>
    <w:p w14:paraId="5F912A4B" w14:textId="3459FAD7" w:rsidR="00021ADF" w:rsidRDefault="00021ADF" w:rsidP="00021ADF">
      <w:pPr>
        <w:pStyle w:val="Ttulo3"/>
      </w:pPr>
      <w:bookmarkStart w:id="18" w:name="_Toc465170720"/>
      <w:r>
        <w:t>Sitio Web</w:t>
      </w:r>
      <w:bookmarkEnd w:id="18"/>
    </w:p>
    <w:p w14:paraId="7AF8D076" w14:textId="46C61424" w:rsidR="00021ADF" w:rsidRDefault="00021ADF" w:rsidP="00021ADF">
      <w:pPr>
        <w:pStyle w:val="Prrafodelista"/>
        <w:numPr>
          <w:ilvl w:val="1"/>
          <w:numId w:val="15"/>
        </w:numPr>
      </w:pPr>
      <w:r>
        <w:t>Framework 4.0</w:t>
      </w:r>
    </w:p>
    <w:p w14:paraId="662C264C" w14:textId="78B45CF2" w:rsidR="00021ADF" w:rsidRDefault="00021ADF" w:rsidP="00021ADF">
      <w:pPr>
        <w:pStyle w:val="Prrafodelista"/>
        <w:numPr>
          <w:ilvl w:val="1"/>
          <w:numId w:val="15"/>
        </w:numPr>
      </w:pPr>
      <w:r>
        <w:t>Se comunica con las siguientes Bases de Datos. (Permisos de lectura y escritura, ejecución de SP)</w:t>
      </w:r>
    </w:p>
    <w:p w14:paraId="6D51F5EB" w14:textId="23CB8126" w:rsidR="00021ADF" w:rsidRPr="00021ADF" w:rsidRDefault="00021ADF" w:rsidP="00021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</w:pP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&lt;</w:t>
      </w:r>
      <w:proofErr w:type="spellStart"/>
      <w:r w:rsidRPr="00021ADF">
        <w:rPr>
          <w:rFonts w:ascii="Consolas" w:hAnsi="Consolas" w:cs="Consolas"/>
          <w:color w:val="A31515"/>
          <w:sz w:val="19"/>
          <w:szCs w:val="19"/>
          <w:highlight w:val="white"/>
          <w:lang w:val="es-CL"/>
        </w:rPr>
        <w:t>add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RYFConectionString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connectionString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Data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Source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xxxxx</w:t>
      </w:r>
      <w:proofErr w:type="gram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;Initial</w:t>
      </w:r>
      <w:proofErr w:type="spellEnd"/>
      <w:proofErr w:type="gram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Catalog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yellow"/>
          <w:lang w:val="es-CL"/>
        </w:rPr>
        <w:t>RYF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;Persist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Security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Info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True;User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ID=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sa;Password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;Connect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Timeout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=240000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providerName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System.Data.SqlClient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 /&gt;</w:t>
      </w:r>
    </w:p>
    <w:p w14:paraId="7C54204B" w14:textId="057B58EE" w:rsidR="00021ADF" w:rsidRPr="00021ADF" w:rsidRDefault="00021ADF" w:rsidP="00021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</w:pP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&lt;</w:t>
      </w:r>
      <w:proofErr w:type="spellStart"/>
      <w:r w:rsidRPr="00021ADF">
        <w:rPr>
          <w:rFonts w:ascii="Consolas" w:hAnsi="Consolas" w:cs="Consolas"/>
          <w:color w:val="A31515"/>
          <w:sz w:val="19"/>
          <w:szCs w:val="19"/>
          <w:highlight w:val="white"/>
          <w:lang w:val="es-CL"/>
        </w:rPr>
        <w:t>add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RAYENConnectionString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connectionString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Data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Source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xxxxxxx</w:t>
      </w:r>
      <w:proofErr w:type="gram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;Initial</w:t>
      </w:r>
      <w:proofErr w:type="spellEnd"/>
      <w:proofErr w:type="gram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Catalog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yellow"/>
          <w:lang w:val="es-CL"/>
        </w:rPr>
        <w:t>RAYEN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;Persist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Security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Info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True;User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ID=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sa;Password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;Connect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Timeout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=240000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providerName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System.Data.SqlClient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/&gt;</w:t>
      </w:r>
    </w:p>
    <w:p w14:paraId="4267DB0D" w14:textId="7144BA3E" w:rsidR="00021ADF" w:rsidRPr="00021ADF" w:rsidRDefault="00021ADF" w:rsidP="00021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</w:pP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&lt;</w:t>
      </w:r>
      <w:proofErr w:type="spellStart"/>
      <w:r w:rsidRPr="00021ADF">
        <w:rPr>
          <w:rFonts w:ascii="Consolas" w:hAnsi="Consolas" w:cs="Consolas"/>
          <w:color w:val="A31515"/>
          <w:sz w:val="19"/>
          <w:szCs w:val="19"/>
          <w:highlight w:val="white"/>
          <w:lang w:val="es-CL"/>
        </w:rPr>
        <w:t>add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PORTALConnectionString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connectionString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Data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Source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xxxxxxxxx</w:t>
      </w:r>
      <w:proofErr w:type="gram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;Initial</w:t>
      </w:r>
      <w:proofErr w:type="spellEnd"/>
      <w:proofErr w:type="gram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Catalog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yellow"/>
          <w:lang w:val="es-CL"/>
        </w:rPr>
        <w:t>PORTAL_SALUD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;Persist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Security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Info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True;User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ID=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sa;Password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;Connect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Timeout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=240000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providerName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System.Data.SqlClient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/&gt;</w:t>
      </w:r>
    </w:p>
    <w:p w14:paraId="254B5AAA" w14:textId="6ECBDDB1" w:rsidR="00021ADF" w:rsidRPr="00021ADF" w:rsidRDefault="00021ADF" w:rsidP="00021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</w:pP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&lt;</w:t>
      </w:r>
      <w:proofErr w:type="spellStart"/>
      <w:r w:rsidRPr="00021ADF">
        <w:rPr>
          <w:rFonts w:ascii="Consolas" w:hAnsi="Consolas" w:cs="Consolas"/>
          <w:color w:val="A31515"/>
          <w:sz w:val="19"/>
          <w:szCs w:val="19"/>
          <w:highlight w:val="white"/>
          <w:lang w:val="es-CL"/>
        </w:rPr>
        <w:t>add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DATOSCLINICOSConnectionString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connectionString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Data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Source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xxxxx</w:t>
      </w:r>
      <w:proofErr w:type="gram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;Initial</w:t>
      </w:r>
      <w:proofErr w:type="spellEnd"/>
      <w:proofErr w:type="gram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Catalog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yellow"/>
          <w:lang w:val="es-CL"/>
        </w:rPr>
        <w:t>RAYEN_DATOS_CLINICOS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;Persist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Security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Info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True;User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ID=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sa;Password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xxx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;Connect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Timeout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=240000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</w:t>
      </w:r>
      <w:proofErr w:type="spellStart"/>
      <w:r w:rsidRPr="00021ADF">
        <w:rPr>
          <w:rFonts w:ascii="Consolas" w:hAnsi="Consolas" w:cs="Consolas"/>
          <w:color w:val="FF0000"/>
          <w:sz w:val="19"/>
          <w:szCs w:val="19"/>
          <w:highlight w:val="white"/>
          <w:lang w:val="es-CL"/>
        </w:rPr>
        <w:t>providerName</w:t>
      </w:r>
      <w:proofErr w:type="spellEnd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=</w:t>
      </w:r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proofErr w:type="spellStart"/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>System.Data.SqlClient</w:t>
      </w:r>
      <w:proofErr w:type="spellEnd"/>
      <w:r w:rsidRPr="00021ADF">
        <w:rPr>
          <w:rFonts w:ascii="Consolas" w:hAnsi="Consolas" w:cs="Consolas"/>
          <w:color w:val="000000"/>
          <w:sz w:val="19"/>
          <w:szCs w:val="19"/>
          <w:highlight w:val="white"/>
          <w:lang w:val="es-CL"/>
        </w:rPr>
        <w:t>"</w:t>
      </w:r>
      <w:r w:rsidRPr="00021ADF">
        <w:rPr>
          <w:rFonts w:ascii="Consolas" w:hAnsi="Consolas" w:cs="Consolas"/>
          <w:color w:val="0000FF"/>
          <w:sz w:val="19"/>
          <w:szCs w:val="19"/>
          <w:highlight w:val="white"/>
          <w:lang w:val="es-CL"/>
        </w:rPr>
        <w:t xml:space="preserve"> /&gt;</w:t>
      </w:r>
    </w:p>
    <w:p w14:paraId="37FF7D73" w14:textId="646BB7DF" w:rsidR="00021ADF" w:rsidRDefault="00021ADF" w:rsidP="00021ADF">
      <w:pPr>
        <w:pStyle w:val="Prrafodelista"/>
        <w:numPr>
          <w:ilvl w:val="1"/>
          <w:numId w:val="15"/>
        </w:numPr>
      </w:pPr>
      <w:r>
        <w:t>No requiere configuración de firewall.</w:t>
      </w:r>
    </w:p>
    <w:p w14:paraId="3996ACB0" w14:textId="705E557E" w:rsidR="00021ADF" w:rsidRPr="00021ADF" w:rsidRDefault="00021ADF" w:rsidP="00021ADF">
      <w:pPr>
        <w:pStyle w:val="Prrafodelista"/>
        <w:numPr>
          <w:ilvl w:val="1"/>
          <w:numId w:val="15"/>
        </w:numPr>
      </w:pPr>
      <w:r>
        <w:t xml:space="preserve">Permisos de directorios </w:t>
      </w:r>
      <w:proofErr w:type="spellStart"/>
      <w:r>
        <w:t>dde</w:t>
      </w:r>
      <w:proofErr w:type="spellEnd"/>
      <w:r>
        <w:t xml:space="preserve"> lectura y escritura para el usuario IIS del servidor.</w:t>
      </w:r>
    </w:p>
    <w:p w14:paraId="5733AB92" w14:textId="28DC6497" w:rsidR="00C80872" w:rsidRDefault="00A737ED" w:rsidP="00A737ED">
      <w:pPr>
        <w:pStyle w:val="Ttulo2"/>
        <w:numPr>
          <w:ilvl w:val="1"/>
          <w:numId w:val="11"/>
        </w:numPr>
      </w:pPr>
      <w:bookmarkStart w:id="19" w:name="_Toc465170721"/>
      <w:r>
        <w:t>Instalación</w:t>
      </w:r>
      <w:bookmarkEnd w:id="19"/>
    </w:p>
    <w:p w14:paraId="64259125" w14:textId="77777777" w:rsidR="00021ADF" w:rsidRDefault="00021ADF" w:rsidP="00021ADF">
      <w:pPr>
        <w:pStyle w:val="Ttulo3"/>
      </w:pPr>
      <w:bookmarkStart w:id="20" w:name="_Toc465170722"/>
      <w:r>
        <w:t>Android</w:t>
      </w:r>
      <w:bookmarkEnd w:id="20"/>
    </w:p>
    <w:p w14:paraId="103E14FB" w14:textId="292A012A" w:rsidR="00021ADF" w:rsidRDefault="00021ADF" w:rsidP="00021ADF">
      <w:pPr>
        <w:jc w:val="both"/>
      </w:pPr>
      <w:r>
        <w:tab/>
        <w:t>Para el cliente final debe tener instalado Android con una versión mínima 4.0 (</w:t>
      </w:r>
      <w:hyperlink r:id="rId20" w:tooltip="Android Ice Cream Sandwich" w:history="1">
        <w:r>
          <w:rPr>
            <w:rStyle w:val="Hipervnculo"/>
            <w:rFonts w:ascii="Arial" w:hAnsi="Arial" w:cs="Arial"/>
            <w:color w:val="0B0080"/>
            <w:sz w:val="21"/>
            <w:szCs w:val="21"/>
            <w:shd w:val="clear" w:color="auto" w:fill="F9F9F9"/>
          </w:rPr>
          <w:t xml:space="preserve">Ice </w:t>
        </w:r>
        <w:proofErr w:type="spellStart"/>
        <w:r>
          <w:rPr>
            <w:rStyle w:val="Hipervnculo"/>
            <w:rFonts w:ascii="Arial" w:hAnsi="Arial" w:cs="Arial"/>
            <w:color w:val="0B0080"/>
            <w:sz w:val="21"/>
            <w:szCs w:val="21"/>
            <w:shd w:val="clear" w:color="auto" w:fill="F9F9F9"/>
          </w:rPr>
          <w:t>Cream</w:t>
        </w:r>
        <w:proofErr w:type="spellEnd"/>
        <w:r>
          <w:rPr>
            <w:rStyle w:val="Hipervnculo"/>
            <w:rFonts w:ascii="Arial" w:hAnsi="Arial" w:cs="Arial"/>
            <w:color w:val="0B0080"/>
            <w:sz w:val="21"/>
            <w:szCs w:val="21"/>
            <w:shd w:val="clear" w:color="auto" w:fill="F9F9F9"/>
          </w:rPr>
          <w:t xml:space="preserve"> </w:t>
        </w:r>
        <w:proofErr w:type="spellStart"/>
        <w:r>
          <w:rPr>
            <w:rStyle w:val="Hipervnculo"/>
            <w:rFonts w:ascii="Arial" w:hAnsi="Arial" w:cs="Arial"/>
            <w:color w:val="0B0080"/>
            <w:sz w:val="21"/>
            <w:szCs w:val="21"/>
            <w:shd w:val="clear" w:color="auto" w:fill="F9F9F9"/>
          </w:rPr>
          <w:t>Sandwich</w:t>
        </w:r>
        <w:proofErr w:type="spellEnd"/>
      </w:hyperlink>
      <w:r>
        <w:t>)</w:t>
      </w:r>
      <w:r>
        <w:t xml:space="preserve"> y distribuir la </w:t>
      </w:r>
      <w:proofErr w:type="spellStart"/>
      <w:r>
        <w:t>apk</w:t>
      </w:r>
      <w:proofErr w:type="spellEnd"/>
      <w:r>
        <w:t xml:space="preserve"> a los clientes mediante los medios de Google Play o Archivos.</w:t>
      </w:r>
    </w:p>
    <w:p w14:paraId="3AF37706" w14:textId="644EBD8B" w:rsidR="00021ADF" w:rsidRDefault="007B7AA5" w:rsidP="007B7AA5">
      <w:pPr>
        <w:pStyle w:val="Ttulo3"/>
      </w:pPr>
      <w:bookmarkStart w:id="21" w:name="_Toc465170723"/>
      <w:r>
        <w:t>Sitio Web</w:t>
      </w:r>
      <w:bookmarkEnd w:id="21"/>
    </w:p>
    <w:p w14:paraId="3BCA5CE1" w14:textId="7A5D177D" w:rsidR="007B7AA5" w:rsidRDefault="007B7AA5" w:rsidP="007B7AA5">
      <w:pPr>
        <w:pStyle w:val="Prrafodelista"/>
        <w:numPr>
          <w:ilvl w:val="0"/>
          <w:numId w:val="19"/>
        </w:numPr>
        <w:jc w:val="both"/>
      </w:pPr>
      <w:r>
        <w:t>Instalación de un sitio web.</w:t>
      </w:r>
    </w:p>
    <w:p w14:paraId="38359335" w14:textId="51CD9E30" w:rsidR="007B7AA5" w:rsidRDefault="007B7AA5" w:rsidP="007B7AA5">
      <w:pPr>
        <w:pStyle w:val="Prrafodelista"/>
        <w:numPr>
          <w:ilvl w:val="0"/>
          <w:numId w:val="19"/>
        </w:numPr>
        <w:jc w:val="both"/>
      </w:pPr>
      <w:r>
        <w:lastRenderedPageBreak/>
        <w:t>Las cadenas de conexión están definidas en el punto anterior.</w:t>
      </w:r>
    </w:p>
    <w:p w14:paraId="60199DF5" w14:textId="09859B72" w:rsidR="007B7AA5" w:rsidRDefault="007B7AA5" w:rsidP="007B7AA5">
      <w:pPr>
        <w:pStyle w:val="Prrafodelista"/>
        <w:numPr>
          <w:ilvl w:val="0"/>
          <w:numId w:val="19"/>
        </w:numPr>
        <w:jc w:val="both"/>
      </w:pPr>
      <w:r>
        <w:t xml:space="preserve">No hay Registro de </w:t>
      </w:r>
      <w:proofErr w:type="spellStart"/>
      <w:r>
        <w:t>Logs</w:t>
      </w:r>
      <w:proofErr w:type="spellEnd"/>
      <w:r>
        <w:t xml:space="preserve"> por el momento, se generarán en la evolución.</w:t>
      </w:r>
    </w:p>
    <w:p w14:paraId="3BB42894" w14:textId="68EF06B7" w:rsidR="007B7AA5" w:rsidRDefault="007B7AA5" w:rsidP="007B7AA5">
      <w:pPr>
        <w:pStyle w:val="Prrafodelista"/>
        <w:numPr>
          <w:ilvl w:val="0"/>
          <w:numId w:val="19"/>
        </w:numPr>
        <w:jc w:val="both"/>
      </w:pPr>
      <w:r>
        <w:t xml:space="preserve">No hay parámetros </w:t>
      </w:r>
      <w:proofErr w:type="spellStart"/>
      <w:r>
        <w:t>especícos</w:t>
      </w:r>
      <w:proofErr w:type="spellEnd"/>
      <w:r>
        <w:t xml:space="preserve"> en el archivo de configuración.</w:t>
      </w:r>
    </w:p>
    <w:p w14:paraId="33BBD290" w14:textId="7AB3BB6A" w:rsidR="007B7AA5" w:rsidRPr="007B7AA5" w:rsidRDefault="008E779C" w:rsidP="007B7AA5">
      <w:pPr>
        <w:pStyle w:val="Ttulo1"/>
        <w:numPr>
          <w:ilvl w:val="0"/>
          <w:numId w:val="11"/>
        </w:numPr>
      </w:pPr>
      <w:bookmarkStart w:id="22" w:name="_Toc425432335"/>
      <w:bookmarkStart w:id="23" w:name="_Toc465170724"/>
      <w:r>
        <w:t>Continuidad Operacional</w:t>
      </w:r>
      <w:bookmarkEnd w:id="22"/>
      <w:bookmarkEnd w:id="23"/>
    </w:p>
    <w:p w14:paraId="3F76457A" w14:textId="5151371A" w:rsidR="008E779C" w:rsidRDefault="008E779C" w:rsidP="008E779C">
      <w:pPr>
        <w:pStyle w:val="Ttulo2"/>
        <w:numPr>
          <w:ilvl w:val="1"/>
          <w:numId w:val="11"/>
        </w:numPr>
      </w:pPr>
      <w:bookmarkStart w:id="24" w:name="_Toc465170725"/>
      <w:r>
        <w:t>Mantenimiento</w:t>
      </w:r>
      <w:r w:rsidR="007B7AA5">
        <w:t xml:space="preserve"> Sitio Web</w:t>
      </w:r>
      <w:bookmarkEnd w:id="24"/>
    </w:p>
    <w:p w14:paraId="09ED596F" w14:textId="262FF921" w:rsidR="008E779C" w:rsidRDefault="007B7AA5" w:rsidP="007B7AA5">
      <w:pPr>
        <w:pStyle w:val="Prrafodelista"/>
        <w:numPr>
          <w:ilvl w:val="0"/>
          <w:numId w:val="18"/>
        </w:numPr>
      </w:pPr>
      <w:r>
        <w:t xml:space="preserve">Es necesario que los cambios sufridos en el </w:t>
      </w:r>
      <w:proofErr w:type="spellStart"/>
      <w:r>
        <w:t>WebService</w:t>
      </w:r>
      <w:proofErr w:type="spellEnd"/>
      <w:r>
        <w:t xml:space="preserve"> de </w:t>
      </w:r>
      <w:proofErr w:type="spellStart"/>
      <w:r>
        <w:t>MiPortal</w:t>
      </w:r>
      <w:proofErr w:type="spellEnd"/>
      <w:r>
        <w:t xml:space="preserve"> (Mi Salud), a nivel de Procedimientos Almacenados sean informados, ya que este producto ocupa los mismos artefactos.</w:t>
      </w:r>
    </w:p>
    <w:p w14:paraId="19754088" w14:textId="1EC39C55" w:rsidR="007B7AA5" w:rsidRDefault="007B7AA5" w:rsidP="007B7AA5">
      <w:pPr>
        <w:pStyle w:val="Prrafodelista"/>
        <w:numPr>
          <w:ilvl w:val="0"/>
          <w:numId w:val="18"/>
        </w:numPr>
      </w:pPr>
      <w:r>
        <w:t xml:space="preserve">No </w:t>
      </w:r>
      <w:proofErr w:type="spellStart"/>
      <w:r>
        <w:t>requeire</w:t>
      </w:r>
      <w:proofErr w:type="spellEnd"/>
      <w:r>
        <w:t xml:space="preserve"> de artefactos adicionales para su continuidad, solo que se encuentre publicado correctamente y expuesto en Internet.</w:t>
      </w:r>
    </w:p>
    <w:p w14:paraId="5C29D77A" w14:textId="32A72D2D" w:rsidR="007B7AA5" w:rsidRDefault="007B7AA5" w:rsidP="007B7AA5">
      <w:pPr>
        <w:pStyle w:val="Ttulo2"/>
        <w:numPr>
          <w:ilvl w:val="1"/>
          <w:numId w:val="11"/>
        </w:numPr>
      </w:pPr>
      <w:bookmarkStart w:id="25" w:name="_Toc465170726"/>
      <w:r>
        <w:t>Mantenimiento Android</w:t>
      </w:r>
      <w:bookmarkEnd w:id="25"/>
    </w:p>
    <w:p w14:paraId="0C299789" w14:textId="41C013A9" w:rsidR="007B7AA5" w:rsidRPr="007B7AA5" w:rsidRDefault="007B7AA5" w:rsidP="007B7AA5">
      <w:pPr>
        <w:ind w:left="360"/>
      </w:pPr>
      <w:r>
        <w:t xml:space="preserve">El mantenimiento del aplicativo Android depende de la </w:t>
      </w:r>
      <w:proofErr w:type="spellStart"/>
      <w:r>
        <w:t>url</w:t>
      </w:r>
      <w:proofErr w:type="spellEnd"/>
      <w:r>
        <w:t xml:space="preserve"> del sitio web, ya que esta </w:t>
      </w:r>
      <w:proofErr w:type="spellStart"/>
      <w:r>
        <w:t>url</w:t>
      </w:r>
      <w:proofErr w:type="spellEnd"/>
      <w:r>
        <w:t xml:space="preserve"> se encuentra embebida en la app, por lo tanto cada cambio en este </w:t>
      </w:r>
      <w:proofErr w:type="spellStart"/>
      <w:r>
        <w:t>párametro</w:t>
      </w:r>
      <w:proofErr w:type="spellEnd"/>
      <w:r>
        <w:t xml:space="preserve"> debe ser </w:t>
      </w:r>
      <w:proofErr w:type="spellStart"/>
      <w:r>
        <w:t>infromado</w:t>
      </w:r>
      <w:proofErr w:type="spellEnd"/>
      <w:r>
        <w:t xml:space="preserve"> al </w:t>
      </w:r>
      <w:proofErr w:type="spellStart"/>
      <w:r>
        <w:t>Lider</w:t>
      </w:r>
      <w:proofErr w:type="spellEnd"/>
      <w:r>
        <w:t xml:space="preserve"> del Proyecto para generar una nueva distribución.</w:t>
      </w:r>
    </w:p>
    <w:p w14:paraId="33F92A19" w14:textId="78D0C68A" w:rsidR="0093660E" w:rsidRDefault="0093660E" w:rsidP="000242F7">
      <w:pPr>
        <w:pStyle w:val="Ttulo2"/>
        <w:numPr>
          <w:ilvl w:val="1"/>
          <w:numId w:val="11"/>
        </w:numPr>
      </w:pPr>
      <w:bookmarkStart w:id="26" w:name="_Toc425432339"/>
      <w:bookmarkStart w:id="27" w:name="_Toc465170727"/>
      <w:r>
        <w:t>Secuencia de apagado y encendido</w:t>
      </w:r>
      <w:bookmarkEnd w:id="27"/>
    </w:p>
    <w:p w14:paraId="19FDD3BA" w14:textId="77777777" w:rsidR="009F4AEE" w:rsidRDefault="009F4AEE" w:rsidP="009F4AEE">
      <w:pPr>
        <w:ind w:firstLine="360"/>
      </w:pPr>
    </w:p>
    <w:p w14:paraId="1016DCA8" w14:textId="43A487E2" w:rsidR="0093660E" w:rsidRPr="0093660E" w:rsidRDefault="009F4AEE" w:rsidP="009F4AEE">
      <w:pPr>
        <w:ind w:firstLine="360"/>
      </w:pPr>
      <w:r>
        <w:t xml:space="preserve">Subir o bajar Internet </w:t>
      </w:r>
      <w:proofErr w:type="spellStart"/>
      <w:r>
        <w:t>Information</w:t>
      </w:r>
      <w:proofErr w:type="spellEnd"/>
      <w:r>
        <w:t xml:space="preserve"> Server dependiendo del caso.</w:t>
      </w:r>
    </w:p>
    <w:p w14:paraId="2E4B94D0" w14:textId="2C8BBDFE" w:rsidR="000242F7" w:rsidRDefault="008E779C" w:rsidP="000242F7">
      <w:pPr>
        <w:pStyle w:val="Ttulo2"/>
        <w:numPr>
          <w:ilvl w:val="1"/>
          <w:numId w:val="11"/>
        </w:numPr>
      </w:pPr>
      <w:bookmarkStart w:id="28" w:name="_Toc465170728"/>
      <w:r>
        <w:t>Monitoreo</w:t>
      </w:r>
      <w:bookmarkEnd w:id="28"/>
    </w:p>
    <w:p w14:paraId="632A1803" w14:textId="77777777" w:rsidR="001E1F26" w:rsidRDefault="008E779C" w:rsidP="001E1F26">
      <w:pPr>
        <w:jc w:val="both"/>
      </w:pPr>
      <w:r>
        <w:t>[</w:t>
      </w:r>
      <w:r w:rsidR="001E1F26">
        <w:t>Señalar e</w:t>
      </w:r>
      <w:r>
        <w:t xml:space="preserve">l </w:t>
      </w:r>
      <w:r w:rsidR="001E1F26">
        <w:t xml:space="preserve">mecanismo y </w:t>
      </w:r>
      <w:r>
        <w:t>tipo de monitoreo</w:t>
      </w:r>
      <w:r w:rsidR="001E1F26">
        <w:t xml:space="preserve"> a realizar</w:t>
      </w:r>
      <w:r>
        <w:t>, umbrales de alertas y notificaciones para escalamiento.]</w:t>
      </w:r>
      <w:bookmarkStart w:id="29" w:name="_Toc425432340"/>
      <w:bookmarkEnd w:id="26"/>
    </w:p>
    <w:p w14:paraId="657F4DC5" w14:textId="77777777" w:rsidR="001E1F26" w:rsidRDefault="001E1F26" w:rsidP="001E1F26">
      <w:pPr>
        <w:jc w:val="both"/>
      </w:pPr>
    </w:p>
    <w:p w14:paraId="350DDA0F" w14:textId="60E803BA" w:rsidR="000242F7" w:rsidRDefault="000242F7" w:rsidP="001E1F26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D89EFFD" w14:textId="0869874D" w:rsidR="00C97DD0" w:rsidRPr="00016923" w:rsidRDefault="001E1F26" w:rsidP="000242F7">
      <w:pPr>
        <w:pStyle w:val="Ttulo1"/>
        <w:numPr>
          <w:ilvl w:val="0"/>
          <w:numId w:val="11"/>
        </w:numPr>
      </w:pPr>
      <w:bookmarkStart w:id="30" w:name="_Toc465170729"/>
      <w:r>
        <w:lastRenderedPageBreak/>
        <w:t>DRP</w:t>
      </w:r>
      <w:bookmarkEnd w:id="29"/>
      <w:bookmarkEnd w:id="30"/>
    </w:p>
    <w:p w14:paraId="1F403826" w14:textId="161B4FD8" w:rsidR="000242F7" w:rsidRDefault="001E1F26" w:rsidP="000A4E59">
      <w:pPr>
        <w:pStyle w:val="Ttulo2"/>
        <w:numPr>
          <w:ilvl w:val="1"/>
          <w:numId w:val="11"/>
        </w:numPr>
      </w:pPr>
      <w:bookmarkStart w:id="31" w:name="_Toc465170730"/>
      <w:r>
        <w:t>Respaldos</w:t>
      </w:r>
      <w:bookmarkEnd w:id="31"/>
    </w:p>
    <w:p w14:paraId="5A051EBE" w14:textId="3B6A309B" w:rsidR="001E1F26" w:rsidRDefault="009F4AEE" w:rsidP="00016923">
      <w:r>
        <w:t>Solo el sitio web.</w:t>
      </w:r>
    </w:p>
    <w:p w14:paraId="58B0EA59" w14:textId="0837A6C2" w:rsidR="001E1F26" w:rsidRDefault="001E1F26" w:rsidP="000A4E59">
      <w:pPr>
        <w:pStyle w:val="Ttulo2"/>
        <w:numPr>
          <w:ilvl w:val="1"/>
          <w:numId w:val="11"/>
        </w:numPr>
      </w:pPr>
      <w:bookmarkStart w:id="32" w:name="_Toc465170731"/>
      <w:r>
        <w:t>Recuperación</w:t>
      </w:r>
      <w:bookmarkEnd w:id="32"/>
    </w:p>
    <w:p w14:paraId="24F93A20" w14:textId="52BAF53C" w:rsidR="001E1F26" w:rsidRDefault="009F4AEE" w:rsidP="00016923">
      <w:r>
        <w:t>Reponer versión anterior del Sitio web y de los artefactos de Base de Datos (Procedimientos Almacenados).</w:t>
      </w:r>
    </w:p>
    <w:p w14:paraId="4DF5B075" w14:textId="77777777" w:rsidR="001E1F26" w:rsidRPr="00016923" w:rsidRDefault="001E1F26" w:rsidP="00016923"/>
    <w:p w14:paraId="3486AE48" w14:textId="77777777" w:rsidR="000242F7" w:rsidRDefault="000242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3" w:name="_Toc425432341"/>
      <w:r>
        <w:br w:type="page"/>
      </w:r>
    </w:p>
    <w:p w14:paraId="2E6B8891" w14:textId="6F734764" w:rsidR="008A045D" w:rsidRPr="00016923" w:rsidRDefault="008A045D" w:rsidP="000242F7">
      <w:pPr>
        <w:pStyle w:val="Ttulo1"/>
        <w:numPr>
          <w:ilvl w:val="0"/>
          <w:numId w:val="11"/>
        </w:numPr>
      </w:pPr>
      <w:bookmarkStart w:id="34" w:name="_Toc465170732"/>
      <w:r w:rsidRPr="00016923">
        <w:lastRenderedPageBreak/>
        <w:t>Plan de Contingencia</w:t>
      </w:r>
      <w:bookmarkEnd w:id="33"/>
      <w:bookmarkEnd w:id="34"/>
      <w:r w:rsidRPr="00016923">
        <w:t xml:space="preserve"> </w:t>
      </w:r>
    </w:p>
    <w:p w14:paraId="6E62E68F" w14:textId="0A46EC7A" w:rsidR="008A045D" w:rsidRPr="00016923" w:rsidRDefault="000242F7" w:rsidP="00016923">
      <w:r>
        <w:t>[</w:t>
      </w:r>
      <w:r w:rsidR="00E850C8" w:rsidRPr="00016923">
        <w:t xml:space="preserve">Entrega de un plan de contingencia a seguir por parte del </w:t>
      </w:r>
      <w:r>
        <w:t>N</w:t>
      </w:r>
      <w:r w:rsidR="00E850C8" w:rsidRPr="00016923">
        <w:t xml:space="preserve">ivel 1 y 2 frente </w:t>
      </w:r>
      <w:proofErr w:type="gramStart"/>
      <w:r w:rsidR="00E850C8" w:rsidRPr="00016923">
        <w:t>al</w:t>
      </w:r>
      <w:proofErr w:type="gramEnd"/>
      <w:r w:rsidR="00E850C8" w:rsidRPr="00016923">
        <w:t xml:space="preserve"> cualquier interrupción del servicio</w:t>
      </w:r>
      <w:r>
        <w:t>.]</w:t>
      </w:r>
    </w:p>
    <w:p w14:paraId="426F2ACA" w14:textId="25B4E56C" w:rsidR="000242F7" w:rsidRDefault="000A4E59" w:rsidP="000A4E59">
      <w:pPr>
        <w:pStyle w:val="Ttulo2"/>
        <w:numPr>
          <w:ilvl w:val="1"/>
          <w:numId w:val="11"/>
        </w:numPr>
      </w:pPr>
      <w:bookmarkStart w:id="35" w:name="_Toc465170733"/>
      <w:r>
        <w:t>Matriz de Responsabilidad</w:t>
      </w:r>
      <w:bookmarkEnd w:id="35"/>
    </w:p>
    <w:p w14:paraId="6137702A" w14:textId="27D216DC" w:rsidR="000A4E59" w:rsidRPr="00016923" w:rsidRDefault="000A4E59" w:rsidP="000A4E59">
      <w:r>
        <w:t>[</w:t>
      </w:r>
      <w:r w:rsidRPr="00016923">
        <w:t>En caso de escalamiento por incidencias Y/O problemas, establecer quienes son los responsables de gestionar la resolución de estos]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8"/>
        <w:gridCol w:w="1485"/>
        <w:gridCol w:w="2304"/>
        <w:gridCol w:w="2451"/>
        <w:gridCol w:w="1478"/>
      </w:tblGrid>
      <w:tr w:rsidR="000A4E59" w:rsidRPr="00016923" w14:paraId="17B9B252" w14:textId="77777777" w:rsidTr="00140B8B">
        <w:trPr>
          <w:trHeight w:val="177"/>
        </w:trPr>
        <w:tc>
          <w:tcPr>
            <w:tcW w:w="643" w:type="dxa"/>
            <w:shd w:val="clear" w:color="auto" w:fill="C6D9F1" w:themeFill="text2" w:themeFillTint="33"/>
          </w:tcPr>
          <w:p w14:paraId="26D6F1CC" w14:textId="77777777" w:rsidR="000A4E59" w:rsidRPr="00016923" w:rsidRDefault="000A4E59" w:rsidP="00140B8B">
            <w:r w:rsidRPr="00016923">
              <w:t>Nivel</w:t>
            </w:r>
          </w:p>
        </w:tc>
        <w:tc>
          <w:tcPr>
            <w:tcW w:w="1500" w:type="dxa"/>
            <w:shd w:val="clear" w:color="auto" w:fill="C6D9F1" w:themeFill="text2" w:themeFillTint="33"/>
          </w:tcPr>
          <w:p w14:paraId="1F06E039" w14:textId="77777777" w:rsidR="000A4E59" w:rsidRPr="00016923" w:rsidRDefault="000A4E59" w:rsidP="00140B8B">
            <w:r w:rsidRPr="00016923">
              <w:br w:type="page"/>
              <w:t>Descripción</w:t>
            </w:r>
          </w:p>
        </w:tc>
        <w:tc>
          <w:tcPr>
            <w:tcW w:w="2393" w:type="dxa"/>
            <w:shd w:val="clear" w:color="auto" w:fill="C6D9F1" w:themeFill="text2" w:themeFillTint="33"/>
          </w:tcPr>
          <w:p w14:paraId="65D4BEA0" w14:textId="77777777" w:rsidR="000A4E59" w:rsidRPr="00016923" w:rsidRDefault="000A4E59" w:rsidP="00140B8B">
            <w:r w:rsidRPr="00016923">
              <w:t>Nombre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14:paraId="2DA1EAC0" w14:textId="77777777" w:rsidR="000A4E59" w:rsidRPr="00016923" w:rsidRDefault="000A4E59" w:rsidP="00140B8B">
            <w:r w:rsidRPr="00016923">
              <w:t>Cargo</w:t>
            </w:r>
          </w:p>
        </w:tc>
        <w:tc>
          <w:tcPr>
            <w:tcW w:w="1524" w:type="dxa"/>
            <w:shd w:val="clear" w:color="auto" w:fill="C6D9F1" w:themeFill="text2" w:themeFillTint="33"/>
          </w:tcPr>
          <w:p w14:paraId="37B78D6F" w14:textId="77777777" w:rsidR="000A4E59" w:rsidRPr="00016923" w:rsidRDefault="000A4E59" w:rsidP="00140B8B">
            <w:r w:rsidRPr="00016923">
              <w:t>Anexo</w:t>
            </w:r>
          </w:p>
        </w:tc>
      </w:tr>
      <w:tr w:rsidR="000A4E59" w:rsidRPr="00016923" w14:paraId="31E5537B" w14:textId="77777777" w:rsidTr="00140B8B">
        <w:trPr>
          <w:trHeight w:val="605"/>
        </w:trPr>
        <w:tc>
          <w:tcPr>
            <w:tcW w:w="643" w:type="dxa"/>
          </w:tcPr>
          <w:p w14:paraId="49FAA2D8" w14:textId="77777777" w:rsidR="000A4E59" w:rsidRPr="000242F7" w:rsidRDefault="000A4E59" w:rsidP="00140B8B">
            <w:pPr>
              <w:rPr>
                <w:b/>
              </w:rPr>
            </w:pPr>
            <w:r w:rsidRPr="000242F7">
              <w:rPr>
                <w:b/>
              </w:rPr>
              <w:t>0</w:t>
            </w:r>
          </w:p>
        </w:tc>
        <w:tc>
          <w:tcPr>
            <w:tcW w:w="1500" w:type="dxa"/>
          </w:tcPr>
          <w:p w14:paraId="2F461502" w14:textId="77777777" w:rsidR="000A4E59" w:rsidRPr="00016923" w:rsidRDefault="000A4E59" w:rsidP="00140B8B">
            <w:r w:rsidRPr="00016923">
              <w:t>Usuario Líder Funcional</w:t>
            </w:r>
          </w:p>
        </w:tc>
        <w:tc>
          <w:tcPr>
            <w:tcW w:w="2393" w:type="dxa"/>
          </w:tcPr>
          <w:p w14:paraId="2EA0ADB7" w14:textId="1CB5585E" w:rsidR="000A4E59" w:rsidRPr="00016923" w:rsidRDefault="009F4AEE" w:rsidP="00140B8B">
            <w:r>
              <w:t>Juan Morán</w:t>
            </w:r>
          </w:p>
        </w:tc>
        <w:tc>
          <w:tcPr>
            <w:tcW w:w="2552" w:type="dxa"/>
          </w:tcPr>
          <w:p w14:paraId="653523F7" w14:textId="740BDD92" w:rsidR="000A4E59" w:rsidRPr="00016923" w:rsidRDefault="009F4AEE" w:rsidP="00140B8B">
            <w:r>
              <w:t>Analista</w:t>
            </w:r>
          </w:p>
        </w:tc>
        <w:tc>
          <w:tcPr>
            <w:tcW w:w="1524" w:type="dxa"/>
          </w:tcPr>
          <w:p w14:paraId="42B19671" w14:textId="77777777" w:rsidR="000A4E59" w:rsidRPr="00016923" w:rsidRDefault="000A4E59" w:rsidP="00140B8B"/>
        </w:tc>
      </w:tr>
      <w:tr w:rsidR="000A4E59" w:rsidRPr="00016923" w14:paraId="7E810784" w14:textId="77777777" w:rsidTr="00140B8B">
        <w:trPr>
          <w:trHeight w:val="489"/>
        </w:trPr>
        <w:tc>
          <w:tcPr>
            <w:tcW w:w="8612" w:type="dxa"/>
            <w:gridSpan w:val="5"/>
            <w:shd w:val="clear" w:color="auto" w:fill="C6D9F1" w:themeFill="text2" w:themeFillTint="33"/>
          </w:tcPr>
          <w:p w14:paraId="45C054C6" w14:textId="77777777" w:rsidR="000A4E59" w:rsidRPr="00016923" w:rsidRDefault="000A4E59" w:rsidP="00140B8B">
            <w:r w:rsidRPr="00016923">
              <w:t>Responsabilidades y Deberes.</w:t>
            </w:r>
          </w:p>
        </w:tc>
      </w:tr>
      <w:tr w:rsidR="000A4E59" w:rsidRPr="00016923" w14:paraId="04C1EE5E" w14:textId="77777777" w:rsidTr="00140B8B">
        <w:trPr>
          <w:trHeight w:val="489"/>
        </w:trPr>
        <w:tc>
          <w:tcPr>
            <w:tcW w:w="8612" w:type="dxa"/>
            <w:gridSpan w:val="5"/>
          </w:tcPr>
          <w:p w14:paraId="370A601E" w14:textId="77777777" w:rsidR="000A4E59" w:rsidRPr="00016923" w:rsidRDefault="000A4E59" w:rsidP="00140B8B"/>
          <w:p w14:paraId="241640D5" w14:textId="77777777" w:rsidR="000A4E59" w:rsidRPr="00016923" w:rsidRDefault="000A4E59" w:rsidP="00140B8B"/>
        </w:tc>
      </w:tr>
    </w:tbl>
    <w:p w14:paraId="1EE24E76" w14:textId="77777777" w:rsidR="000A4E59" w:rsidRPr="00016923" w:rsidRDefault="000A4E59" w:rsidP="000A4E59"/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8"/>
        <w:gridCol w:w="1482"/>
        <w:gridCol w:w="2297"/>
        <w:gridCol w:w="2470"/>
        <w:gridCol w:w="1469"/>
      </w:tblGrid>
      <w:tr w:rsidR="000A4E59" w:rsidRPr="00016923" w14:paraId="48CF69D7" w14:textId="77777777" w:rsidTr="00140B8B">
        <w:trPr>
          <w:trHeight w:val="177"/>
        </w:trPr>
        <w:tc>
          <w:tcPr>
            <w:tcW w:w="643" w:type="dxa"/>
            <w:shd w:val="clear" w:color="auto" w:fill="C6D9F1" w:themeFill="text2" w:themeFillTint="33"/>
          </w:tcPr>
          <w:p w14:paraId="6AE8D530" w14:textId="77777777" w:rsidR="000A4E59" w:rsidRPr="00016923" w:rsidRDefault="000A4E59" w:rsidP="00140B8B">
            <w:r w:rsidRPr="00016923">
              <w:t>Nivel</w:t>
            </w:r>
          </w:p>
        </w:tc>
        <w:tc>
          <w:tcPr>
            <w:tcW w:w="1500" w:type="dxa"/>
            <w:shd w:val="clear" w:color="auto" w:fill="C6D9F1" w:themeFill="text2" w:themeFillTint="33"/>
          </w:tcPr>
          <w:p w14:paraId="014787DB" w14:textId="77777777" w:rsidR="000A4E59" w:rsidRPr="00016923" w:rsidRDefault="000A4E59" w:rsidP="00140B8B">
            <w:r w:rsidRPr="00016923">
              <w:br w:type="page"/>
              <w:t>Descripción</w:t>
            </w:r>
          </w:p>
        </w:tc>
        <w:tc>
          <w:tcPr>
            <w:tcW w:w="2393" w:type="dxa"/>
            <w:shd w:val="clear" w:color="auto" w:fill="C6D9F1" w:themeFill="text2" w:themeFillTint="33"/>
          </w:tcPr>
          <w:p w14:paraId="303381F3" w14:textId="77777777" w:rsidR="000A4E59" w:rsidRPr="00016923" w:rsidRDefault="000A4E59" w:rsidP="00140B8B">
            <w:r w:rsidRPr="00016923">
              <w:t>Nombre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14:paraId="430D1342" w14:textId="77777777" w:rsidR="000A4E59" w:rsidRPr="00016923" w:rsidRDefault="000A4E59" w:rsidP="00140B8B">
            <w:r w:rsidRPr="00016923">
              <w:t>Cargo</w:t>
            </w:r>
          </w:p>
        </w:tc>
        <w:tc>
          <w:tcPr>
            <w:tcW w:w="1524" w:type="dxa"/>
            <w:shd w:val="clear" w:color="auto" w:fill="C6D9F1" w:themeFill="text2" w:themeFillTint="33"/>
          </w:tcPr>
          <w:p w14:paraId="67A890FF" w14:textId="77777777" w:rsidR="000A4E59" w:rsidRPr="00016923" w:rsidRDefault="000A4E59" w:rsidP="00140B8B">
            <w:r w:rsidRPr="00016923">
              <w:t>Anexo</w:t>
            </w:r>
          </w:p>
        </w:tc>
      </w:tr>
      <w:tr w:rsidR="000A4E59" w:rsidRPr="00016923" w14:paraId="36FA678B" w14:textId="77777777" w:rsidTr="00140B8B">
        <w:trPr>
          <w:trHeight w:val="489"/>
        </w:trPr>
        <w:tc>
          <w:tcPr>
            <w:tcW w:w="643" w:type="dxa"/>
          </w:tcPr>
          <w:p w14:paraId="581C49D3" w14:textId="77777777" w:rsidR="000A4E59" w:rsidRPr="000242F7" w:rsidRDefault="000A4E59" w:rsidP="00140B8B">
            <w:pPr>
              <w:rPr>
                <w:b/>
              </w:rPr>
            </w:pPr>
            <w:r w:rsidRPr="000242F7">
              <w:rPr>
                <w:b/>
              </w:rPr>
              <w:t>1</w:t>
            </w:r>
          </w:p>
        </w:tc>
        <w:tc>
          <w:tcPr>
            <w:tcW w:w="1500" w:type="dxa"/>
          </w:tcPr>
          <w:p w14:paraId="504912FF" w14:textId="63FAFCCA" w:rsidR="000A4E59" w:rsidRPr="00016923" w:rsidRDefault="009F4AEE" w:rsidP="00140B8B">
            <w:r>
              <w:t>Desarrollo</w:t>
            </w:r>
          </w:p>
        </w:tc>
        <w:tc>
          <w:tcPr>
            <w:tcW w:w="2393" w:type="dxa"/>
          </w:tcPr>
          <w:p w14:paraId="1E6A9755" w14:textId="3374F8DA" w:rsidR="000A4E59" w:rsidRPr="00016923" w:rsidRDefault="009F4AEE" w:rsidP="00140B8B">
            <w:r>
              <w:t>Víctor Coronado</w:t>
            </w:r>
          </w:p>
        </w:tc>
        <w:tc>
          <w:tcPr>
            <w:tcW w:w="2552" w:type="dxa"/>
          </w:tcPr>
          <w:p w14:paraId="7A3C516C" w14:textId="297B8270" w:rsidR="000A4E59" w:rsidRPr="00016923" w:rsidRDefault="009F4AEE" w:rsidP="00140B8B">
            <w:r>
              <w:t>Analista Desarrollador</w:t>
            </w:r>
          </w:p>
        </w:tc>
        <w:tc>
          <w:tcPr>
            <w:tcW w:w="1524" w:type="dxa"/>
          </w:tcPr>
          <w:p w14:paraId="770C8941" w14:textId="77777777" w:rsidR="000A4E59" w:rsidRPr="00016923" w:rsidRDefault="000A4E59" w:rsidP="00140B8B"/>
        </w:tc>
      </w:tr>
      <w:tr w:rsidR="000A4E59" w:rsidRPr="00016923" w14:paraId="55ECDFA4" w14:textId="77777777" w:rsidTr="00140B8B">
        <w:trPr>
          <w:trHeight w:val="489"/>
        </w:trPr>
        <w:tc>
          <w:tcPr>
            <w:tcW w:w="8612" w:type="dxa"/>
            <w:gridSpan w:val="5"/>
            <w:shd w:val="clear" w:color="auto" w:fill="C6D9F1" w:themeFill="text2" w:themeFillTint="33"/>
          </w:tcPr>
          <w:p w14:paraId="3F630CBF" w14:textId="77777777" w:rsidR="000A4E59" w:rsidRPr="00016923" w:rsidRDefault="000A4E59" w:rsidP="00140B8B">
            <w:r w:rsidRPr="00016923">
              <w:t>Responsabilidades y Deberes.</w:t>
            </w:r>
          </w:p>
        </w:tc>
      </w:tr>
      <w:tr w:rsidR="000A4E59" w:rsidRPr="00016923" w14:paraId="4BA041EB" w14:textId="77777777" w:rsidTr="00140B8B">
        <w:trPr>
          <w:trHeight w:val="489"/>
        </w:trPr>
        <w:tc>
          <w:tcPr>
            <w:tcW w:w="8612" w:type="dxa"/>
            <w:gridSpan w:val="5"/>
          </w:tcPr>
          <w:p w14:paraId="7B4C71C3" w14:textId="77777777" w:rsidR="000A4E59" w:rsidRPr="00016923" w:rsidRDefault="000A4E59" w:rsidP="00140B8B"/>
          <w:p w14:paraId="3EB54837" w14:textId="77777777" w:rsidR="000A4E59" w:rsidRPr="00016923" w:rsidRDefault="000A4E59" w:rsidP="00140B8B"/>
        </w:tc>
      </w:tr>
    </w:tbl>
    <w:p w14:paraId="5E0DA957" w14:textId="77777777" w:rsidR="000A4E59" w:rsidRPr="00016923" w:rsidRDefault="000A4E59" w:rsidP="000A4E59"/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9"/>
        <w:gridCol w:w="1485"/>
        <w:gridCol w:w="2313"/>
        <w:gridCol w:w="2446"/>
        <w:gridCol w:w="1473"/>
      </w:tblGrid>
      <w:tr w:rsidR="000A4E59" w:rsidRPr="00016923" w14:paraId="427E217B" w14:textId="77777777" w:rsidTr="00140B8B">
        <w:trPr>
          <w:trHeight w:val="177"/>
        </w:trPr>
        <w:tc>
          <w:tcPr>
            <w:tcW w:w="643" w:type="dxa"/>
            <w:shd w:val="clear" w:color="auto" w:fill="C6D9F1" w:themeFill="text2" w:themeFillTint="33"/>
          </w:tcPr>
          <w:p w14:paraId="4D2647B2" w14:textId="77777777" w:rsidR="000A4E59" w:rsidRPr="00016923" w:rsidRDefault="000A4E59" w:rsidP="00140B8B">
            <w:r w:rsidRPr="00016923">
              <w:t>Nivel</w:t>
            </w:r>
          </w:p>
        </w:tc>
        <w:tc>
          <w:tcPr>
            <w:tcW w:w="1500" w:type="dxa"/>
            <w:shd w:val="clear" w:color="auto" w:fill="C6D9F1" w:themeFill="text2" w:themeFillTint="33"/>
          </w:tcPr>
          <w:p w14:paraId="50995061" w14:textId="77777777" w:rsidR="000A4E59" w:rsidRPr="00016923" w:rsidRDefault="000A4E59" w:rsidP="00140B8B">
            <w:r w:rsidRPr="00016923">
              <w:br w:type="page"/>
              <w:t>Descripción</w:t>
            </w:r>
          </w:p>
        </w:tc>
        <w:tc>
          <w:tcPr>
            <w:tcW w:w="2393" w:type="dxa"/>
            <w:shd w:val="clear" w:color="auto" w:fill="C6D9F1" w:themeFill="text2" w:themeFillTint="33"/>
          </w:tcPr>
          <w:p w14:paraId="24AD757A" w14:textId="77777777" w:rsidR="000A4E59" w:rsidRPr="00016923" w:rsidRDefault="000A4E59" w:rsidP="00140B8B">
            <w:r w:rsidRPr="00016923">
              <w:t>Nombre</w:t>
            </w:r>
          </w:p>
        </w:tc>
        <w:tc>
          <w:tcPr>
            <w:tcW w:w="2552" w:type="dxa"/>
            <w:shd w:val="clear" w:color="auto" w:fill="C6D9F1" w:themeFill="text2" w:themeFillTint="33"/>
          </w:tcPr>
          <w:p w14:paraId="2D8093CD" w14:textId="77777777" w:rsidR="000A4E59" w:rsidRPr="00016923" w:rsidRDefault="000A4E59" w:rsidP="00140B8B">
            <w:r w:rsidRPr="00016923">
              <w:t>Cargo</w:t>
            </w:r>
          </w:p>
        </w:tc>
        <w:tc>
          <w:tcPr>
            <w:tcW w:w="1524" w:type="dxa"/>
            <w:shd w:val="clear" w:color="auto" w:fill="C6D9F1" w:themeFill="text2" w:themeFillTint="33"/>
          </w:tcPr>
          <w:p w14:paraId="38B2E814" w14:textId="77777777" w:rsidR="000A4E59" w:rsidRPr="00016923" w:rsidRDefault="000A4E59" w:rsidP="00140B8B">
            <w:r w:rsidRPr="00016923">
              <w:t>Anexo</w:t>
            </w:r>
          </w:p>
        </w:tc>
      </w:tr>
      <w:tr w:rsidR="000A4E59" w:rsidRPr="00016923" w14:paraId="4A119510" w14:textId="77777777" w:rsidTr="00140B8B">
        <w:trPr>
          <w:trHeight w:val="489"/>
        </w:trPr>
        <w:tc>
          <w:tcPr>
            <w:tcW w:w="643" w:type="dxa"/>
          </w:tcPr>
          <w:p w14:paraId="7BD739D5" w14:textId="77777777" w:rsidR="000A4E59" w:rsidRPr="000242F7" w:rsidRDefault="000A4E59" w:rsidP="00140B8B">
            <w:pPr>
              <w:rPr>
                <w:b/>
              </w:rPr>
            </w:pPr>
            <w:r w:rsidRPr="000242F7">
              <w:rPr>
                <w:b/>
              </w:rPr>
              <w:t>2</w:t>
            </w:r>
          </w:p>
        </w:tc>
        <w:tc>
          <w:tcPr>
            <w:tcW w:w="1500" w:type="dxa"/>
          </w:tcPr>
          <w:p w14:paraId="0AD28B88" w14:textId="15E4A6C2" w:rsidR="000A4E59" w:rsidRPr="00016923" w:rsidRDefault="009F4AEE" w:rsidP="00140B8B">
            <w:r>
              <w:t>Consultas Funcionales</w:t>
            </w:r>
          </w:p>
        </w:tc>
        <w:tc>
          <w:tcPr>
            <w:tcW w:w="2393" w:type="dxa"/>
          </w:tcPr>
          <w:p w14:paraId="4A3F8A4A" w14:textId="7FDE1CCB" w:rsidR="000A4E59" w:rsidRPr="00016923" w:rsidRDefault="009F4AEE" w:rsidP="00140B8B">
            <w:r>
              <w:t xml:space="preserve">Hans </w:t>
            </w:r>
            <w:proofErr w:type="spellStart"/>
            <w:r>
              <w:t>Neubahuer</w:t>
            </w:r>
            <w:proofErr w:type="spellEnd"/>
          </w:p>
        </w:tc>
        <w:tc>
          <w:tcPr>
            <w:tcW w:w="2552" w:type="dxa"/>
          </w:tcPr>
          <w:p w14:paraId="02A92755" w14:textId="0703910F" w:rsidR="000A4E59" w:rsidRPr="00016923" w:rsidRDefault="009F4AEE" w:rsidP="00140B8B">
            <w:r>
              <w:t>Gerente de Servicios</w:t>
            </w:r>
          </w:p>
        </w:tc>
        <w:tc>
          <w:tcPr>
            <w:tcW w:w="1524" w:type="dxa"/>
          </w:tcPr>
          <w:p w14:paraId="2E569151" w14:textId="77777777" w:rsidR="000A4E59" w:rsidRPr="00016923" w:rsidRDefault="000A4E59" w:rsidP="00140B8B"/>
        </w:tc>
      </w:tr>
      <w:tr w:rsidR="000A4E59" w:rsidRPr="00016923" w14:paraId="00BED982" w14:textId="77777777" w:rsidTr="00140B8B">
        <w:trPr>
          <w:trHeight w:val="489"/>
        </w:trPr>
        <w:tc>
          <w:tcPr>
            <w:tcW w:w="8612" w:type="dxa"/>
            <w:gridSpan w:val="5"/>
            <w:shd w:val="clear" w:color="auto" w:fill="C6D9F1" w:themeFill="text2" w:themeFillTint="33"/>
          </w:tcPr>
          <w:p w14:paraId="1F905FFB" w14:textId="77777777" w:rsidR="000A4E59" w:rsidRPr="00016923" w:rsidRDefault="000A4E59" w:rsidP="00140B8B">
            <w:r w:rsidRPr="00016923">
              <w:t>Responsabilidades y Deberes.</w:t>
            </w:r>
          </w:p>
        </w:tc>
      </w:tr>
      <w:tr w:rsidR="000A4E59" w:rsidRPr="00016923" w14:paraId="50CEE138" w14:textId="77777777" w:rsidTr="00140B8B">
        <w:trPr>
          <w:trHeight w:val="489"/>
        </w:trPr>
        <w:tc>
          <w:tcPr>
            <w:tcW w:w="8612" w:type="dxa"/>
            <w:gridSpan w:val="5"/>
          </w:tcPr>
          <w:p w14:paraId="34AB01FB" w14:textId="77777777" w:rsidR="000A4E59" w:rsidRPr="00016923" w:rsidRDefault="000A4E59" w:rsidP="00140B8B"/>
          <w:p w14:paraId="1F77C50A" w14:textId="77777777" w:rsidR="000A4E59" w:rsidRPr="00016923" w:rsidRDefault="000A4E59" w:rsidP="00140B8B"/>
        </w:tc>
      </w:tr>
    </w:tbl>
    <w:p w14:paraId="6800F074" w14:textId="77777777" w:rsidR="000A4E59" w:rsidRDefault="000A4E59" w:rsidP="00016923"/>
    <w:p w14:paraId="07158FB9" w14:textId="77777777" w:rsidR="000A4E59" w:rsidRPr="00016923" w:rsidRDefault="000A4E59" w:rsidP="00016923"/>
    <w:p w14:paraId="756BC4F0" w14:textId="77777777" w:rsidR="000242F7" w:rsidRDefault="000242F7">
      <w:bookmarkStart w:id="36" w:name="_Toc425432344"/>
      <w:r>
        <w:br w:type="page"/>
      </w:r>
    </w:p>
    <w:p w14:paraId="691DDB3F" w14:textId="5D32802A" w:rsidR="002355F1" w:rsidRPr="00016923" w:rsidRDefault="008A045D" w:rsidP="000242F7">
      <w:pPr>
        <w:pStyle w:val="Ttulo1"/>
        <w:numPr>
          <w:ilvl w:val="0"/>
          <w:numId w:val="11"/>
        </w:numPr>
      </w:pPr>
      <w:bookmarkStart w:id="37" w:name="_Toc465170734"/>
      <w:r w:rsidRPr="00016923">
        <w:lastRenderedPageBreak/>
        <w:t>Problemas Típicos y Soluciones</w:t>
      </w:r>
      <w:bookmarkEnd w:id="36"/>
      <w:bookmarkEnd w:id="37"/>
    </w:p>
    <w:p w14:paraId="3970F8AC" w14:textId="6FD8B841" w:rsidR="00DF3B53" w:rsidRPr="00016923" w:rsidRDefault="00DF3B53" w:rsidP="00016923"/>
    <w:tbl>
      <w:tblPr>
        <w:tblStyle w:val="Tablaconcuadrcula"/>
        <w:tblW w:w="8647" w:type="dxa"/>
        <w:tblInd w:w="108" w:type="dxa"/>
        <w:tblLook w:val="04A0" w:firstRow="1" w:lastRow="0" w:firstColumn="1" w:lastColumn="0" w:noHBand="0" w:noVBand="1"/>
      </w:tblPr>
      <w:tblGrid>
        <w:gridCol w:w="2552"/>
        <w:gridCol w:w="6095"/>
      </w:tblGrid>
      <w:tr w:rsidR="00B07D7A" w:rsidRPr="00016923" w14:paraId="3B8CA6C2" w14:textId="77777777" w:rsidTr="00CE09EE">
        <w:trPr>
          <w:trHeight w:val="374"/>
        </w:trPr>
        <w:tc>
          <w:tcPr>
            <w:tcW w:w="8647" w:type="dxa"/>
            <w:gridSpan w:val="2"/>
            <w:shd w:val="clear" w:color="auto" w:fill="B8CCE4" w:themeFill="accent1" w:themeFillTint="66"/>
          </w:tcPr>
          <w:p w14:paraId="3E00B0D5" w14:textId="77777777" w:rsidR="00B07D7A" w:rsidRPr="00016923" w:rsidRDefault="00B07D7A" w:rsidP="00016923">
            <w:r w:rsidRPr="00016923">
              <w:t>Problema:</w:t>
            </w:r>
          </w:p>
        </w:tc>
      </w:tr>
      <w:tr w:rsidR="00B07D7A" w:rsidRPr="00016923" w14:paraId="6E200E8F" w14:textId="77777777" w:rsidTr="00CE09EE">
        <w:trPr>
          <w:trHeight w:val="534"/>
        </w:trPr>
        <w:tc>
          <w:tcPr>
            <w:tcW w:w="2552" w:type="dxa"/>
            <w:shd w:val="clear" w:color="auto" w:fill="B8CCE4" w:themeFill="accent1" w:themeFillTint="66"/>
          </w:tcPr>
          <w:p w14:paraId="1DE62FFA" w14:textId="77777777" w:rsidR="00B07D7A" w:rsidRPr="00016923" w:rsidRDefault="00B07D7A" w:rsidP="00016923">
            <w:r w:rsidRPr="00016923">
              <w:t>Descripción del Problema</w:t>
            </w:r>
          </w:p>
        </w:tc>
        <w:tc>
          <w:tcPr>
            <w:tcW w:w="6095" w:type="dxa"/>
          </w:tcPr>
          <w:p w14:paraId="22CB58F2" w14:textId="7AD71398" w:rsidR="00B07D7A" w:rsidRPr="00016923" w:rsidRDefault="009F4AEE" w:rsidP="00016923">
            <w:r>
              <w:t>La página web se encuentra abajo y no es posible visualizar los elementos desde el aplicativo Android.</w:t>
            </w:r>
          </w:p>
        </w:tc>
      </w:tr>
      <w:tr w:rsidR="00B07D7A" w:rsidRPr="00016923" w14:paraId="22AC690F" w14:textId="77777777" w:rsidTr="00CE09EE">
        <w:tc>
          <w:tcPr>
            <w:tcW w:w="8647" w:type="dxa"/>
            <w:gridSpan w:val="2"/>
          </w:tcPr>
          <w:p w14:paraId="5EDB6B33" w14:textId="77777777" w:rsidR="00B07D7A" w:rsidRPr="00016923" w:rsidRDefault="00B07D7A" w:rsidP="00016923"/>
        </w:tc>
      </w:tr>
      <w:tr w:rsidR="00B07D7A" w:rsidRPr="00016923" w14:paraId="0B775E12" w14:textId="77777777" w:rsidTr="00CE09EE">
        <w:trPr>
          <w:trHeight w:val="528"/>
        </w:trPr>
        <w:tc>
          <w:tcPr>
            <w:tcW w:w="2552" w:type="dxa"/>
            <w:shd w:val="clear" w:color="auto" w:fill="B8CCE4" w:themeFill="accent1" w:themeFillTint="66"/>
          </w:tcPr>
          <w:p w14:paraId="4B471CA5" w14:textId="77777777" w:rsidR="00B07D7A" w:rsidRPr="00016923" w:rsidRDefault="00B07D7A" w:rsidP="00016923">
            <w:r w:rsidRPr="00016923">
              <w:t>Solución del Problema</w:t>
            </w:r>
          </w:p>
        </w:tc>
        <w:tc>
          <w:tcPr>
            <w:tcW w:w="6095" w:type="dxa"/>
          </w:tcPr>
          <w:p w14:paraId="0222C8A0" w14:textId="2817A296" w:rsidR="00B07D7A" w:rsidRPr="00016923" w:rsidRDefault="009F4AEE" w:rsidP="00016923">
            <w:r>
              <w:t xml:space="preserve">Revisar la </w:t>
            </w:r>
            <w:proofErr w:type="spellStart"/>
            <w:proofErr w:type="gramStart"/>
            <w:r>
              <w:t>pagina</w:t>
            </w:r>
            <w:proofErr w:type="spellEnd"/>
            <w:proofErr w:type="gramEnd"/>
            <w:r>
              <w:t xml:space="preserve"> web desde un browser.</w:t>
            </w:r>
          </w:p>
        </w:tc>
      </w:tr>
    </w:tbl>
    <w:p w14:paraId="7D609801" w14:textId="77777777" w:rsidR="00B07D7A" w:rsidRPr="00016923" w:rsidRDefault="00B07D7A" w:rsidP="00016923"/>
    <w:tbl>
      <w:tblPr>
        <w:tblStyle w:val="Tablaconcuadrcula"/>
        <w:tblW w:w="8647" w:type="dxa"/>
        <w:tblInd w:w="108" w:type="dxa"/>
        <w:tblLook w:val="04A0" w:firstRow="1" w:lastRow="0" w:firstColumn="1" w:lastColumn="0" w:noHBand="0" w:noVBand="1"/>
      </w:tblPr>
      <w:tblGrid>
        <w:gridCol w:w="2552"/>
        <w:gridCol w:w="6095"/>
      </w:tblGrid>
      <w:tr w:rsidR="009F4AEE" w:rsidRPr="00016923" w14:paraId="2B18F297" w14:textId="77777777" w:rsidTr="00F37804">
        <w:trPr>
          <w:trHeight w:val="374"/>
        </w:trPr>
        <w:tc>
          <w:tcPr>
            <w:tcW w:w="8647" w:type="dxa"/>
            <w:gridSpan w:val="2"/>
            <w:shd w:val="clear" w:color="auto" w:fill="B8CCE4" w:themeFill="accent1" w:themeFillTint="66"/>
          </w:tcPr>
          <w:p w14:paraId="04D644C5" w14:textId="77777777" w:rsidR="009F4AEE" w:rsidRPr="00016923" w:rsidRDefault="009F4AEE" w:rsidP="00F37804">
            <w:r w:rsidRPr="00016923">
              <w:t>Problema:</w:t>
            </w:r>
          </w:p>
        </w:tc>
      </w:tr>
      <w:tr w:rsidR="009F4AEE" w:rsidRPr="00016923" w14:paraId="7EFAA3E4" w14:textId="77777777" w:rsidTr="00F37804">
        <w:trPr>
          <w:trHeight w:val="534"/>
        </w:trPr>
        <w:tc>
          <w:tcPr>
            <w:tcW w:w="2552" w:type="dxa"/>
            <w:shd w:val="clear" w:color="auto" w:fill="B8CCE4" w:themeFill="accent1" w:themeFillTint="66"/>
          </w:tcPr>
          <w:p w14:paraId="771F4718" w14:textId="77777777" w:rsidR="009F4AEE" w:rsidRPr="00016923" w:rsidRDefault="009F4AEE" w:rsidP="00F37804">
            <w:r w:rsidRPr="00016923">
              <w:t>Descripción del Problema</w:t>
            </w:r>
          </w:p>
        </w:tc>
        <w:tc>
          <w:tcPr>
            <w:tcW w:w="6095" w:type="dxa"/>
          </w:tcPr>
          <w:p w14:paraId="05F7656C" w14:textId="55C14B52" w:rsidR="009F4AEE" w:rsidRPr="00016923" w:rsidRDefault="009F4AEE" w:rsidP="00F37804">
            <w:r>
              <w:t>El aplicativo Android no muestra ninguna información.</w:t>
            </w:r>
          </w:p>
        </w:tc>
      </w:tr>
      <w:tr w:rsidR="009F4AEE" w:rsidRPr="00016923" w14:paraId="55D33D4E" w14:textId="77777777" w:rsidTr="00F37804">
        <w:tc>
          <w:tcPr>
            <w:tcW w:w="8647" w:type="dxa"/>
            <w:gridSpan w:val="2"/>
          </w:tcPr>
          <w:p w14:paraId="706E62DA" w14:textId="77777777" w:rsidR="009F4AEE" w:rsidRPr="00016923" w:rsidRDefault="009F4AEE" w:rsidP="00F37804"/>
        </w:tc>
      </w:tr>
      <w:tr w:rsidR="009F4AEE" w:rsidRPr="00016923" w14:paraId="16ABDA96" w14:textId="77777777" w:rsidTr="00F37804">
        <w:trPr>
          <w:trHeight w:val="528"/>
        </w:trPr>
        <w:tc>
          <w:tcPr>
            <w:tcW w:w="2552" w:type="dxa"/>
            <w:shd w:val="clear" w:color="auto" w:fill="B8CCE4" w:themeFill="accent1" w:themeFillTint="66"/>
          </w:tcPr>
          <w:p w14:paraId="23E3B9C5" w14:textId="77777777" w:rsidR="009F4AEE" w:rsidRPr="00016923" w:rsidRDefault="009F4AEE" w:rsidP="00F37804">
            <w:r w:rsidRPr="00016923">
              <w:t>Solución del Problema</w:t>
            </w:r>
          </w:p>
        </w:tc>
        <w:tc>
          <w:tcPr>
            <w:tcW w:w="6095" w:type="dxa"/>
          </w:tcPr>
          <w:p w14:paraId="725A8BA3" w14:textId="659A69C6" w:rsidR="009F4AEE" w:rsidRPr="00016923" w:rsidRDefault="009F4AEE" w:rsidP="00F37804">
            <w:r>
              <w:t xml:space="preserve">Puede que se haya cambiado la </w:t>
            </w:r>
            <w:proofErr w:type="spellStart"/>
            <w:r>
              <w:t>url</w:t>
            </w:r>
            <w:proofErr w:type="spellEnd"/>
            <w:r>
              <w:t xml:space="preserve"> del sitio web, en esta ocasión es necesario recompilar el app de Android y redistribuirlo.</w:t>
            </w:r>
          </w:p>
        </w:tc>
      </w:tr>
    </w:tbl>
    <w:p w14:paraId="588121FE" w14:textId="77777777" w:rsidR="001431EF" w:rsidRPr="00016923" w:rsidRDefault="001431EF" w:rsidP="00016923"/>
    <w:p w14:paraId="1D6F4223" w14:textId="77777777" w:rsidR="001431EF" w:rsidRPr="00016923" w:rsidRDefault="001431EF" w:rsidP="00016923">
      <w:r w:rsidRPr="00016923">
        <w:br w:type="page"/>
      </w:r>
    </w:p>
    <w:p w14:paraId="00C38A68" w14:textId="67BF6100" w:rsidR="001431EF" w:rsidRPr="00016923" w:rsidRDefault="0093660E" w:rsidP="000242F7">
      <w:pPr>
        <w:pStyle w:val="Ttulo1"/>
        <w:numPr>
          <w:ilvl w:val="0"/>
          <w:numId w:val="11"/>
        </w:numPr>
      </w:pPr>
      <w:bookmarkStart w:id="38" w:name="_Toc425432345"/>
      <w:bookmarkStart w:id="39" w:name="_Toc465170735"/>
      <w:r>
        <w:lastRenderedPageBreak/>
        <w:t>Histor</w:t>
      </w:r>
      <w:r w:rsidR="001431EF" w:rsidRPr="00016923">
        <w:t>ial del Documento</w:t>
      </w:r>
      <w:bookmarkEnd w:id="38"/>
      <w:bookmarkEnd w:id="39"/>
    </w:p>
    <w:tbl>
      <w:tblPr>
        <w:tblStyle w:val="Tablaconcuadrcula"/>
        <w:tblW w:w="867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30"/>
        <w:gridCol w:w="1418"/>
        <w:gridCol w:w="1417"/>
        <w:gridCol w:w="1045"/>
        <w:gridCol w:w="3066"/>
      </w:tblGrid>
      <w:tr w:rsidR="001431EF" w:rsidRPr="00016923" w14:paraId="4192A342" w14:textId="77777777" w:rsidTr="009D321F">
        <w:trPr>
          <w:trHeight w:val="572"/>
        </w:trPr>
        <w:tc>
          <w:tcPr>
            <w:tcW w:w="1730" w:type="dxa"/>
            <w:shd w:val="clear" w:color="auto" w:fill="C6D9F1" w:themeFill="text2" w:themeFillTint="33"/>
          </w:tcPr>
          <w:p w14:paraId="316A291A" w14:textId="2FEA85BD" w:rsidR="001431EF" w:rsidRPr="00016923" w:rsidRDefault="001431EF" w:rsidP="00016923">
            <w:r w:rsidRPr="00016923">
              <w:t>Modificado por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0B792D3" w14:textId="794C016F" w:rsidR="001431EF" w:rsidRPr="00016923" w:rsidRDefault="001431EF" w:rsidP="00016923">
            <w:r w:rsidRPr="00016923">
              <w:t>Fecha de Modificación</w:t>
            </w:r>
          </w:p>
        </w:tc>
        <w:tc>
          <w:tcPr>
            <w:tcW w:w="1417" w:type="dxa"/>
            <w:shd w:val="clear" w:color="auto" w:fill="C6D9F1" w:themeFill="text2" w:themeFillTint="33"/>
          </w:tcPr>
          <w:p w14:paraId="2D889453" w14:textId="700AB5DD" w:rsidR="001431EF" w:rsidRPr="00016923" w:rsidRDefault="001431EF" w:rsidP="00016923">
            <w:r w:rsidRPr="00016923">
              <w:t>Autorizado por</w:t>
            </w:r>
          </w:p>
        </w:tc>
        <w:tc>
          <w:tcPr>
            <w:tcW w:w="1045" w:type="dxa"/>
            <w:shd w:val="clear" w:color="auto" w:fill="C6D9F1" w:themeFill="text2" w:themeFillTint="33"/>
          </w:tcPr>
          <w:p w14:paraId="6BAF0EAA" w14:textId="015458D3" w:rsidR="001431EF" w:rsidRPr="00016923" w:rsidRDefault="001431EF" w:rsidP="00016923">
            <w:r w:rsidRPr="00016923">
              <w:t>Versión</w:t>
            </w:r>
          </w:p>
        </w:tc>
        <w:tc>
          <w:tcPr>
            <w:tcW w:w="3066" w:type="dxa"/>
            <w:shd w:val="clear" w:color="auto" w:fill="C6D9F1" w:themeFill="text2" w:themeFillTint="33"/>
          </w:tcPr>
          <w:p w14:paraId="35D279C8" w14:textId="2E9AD12E" w:rsidR="001431EF" w:rsidRPr="00016923" w:rsidRDefault="001431EF" w:rsidP="00016923">
            <w:r w:rsidRPr="00016923">
              <w:t>Descripción de la Modificación</w:t>
            </w:r>
          </w:p>
        </w:tc>
      </w:tr>
      <w:tr w:rsidR="001431EF" w:rsidRPr="00016923" w14:paraId="683FFCA6" w14:textId="77777777" w:rsidTr="009D321F">
        <w:trPr>
          <w:trHeight w:val="315"/>
        </w:trPr>
        <w:tc>
          <w:tcPr>
            <w:tcW w:w="1730" w:type="dxa"/>
          </w:tcPr>
          <w:p w14:paraId="318DE947" w14:textId="5DEB66AF" w:rsidR="001431EF" w:rsidRPr="00016923" w:rsidRDefault="001431EF" w:rsidP="00016923">
            <w:r w:rsidRPr="00016923">
              <w:t>Iván Flores</w:t>
            </w:r>
          </w:p>
        </w:tc>
        <w:tc>
          <w:tcPr>
            <w:tcW w:w="1418" w:type="dxa"/>
          </w:tcPr>
          <w:p w14:paraId="2C3B1B84" w14:textId="2ACF3A4B" w:rsidR="001431EF" w:rsidRPr="00016923" w:rsidRDefault="001431EF" w:rsidP="00016923">
            <w:r w:rsidRPr="00016923">
              <w:t>10-06-2014</w:t>
            </w:r>
          </w:p>
        </w:tc>
        <w:tc>
          <w:tcPr>
            <w:tcW w:w="1417" w:type="dxa"/>
          </w:tcPr>
          <w:p w14:paraId="729B5ECE" w14:textId="77777777" w:rsidR="001431EF" w:rsidRPr="00016923" w:rsidRDefault="001431EF" w:rsidP="00016923"/>
        </w:tc>
        <w:tc>
          <w:tcPr>
            <w:tcW w:w="1045" w:type="dxa"/>
          </w:tcPr>
          <w:p w14:paraId="4D910C75" w14:textId="6AFC063E" w:rsidR="001431EF" w:rsidRPr="00016923" w:rsidRDefault="001431EF" w:rsidP="00016923">
            <w:r w:rsidRPr="00016923">
              <w:t>1.0</w:t>
            </w:r>
          </w:p>
        </w:tc>
        <w:tc>
          <w:tcPr>
            <w:tcW w:w="3066" w:type="dxa"/>
          </w:tcPr>
          <w:p w14:paraId="5097B5A7" w14:textId="5632BAF0" w:rsidR="001431EF" w:rsidRPr="00016923" w:rsidRDefault="001431EF" w:rsidP="00016923">
            <w:r w:rsidRPr="00016923">
              <w:t>Creación del documento para su distribución.</w:t>
            </w:r>
          </w:p>
        </w:tc>
      </w:tr>
      <w:tr w:rsidR="009D321F" w:rsidRPr="00016923" w14:paraId="50ED83D6" w14:textId="77777777" w:rsidTr="009D321F">
        <w:trPr>
          <w:trHeight w:val="315"/>
        </w:trPr>
        <w:tc>
          <w:tcPr>
            <w:tcW w:w="1730" w:type="dxa"/>
          </w:tcPr>
          <w:p w14:paraId="479E98C4" w14:textId="42E78E92" w:rsidR="009D321F" w:rsidRPr="00016923" w:rsidRDefault="009D321F" w:rsidP="00016923">
            <w:r w:rsidRPr="00016923">
              <w:t xml:space="preserve">Bruno </w:t>
            </w:r>
            <w:proofErr w:type="spellStart"/>
            <w:r w:rsidRPr="00016923">
              <w:t>Ferrera</w:t>
            </w:r>
            <w:proofErr w:type="spellEnd"/>
          </w:p>
        </w:tc>
        <w:tc>
          <w:tcPr>
            <w:tcW w:w="1418" w:type="dxa"/>
          </w:tcPr>
          <w:p w14:paraId="2A576D72" w14:textId="78FAE859" w:rsidR="009D321F" w:rsidRPr="00016923" w:rsidRDefault="009D321F" w:rsidP="00016923">
            <w:r w:rsidRPr="00016923">
              <w:t>21-07-2015</w:t>
            </w:r>
          </w:p>
        </w:tc>
        <w:tc>
          <w:tcPr>
            <w:tcW w:w="1417" w:type="dxa"/>
          </w:tcPr>
          <w:p w14:paraId="770E8ADF" w14:textId="77777777" w:rsidR="009D321F" w:rsidRPr="00016923" w:rsidRDefault="009D321F" w:rsidP="00016923"/>
        </w:tc>
        <w:tc>
          <w:tcPr>
            <w:tcW w:w="1045" w:type="dxa"/>
          </w:tcPr>
          <w:p w14:paraId="03F292C3" w14:textId="4CB086A2" w:rsidR="009D321F" w:rsidRPr="00016923" w:rsidRDefault="009D321F" w:rsidP="00016923">
            <w:r w:rsidRPr="00016923">
              <w:t>2.0</w:t>
            </w:r>
          </w:p>
        </w:tc>
        <w:tc>
          <w:tcPr>
            <w:tcW w:w="3066" w:type="dxa"/>
          </w:tcPr>
          <w:p w14:paraId="0BF4FF29" w14:textId="0A23425A" w:rsidR="009D321F" w:rsidRPr="00016923" w:rsidRDefault="009D321F" w:rsidP="00016923">
            <w:r w:rsidRPr="00016923">
              <w:t>Corrección y mejora de elementos que componen el documento</w:t>
            </w:r>
          </w:p>
        </w:tc>
      </w:tr>
      <w:tr w:rsidR="009F4AEE" w:rsidRPr="00016923" w14:paraId="08E0374B" w14:textId="77777777" w:rsidTr="009D321F">
        <w:trPr>
          <w:trHeight w:val="315"/>
        </w:trPr>
        <w:tc>
          <w:tcPr>
            <w:tcW w:w="1730" w:type="dxa"/>
          </w:tcPr>
          <w:p w14:paraId="6EED9006" w14:textId="1CB5E13C" w:rsidR="009F4AEE" w:rsidRPr="00016923" w:rsidRDefault="009F4AEE" w:rsidP="00016923">
            <w:r>
              <w:t>Victor Coronado</w:t>
            </w:r>
          </w:p>
        </w:tc>
        <w:tc>
          <w:tcPr>
            <w:tcW w:w="1418" w:type="dxa"/>
          </w:tcPr>
          <w:p w14:paraId="2ABB168A" w14:textId="088E7BFD" w:rsidR="009F4AEE" w:rsidRPr="00016923" w:rsidRDefault="009F4AEE" w:rsidP="00016923">
            <w:r>
              <w:t>25-10-2016</w:t>
            </w:r>
          </w:p>
        </w:tc>
        <w:tc>
          <w:tcPr>
            <w:tcW w:w="1417" w:type="dxa"/>
          </w:tcPr>
          <w:p w14:paraId="665C7662" w14:textId="77777777" w:rsidR="009F4AEE" w:rsidRPr="00016923" w:rsidRDefault="009F4AEE" w:rsidP="00016923"/>
        </w:tc>
        <w:tc>
          <w:tcPr>
            <w:tcW w:w="1045" w:type="dxa"/>
          </w:tcPr>
          <w:p w14:paraId="04368E08" w14:textId="5D374D6F" w:rsidR="009F4AEE" w:rsidRPr="00016923" w:rsidRDefault="009F4AEE" w:rsidP="00016923">
            <w:r>
              <w:t>3.0</w:t>
            </w:r>
          </w:p>
        </w:tc>
        <w:tc>
          <w:tcPr>
            <w:tcW w:w="3066" w:type="dxa"/>
          </w:tcPr>
          <w:p w14:paraId="3BF3891F" w14:textId="03354617" w:rsidR="009F4AEE" w:rsidRPr="00016923" w:rsidRDefault="003F6770" w:rsidP="00016923">
            <w:r>
              <w:t>Actualización del documento en base a la app destinada.</w:t>
            </w:r>
          </w:p>
        </w:tc>
      </w:tr>
    </w:tbl>
    <w:p w14:paraId="4F4BFE5E" w14:textId="0E98EAF8" w:rsidR="001431EF" w:rsidRPr="00016923" w:rsidRDefault="001431EF" w:rsidP="00016923"/>
    <w:sectPr w:rsidR="001431EF" w:rsidRPr="00016923" w:rsidSect="00C61D25">
      <w:headerReference w:type="default" r:id="rId21"/>
      <w:footerReference w:type="default" r:id="rId22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B424AA" w14:textId="77777777" w:rsidR="004E7FD1" w:rsidRDefault="004E7FD1" w:rsidP="002355F1">
      <w:pPr>
        <w:spacing w:after="0" w:line="240" w:lineRule="auto"/>
      </w:pPr>
      <w:r>
        <w:separator/>
      </w:r>
    </w:p>
  </w:endnote>
  <w:endnote w:type="continuationSeparator" w:id="0">
    <w:p w14:paraId="3B7A74DC" w14:textId="77777777" w:rsidR="004E7FD1" w:rsidRDefault="004E7FD1" w:rsidP="00235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5319309"/>
      <w:docPartObj>
        <w:docPartGallery w:val="Page Numbers (Bottom of Page)"/>
        <w:docPartUnique/>
      </w:docPartObj>
    </w:sdtPr>
    <w:sdtEndPr/>
    <w:sdtContent>
      <w:p w14:paraId="6FAAC8AD" w14:textId="38037DC9" w:rsidR="00E6750A" w:rsidRDefault="00E6750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770">
          <w:rPr>
            <w:noProof/>
          </w:rPr>
          <w:t>7</w:t>
        </w:r>
        <w:r>
          <w:fldChar w:fldCharType="end"/>
        </w:r>
      </w:p>
    </w:sdtContent>
  </w:sdt>
  <w:p w14:paraId="0C375DC3" w14:textId="77777777" w:rsidR="00E6750A" w:rsidRDefault="00E6750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DD2B30" w14:textId="77777777" w:rsidR="004E7FD1" w:rsidRDefault="004E7FD1" w:rsidP="002355F1">
      <w:pPr>
        <w:spacing w:after="0" w:line="240" w:lineRule="auto"/>
      </w:pPr>
      <w:r>
        <w:separator/>
      </w:r>
    </w:p>
  </w:footnote>
  <w:footnote w:type="continuationSeparator" w:id="0">
    <w:p w14:paraId="34844D31" w14:textId="77777777" w:rsidR="004E7FD1" w:rsidRDefault="004E7FD1" w:rsidP="002355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970C67" w14:textId="77777777" w:rsidR="00832703" w:rsidRDefault="00C61D25" w:rsidP="00C61D25">
    <w:pPr>
      <w:pStyle w:val="Encabezado"/>
      <w:tabs>
        <w:tab w:val="clear" w:pos="4252"/>
      </w:tabs>
      <w:jc w:val="center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3B675953" wp14:editId="06DA95EE">
          <wp:simplePos x="0" y="0"/>
          <wp:positionH relativeFrom="column">
            <wp:posOffset>367665</wp:posOffset>
          </wp:positionH>
          <wp:positionV relativeFrom="paragraph">
            <wp:posOffset>-392430</wp:posOffset>
          </wp:positionV>
          <wp:extent cx="4666615" cy="923290"/>
          <wp:effectExtent l="0" t="0" r="635" b="0"/>
          <wp:wrapTopAndBottom/>
          <wp:docPr id="5" name="Imagen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66615" cy="923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D491F"/>
    <w:multiLevelType w:val="hybridMultilevel"/>
    <w:tmpl w:val="FFC6FB94"/>
    <w:lvl w:ilvl="0" w:tplc="340A000F">
      <w:start w:val="1"/>
      <w:numFmt w:val="decimal"/>
      <w:lvlText w:val="%1."/>
      <w:lvlJc w:val="left"/>
      <w:pPr>
        <w:ind w:left="1428" w:hanging="360"/>
      </w:pPr>
    </w:lvl>
    <w:lvl w:ilvl="1" w:tplc="340A0019" w:tentative="1">
      <w:start w:val="1"/>
      <w:numFmt w:val="lowerLetter"/>
      <w:lvlText w:val="%2."/>
      <w:lvlJc w:val="left"/>
      <w:pPr>
        <w:ind w:left="2148" w:hanging="360"/>
      </w:pPr>
    </w:lvl>
    <w:lvl w:ilvl="2" w:tplc="340A001B" w:tentative="1">
      <w:start w:val="1"/>
      <w:numFmt w:val="lowerRoman"/>
      <w:lvlText w:val="%3."/>
      <w:lvlJc w:val="right"/>
      <w:pPr>
        <w:ind w:left="2868" w:hanging="180"/>
      </w:pPr>
    </w:lvl>
    <w:lvl w:ilvl="3" w:tplc="340A000F" w:tentative="1">
      <w:start w:val="1"/>
      <w:numFmt w:val="decimal"/>
      <w:lvlText w:val="%4."/>
      <w:lvlJc w:val="left"/>
      <w:pPr>
        <w:ind w:left="3588" w:hanging="360"/>
      </w:pPr>
    </w:lvl>
    <w:lvl w:ilvl="4" w:tplc="340A0019" w:tentative="1">
      <w:start w:val="1"/>
      <w:numFmt w:val="lowerLetter"/>
      <w:lvlText w:val="%5."/>
      <w:lvlJc w:val="left"/>
      <w:pPr>
        <w:ind w:left="4308" w:hanging="360"/>
      </w:pPr>
    </w:lvl>
    <w:lvl w:ilvl="5" w:tplc="340A001B" w:tentative="1">
      <w:start w:val="1"/>
      <w:numFmt w:val="lowerRoman"/>
      <w:lvlText w:val="%6."/>
      <w:lvlJc w:val="right"/>
      <w:pPr>
        <w:ind w:left="5028" w:hanging="180"/>
      </w:pPr>
    </w:lvl>
    <w:lvl w:ilvl="6" w:tplc="340A000F" w:tentative="1">
      <w:start w:val="1"/>
      <w:numFmt w:val="decimal"/>
      <w:lvlText w:val="%7."/>
      <w:lvlJc w:val="left"/>
      <w:pPr>
        <w:ind w:left="5748" w:hanging="360"/>
      </w:pPr>
    </w:lvl>
    <w:lvl w:ilvl="7" w:tplc="340A0019" w:tentative="1">
      <w:start w:val="1"/>
      <w:numFmt w:val="lowerLetter"/>
      <w:lvlText w:val="%8."/>
      <w:lvlJc w:val="left"/>
      <w:pPr>
        <w:ind w:left="6468" w:hanging="360"/>
      </w:pPr>
    </w:lvl>
    <w:lvl w:ilvl="8" w:tplc="3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636662E"/>
    <w:multiLevelType w:val="hybridMultilevel"/>
    <w:tmpl w:val="92D6B14C"/>
    <w:lvl w:ilvl="0" w:tplc="D62E42D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25" w:hanging="360"/>
      </w:pPr>
    </w:lvl>
    <w:lvl w:ilvl="2" w:tplc="340A001B" w:tentative="1">
      <w:start w:val="1"/>
      <w:numFmt w:val="lowerRoman"/>
      <w:lvlText w:val="%3."/>
      <w:lvlJc w:val="right"/>
      <w:pPr>
        <w:ind w:left="1845" w:hanging="180"/>
      </w:pPr>
    </w:lvl>
    <w:lvl w:ilvl="3" w:tplc="340A000F" w:tentative="1">
      <w:start w:val="1"/>
      <w:numFmt w:val="decimal"/>
      <w:lvlText w:val="%4."/>
      <w:lvlJc w:val="left"/>
      <w:pPr>
        <w:ind w:left="2565" w:hanging="360"/>
      </w:pPr>
    </w:lvl>
    <w:lvl w:ilvl="4" w:tplc="340A0019" w:tentative="1">
      <w:start w:val="1"/>
      <w:numFmt w:val="lowerLetter"/>
      <w:lvlText w:val="%5."/>
      <w:lvlJc w:val="left"/>
      <w:pPr>
        <w:ind w:left="3285" w:hanging="360"/>
      </w:pPr>
    </w:lvl>
    <w:lvl w:ilvl="5" w:tplc="340A001B" w:tentative="1">
      <w:start w:val="1"/>
      <w:numFmt w:val="lowerRoman"/>
      <w:lvlText w:val="%6."/>
      <w:lvlJc w:val="right"/>
      <w:pPr>
        <w:ind w:left="4005" w:hanging="180"/>
      </w:pPr>
    </w:lvl>
    <w:lvl w:ilvl="6" w:tplc="340A000F" w:tentative="1">
      <w:start w:val="1"/>
      <w:numFmt w:val="decimal"/>
      <w:lvlText w:val="%7."/>
      <w:lvlJc w:val="left"/>
      <w:pPr>
        <w:ind w:left="4725" w:hanging="360"/>
      </w:pPr>
    </w:lvl>
    <w:lvl w:ilvl="7" w:tplc="340A0019" w:tentative="1">
      <w:start w:val="1"/>
      <w:numFmt w:val="lowerLetter"/>
      <w:lvlText w:val="%8."/>
      <w:lvlJc w:val="left"/>
      <w:pPr>
        <w:ind w:left="5445" w:hanging="360"/>
      </w:pPr>
    </w:lvl>
    <w:lvl w:ilvl="8" w:tplc="34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0F7B0C98"/>
    <w:multiLevelType w:val="multilevel"/>
    <w:tmpl w:val="8B40A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08910C3"/>
    <w:multiLevelType w:val="hybridMultilevel"/>
    <w:tmpl w:val="EDCE7D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F7CFE"/>
    <w:multiLevelType w:val="hybridMultilevel"/>
    <w:tmpl w:val="2DD0E556"/>
    <w:lvl w:ilvl="0" w:tplc="AB94C7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64069"/>
    <w:multiLevelType w:val="hybridMultilevel"/>
    <w:tmpl w:val="B9465A7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5F30B1"/>
    <w:multiLevelType w:val="multilevel"/>
    <w:tmpl w:val="8B40A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AF61EAC"/>
    <w:multiLevelType w:val="multilevel"/>
    <w:tmpl w:val="EC921D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FBE17AB"/>
    <w:multiLevelType w:val="multilevel"/>
    <w:tmpl w:val="8B40A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1657E8D"/>
    <w:multiLevelType w:val="hybridMultilevel"/>
    <w:tmpl w:val="6F882E2E"/>
    <w:lvl w:ilvl="0" w:tplc="340A0019">
      <w:start w:val="1"/>
      <w:numFmt w:val="lowerLetter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17E274F"/>
    <w:multiLevelType w:val="multilevel"/>
    <w:tmpl w:val="8B40A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1BA2287"/>
    <w:multiLevelType w:val="hybridMultilevel"/>
    <w:tmpl w:val="EDCE7DF0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F6EF7"/>
    <w:multiLevelType w:val="multilevel"/>
    <w:tmpl w:val="34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597519BB"/>
    <w:multiLevelType w:val="multilevel"/>
    <w:tmpl w:val="34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 w15:restartNumberingAfterBreak="0">
    <w:nsid w:val="61165285"/>
    <w:multiLevelType w:val="hybridMultilevel"/>
    <w:tmpl w:val="EDCE7DF0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274289"/>
    <w:multiLevelType w:val="hybridMultilevel"/>
    <w:tmpl w:val="56300280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E66FD4"/>
    <w:multiLevelType w:val="hybridMultilevel"/>
    <w:tmpl w:val="4176BE6E"/>
    <w:lvl w:ilvl="0" w:tplc="277E6D8E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5" w:hanging="360"/>
      </w:pPr>
    </w:lvl>
    <w:lvl w:ilvl="2" w:tplc="340A001B" w:tentative="1">
      <w:start w:val="1"/>
      <w:numFmt w:val="lowerRoman"/>
      <w:lvlText w:val="%3."/>
      <w:lvlJc w:val="right"/>
      <w:pPr>
        <w:ind w:left="2505" w:hanging="180"/>
      </w:pPr>
    </w:lvl>
    <w:lvl w:ilvl="3" w:tplc="340A000F" w:tentative="1">
      <w:start w:val="1"/>
      <w:numFmt w:val="decimal"/>
      <w:lvlText w:val="%4."/>
      <w:lvlJc w:val="left"/>
      <w:pPr>
        <w:ind w:left="3225" w:hanging="360"/>
      </w:pPr>
    </w:lvl>
    <w:lvl w:ilvl="4" w:tplc="340A0019" w:tentative="1">
      <w:start w:val="1"/>
      <w:numFmt w:val="lowerLetter"/>
      <w:lvlText w:val="%5."/>
      <w:lvlJc w:val="left"/>
      <w:pPr>
        <w:ind w:left="3945" w:hanging="360"/>
      </w:pPr>
    </w:lvl>
    <w:lvl w:ilvl="5" w:tplc="340A001B" w:tentative="1">
      <w:start w:val="1"/>
      <w:numFmt w:val="lowerRoman"/>
      <w:lvlText w:val="%6."/>
      <w:lvlJc w:val="right"/>
      <w:pPr>
        <w:ind w:left="4665" w:hanging="180"/>
      </w:pPr>
    </w:lvl>
    <w:lvl w:ilvl="6" w:tplc="340A000F" w:tentative="1">
      <w:start w:val="1"/>
      <w:numFmt w:val="decimal"/>
      <w:lvlText w:val="%7."/>
      <w:lvlJc w:val="left"/>
      <w:pPr>
        <w:ind w:left="5385" w:hanging="360"/>
      </w:pPr>
    </w:lvl>
    <w:lvl w:ilvl="7" w:tplc="340A0019" w:tentative="1">
      <w:start w:val="1"/>
      <w:numFmt w:val="lowerLetter"/>
      <w:lvlText w:val="%8."/>
      <w:lvlJc w:val="left"/>
      <w:pPr>
        <w:ind w:left="6105" w:hanging="360"/>
      </w:pPr>
    </w:lvl>
    <w:lvl w:ilvl="8" w:tplc="3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48E4AFB"/>
    <w:multiLevelType w:val="hybridMultilevel"/>
    <w:tmpl w:val="EDCE7DF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14" w:hanging="360"/>
      </w:pPr>
    </w:lvl>
    <w:lvl w:ilvl="2" w:tplc="0C0A001B" w:tentative="1">
      <w:start w:val="1"/>
      <w:numFmt w:val="lowerRoman"/>
      <w:lvlText w:val="%3."/>
      <w:lvlJc w:val="right"/>
      <w:pPr>
        <w:ind w:left="1734" w:hanging="180"/>
      </w:pPr>
    </w:lvl>
    <w:lvl w:ilvl="3" w:tplc="0C0A000F" w:tentative="1">
      <w:start w:val="1"/>
      <w:numFmt w:val="decimal"/>
      <w:lvlText w:val="%4."/>
      <w:lvlJc w:val="left"/>
      <w:pPr>
        <w:ind w:left="2454" w:hanging="360"/>
      </w:pPr>
    </w:lvl>
    <w:lvl w:ilvl="4" w:tplc="0C0A0019" w:tentative="1">
      <w:start w:val="1"/>
      <w:numFmt w:val="lowerLetter"/>
      <w:lvlText w:val="%5."/>
      <w:lvlJc w:val="left"/>
      <w:pPr>
        <w:ind w:left="3174" w:hanging="360"/>
      </w:pPr>
    </w:lvl>
    <w:lvl w:ilvl="5" w:tplc="0C0A001B" w:tentative="1">
      <w:start w:val="1"/>
      <w:numFmt w:val="lowerRoman"/>
      <w:lvlText w:val="%6."/>
      <w:lvlJc w:val="right"/>
      <w:pPr>
        <w:ind w:left="3894" w:hanging="180"/>
      </w:pPr>
    </w:lvl>
    <w:lvl w:ilvl="6" w:tplc="0C0A000F" w:tentative="1">
      <w:start w:val="1"/>
      <w:numFmt w:val="decimal"/>
      <w:lvlText w:val="%7."/>
      <w:lvlJc w:val="left"/>
      <w:pPr>
        <w:ind w:left="4614" w:hanging="360"/>
      </w:pPr>
    </w:lvl>
    <w:lvl w:ilvl="7" w:tplc="0C0A0019" w:tentative="1">
      <w:start w:val="1"/>
      <w:numFmt w:val="lowerLetter"/>
      <w:lvlText w:val="%8."/>
      <w:lvlJc w:val="left"/>
      <w:pPr>
        <w:ind w:left="5334" w:hanging="360"/>
      </w:pPr>
    </w:lvl>
    <w:lvl w:ilvl="8" w:tplc="0C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8" w15:restartNumberingAfterBreak="0">
    <w:nsid w:val="785936AB"/>
    <w:multiLevelType w:val="hybridMultilevel"/>
    <w:tmpl w:val="EDCE7DF0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"/>
  </w:num>
  <w:num w:numId="3">
    <w:abstractNumId w:val="7"/>
  </w:num>
  <w:num w:numId="4">
    <w:abstractNumId w:val="3"/>
  </w:num>
  <w:num w:numId="5">
    <w:abstractNumId w:val="11"/>
  </w:num>
  <w:num w:numId="6">
    <w:abstractNumId w:val="14"/>
  </w:num>
  <w:num w:numId="7">
    <w:abstractNumId w:val="18"/>
  </w:num>
  <w:num w:numId="8">
    <w:abstractNumId w:val="0"/>
  </w:num>
  <w:num w:numId="9">
    <w:abstractNumId w:val="12"/>
  </w:num>
  <w:num w:numId="10">
    <w:abstractNumId w:val="13"/>
  </w:num>
  <w:num w:numId="11">
    <w:abstractNumId w:val="6"/>
  </w:num>
  <w:num w:numId="12">
    <w:abstractNumId w:val="10"/>
  </w:num>
  <w:num w:numId="13">
    <w:abstractNumId w:val="2"/>
  </w:num>
  <w:num w:numId="14">
    <w:abstractNumId w:val="8"/>
  </w:num>
  <w:num w:numId="15">
    <w:abstractNumId w:val="5"/>
  </w:num>
  <w:num w:numId="16">
    <w:abstractNumId w:val="9"/>
  </w:num>
  <w:num w:numId="17">
    <w:abstractNumId w:val="15"/>
  </w:num>
  <w:num w:numId="18">
    <w:abstractNumId w:val="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3E7"/>
    <w:rsid w:val="00016923"/>
    <w:rsid w:val="00021ADF"/>
    <w:rsid w:val="000242F7"/>
    <w:rsid w:val="00042F0A"/>
    <w:rsid w:val="000455D4"/>
    <w:rsid w:val="00072EEF"/>
    <w:rsid w:val="00073F34"/>
    <w:rsid w:val="0009499A"/>
    <w:rsid w:val="000A4E59"/>
    <w:rsid w:val="000C3703"/>
    <w:rsid w:val="000C74F4"/>
    <w:rsid w:val="0011261B"/>
    <w:rsid w:val="001431EF"/>
    <w:rsid w:val="00143C1C"/>
    <w:rsid w:val="001B0A03"/>
    <w:rsid w:val="001E1F26"/>
    <w:rsid w:val="00213CED"/>
    <w:rsid w:val="00234DCD"/>
    <w:rsid w:val="002355F1"/>
    <w:rsid w:val="0024166A"/>
    <w:rsid w:val="00263D81"/>
    <w:rsid w:val="002B7B71"/>
    <w:rsid w:val="00345D98"/>
    <w:rsid w:val="0036589A"/>
    <w:rsid w:val="003E6BA2"/>
    <w:rsid w:val="003F6770"/>
    <w:rsid w:val="00407AA6"/>
    <w:rsid w:val="004239D6"/>
    <w:rsid w:val="00480EE5"/>
    <w:rsid w:val="004E6818"/>
    <w:rsid w:val="004E7FD1"/>
    <w:rsid w:val="00554980"/>
    <w:rsid w:val="00563545"/>
    <w:rsid w:val="00573D9F"/>
    <w:rsid w:val="00593298"/>
    <w:rsid w:val="005E1205"/>
    <w:rsid w:val="006A11AC"/>
    <w:rsid w:val="006A744D"/>
    <w:rsid w:val="006C415B"/>
    <w:rsid w:val="00725583"/>
    <w:rsid w:val="007713D6"/>
    <w:rsid w:val="007953E7"/>
    <w:rsid w:val="00795F16"/>
    <w:rsid w:val="007B7AA5"/>
    <w:rsid w:val="00832703"/>
    <w:rsid w:val="00844D8D"/>
    <w:rsid w:val="008A045D"/>
    <w:rsid w:val="008A5E70"/>
    <w:rsid w:val="008E779C"/>
    <w:rsid w:val="008F6365"/>
    <w:rsid w:val="00906D45"/>
    <w:rsid w:val="0093660E"/>
    <w:rsid w:val="009B007C"/>
    <w:rsid w:val="009D321F"/>
    <w:rsid w:val="009F4AEE"/>
    <w:rsid w:val="00A72F82"/>
    <w:rsid w:val="00A737ED"/>
    <w:rsid w:val="00A97EBA"/>
    <w:rsid w:val="00AB0DB2"/>
    <w:rsid w:val="00B07D7A"/>
    <w:rsid w:val="00B37DE3"/>
    <w:rsid w:val="00BF52B7"/>
    <w:rsid w:val="00BF5F34"/>
    <w:rsid w:val="00C61D25"/>
    <w:rsid w:val="00C755FE"/>
    <w:rsid w:val="00C80872"/>
    <w:rsid w:val="00C97DD0"/>
    <w:rsid w:val="00CA43D2"/>
    <w:rsid w:val="00CB238C"/>
    <w:rsid w:val="00CD22BB"/>
    <w:rsid w:val="00CE09EE"/>
    <w:rsid w:val="00CE2F27"/>
    <w:rsid w:val="00D2593C"/>
    <w:rsid w:val="00D30B6D"/>
    <w:rsid w:val="00D56020"/>
    <w:rsid w:val="00D704B0"/>
    <w:rsid w:val="00DB1684"/>
    <w:rsid w:val="00DF3B53"/>
    <w:rsid w:val="00E33AEF"/>
    <w:rsid w:val="00E433F0"/>
    <w:rsid w:val="00E6750A"/>
    <w:rsid w:val="00E80D35"/>
    <w:rsid w:val="00E850C8"/>
    <w:rsid w:val="00F35516"/>
    <w:rsid w:val="00F51571"/>
    <w:rsid w:val="00F84183"/>
    <w:rsid w:val="00FA6416"/>
    <w:rsid w:val="00FA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D1CC4BD"/>
  <w15:docId w15:val="{E9AA2195-EE63-4686-887B-CDFCC7069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1EF"/>
  </w:style>
  <w:style w:type="paragraph" w:styleId="Ttulo1">
    <w:name w:val="heading 1"/>
    <w:basedOn w:val="Normal"/>
    <w:next w:val="Normal"/>
    <w:link w:val="Ttulo1Car"/>
    <w:uiPriority w:val="9"/>
    <w:qFormat/>
    <w:rsid w:val="002355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5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55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55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55F1"/>
  </w:style>
  <w:style w:type="paragraph" w:styleId="Piedepgina">
    <w:name w:val="footer"/>
    <w:basedOn w:val="Normal"/>
    <w:link w:val="PiedepginaCar"/>
    <w:uiPriority w:val="99"/>
    <w:unhideWhenUsed/>
    <w:rsid w:val="002355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55F1"/>
  </w:style>
  <w:style w:type="paragraph" w:styleId="Textodeglobo">
    <w:name w:val="Balloon Text"/>
    <w:basedOn w:val="Normal"/>
    <w:link w:val="TextodegloboCar"/>
    <w:uiPriority w:val="99"/>
    <w:semiHidden/>
    <w:unhideWhenUsed/>
    <w:rsid w:val="00235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55F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2355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55F1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35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2355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2355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2355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2355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9B007C"/>
    <w:pPr>
      <w:ind w:left="720"/>
      <w:contextualSpacing/>
    </w:pPr>
  </w:style>
  <w:style w:type="table" w:styleId="Tablaconcuadrcula">
    <w:name w:val="Table Grid"/>
    <w:basedOn w:val="Tablanormal"/>
    <w:uiPriority w:val="39"/>
    <w:rsid w:val="009B0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uiPriority w:val="99"/>
    <w:unhideWhenUsed/>
    <w:rsid w:val="00D56020"/>
    <w:rPr>
      <w:color w:val="67AFBD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A72F82"/>
    <w:pPr>
      <w:spacing w:after="0" w:line="240" w:lineRule="auto"/>
      <w:ind w:left="220" w:hanging="220"/>
    </w:pPr>
  </w:style>
  <w:style w:type="paragraph" w:styleId="Tabladeilustraciones">
    <w:name w:val="table of figures"/>
    <w:basedOn w:val="Normal"/>
    <w:next w:val="Normal"/>
    <w:uiPriority w:val="99"/>
    <w:unhideWhenUsed/>
    <w:rsid w:val="00D704B0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tulodeTDC">
    <w:name w:val="TOC Heading"/>
    <w:basedOn w:val="Ttulo1"/>
    <w:next w:val="Normal"/>
    <w:uiPriority w:val="39"/>
    <w:unhideWhenUsed/>
    <w:qFormat/>
    <w:rsid w:val="007713D6"/>
    <w:pPr>
      <w:outlineLvl w:val="9"/>
    </w:pPr>
    <w:rPr>
      <w:lang w:val="es-CL" w:eastAsia="es-CL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7713D6"/>
    <w:pPr>
      <w:spacing w:before="120" w:after="0"/>
      <w:ind w:left="220"/>
    </w:pPr>
    <w:rPr>
      <w:rFonts w:cstheme="minorHAnsi"/>
      <w:b/>
      <w:bCs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7713D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7713D6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3D6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3D6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3D6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3D6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3D6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3D6"/>
    <w:pPr>
      <w:spacing w:after="0"/>
      <w:ind w:left="1760"/>
    </w:pPr>
    <w:rPr>
      <w:rFonts w:cstheme="minorHAnsi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1126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126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126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126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1261B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906D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Dibujo_de_Microsoft_Visio1.vsdx"/><Relationship Id="rId18" Type="http://schemas.openxmlformats.org/officeDocument/2006/relationships/image" Target="media/image5.emf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package" Target="embeddings/Dibujo_de_Microsoft_Visio3.vsdx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hyperlink" Target="https://es.wikipedia.org/wiki/Android_Ice_Cream_Sandwich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package" Target="embeddings/Dibujo_de_Microsoft_Visio2.vsdx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package" Target="embeddings/Dibujo_de_Microsoft_Visio4.vsd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Template%20-%20Doc%20Paso%20a%20PR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6AC7A183212D4486ECA8AACD817E2E" ma:contentTypeVersion="0" ma:contentTypeDescription="Crear nuevo documento." ma:contentTypeScope="" ma:versionID="d0f50ac59d041e259637c8abbec87432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14AF6-0217-4CB0-9B21-D2E8868F60DF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279CA20A-381B-4FD8-9B65-033F88572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8DAC9150-C67F-492A-9C14-C56A4ACD74D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591E8D-4A9E-4CF0-BF4A-AFA683774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Doc Paso a PRO.dotx</Template>
  <TotalTime>352</TotalTime>
  <Pages>12</Pages>
  <Words>1394</Words>
  <Characters>7670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Victor Coronado</cp:lastModifiedBy>
  <cp:revision>3</cp:revision>
  <dcterms:created xsi:type="dcterms:W3CDTF">2016-10-24T20:48:00Z</dcterms:created>
  <dcterms:modified xsi:type="dcterms:W3CDTF">2016-10-25T17:56:00Z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0x0101008A6AC7A183212D4486ECA8AACD817E2E</vt:lpwstr>
  </property>
</Properties>
</file>